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360" w:type="dxa"/>
        <w:tblLayout w:type="fixed"/>
        <w:tblLook w:val="0600" w:firstRow="0" w:lastRow="0" w:firstColumn="0" w:lastColumn="0" w:noHBand="1" w:noVBand="1"/>
      </w:tblPr>
      <w:tblGrid>
        <w:gridCol w:w="4235"/>
        <w:gridCol w:w="1615"/>
        <w:gridCol w:w="2885"/>
      </w:tblGrid>
      <w:tr w:rsidR="005C5B70" w:rsidTr="00FB27F1">
        <w:trPr>
          <w:trHeight w:val="620"/>
        </w:trPr>
        <w:bookmarkStart w:id="0" w:name="_GoBack" w:displacedByCustomXml="next"/>
        <w:bookmarkEnd w:id="0" w:displacedByCustomXml="next"/>
        <w:sdt>
          <w:sdtPr>
            <w:id w:val="-1423022056"/>
            <w:placeholder>
              <w:docPart w:val="1AF4A154891D44809891BFB2056B3CE7"/>
            </w:placeholder>
            <w:temporary/>
            <w:showingPlcHdr/>
            <w15:appearance w15:val="hidden"/>
          </w:sdtPr>
          <w:sdtEndPr/>
          <w:sdtContent>
            <w:tc>
              <w:tcPr>
                <w:tcW w:w="8735" w:type="dxa"/>
                <w:gridSpan w:val="3"/>
              </w:tcPr>
              <w:p w:rsidR="005C5B70" w:rsidRPr="00585693" w:rsidRDefault="00B00E08" w:rsidP="00585693">
                <w:pPr>
                  <w:pStyle w:val="PropertyName"/>
                </w:pPr>
                <w:r w:rsidRPr="00B00E08">
                  <w:t>Click to enter PROPERTY NAME</w:t>
                </w:r>
              </w:p>
            </w:tc>
          </w:sdtContent>
        </w:sdt>
      </w:tr>
      <w:tr w:rsidR="005C5B70" w:rsidTr="00FB27F1">
        <w:trPr>
          <w:gridAfter w:val="1"/>
          <w:wAfter w:w="2885" w:type="dxa"/>
          <w:trHeight w:val="5813"/>
        </w:trPr>
        <w:sdt>
          <w:sdtPr>
            <w:id w:val="-1713879060"/>
            <w:placeholder>
              <w:docPart w:val="9E97D8A26EA649C1A11CA5E9256DB84B"/>
            </w:placeholder>
            <w:temporary/>
            <w:showingPlcHdr/>
            <w15:appearance w15:val="hidden"/>
          </w:sdtPr>
          <w:sdtEndPr/>
          <w:sdtContent>
            <w:tc>
              <w:tcPr>
                <w:tcW w:w="5850" w:type="dxa"/>
                <w:gridSpan w:val="2"/>
                <w:vAlign w:val="bottom"/>
              </w:tcPr>
              <w:p w:rsidR="00B00E08" w:rsidRPr="00B00E08" w:rsidRDefault="00B00E08" w:rsidP="00B00E08">
                <w:pPr>
                  <w:pStyle w:val="Title"/>
                </w:pPr>
                <w:r w:rsidRPr="00B00E08">
                  <w:t>EVENT</w:t>
                </w:r>
              </w:p>
              <w:p w:rsidR="00B00E08" w:rsidRPr="00B00E08" w:rsidRDefault="00B00E08" w:rsidP="00B00E08">
                <w:pPr>
                  <w:pStyle w:val="Title"/>
                </w:pPr>
                <w:r w:rsidRPr="00B00E08">
                  <w:t>NAME</w:t>
                </w:r>
              </w:p>
              <w:p w:rsidR="005C5B70" w:rsidRPr="00BD1B4D" w:rsidRDefault="00B00E08" w:rsidP="00B00E08">
                <w:pPr>
                  <w:pStyle w:val="Title"/>
                </w:pPr>
                <w:r w:rsidRPr="00B00E08">
                  <w:t>HERE</w:t>
                </w:r>
              </w:p>
            </w:tc>
          </w:sdtContent>
        </w:sdt>
      </w:tr>
      <w:tr w:rsidR="005C5B70" w:rsidTr="00FB27F1">
        <w:trPr>
          <w:gridAfter w:val="1"/>
          <w:wAfter w:w="2885" w:type="dxa"/>
          <w:trHeight w:val="1340"/>
        </w:trPr>
        <w:sdt>
          <w:sdtPr>
            <w:id w:val="-1384316094"/>
            <w:placeholder>
              <w:docPart w:val="44DD91374319437E9A0BB22E8305DD4C"/>
            </w:placeholder>
            <w:temporary/>
            <w:showingPlcHdr/>
            <w15:appearance w15:val="hidden"/>
          </w:sdtPr>
          <w:sdtEndPr/>
          <w:sdtContent>
            <w:tc>
              <w:tcPr>
                <w:tcW w:w="5850" w:type="dxa"/>
                <w:gridSpan w:val="2"/>
                <w:vAlign w:val="center"/>
              </w:tcPr>
              <w:p w:rsidR="005C5B70" w:rsidRPr="00BD1B4D" w:rsidRDefault="00B00E08" w:rsidP="00FB27F1">
                <w:pPr>
                  <w:pStyle w:val="Subtitle"/>
                </w:pPr>
                <w:r w:rsidRPr="00B00E08">
                  <w:t xml:space="preserve">SUB HEADING </w:t>
                </w:r>
                <w:r w:rsidRPr="00B00E08">
                  <w:br/>
                  <w:t>Goes HERE</w:t>
                </w:r>
              </w:p>
            </w:tc>
          </w:sdtContent>
        </w:sdt>
      </w:tr>
      <w:tr w:rsidR="005C5B70" w:rsidTr="00FB27F1">
        <w:trPr>
          <w:gridAfter w:val="1"/>
          <w:wAfter w:w="2885" w:type="dxa"/>
          <w:trHeight w:val="3195"/>
        </w:trPr>
        <w:sdt>
          <w:sdtPr>
            <w:id w:val="-636650607"/>
            <w:placeholder>
              <w:docPart w:val="8D0645B4BC044316973890F6ED38D25D"/>
            </w:placeholder>
            <w:temporary/>
            <w:showingPlcHdr/>
            <w15:appearance w15:val="hidden"/>
          </w:sdtPr>
          <w:sdtEndPr/>
          <w:sdtContent>
            <w:tc>
              <w:tcPr>
                <w:tcW w:w="5850" w:type="dxa"/>
                <w:gridSpan w:val="2"/>
                <w:vAlign w:val="center"/>
              </w:tcPr>
              <w:p w:rsidR="005C5B70" w:rsidRPr="00B00E08" w:rsidRDefault="00B00E08" w:rsidP="00FB27F1">
                <w:pPr>
                  <w:rPr>
                    <w:color w:val="595959"/>
                    <w:lang w:val="en"/>
                  </w:rPr>
                </w:pPr>
                <w:r w:rsidRPr="00B00E08">
                  <w:t>To replace any placeholder text (such as this), just click it and start typing.  Double click in header to replace images/objects.</w:t>
                </w:r>
              </w:p>
            </w:tc>
          </w:sdtContent>
        </w:sdt>
      </w:tr>
      <w:tr w:rsidR="00A737E7" w:rsidRPr="00585693" w:rsidTr="00FB27F1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:rsidR="00A737E7" w:rsidRPr="00585693" w:rsidRDefault="00A737E7" w:rsidP="00585693">
            <w:pPr>
              <w:pStyle w:val="Date"/>
              <w:spacing w:after="0"/>
              <w:rPr>
                <w:sz w:val="6"/>
                <w:szCs w:val="6"/>
              </w:rPr>
            </w:pPr>
          </w:p>
        </w:tc>
        <w:tc>
          <w:tcPr>
            <w:tcW w:w="1615" w:type="dxa"/>
          </w:tcPr>
          <w:p w:rsidR="00A737E7" w:rsidRPr="00585693" w:rsidRDefault="00A737E7" w:rsidP="00585693">
            <w:pPr>
              <w:pStyle w:val="Date"/>
              <w:spacing w:after="0"/>
              <w:rPr>
                <w:sz w:val="6"/>
                <w:szCs w:val="6"/>
              </w:rPr>
            </w:pPr>
          </w:p>
        </w:tc>
      </w:tr>
      <w:tr w:rsidR="005C5B70" w:rsidTr="00FB27F1">
        <w:trPr>
          <w:gridAfter w:val="1"/>
          <w:wAfter w:w="2885" w:type="dxa"/>
          <w:trHeight w:val="2169"/>
        </w:trPr>
        <w:tc>
          <w:tcPr>
            <w:tcW w:w="5850" w:type="dxa"/>
            <w:gridSpan w:val="2"/>
            <w:vAlign w:val="center"/>
          </w:tcPr>
          <w:sdt>
            <w:sdtPr>
              <w:id w:val="-1379921681"/>
              <w:placeholder>
                <w:docPart w:val="5F55CE3BEE334CDAA40281D4BA94CEC0"/>
              </w:placeholder>
              <w:temporary/>
              <w:showingPlcHdr/>
              <w15:appearance w15:val="hidden"/>
            </w:sdtPr>
            <w:sdtEndPr/>
            <w:sdtContent>
              <w:p w:rsidR="005C5B70" w:rsidRDefault="00B00E08" w:rsidP="00FB27F1">
                <w:pPr>
                  <w:pStyle w:val="Date"/>
                </w:pPr>
                <w:r w:rsidRPr="00B00E08">
                  <w:t>APR. 20. 2018</w:t>
                </w:r>
              </w:p>
            </w:sdtContent>
          </w:sdt>
          <w:sdt>
            <w:sdtPr>
              <w:id w:val="1011886957"/>
              <w:placeholder>
                <w:docPart w:val="7F04DE902C3B4C0B90B4DDD1D65D9698"/>
              </w:placeholder>
              <w:temporary/>
              <w:showingPlcHdr/>
              <w15:appearance w15:val="hidden"/>
            </w:sdtPr>
            <w:sdtEndPr/>
            <w:sdtContent>
              <w:p w:rsidR="00B00E08" w:rsidRPr="0063602E" w:rsidRDefault="00B00E08" w:rsidP="00B00E08">
                <w:pPr>
                  <w:pStyle w:val="Time"/>
                </w:pPr>
                <w:r w:rsidRPr="00B00E08">
                  <w:t>11.00 am /4.00 pm</w:t>
                </w:r>
              </w:p>
            </w:sdtContent>
          </w:sdt>
          <w:sdt>
            <w:sdtPr>
              <w:id w:val="1266346563"/>
              <w:placeholder>
                <w:docPart w:val="533A7F56BF0A4917A1C9DAC0762F9CBC"/>
              </w:placeholder>
              <w:temporary/>
              <w:showingPlcHdr/>
              <w15:appearance w15:val="hidden"/>
            </w:sdtPr>
            <w:sdtEndPr/>
            <w:sdtContent>
              <w:p w:rsidR="005C5B70" w:rsidRDefault="00B00E08" w:rsidP="00FB27F1">
                <w:pPr>
                  <w:pStyle w:val="Location"/>
                </w:pPr>
                <w:r w:rsidRPr="00B00E08">
                  <w:t>Address comes here</w:t>
                </w:r>
              </w:p>
            </w:sdtContent>
          </w:sdt>
        </w:tc>
      </w:tr>
      <w:tr w:rsidR="00A737E7" w:rsidRPr="00585693" w:rsidTr="00FB27F1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:rsidR="00A737E7" w:rsidRPr="00585693" w:rsidRDefault="00A737E7" w:rsidP="00585693">
            <w:pPr>
              <w:pStyle w:val="Date"/>
              <w:spacing w:after="0"/>
              <w:rPr>
                <w:sz w:val="6"/>
                <w:szCs w:val="6"/>
              </w:rPr>
            </w:pPr>
          </w:p>
        </w:tc>
        <w:tc>
          <w:tcPr>
            <w:tcW w:w="1615" w:type="dxa"/>
          </w:tcPr>
          <w:p w:rsidR="00A737E7" w:rsidRPr="00585693" w:rsidRDefault="00A737E7" w:rsidP="00585693">
            <w:pPr>
              <w:pStyle w:val="Date"/>
              <w:spacing w:after="0"/>
              <w:rPr>
                <w:sz w:val="6"/>
                <w:szCs w:val="6"/>
              </w:rPr>
            </w:pPr>
          </w:p>
        </w:tc>
      </w:tr>
    </w:tbl>
    <w:p w:rsidR="000F7FB9" w:rsidRDefault="000F7FB9"/>
    <w:p w:rsidR="002A068F" w:rsidRPr="00BD1B4D" w:rsidRDefault="002A068F" w:rsidP="00D61D5D">
      <w:pPr>
        <w:pStyle w:val="NoSpacing"/>
        <w:ind w:left="0"/>
        <w:rPr>
          <w:sz w:val="2"/>
          <w:szCs w:val="2"/>
        </w:rPr>
      </w:pPr>
    </w:p>
    <w:sectPr w:rsidR="002A068F" w:rsidRPr="00BD1B4D" w:rsidSect="0083099C">
      <w:footerReference w:type="default" r:id="rId11"/>
      <w:headerReference w:type="first" r:id="rId12"/>
      <w:footerReference w:type="first" r:id="rId13"/>
      <w:pgSz w:w="12240" w:h="15840" w:code="1"/>
      <w:pgMar w:top="432" w:right="720" w:bottom="0" w:left="720" w:header="0" w:footer="432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B6D" w:rsidRDefault="008B1B6D" w:rsidP="00585693">
      <w:r>
        <w:separator/>
      </w:r>
    </w:p>
  </w:endnote>
  <w:endnote w:type="continuationSeparator" w:id="0">
    <w:p w:rsidR="008B1B6D" w:rsidRDefault="008B1B6D" w:rsidP="00585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4DD" w:rsidRDefault="009124DD" w:rsidP="00585693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B00E08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95959"/>
      </w:rPr>
      <w:id w:val="-1323043832"/>
      <w:placeholder/>
      <w:temporary/>
      <w:showingPlcHdr/>
      <w15:appearance w15:val="hidden"/>
    </w:sdtPr>
    <w:sdtEndPr/>
    <w:sdtContent>
      <w:p w:rsidR="00E433D1" w:rsidRPr="00B00E08" w:rsidRDefault="00B00E08" w:rsidP="00E433D1">
        <w:pPr>
          <w:pStyle w:val="ContactInfo"/>
          <w:rPr>
            <w:color w:val="595959"/>
          </w:rPr>
        </w:pPr>
        <w:r w:rsidRPr="00113597">
          <w:rPr>
            <w:color w:val="595959"/>
          </w:rPr>
          <w:t>DOUBLE CLICK IN FOOTER TO UPDATE WEBSITE AND CONTACT DETAILS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B6D" w:rsidRDefault="008B1B6D" w:rsidP="00585693">
      <w:r>
        <w:separator/>
      </w:r>
    </w:p>
  </w:footnote>
  <w:footnote w:type="continuationSeparator" w:id="0">
    <w:p w:rsidR="008B1B6D" w:rsidRDefault="008B1B6D" w:rsidP="005856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433" w:rsidRDefault="00BA288F" w:rsidP="00E433D1">
    <w:pPr>
      <w:pStyle w:val="ContactInfo"/>
    </w:pPr>
    <w:r>
      <w:rPr>
        <w:noProof/>
        <w:lang w:val="en-US" w:eastAsia="en-US"/>
      </w:rPr>
      <w:drawing>
        <wp:anchor distT="0" distB="0" distL="114300" distR="114300" simplePos="0" relativeHeight="251672576" behindDoc="0" locked="0" layoutInCell="1" allowOverlap="1" wp14:anchorId="39183F56" wp14:editId="2B7DEBC5">
          <wp:simplePos x="0" y="0"/>
          <mc:AlternateContent>
            <mc:Choice Requires="wp14">
              <wp:positionH relativeFrom="page">
                <wp14:pctPosHOffset>81000</wp14:pctPosHOffset>
              </wp:positionH>
            </mc:Choice>
            <mc:Fallback>
              <wp:positionH relativeFrom="page">
                <wp:posOffset>6295390</wp:posOffset>
              </wp:positionH>
            </mc:Fallback>
          </mc:AlternateContent>
          <wp:positionV relativeFrom="paragraph">
            <wp:posOffset>173355</wp:posOffset>
          </wp:positionV>
          <wp:extent cx="822960" cy="822960"/>
          <wp:effectExtent l="0" t="0" r="0" b="0"/>
          <wp:wrapNone/>
          <wp:docPr id="6" name="Graphic 2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2" descr="Hous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960" cy="822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1FC7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5199A66" wp14:editId="31C1BF9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936992" cy="10125456"/>
              <wp:effectExtent l="0" t="0" r="0" b="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6992" cy="10125456"/>
                        <a:chOff x="0" y="0"/>
                        <a:chExt cx="7936992" cy="10125456"/>
                      </a:xfrm>
                    </wpg:grpSpPr>
                    <wps:wsp>
                      <wps:cNvPr id="5" name="Image 3" descr="Background house image 3"/>
                      <wps:cNvSpPr/>
                      <wps:spPr>
                        <a:xfrm>
                          <a:off x="5882640" y="600456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Image 1" descr="Background house image 1"/>
                      <wps:cNvSpPr/>
                      <wps:spPr>
                        <a:xfrm>
                          <a:off x="3893820" y="944880"/>
                          <a:ext cx="3886200" cy="50012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32" descr="Header color block." title="Header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AutoShape 53" descr="Header line separtor." title="Separat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46101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Image 2" descr="Background house image 2"/>
                      <wps:cNvSpPr/>
                      <wps:spPr>
                        <a:xfrm>
                          <a:off x="3939540" y="599694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BD" w:rsidRDefault="009616BD" w:rsidP="009616B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AutoShape 55" descr="Decorative arrow for icon." title="Background"/>
                      <wps:cNvSpPr>
                        <a:spLocks noChangeArrowheads="1"/>
                      </wps:cNvSpPr>
                      <wps:spPr bwMode="auto">
                        <a:xfrm>
                          <a:off x="6324600" y="22860"/>
                          <a:ext cx="920750" cy="1534795"/>
                        </a:xfrm>
                        <a:prstGeom prst="downArrow">
                          <a:avLst>
                            <a:gd name="adj1" fmla="val 100000"/>
                            <a:gd name="adj2" fmla="val 24996"/>
                          </a:avLst>
                        </a:prstGeom>
                        <a:solidFill>
                          <a:srgbClr val="5A5A5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33" descr="Footer color block." title="Footer"/>
                      <wps:cNvSpPr>
                        <a:spLocks noChangeArrowheads="1"/>
                      </wps:cNvSpPr>
                      <wps:spPr bwMode="auto">
                        <a:xfrm>
                          <a:off x="0" y="926592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AutoShape 54" descr="Footer Separator" title="Separat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966597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101000</wp14:pctHeight>
              </wp14:sizeRelV>
            </wp:anchor>
          </w:drawing>
        </mc:Choice>
        <mc:Fallback>
          <w:pict>
            <v:group w14:anchorId="15199A66" id="Group 4" o:spid="_x0000_s1026" style="position:absolute;left:0;text-align:left;margin-left:0;margin-top:0;width:624.95pt;height:797.3pt;z-index:-251645952;mso-width-percent:1020;mso-height-percent:1010;mso-position-horizontal:center;mso-position-horizontal-relative:page;mso-position-vertical:center;mso-position-vertical-relative:page;mso-width-percent:1020;mso-height-percent:1010" coordsize="79369,101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tK5YQcAAJgkAAAOAAAAZHJzL2Uyb0RvYy54bWzsWttu20YQfS/QfyD4&#10;roh3kUKUQpasNICbBk3aPK/IlcSG5LLLtWW36L/3zC4pUrKbpEnT1oVsQFqSe53LmTMjPv3mtiys&#10;Gy6bXFQz233i2BavUpHl1XZm//hmNYptq1GsylghKj6z73hjf/Ps66+e7usp98ROFBmXFiapmum+&#10;ntk7perpeNykO16y5omoeYWHGyFLpnApt+NMsj1mL4ux5zjReC9kVkuR8qbB3aV5aD/T8282PFXf&#10;bzYNV1Yxs7E3pT+l/lzT5/jZUzbdSlbv8rTdBvuEXZQsr7DoYaolU8y6lvm9qco8laIRG/UkFeVY&#10;bDZ5yvUZcBrXOTnNcymua32W7XS/rQ9igmhP5PTJ06Yvb15JK89mdmBbFSuhIr2qFejj8Ft11Sg6&#10;GFrmQL8t3NhfTlbR6CJI4lHgX/ijJIgvRu7Eiy9Cbz6PLoPfSbBjPUqPH+/r7VSvRZrRzeeyfl2/&#10;kuhHN7bmila63ciSviEc61Zr6u6gKdpFipuTxI+SxLOtFM9cx/XCIIyMMtMdNH5vYLq7/NBQbNcs&#10;rTd72NC+hmU2vfCbzxP+6x2rudZpYwSihR92wn9Rsi23fNvKeJPCTi9Y+m4LM6gyayeuG27lbQct&#10;Nz3FQYrNtIFAHxBhGMdeFMD8IazIcSCq1vA7cbpx4vkOOpA4fc+N3Vj3OIiETWvZqOdclBY1ZraE&#10;Z2kLYTdQsFF214V2sC7yepUXhZXVudahFOptrnb6+FCZHkudWqPGUU9M+gHXN+6yFOl1yStl/F/y&#10;gimAT7PL68a25JSXaw5zli8yF+cB9ijYNMAkL/SaOPI9i/biueMk3sVoETqLUeBMLkfzJJiMJs7l&#10;JHCC2F24i99ptBtMoYMrkbJiWecdXrjBvc0/6I8tchlP14hxcJJjZzHiIzE2Mv0BkkY/tJXkKt1R&#10;cwPJtvehosMDtDu5U6+ios9KkB7MSnQH1t0Zim6pu4Kb3j/wDYwR3uVpSWkM5otCWjcM6MnSFEI3&#10;imt2LOPmdujgr/X2wwh9nKLChP1u27nbCQjf789tdmlOp4dyDeGHjTnv21grzG6EXllU6jC4zCsh&#10;H5qgwKnalU3/TkhGNCSltcjugJMwYm3MTZ2ucvjBFWvUKyYRMeA7iILqe3xsCrGf2aJt2fBb+etD&#10;96k/DAdPbWuPCDSzm1+umeS2VbyogDKJG5DPKn0RhBMPF3L4ZD18Ul2XCwE1weixO92k/qromhsp&#10;yrcIlnNaFY9YlWLtmZ0q2V0sFK7xCOE25fO5biNM1UxdVa/rtHNb8vM3t2+ZrFswUHCql6JDNjY9&#10;wQTT19ji/FqJTa4Bo5drK2+gLAWDfwBuISQT6wzc4vL9cKvtg3aGEPZhuPXjxI9JWwDTJAhig6Um&#10;hFLw8uM4AncxaAv/cT2Dx48bbSkYn9H2jLYtzp/R9oy2bWbhJR3cEmdh1bYAwwVctJj7LQeZkFYq&#10;CiGtdSHSd08Q9XJVgLeZZxSdB+hLkaSpwcLeNVYlFjvMyOdSiv0OMyFwmmh+NIAuiBxb6/13IsPE&#10;DHFIc4G/nG3EYRL6Otf4dLxuRJFnRMv0Ud7HhY56Pkzo+ixrmKUlrhc4F14yWkXxZBSsgnCUTJx4&#10;5LjJRRI5QRIsVx2n3eVZxqurvOKfT2ktcJ8k9EJDtI7OKbfrA5sk1tjzxmG3MlewhiIvZ3Z86MSm&#10;pNvLKoMlsKkCmTftMVHyfvuad4KMdN9d7jkkvCdU7u9lYR2pUqeU6rqW+XYH5mX4byX+G0TIgxsa&#10;JkT70QzOCvvss3XNgiyj4TWTSsjeOV/THYZbA/9cVCYDTW/BGI9dVM/+5q6G9x15qBnyfg81zNsl&#10;2kRmQ0bQlgdCECzfcK0gQiXgJLMNokmSILumxLZLUzqX7/LVlsUijWKko4WoKuCUkEZVJ2SWcmBa&#10;/hDoKc8io/djt93Zkc82Q6tf6b8uWxpavU7xtXH/maG36dxD+WviJJfxZRyMAi+6RP66XI7mq0Uw&#10;ilbuJFz6y8Vi6R77OmHP5/v6kRwGrmiQDfD4Ua5IqRdp/5+j/zDwIf3vQ9GfVFu8gYF/BP1P/CRs&#10;qy1hkkQJ2lqzkIYuXv0/qy0Q6pn/97AA6z9XWz6x2qJu17fwGAKFk2h9Lrw87sKLF3XQO+AbCM9t&#10;KrDkqQCjyG+4xYjQUyXKylNR9aSjh+gTUKZg9KWygsj3AhTOdUXH8+LT8nniOZOwree4oR9MwDgo&#10;qnU/KNyrnmdiX+mMRTuIZhi0/W3WxiWW/Yya1KYsUFlE8dUCsyDao6PIsBMiV9/JCxBs2nXbKbGD&#10;juRo8QwZxxExCef03w4+4i/nnONL5Ryc/YQK8N9R+31sWQcl/4aADQoCfdaxEoJSwPShgoB5RoZK&#10;0aEtx35J1zdOn3hRCC83HtjxuKMfIc9lgcEP2vd/6TqXBei3lkdTFjhkSIMwjRcE2jDdOmif/3fl&#10;uv5O76D/ZkUgieC2kxO3PZcEHldJQL+OgddfNKFqX9Wh92uG17qE0L9Q9OwP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DsmamUEwAIABMACABQAAABk&#10;cnMvbWVkaWEvaW1hZ2UzLnBuZ4lQTkcNChoKAAAADUlIRFIAAADGAAABUggGAAAB3hyQKgAAAAFz&#10;UkdCAK7OHOkAAAAEZ0FNQQAAsY8L/GEFAAAACXBIWXMAAA7DAAAOwwHHb6hkAAD/pUlEQVR4XnT9&#10;ZX9dV5I+gOoz3BfTPT0zPekkCoOTGGNmZmaZmdkyyLLMzCzJtiywmFk6qMPMJGY2QxI/t2odyUnP&#10;/94X9dtHx7L2rlWrcFc9K2THnB3/n9XLNkRaTI5IbVFRpKWiItL0b6SNNCnUdFVHaukzU0WZJLKC&#10;flctUUeqFfSzTB0kSUWkgkhWpoiUlMkiJSWyyKyMosiQdWHrQjev2Air0QJ1XhZsqgpYKypgoatF&#10;raarBmaVmoivWhiVaujlKuhlFdArNdAqtNDINVArdVBJVVBKiMrkkJVIkfwoHuVSDULC1t0KnTV5&#10;LqwGM4ySMjjVKjg0ajjoBna62jQaIi1sai0sFXQj/sMSOUz02ajSQV+hhY6/qzBAI1PTjdSoKJcj&#10;NzkVMpkWUrkWIf66Z6FhS7bDYTLBptXCo1PDo9fCpdPBpdfDSeTQ6emGeljVGliJI+bCojYEb0Q3&#10;MFboYFAboVOo6UYqlOfmQ0mcKRR6SOQ6hNS1PguNi0vBhnmL4DGb4DfqiXTwGg3wGozwGAx0M2PP&#10;jXTEFf1BBS0pXS1KLUx0EzNxY1Kb6XsVNMSlRmWAmkip1KOsVIGQ7GxHqFxhwbGIYwjYrKi0mAQF&#10;zEb46eojDj1EzJWLbujUG+iP0TKqiTNaLgsTcWnW0k2IQ53GDK3aBA09gEyixJbl0xEyoM/k0EXL&#10;IvHTd1/Db7eiympGpZVuYjOj2mGjz1ZxI3OFHjpJheCKN4BDZ4CDOdTTMtNns9YIk8EOhdZDNzIh&#10;PjEJKzZtwI4NoxHy9axDoVMmTMOasDD4LBb4dUpUmg2otFmIbII7volVY6QnJy5IkDatHm6TFW7a&#10;kW6TWXBnt/lgs7jhqa6Hnrh5kpyOiUN/xYWoWQhZOGtr6IJl+yBRueCxmCFLj4dXV4GASY+A1SJu&#10;wuS32uClP+yjq8tIy2h1BMlmh89TCY+rCslH5iP24DQYdFY8zciDnHabnHZdiMr/LHTEvL04uvs8&#10;vLQ09goZLQVtYb2GrrQ9JeUkfNoIJkOQU7qJnba73+6E3+lGfW0zaujpK/218LoDqHTYxbKlFyuQ&#10;EZ8EpcqIECPd5E6ODrNnr4LX7qAlUNMfMtPT03KRjPzEjZt2ndNI60+Ct5C+GGlnuennuvoWNDV3&#10;wGxywEg39vmq4bB7YTE7YaAbFeQUQSKjLcw30fs6MX7yGgR8lfSHTejqeoH29m401NSi2u1AgG7m&#10;cwSf3G+3w2a2w067ra6RbqCUwVqeg27pKXi9tXA4ArBavcgqM2Dbpu1Yv3BB8CYadwf6jl2Dqso6&#10;enI9nr16i5dvfkP3i9doa+9Aa3sXAm4PAh4vKunqpKd1W+2oqe+EVqOAzVGJ1hof3L56OJ2VsFg8&#10;yFG4sX3bPkydviQoE52nA0MHj0NlJa2tzYju7m48f/4CL16+RmtLCwySYngcHiQ8TsHTx2koKtXA&#10;QwKvbnwGSfR+uEmfqqub4fE3wO6qhoV2Wq66CgsP3ITCXImQybPWhaqcbfhp6DRa0zpUOUx4/eYd&#10;XhE9e/EGHd3PoSkvIqH6oSADqJIoIJHq6SZuNLa+QuqBSZA8jUFNTQu8gUY4XDWw2StRZGyE2lKJ&#10;zKRU0pNhC0MfpSgx7NeJcHkbUOex43VbHV6+eoNnxImqvBRR6xbhzoH1eBAViYTr12GiNdfmpEN1&#10;fwusJC+7vwVVNa3iJna6idUegNHig8bsh8pchZAxA4aFjhsyFkOHz4HZUYsaj0dw0v3sGbq6n0Gl&#10;JNNdVETbtAGVgRqcPxoJp6cG1f5qyG5ug8MbgKOyHZXVxAmtBC+XyV4NvbUSOlsVcUM3GTZgQOjg&#10;/sMxetIS2N2NqK+uxrvOWrx++watra3EuhMuC61/VQN8/kb4aAdZ7TXIOTYLDS3Pce/QVjgrO+Cv&#10;aoPbWw+bs5YetgYGuoGObsBEnAwIHT9hHh7dS4LeXoeD27cjfO8B3CfLnJ+bB5WWtLuSlrG6EY0N&#10;bWioa4GNzMhL+VWcO3WdbuiFI3aTuInT0wCLoxpmexWMdBPBjSUQ5ESppTV2NMPsbkJbSzsa2l+g&#10;oestGppa4fLVwENPX0vLU1dZi6b6Vrwu24za2lY0d7zBzPETcPXMebSXXIDN5id50Q2sAZhsAejp&#10;Bnr6HDJg2ORQmaEW5XIvFMZaRF+6godXruLRlUt4cvUiUu7fx5MrF3DvZBTuRR7G/aN7EXMqAo+O&#10;bMTaBQtwYdcGDP7lZ1wO3wNdeTEqC+7RjXwkeC/MVj/MdOOQPXvOhJbpqlFWboXaXAeJuQkyuipM&#10;1VCZqqAx+aDV2YQbVegDUBiqoSN/IY0+hcwTmzBj9HAsmT4B44YOxvVL16Eg/95adgtms0copYV2&#10;YohK4g9VmWoRczsVGivdxFQPubEGaiOtp8kLo8kOs8FKRs8MHS2F1e4Xtq2l0oUXinNIO70bG+dO&#10;wpl1szBy4E+0dBcpmFCiOuMo3cAjTEyIylEXqrHU4sDWSJid9YILpbmGblhDG4H2vLsWTtIft7+J&#10;NkATAi43WVozTAo53tWTV8yNQfi6pXh4gpbx2A5MHjlE7Di1TIH8iMmwmpwIKZI4QmW0DOeOXYad&#10;dofMVAOdox4NZF1Z41+//4OckBbVpbfxUnMX6dG3kHsjHNFHN+HtszbUWaS4dPYGMtILkZ5dhqeJ&#10;yZg6fixiThwgNy1H8r5JZCCN/lArKeHcKQtQU9eG33//XdBvv/2G5qpK1AfqYSRPaE07A0vMFuQ+&#10;vApjwRO8tz7Cka2bhRf8ozoDprhDGPtrP5zZsxGxKYWYPGU6kjOKyddXkOAXbg3Vk4CH9e+LOrrJ&#10;+3fv8dv73/D+/Xs00zYujb6MtD1joIjZh7i9k/GW/u3DB6D0wSGcjYjASzJBL5qrYJeXIJW47Pv9&#10;17i5cw7u7JiKKUP7IP3kGloulT80JbUEEydPQzXt/d9+B9mtt3j+6h1an71BcVw0BXPFkMfsxZW1&#10;w2hr07KSfVowqR+UpNn7F45AZ40HrQUR+FCTjoIzS7Fn8QQ8iEtFTGIups8hf8Iav3XzLowfNRqV&#10;Nc2obn5ONus5OshxNbR0ospJ21jvgYqW4+SSvogvNONpZiEG/vhPDJnyv1gwdhDaqj10Ixf8yhyU&#10;Z6bhXsQG3Nm/BA/2TMej/RRI8E2unDiPqRMnopLtU0MXOapuclTdqG1sQ+alCMRfPA/V40M4tfgX&#10;7Nh5EANXhGPBoM8wvv9nGDngZzxO16Kr1oWmfOKmLhdVT7ej5Px83NoxEZtnDyGZhG0NdbsC0Ggs&#10;8Lgr4axqQXNbF1o7nqGh7RlcVc1QFBeR8u0jTn7BhhWzEblmMTatWIRVG/ZjyMBByJHVIrHADklB&#10;MVIfROPsshFITs7CV198Cm/8ZnZas0IvRpyHy0WaTbFrU+drtHS9ElTf9hz+xi7oyb3KHx3BgVnf&#10;IyHuMRZMHoH0O1fw1bAF2LthBe5ef4Doy+fR5qfAw6RB6pN4VNzfDMX1pbDGbqHlGjMm1E0c2IwU&#10;P/lrhLCb6QZNHS9R2/IMVRQsVDV2wvb0GMz5sUi/thHb1i6B9fFO3L5yE+cO7ULi7WtIi7mLqrY3&#10;aPKY0Za/H3847kJ7axWMt1dzmDog1OX0Y8SAvuR+a1DX3Im6VpIHXQO1LaTldXTzagzs3wcWCon+&#10;67/+E3lZGciKu4+ru8JwbNEw5J2Yi4anm1DZRpbboUNOVhmM98KguLoGkRvnk/vt0yfU6fRh9EC6&#10;CUWCfn+QAmTW3R7yehRAuN1eLFswh9ILHb75/L+hKc2FrCATjalrUJ6dgonDB8OfQDdJ2orzu1aj&#10;1m6E8upKRO+cgegnWcxJn1BK5XDuyCm4nV54nC64yT75/FUkJw9cFA+7KDKZMXYE1u7Zgf/+x98w&#10;ZuQoPLx6gZ5+JZSZjzCq/w+Q5GXC+3SvuJH90TaUXVqNfUsmwR+/im5CW9ikt8FDca2XntobqKUl&#10;qoW/kpyV00kBNUXzcglOHNpJMXI5Bnzxd9hlmbgbtZNs1CRYCx5j4Lf/gpxuUqonp/VoO/LPrsTB&#10;ZROQnVKA0C++CXrG0oISihBd8DrpJnSDAAUMAV8APjvFvhYtHoSvQdHVHagvvYnP//e/4M6+hIh1&#10;k5F68zjel67CL1/8N8JXzCIHthr718wHxXLINzahOKcEn37yCd9kTOjJReNEGCpCUb4JLVXhnVNI&#10;P7sTxRfXwXx/DXbPHY5jS0bi83/+JyYMG4z82GtYPnU0urKXoM9nf8eYvl/g+s5FSMgzoczejkJj&#10;Cz6lB8rPIQPJnJwOW0gpAKUGFOdKHp5D8skNyDy5Grknl8EcswmB+LVwx61G+NxBGPnDP/DBfg0T&#10;fu1Lgh2GpAOj8OOnf8P8MT9g0aShOL1jCTLVTUgq8ePrH35EXjoJftbkyaFOk4VyDsoRKaIvu7EP&#10;ZTf3oPzaWnie7oHq+hJ445bjVekuhM8biLg9k5F0cDY+eO5i2bgvMeiHT/DTZ3/DhZUDMabfV3iw&#10;bx5irl7FlyQLE8nutTSKk6DJoS7OmigHsRYmQHprF1T39qD0/GK4nmyE8/5iVD5ejD9U++hG27Bv&#10;Vn+yuHvwwXEFH4wXMOqnz/BLKG2G6EWI2T4R04Z8h5+++RQHNo3Eb8Zr+PG7H4mTYcNC3WYrar0e&#10;qMlHlF+lP5xIkQdr680laEhbB1/sAjSlrEB79masn/QDNk8diNeqE/hgvYw32gh8QXJaPOILzBzZ&#10;D2P7foZDS4cj+tpN+B8fwLZlYxFy/OiZSJvNFWnSmkTJ49/LHsFyhyh99JQ8tLKKSElRSaRaUhGp&#10;lqkjy8oUH0sef5Y9giWPsgJJpESmjQxZG7YV0hI5LDojbBVKUfIQxCUPNZc6dCLbFbl6hQY6qRzy&#10;whJR+tApNJBKK0QlQk0RfwWXPcoVkFHuLi2WipJHGWdaF26kYMbI0bByyqyqgJ3LHT0lDzuXO4is&#10;as7XuewRLA6oKLYyqfQw0Hdyyum57KGRq6GhG1ZQOKQok0EqUUNGNyjnm9y+n4P4R0/gNFBeqFbC&#10;Q8moS6+Fm0seup6SBwUSXI0Ilj10UFOOYlHrRcmjgrJbQ299hbjT8E1kGijJbcjlBkjK5QixVXdS&#10;hlRDma8Zbk2FKHn4uOxB2a4oeRiMwTxdq6P8PVj2ILmISgQXc9Tk7EheonpkoJuolPQQlO+rKowo&#10;zMhAUVEZQvSBLuRkqyn5tMFGAUOVxYgApWd+sxE+Ii9luW7K2920nHwzJp2cZRYse+iM7p5ijhYa&#10;4kqrMUGjNqKAlPDS0V04tIMMZJ62CnMX7sLGpQthk1PAbDMhwKUPSrH/+ON3yt05WtSISoSbuGLO&#10;DJQYObRc9jCJjMqq0UNN/16WlQq91gIt3aQ4Kxt7NmzAqcgDCJk7ZQlWLNyEnStWUoxLNzBpgzeh&#10;/L1SVCMsJA8jPbmBlkcHj9kMKy0blz1cRgsloQFR37Jb3ZAWZcBX0wSd1ky5Ygr2r58IKe28kAvh&#10;4Viy+jCi9hxClcsBm7SIZKIN3vAvJQ8/Vys4IaKsy222kAwd9J1DcOKhpJW9a8zeqShKT4ReZ0FB&#10;ZjZkxF1hQSktV6kNiWnkL/YfJwtM0YpaQeuuoT+ogY22slkpF7UvLuJwXYVv6DDRlVyDVS6Fp6Yd&#10;VYEqcg1V8EgzYTU7YTTYoNOZUaYwIzX2IUIM/k7cicnDqYPngg7LbKA/RMtFWW2A/AnLpLfkYaft&#10;rJfJYdXTMpEja2xuh7e2Cx6jhm5SQx41ABstG5dBdLQxlEoDIg+GI8RS2Y0z94pwIfIq3JX1FDGa&#10;RfTY2tpOmbATlU67KHX42dewzyFXbKWcxe+rRn1TJwwU5WSdno/3dSZy11WU0nnB7jwrJQ1bl8/H&#10;rt0keJO/C5tPxOHQbuKEhBag3fX89Xuid+jo7EZbWwcq3e5gyYMo4HLBTn+okpJVi4G2LVeMuNIX&#10;oBzGXUM38dFNXJBQQHg04hhOXLxLy+XtRNSpyxg8aCw8FAJxAefZ8+d4/uIVXrx4DVVeOqroJskJ&#10;mUh8nIKU+AzxtIHKRljpj3cV7Ud9XatIkFweyuMdAZHGScsrUK51Q8kpttLWgrSKeixfHQUXpdHV&#10;bivevH1PCdBrdHe/RKNLQxx4IJNUiHqvSqqEzeFHoKoVDpKb/NJ81NW30c8tcHnrYKUAnbe1jpJS&#10;tcGDwkIyK4sWbEeGqgHzFoWjmkLSOq9DlDxevnxDKXYzimKu4uy6ObgfuQ9Jd+6RcZQh8+FD+sMd&#10;aC86BpPTjdqGjo83sdFNOOPVmX1QmwLESQ1Chk9ZieNPVJg4cxsclBfW+720TC/Q9ew5up+/RHvA&#10;gvqqalFBenDthtiqLk8tDIWZMD69ALu3GtV1dJNAE8mkGtbeagSRxlJNGTUtF4cs08ZNwpL568Uv&#10;N1RV4d27d6Ic1dUcQGdjFepr6imqpLSC1t1Df8ig1OJF4Rq4fXXQkoJy3csbaIGTkljL/yl5aClj&#10;Dhk9fCyGjpmN4SNn4MqlB9iycgUOHD2BgtxsMi8yVFbXo66qTgi3qbEdDXXNaElYQEv0DG5vLS2L&#10;B8r4e/DQTexOvkk1TH8peWi57JHwWIKh4xaizy+jKd5qQ0dLK1y03k3NrTAm30VTGwXgtbSMtc1o&#10;pqTImHoDVR4/iovlcJJ2sz+prGpDff4VEngVTPTHmbj0YbAEryFqWxPGTV+GXwaOozW/i5hLV/Do&#10;KtGVc0i8cwsJV8/h4cULuHM8gtK03bgTvhVPzkUimjbChb3bcXX/ZpzbswX3r1xDTfIumOmPWsie&#10;cU2MN4BRFAtMdRg2dCQGDRmLEnMzJJYGyE21qDCT0Ex+aMhfqNQmSMqkUFobUKG2IychAWWnZyP2&#10;0Hpc3rsBlw7twfUzZ5GZmonqxG1CGYMlDw+sXFvR03/ctjUcYydOR6mJiwW1UBorRU1Fb3bBRMbO&#10;TFptYKNnr4PTQmkfmfvWotPwpUUiYu0CnN00H0dXTMPpfTvx8GEq3NFrUFUSJ0oeorZisDdg67a9&#10;mDN/JcqNdYILlYUEaq0RxTG7ux4ufyMJtpHsVY2wZbVWOV601qHRWAg5hbWjBvVH/Mk9uLpnDe7u&#10;W47rlH2VxJyD6+kJwVGI2dWA8SPHIWzDTpTqqmmZKGWobKEMuBPv3v8G6dMYyDKeoLXkAp7GxcNW&#10;3QoN5YOq/DS86WohJ6dBfp6UTNNFJKfm4Nqp47hxYD0q8rMpVJJCem0nQly+JkSevoZtu4/gzeu3&#10;H8ser0gh6zXFkCbegzwzEZZHO3F88xJYajrw4cPvMKVdpJuQF4w5gN+c95F3fhPOb5yJW7fu4tT5&#10;O0hKK0QpxV4V5RKEcAXo8N5IXLh4E8+6X+G39+9FXeXd27eoJV9ikEpRGBeN/NPLcDg8Cu9/+518&#10;/x8IXzkNm+eOwouWajSYSymty0B01Dbc3r8cD/bPRdjEvog/sgiJkZSYrtmwFxNHjMHZM5dQ10KW&#10;9+VrvHjFNeF3qEhOgiozieIqJTKPzceWNbQMvk5YjHqsmzsRGm8LnjUGkJddjA+NpbDF7cHy8T/j&#10;2vmziE0pxpzZ8xH9MIk0fuRY9P2pL2ZOmYQyiR4dHV2i7NHa+YyMnRdPTh4hs/8GpZfXYuH0abgR&#10;m40544ag//RfsWH7bsRePIFndWSliyVQ5GQh7uETjB/yC2L3z0HikTkY+H0o5/ETMHLwMEwePRI+&#10;EmpDS4dwVo10dXl8yHl0T5j93Kh5mDxqKH7+5jMsHPktFi1cjJmTZmD1qC/gSXsIY0kWPtQX4J32&#10;HOoyd+HHrz7FXspnalI2IWTe1KnwequwYv4c2qZNqG1sFVw0tXeLQoFDKUXa7atI3D8RE4b2x/JN&#10;JzB+wI/YvnYtxWsrcTYiCimyGrLWVuRlFuDp/ql4eOMiomMTcPTMTTgeb0XIoL4D4CNzvWTOdARq&#10;20Q1opWosf0FalqfIf3+bXgbnyF6K3E7agTOnz6PK7cfYO2CuRjU70dciTiAexfOIOFxItoCNhTH&#10;R+PI5hXQ3A6D8W4YbNF0kzmz5sPrqcKoX75CVc9Nmjpfoq7tBaqbulBNXq+GruqsWKTcDEfCpe24&#10;efE0Lp85j/s3bpGNO4XU6HtIfxKHZo8ZaYkZ+OC8i5bcAzA+2IyoDfMQoq2woCy/BBYKc3zkt7lo&#10;U9/ahar6VvgpsOCyh9tTSfmHAhqFFIrSYmQnxEJ9Yw5Or5qEiMW/oi1nN8oyn0JWLoOipAyZacVQ&#10;3ViF8gursGPJFIrqyZhdPH4GPpcPXvJ6AQrUuOzhIzk5HV5wScRNLjZ8224KrJXQU4SpKc6DLPmO&#10;KHkUp8bjyPxBqEndBXddN6otFDffJRN1cSWitizD2avXEWInSxm+mfJC+kNul5/+oIs2Al3ps4Pi&#10;LSfFxC6THktWLcWaXduwngLzUnK9q+aNhT6XTE5qNP7z7/+BXVP7wJu4nZLZ7dDQMh0Km4jEo9Px&#10;2Wef0k1sHkwb1lfcxOMOiOXxV9XSjSjGpWjEolHCpVPgZMQJSh+k8Knz4a9Iw/D+38P2YClUGXfx&#10;97/9B+5dvoFDM3+E5u5m7Fs6AeV5aVBcXILPPv0EIQ7i5MHhcPgcDnhoA/i45MFL5qKIkQI9feIl&#10;xBxYhfq8KBzZtxKthhQUxF7C6lkjYXq4Cf2++h/8nThZMeZHlNvbcOzcBUidHZRQyfHlV98hZe9k&#10;ClPJhXrtXPJwoLaGzHmgWsTD2ZcPIvnYSihvbMTO2cNwcfUY/KE9AenjQyi6G46L2xfi29B/Iv3g&#10;QHz9yd9xc9cCnF4zEaVc8jC3IKHIha++/hJFuRR3yYpKRRrgoyBbV5COvCsHkXZ6MzJOLIX8xno4&#10;Y9binfIIDswZCBnt/Q+Oa5Srh5LrXYO1k37GH5Ll+OqT/8SYvl9hXP/P8OBuLJ5KqmiZPkd8nhkV&#10;aQ8Qcm3TIhKsmRIaPYpvH0Zq1FpU3NmB4nPLaBuup3UPw2vJfrwt34nDc/ojdudEfHDdQkPiAiwK&#10;24Cjcz7FD5//AyeXDcCWmb/i3LoJlCXIMHjMGPxmuIGvvyTBn165QKRozTVVUD3YD/3DvbREa1F2&#10;fjE8SdvhvD8P7Rlh+EO1F0fm9sOhuf1Rfn4hPhgu4L3tPA5TXtP/m//Go53j8PNX/8TAH0Px47df&#10;iJJHR3EUZo0bSMooU4lXrK6yVJjjjkBzbztMD3ZAf2sFGrK3oTVzG+qSlqMldSn2zu6L1RN+xu7Z&#10;Q3B542R8MJ/GF//8O8nmf3F41RRELfsFP33zL9w5fQh3Nk1Fvx9/QXPecYREHooM3bzhANas2EIp&#10;gRtWI21bnVE0ZXysTnBjBpGZ/IpFxc0ZKnENNmgwacWVKxYmFbczUMpN3xl72hs4W1ZToC4nT6ml&#10;/JJbHLSUS2q53UGhhYRyf7VcA5VcTURX+jeublRQkK+QqMX7GDkF+/JSrnbIIC2Vo7xIQhlGSk/V&#10;Q0uMREaHnroYh7WLViFqXxSsBpOogGgLc2HnKgiRTU3M0MPbehgQhYl/I66MaET9QNQQBGPBUoyJ&#10;snGdRErMqERJhjsfDNyVQsz2kpQeWktZvGBMqYeGfpdLNSpipIIrKeUKKGkB5GXMiBSpcUkop/RH&#10;ItOgnJgol+pI3+uehZ65Eo/1K3dh5cIFsFFmbucuiAqVqLS4tGrSXQ2cdHXq6Mqk1QpyEImqC2X1&#10;dv6soevHCkyQuNPFwlKRykW2H2RSJ5g0Um7AVEEP/5ExFS2ikFSwOUXNVK6Eiv5vUXoW5PTg3Kgi&#10;l+uI9H+WiLhpJUfuQ9jcpZDSL0gzc0QbAfeOeDQqeCmh9+p18Br0on7opitXdfjK5NL/WeHhcpIo&#10;KZGEbGpmKCgpvuplSnowkqxGT/6CpCakRduRSKUyii1oqtDBSEE3Jz96kpCOmOFKkaKohLacjn6P&#10;q0IGYpwbYgyCkfLCUpTQlg3ZGikJ9dU/g4+yKJ3aiQE/fI+Ag6sOZhFABLi1hIsHZj2FowZhOEXl&#10;iK5cPWLysCLTlmSGBFN/rZH1ED8oPxRXlURDDa0+VwJFX5LeEWSOJaW1BluGFLTdJHLRBKVTG0VB&#10;iCtPTKoKPXKfpkBCkrpx+RQunz2EkMljwkINVc+RU2BGxLEYrF08D2kxDymVt8FamocqcifVVhOq&#10;uJZDzAXE1SSqVFVcYacMgksuzJCDtiAX+0RpjH529zKnN9Fqq2iVVUHGaPtxh5Ag+llP2aBNYxCd&#10;QhaNmZimbUUPa9BaxNtFLjiJEhpR7OM4yEn5j2xahgNb1uDglkXYt3sjQhYu3Bq6YMMxigV3YMWK&#10;CIwYOgTLKVj10YO6tUpUkmfnOl6l1RisgHEnCxMxUeO00XfBrhY/bUdWdG4C4o4jI1kjJj3taWbI&#10;Qg9volXnLiSWnpNSKqfOJCRnslAkwXVc+h2NiowNuVCL2YG0Kwfgq28XDHELFL/STniahpykZGxZ&#10;sgBrp4zGvk3DsHfhTITMCjsTGhV+BuNnbcekmSsRG5eJM3sPioaiStpiXrUMPr1KVD55a/17Oa+X&#10;aCuSZMy0p1VkHkVXExEz5OXKm5nLe7QNySt6zHYiW8/VDq/FDpudcnDaRi6HBy4nv3byIvfCauQ/&#10;vkDbSAEbxc16TVA68ckZyEtPw5HVE5CZHA0pWS7Robb1TEpoXGIOJiw6gJOXEvE0S4mI3eHECK24&#10;3wuTpBhmWTlZHqmo3unLS2Cjq+hkoy3F5Sdmwk+MiytLx8qtWsSczU6fiWxOOEgCDhNFp1xOpJ/9&#10;dhcCRGYFMVDZjKpALfwUofooUvK4KpFxdBGyI2fB/GANnl45LqqA3GWVllOMCpK0goiVP/lJOsqV&#10;5mB3j8zagpuP5HiUKMHSBRtw6sBJ0SLko6jIra+grUGWi5TdyyVienAmLz20myTEcYeDrJedLJuF&#10;dMRIjlMvlQnzzNaNpcBSsZHeOEgSfpuDjIlL+Kb6+hY0NrTCW9tBUVgTqvxVpNxaVPpr4KfomINX&#10;J8WcHK1xpdFktJNvkaO0lCRPEirJL0RZWQVkZL5FLxRXH43+TlyKLcWoMQtw5tAl+N1euDlQNeto&#10;VUlHHHZUcecdURVl8NVEVfQdf8/bi9vKvCQVliS3oPHVzcz2kElPpDNDL5fDQ6F7XWMbmpo7RVeY&#10;ye6nh3VBdm8bOgv2otNJZp8yJS6Xuhw+2LjUYOHahhuP7j+EWk1mmPTl+v41OLQ6DKcOHw4yYg50&#10;Q+XqwNVEBYZPXI3Thy+SqGvgrW4UhchKp1k0ej17+RbdlJl2db9Ee8czUWZtbm5Fc1MLmhtb4Hc6&#10;RfWzkhaBKeDyiO+YHFY37FYXnKQvXJWrbeyCRlpKulEIlcVD+qRAwu7RyI4YDVnSHWKkVlTmuElM&#10;VEyJCS7NZkrtKM7NQfje/YjctRor503Fhk27gowYKB/n5rEDJ2Lw8/DFmDNrA92sDp6aZlJq8iPE&#10;TLdoJHuDl6/f4/Wb3wRxji9Kue1daKcElsu5Lto6ViOFurQ1OUJg5xogqfF7Ywetrof+nUu8VQ1d&#10;tF0MMBppv+emw+GqRm0t6UoVZXSBRtGE5nLXiu9tJDFRACKGs5R+lFGsdejkaWyjnTNrfSQuRGch&#10;ZF1YZKje2wEDUVyxE8PGLcfqDSfpD9bT3m0jX0HbiiTy4sVLPHtO9OxlsG2ipxbdQlLpqHVBmpNK&#10;jHjgpUwwP7sEedmFomGwl/Ly5eJh3KToXGytb34BJ+VVWSfn43frdfxepyedaRVNbv4q7qbrKS0z&#10;Iw4ulgdgJcnk6WuhM3Fx1guluRIKa41oggsZNmxWaHScDHpPOwoMTeg3YAKWLI+Ew12HnKepuHNo&#10;Ey5sXoC4qF3Iu31GVIbLkx9CJytFVWUlJeI1qNIVwk4xGJelve5KGEkfHl69hegLF/Do2jXKj5Oh&#10;05G5Zavk9KK6pl1ITCcppdUmXfI4YPPRw5OZ5Ua6QHULSSXIiIOL8U7uWgqIMraBnGd+ajrKStRQ&#10;6N2oMPqgMvkR8vWYhaFT5uzCiP4DcSvDjmFDx2PW/L2izaymsRt1XhfqPC686W6nrfUSrR3PhWS4&#10;7M0lJA+lxu1VNhSlJqM+EBC65XZ5KchT4sCmjbh9+jQtCN24QEoP4oEiLxclcQ+guE5pmv0RMWSA&#10;yemBPUDSqOtAJTHCEvH5GohBYoQ7Ax2VsBAjZnvlx0q21lodrGYTqcw1CBkzbEzo6JlrMKT/MMyY&#10;vgjDhk3H/NkbYHHW0x/uQq3fjzp6wDdvg/1E797/jva2dlJcJzLTc3D67A3cuHEPpy89Qk6eHDoD&#10;5f2+GlRX00KQseDktioQrNmbrH4UXV6JrvxNqK5rR+KlKOQUlcNKvoObAZmRQFUbSaMFHmKEy/MO&#10;V7BKbiIy2qv/rJYzI2YuzZPJ5gbOMcOGhX72r08xZdwMDB27AHuOxWLi2On0xxtRXd+Nxto6Qc/a&#10;m1BXX4/6pmZ0dHRQGGFGd1sNzOSZfUaV6NKq7yl819eRf6D9zlX2+jr6mb73+JoojZxEjDUjOTET&#10;zZ1v4fbXw0pW6emRlSjNzBYlfmbEE2gObiuhHzWCETMxwdV4ZkRU5IkRUfoXRIwMGDAmNPrWI0xd&#10;tB7LNx1AgaoGA4bNhtXdhACJu4VMa3tzM1o7X6Cm/SVevftdvOSoralHW2szvLSV2rqewetvRF01&#10;SdEbEB2SDVzJb2gjhpqJWpB3aS+KIych5tBq8iFkuomRjSs3w0wxldbgxJljJ9CUuhWujNtwEtNW&#10;VwPpRTVtqWAXJTNhslUKMhIj3OzIrxeYKf4c8vXXX4eWccOjqR5TZ4VBa2vCL6TwZhcx4m1Ec10d&#10;2hpqRY9PuUSBEnMTakjBa+op/qHolWuGjW2doj+0toq2FJnguuo6kgL/XyK6cjXaGz0bjfR9I/3s&#10;99G1layW0QYz+ZIxw0biXNRZBHy1qAw0IFAej/qsY7DLioMPb+XuWSKznwJM0hXx6iLIlGCMGRlD&#10;yq4210NmqMfIXwdBXuFB3wFjUGFpQKmlBeWWZqImSC2NkFnqIbfUQWmtF1RhqwuStRZKUxXk5mqU&#10;6yoh0QQgs9LvW+n/mWogrXBSbGSkoM9E8ZEVRVIrMopNGPbrECTk6vE0V4sN63dh0vhJiE+T4mlq&#10;ISRkFBSU1lYnbEFT6R2YzF6SHhM3bAZfKnCjM5tk0SE64OsBoRq6aammGsNHTEJqQimGjppM1qAO&#10;paYmSMwN9DC1ohVSTg9bYaokcxeA2ugle+6GzuiAnkIPHYXgWsrnVXIlZJSjV5C5VVtqoTL6yfRa&#10;4TAayKub0FrlRpujTLzqN+qtlK/rcCs6GZs370Zytgwp2XJMnzwFcUl5yHiaARnFU4oyCSofrUVj&#10;4RU41ArhGNknMbHX57bXkFnDFobq7A1kzurw4PZjHA+/QuH8ArIQdSg3NkBiqqOVroOCVpubotV0&#10;5XdrvD9ZzBbyuux57RSxOjw1RPWwk8Wx07bkN4xucpB+8hXcVOpRF6K50o3nLTV43uhGtcMCI0lJ&#10;KtVg0uiJiEuXIqNQhawiNRKzZJgyaQoS08uRV6iAoqScUmUlFFc3w3h/LaqyL4rX1kzibYzRURdq&#10;dDbSg9Viw4bNWLdkAxaFrSNlY0ZYErXiNZCSmKkw14qWW62tFgZilDtjrW56cPI5Tl8jWaFG0RXO&#10;IUYgQJGBx08OkKNdHi0wocaqQEFaBl621Yu30qqsp7DcW4HyC8uxa/FM3Ny7HBOH9cOdG7cRHZeF&#10;JJJOzJMsTJk6G6mZpUjJKkNZURm0igqoCrKRe3gKTA+PUAInDzJidTdArg9g3CTu7R2ErQeOkTK3&#10;4RU5vvfv3uLd23fibSn3pzK9fPGCAkj6+bff8ea3D5Ak3qMsTideP9kzzsERtxctxWdx7+xxFCZE&#10;w0RWqCTmJF55C1FOK3pi/Ry86mjCm65mvKsqRHvFbcSf2AzZ3QMovLEfEevnI+0k5SGRq/Dk0GLc&#10;3zMfh5eNw6Sh/SjKmI+TGxfi+KYwqKRSqOUKPN48MsgI9xXzqmblKjBuyDCSzG7RWPvy+Su8fcOM&#10;vMV7YobpN2LoHX3X1taFBgoopbFXUPLoDlrIinV0Pof2ySEob25AzrHpiNq9DX98+IDff3uPW4fX&#10;o016Ht6so4i7GoV7N26iwWcVzbhuCvvLyzRQ5iRDUcyrXo6szCJMGjEIcamlSEovxtO0fMQnZWDv&#10;5nWYMGoYbuxdilsH1kJekA+tTEGJldEfeuV2NLLSSzBh9ATMnzENp05dFIy8ePFOzGi8oQfn2YDX&#10;r/lK4TyF9LXkvDrp36spinWQaDP2j6PVfwzFgz3IiFiAO5tGYstKWjW5BK8pKuBXbixdj8uGfSum&#10;QkH5enJiHBJvnsfz5io0ymLwoS4fH7wJ+M1yG56kPahK24fiC4uxcEI/RO+egcf7ZuDc2jE4smIc&#10;pg39EWN+/RlXr1zHw8Rcin63bg2lMAWrlodh+KAhZALH43HsE1TWUhRa04bnb35HN+Uh/PDPe/KR&#10;zuev0djxAnXNz6DITMPpfftRkpMv/l3xcB8yIhfh9NL+2LQiDI+unIfE1YpN+8Ih1+kxY/zXmDl7&#10;KIbN+hp7Io4hhcIaJ8VWz+p9FPZrUJgvQ1bcY0geX0Z5Tg4KMnKRlpKNUQP74u7jDMSn5JNFy8Td&#10;q+dxactsjOj7DWaPHYKQPuQQf/7hZ9y6fBtTxo7H8AEDMW74EArjyXFRlOqjlW9q6RCJVGf3M9GU&#10;LN7DN7WRtbIjJWonKrJS4XFTako5uPrJYRSeX4bzKwdi/rRJuPMwB+M2nMDh0w+wbsNO0ZA5Z81i&#10;TB36HfbuDceUYX0RuWgA9s/4QTQvd9d58FuDDq90V/G76RqcibvQlBMOx+MtUN9cjm+/+Bdidk9G&#10;wv7JuL5hBC6uGoazq4ZzrDUgdOiAIQhbshoGvR0Z2RJiZDBZnTp4KW/gjmpOS1tJJ5iZlo4/GfFV&#10;UWDY9AzFSY9FqNDd9RLKR+GI3zMeR+f1weQRw7Fo6zlEbFxFErmIvTP6YdXI7zHqh8/xfegnGPjt&#10;V+j7w3eY2f8T3C1tRVxaBbpqHKIMlZdRAOPdjfijMp2222P8Yb2DlKPzEbdvNqb++q3YVlduP0L6&#10;k+uwx6ylfGTMmNBhg0bg/Ilr4mUfv8WaN3kcZXl2eCsbUdPSjZZOCt8pvW2jB23teoEm2lb1bc9Q&#10;09wNJ22/sqdPofERYxRDld/bg4c7x+P4wp8wc8wwJD64iet0w9lzFmPvngM4uHUjpo8bg/njhiL6&#10;9m2MHDYK+1bNxeU4OdIU9Th//hFaAza0V9pE5SaPkrSCJw9RmpOH7MwCJJDCX7v9ANtXL4LmzgJY&#10;o9fD9mg76cjCsNBB/frBTIEbv9fzuPxYMXcG/IFaVHGfSOdr8Qazpfs1McJvMoMd4tzAzW8zuYHb&#10;V0s5RH0Hqil+0iaegzn+EOypZ2FLvwhX7g3IH0bixmGyMLHhiNo8G+uWzsPuTWtx5VQUWbbNuB21&#10;H7E80HL7OhKIMlPSyaI50eKzoM2jxx+uB/hNcxYfjJfQLYlE6dUweJ+sh+HuGhhjtpB5nscZ4rDQ&#10;u7fjRM+8laRx7sBh3Dq4R3Sec7bW1MWK/YroJRoo+uXXsSwJZqCSe4Qoyq2sayLj0EyZHQWcP30P&#10;g8mO4rRkpF07gcSobXgSsR7RB1fi9u4luLFtIe7uWIScMztgiDuDQPYF1BRcR1fBPjwr2InC1EQU&#10;ZGahqv0tyuhv1Ns1KMktQUZKIWRnZuAP202Swlro76yD4c4GHA2bgIyTCxHy6aefhqrlFAc5fLTf&#10;nmLYgF/gZ49M0vFRNFpVXUupaQMlQk1EzSQlioopaeIua6+/ltLXgOjrd3PvnsuDX/r+DIvJDLvN&#10;BhPFRf/9X3+n0KIUspICKIvzsGbJUnjiNqI8Mwll2enEcALKs1Kwb+5QGG4uQV3aDtQlbkKg6QXc&#10;ja9xad9Wigi0KM4rQ2FaGoz31kF1cw0qbm5B+ApKCxKycOt+bJARq5FiFpubxL0D/ft8J/JqL20x&#10;fkiv20tM+Uh/6DsvEV1dlJo6iRwOFy2AhxjwilfMLosZixfMhFWnpBhKhqWLF+LTf/4nzMoSGCT5&#10;UBTmoCQlFkd2bUF37nrIshIhz3mK0vQETBjSD//1j79h1/Sf4X6yBa7HG+GN2wS1yojre9fBnX4K&#10;8ithkFxcgZLzKxEeNpl0JQGbFk7GrnkjglaLRyXNpNwrZ0/F2vlhwd52ekCu9LnsDkpdK0lnagRx&#10;r7uXkicPrT431TstJli1KkF2gwYbN6yEsUICq0oCh06Kz/75N7h1ZXBW5GHquBGYu+owSp5GQ5d0&#10;Al15q6HLfQxVxn0M6/OleNUtK8iFiVLdPdN+gC0pHO6ErbA93gb9vc3QP9gG1Z3NiFw/l5jdi+7s&#10;Tbi5biRCP/s8mLNzzyiX7tdNHChmSJkRD48bkN74aRv5qurhr6qDv7LnZb+bmHCQVbOa4bXwWyol&#10;tJIyeHUyXN69DJpHkVi/fAnsZU/RJ/TvaLQUo8WSi2ZjBo5sXIyNS+djAJngQd99gjFDB+L0pgXo&#10;9/U/8Y///A+cjYzE3hUz8TDmKR7cjcbGCV/jwPLxCF89A4e3rYKLpO3TV5AeFWDehOliuqAhdSOn&#10;un1CORR+ELUPBgqTmQl+I+5lZkgi3kC1GM4Qr999fsrifAi47bAUZyLvCnn063tQeG4NMqKW4fDS&#10;8Ti8ZBxu7VmAN8ozeK44ix8++wfFTENR/vAUCu4ewUtHGtJuHsHpLYtwastc/CHbhBv7V+Cnz/9B&#10;jPwNR5eOwelV43FuzRgk3L2LMkrqFJ5uoi5IHB0oMDdDWq7FkB9+wVdffoOMLCnyKRYLGTNgVqhZ&#10;b0PU/LGiCsgdpj4iHkEV4xKkC/L4Oyi5fwZZFw/j6clNSIpYgYzTG5FzYilkl8Jgvr8Ovicb0Zq9&#10;GyvH98WeOb+SVVqMiEVDMejLv+GD6xryb+3B9JGDkXLpEOLJsU3s/wW2Tv0RJccG4/eyMPz8+d/w&#10;r//+O375+hMsHfsL5o7phxUzh+LmuTPIlPuQY2hBuroBGep6fBf6Lf75P/9AQYEUurIyFHDLwNaw&#10;PaEpN84j73GSKDzz/LnHZBTznbqCTBTdopDj2i4UXdmGmH0LkHVqBWS390NxfQ2UZM+ND9aiveAg&#10;Agnr0Zi6AZ3ZG3ByxSha0VE4sWwI/On70Cw5hQ/266gsOQJN/jFMHPAVlizfhJ3zhouRm+eZ89Dn&#10;s7/h+8//C2umjUDfL/4TYwd8hzUTf8Hm6b/g/qUzSMhUIklSha+//BZffPE1nhTY8STXjLfGa+j3&#10;RWjQj5xbMQ08LOEiJvjVWcBhhS4nHiU390D/8CiUt3dR/LQOZZfXUCKzG5JLq1B8bgGKz8yD4+Eq&#10;NGXtQE3CajSnrsXzgi14X74Tl1cPxqnFP5NUfkXU8hF4cng6/nDcwAfnFfzmvIpI9vzDvsSunUfx&#10;+Wf/iz6f/g19vvgv3Ns0GNc2jcYFUmJm+OqWGVg46ltsWbgQSyYMou30Ff4wXsEfput4p7uEX779&#10;AV989i+SyMKFoY/PnAMPZPBbWn6DW23Tw1JASVLyCRgfHUb5pfWQXtmIsouL4YzbCnPMLuhvLIHp&#10;5lzYKExozNyIZ4Vb8aZ8N9oz1uN5/ib6vAe7Z/bF+gk/Y/3EnxF3cCHCFw7D/b2T8aw8Ah8M5/DB&#10;fALj+n+On0P/RzSCTB74GTLCx+D66l+xefE47FgxD5MGfYP+332OTz/9BFdPH8PZ5WPxWnkW3WXH&#10;MaBPH/z44y/oLI5CyKaV2yJXzlsdGR+fIbAuLAZLJCUq/zb48f9iX/yVeBjkz8EQLX3HgyEG8ZlI&#10;oY7USmTBYZAyWaSsoEx8LiqSiIERtSyIk8GfFZI/B0eYJFoffaeg/6fowc5QRJaVSCLLimSCclLy&#10;IovKKiJD1i5bj9mr9uHc0euwmu1BqAvubPjYuqGERVAPtobofPhL+0YFA0MEWzh4gIGbAAz8/pxf&#10;hiq1QbCIMqkY0VCVlIoZXJ4L4aZH0RAg10Kt0Ij2DaWMfoeJB1MkKkgMfrpWQFGu6Ol4YJJDUiJF&#10;SV4RiorlKOd3hwtnrkbY/BXYv3kXhRQ2WPVmmDVaijgV/z4lQw/MTASvwYkZQQwSwu/Je9o1ekm0&#10;bTBD9PBaMud6Hmgpl6GCSE8PX1oiF/MnohmA/41+r0JKzBAx1oeKmJAZAz1MBHtQmAFpiQySojIU&#10;FUohkWlRJtUi5HGmEaso/1gxbz6sFBdZ9UZYmAm57M/+E0HB/hMe+QmSBlYNdzIEuxn4Jb/oP/kr&#10;Q/TZIGcGuAdFFpxlkShEe0Y5PRAjoghGuFGAm2hkPL3T06ohqxBMVBADPC5EWwpyZqK4nEytRLRr&#10;MEBDKfeePMiwInzbYQFywX/MRkzwYI2xrEigp9iZeIzo40iRJvgzXQWSirgyQ8ERI8EQMyKIEVaC&#10;bRmMTcKS4YczELOSMiVtuyDiip62Hd+bt5boOxGMkASICZVE+WcTTakEhXnlUNDvMRqLjLZSuUyP&#10;kFRyLNs3H8CmRcvx4OJN2Awm2HUGGIpz4NJUUGamgYvIKSjYOPNn8ww3zvxJ/HI/2G8SlFDvzBS3&#10;ZDDxZ26K4f4SKW0P0UDDrRnMCP+bomfESTCiJib8ohWKpcfv6kvyy6FUBJFeuIFGJmfEF2JC5+/E&#10;8bMxWD17GZZOmwUnvy4maejJ6bm1ajFv5SHTy1AzbrqKVgyeveIJJR78EqQnpri35C9dQMwEX5kR&#10;ot4rbxvealJaXW7J6G2aYaOgVZJk6GeeQOPf40Zzloiafrc4vwwqpV7MbQVnt/Si2YdbmkICjS9I&#10;REW4dOQG5k6bIjw4jyPqC7PpwTXwGbTkP5i48yfY/SM6gIgJ0QFEn/9kKMhIcJvx9gqSkAgzotaL&#10;B+RtxmgzJlpxwQhfWRrEBEuHGWGrpqTtpCVJlOaV9MyEEfV0/ygURGTRspMzEdLU9lJUsreuC8ft&#10;a1colrKKl/1maRkxoPuIxeOja+9wGs8mfWTGwM0xPV0/Pa1MvX1ZvLV6EYhsDBBEpKOH420lo4cL&#10;tjIFrRgTty6ZeIsJHSImTAEU5xQFO3+Igd7htgoiZqAgtxjlpPAhnupuqOwN2L/vDKIfUwKTmy1a&#10;LLh5jAFrBDoOEbcyCbwf0cbEPSN/ti/9lRHXX7aYXcMTeLTV+ErEjLB5tRITChn7mKABEJaNyEi+&#10;RfRjERN6eQXKVC7RW/LX9iW1yoQK2mISMtEMTrR01hiEGAOdkDnasfdQBO6mlmLKqOHBPhHu7KGH&#10;rbYYg10/RL2gRTzF1wteJBghhoLMcAzG7UpBqTBMU1A6xiATtJ24xY+tGCto78Nb6d/EDCOtNusL&#10;M1GSnilmfhiHqHf6j68ycphSWv3iglLsWEUJ3tJpCDlxrRh7TyZi9uTZeJRVjonDfxWTZtVOBzER&#10;7L3iHqwAt2YwA6IPi/7dbkOgpznmYw+W6CkhZkQPFlFPD9ZHfaGH5W1jpweuoLQ02IPFEjIIRgw8&#10;tkjOszwzE0adFQpzVRC1iXuw1MQISU1Cq//47nWsnkPB4vF9xMh0hByLiMPU0fOw7/BxpObrMGPC&#10;aJHJKQrzxepXkVQEspONm8eCDHD/VXttFRr8bmLEQtvLLPTDRIrJpCVvywBaLBEhGWZESIRWmlae&#10;JaPW2sQ4pJ2lxL1XxAwjdcly8mCkfIe7e57G3hbjkYIRlgYtgJSc39FNMzFu+gKEH9qLk9t+Rsic&#10;CVMxbuhYLFixD1J9JcYP+ZWiWiPklAd7tRViK4lOuB4mgk1kVlSRAajiviveesSInR6CRyotvK9F&#10;A5lGNJEZSAFZIh6jma48askWjR7K4BDMOLiRjEIdni1UU0hiNlEmyZ09RjvFU1Ixw9PbQEYBJaRk&#10;1fZsmIIdq5fgxLaNOLpjHELGj52OSXN3YN6qo1Db6jBz3lzKLwyUzOfBIS0my6QR3XAB1gmWAj10&#10;kJFgF5wY16RtxSGHradxjKdZLTwMTJ7Vw01jPS1LHpOFIgKLmBfVmVxiZpThspgpo0IBCz041wE4&#10;hS7PSoCR+7caOz92wmnIkkkoltq8aBLWL5mMTes341H0Y4QsnbkAYRvDMXf6XMQ+LMLVq9fgJEWV&#10;5udQgpQAn1YhGAlCa5E0ehj5swMu2M7npZWuoODMSNtJMMLKSiaRH57bmFr8Htp2VtiJAe6CM1l8&#10;ogOOP/NktNPmgsPmEQBW3AyddWkDJMVZMHmq4fDW0bZivSBPT0wc3jSLXMJsMRTLQWDI2iXbkZoh&#10;xbxpi7Fi41GcPX8JdlLS8sICKDKToMlLh7tC8rGdj5vGWCJ/xQoLEneWBodofRYrKS2bYu54459t&#10;aPC4SNfstECU01sd4rUwN5ExaJnfVwWfOyCKfG6nH+bSTDzaNx0Pdo1G2s0o0UzGw7Y8oiqjsCU/&#10;KyeINUaSriBdCTl1Ignrd0Vh8tQlmLcgDOcuXRftdtJCUjBJCcxMcolo4TPKKIwuLyFlVQt/ETS3&#10;RLSdglhkTL0McadbsJWPJ4KDIGiMycTFCdrzjkqBhsCdbtVVjFdWIyaEfR5ihn7/8faxqEw/gpgd&#10;YwR+mUFvJZ/BXlpL5plb+PTISctEUTlFsRpfF6SlOkyctgbjBg/DhWv36Y9YISHFZgA1u1oGp0ZJ&#10;1kVNpCElDIKp8XSxmXIOTVmpCBA95NEFsBqZW7ZWPmKod9rYR4wFUdyICasLfoebmKhGdSUPQjaj&#10;rrYZNdwO5Qog4KuGn/sRiZEOv4q2mAsmE+Ol2WAmI8APryKjkZVRDHkFWVHyOxQAPkNpuROzZ6/D&#10;xHGTceX2Q9EHVUaKzT2IHtpGHiPFTtxkTFYr2INI1obIze+7RQ8i2XudjsynGjqplCwU/T/O2Wlb&#10;cgjj6d1WJAk37fdKhwsWT4PoQWSqJ6qpaUDyxQMkkWrBCDMUbN1zi3ZX7kE0GyzITkqDXGUmz61H&#10;+pNEyMhphpgC3SJaTMgz49ih07h+N572pQflBQXEgJoeREsPTh6a9YCsEo9dB8evaf/Tz7yFeGyR&#10;21edxBSPYotxbGaMbb9CKSwPB4pukpKdDIDPRcobIAaaufWvgxhoEs2UufdPkH6QrjCAFknD5fSR&#10;kntg5f7DnmZKRrDjPl0FPbyywoQn0bHEROUzGD3tkNjaMHvpVqxYsAReTyXF7rm01yno47ZvO1kk&#10;9gvcSNnTRFntcohGyoCdGynZApEZpW3zVwo2UVIcRg/OLXycOKnKpaJdyVFFDLR0oqa2hXRNQlFz&#10;Erype/FWHyswabi0yjrC1srK0rC4YSLnKCdHyo2Uedm5iFy/HKcOHUIIN1Baqp5BZu/A9PnbMWrw&#10;KLES5aXF4oU8dxbU+rxiNp1fkXGbXnNTK33nQ43bKZjhDlEhGQftezvteac7SPQzVxiD3aF2kpAF&#10;JgoCa0gHnNWdoqPNIC2FXlaMzNMr4Hi8Hu89JagNBD42UNq5A8IW7AbVExMVagvOnjhOD78Xy1Ys&#10;xoYtu4NMmAJdyDe2YPO+0xg5bCT8gTpIpRJa6SATNV7Pn29en70SDPEsaUtLm+gCbWpoRm1lpcDo&#10;4u7PIAxgcCY+4AxOQPEkFJdNbeSdq+va4Ai0QVteTHtbAjVt27Qj85F6aDRyTy8WkHQeD1krVxWC&#10;mITc7OIWFkqtt+PG2WO4SfoTtnAeVlJGGmLwdwkm4iWVomtn+pQFxEQD7TmlYMBvM6CaVvz567d4&#10;8SY4xP+cGGJm2ju6ehooO1FXXUUP7oG/h4m/MhIsXPOrBBc5O9qKNa2wERMGSrYqVFJoyAjU1bfj&#10;ObdeCEg8btOrFUywJHo7QA0GKzR6J86dPIbwE6ewf8NCbD14FiGM5GgiKjK3YNDAwThw+BT8VY0k&#10;Np2AOOCYiREdn794LVC5/trKykOdzEhH13NiohpVPC1HRoBRiBzknVnBha8QSJDEBL+4MdnE6zZb&#10;oB1msnYZF3dDRya7oaGDdKURlZXBXhMXScPlqiFJBHtymRHRJW1w4/jxKOzfGo4FG47i5APK7LTe&#10;DhiJCSkp9uhpy7BlyzaSRBPUZJcrnWyNKBx32fHs2bMepIOXAumAe3O7up6Rfa9BO13ra2pQ5fMT&#10;EyYkPE4XoI+Jj5PxlD5nJOeKJMhD+sJMVNa0C8W2EBOuhC14XnEdDU1dwkpVVjYFmaBQgzs/7Y4q&#10;0SslmKDAUGP0ICL8FK7ceEiheiAIFCnV14s+XJWjDWfPXsb8eSvhrWyGxuwhpaVVc1iEAos+XMYd&#10;6OhEJz00S6CFtpJJWYrWzi5iovYjE3nZRWLatSCnEAX8OasImSm58Di8sDETdR2wVXWi7P4x1KZv&#10;xYd6tejDreX3hlXBVlaXtz7YvsqgFfYASYPCEdILjdkHjckLhc4DpbWaqAYhm3bfhdrVDoW9DSlx&#10;GZizYC1snkYo1GRSSQLVLmLC48Cbd7/hzdt3QgIvehS8nbaRryIbjaQT9bX1qCYm2FOzGaygGEde&#10;UgY19zyVylFaJBUvcmykEzX13bB66qHJSUTJ6VkCrquuqRt1da2oqm4WeAluH5lhdy3sTgZgCLav&#10;mkjB1bT6GisRMSOV65H6OBEhI6asg97dDo2rFU+TcnHtZhKcvmbMmrMQCZcicXn7MtzYtRJpl4+i&#10;8N55lMTdgjwnhRTUQA/TCLcqH120vRrriAk/hQ0OinG0Rtw5ewGRu3YiOSYWkrwCygX0Ipywk/et&#10;a3qGwgdnyQc46CFtsJCZrq4nn1HTInpwfSwNYsJJym1zkjRoSwkmLF5UUH6Sk5xJXtsBld4TbCQe&#10;MHIWDOTs1M5WREcn4OLddNpOLVi9fR8aAh7U+Ryo93mCeBk99OLlK3Q/f0Umth1ljy7h2L69OLFm&#10;Ni5tW4g74VsQeyYKD06fxpldu5BDoYGdlFyZn4ei6Guk9B7YVOWoyzqAWnUWDByCkAeva3qOGpJE&#10;gBjxVbEk6nuYIJ1gSdiCTOh5O5n9gtTcImipRsi3g6ZDovajVFmFyZNmYQf5Ci+FBKu3haOhKiA6&#10;oWu9brx6/QYt5OzYEolBeqJKpxEtDjlKKCFqaWwSb5qq3WRGLU7cPH8eM8aNxaM7d1GWngUZedgJ&#10;46ch4cZFpJ3agOfFe/GbpxBGJ3lktw+1zS/ErHZvS7e3R7FZJyzEhJmZoPBd9N3auCWwpxOamZg8&#10;YT6+/+YHJOc7EbZhP+ZMW0A60YTVO/ajhhKZOvLW7LH5oZ+TdeKe205ihJXcXlEMY0EyJBQitzQ1&#10;BwF2/ZWoYaRe2r/H9hyiUIFiLS85QgrqRo+ZhvL7h5AVcw/vu5pom1CAR0mPy19L/+d5kAnaSgyd&#10;ymMPTkaTdVULKI/eLug/magiafQAlAzoOwjL1u3HpfsK/Dp8Bob3GwR3oAVrtu5DE5nNOgoBOAx4&#10;8eo13r//jSTyFlW093k05+a1W4g4egIHTt3E02xSXilFsianmM3gqJThQDjEDvBkjN2NsAULYH+4&#10;Ao1Zu5Bx8wry4h6TglN4QWFOXQtJooa7fVrh9TfB81EStaKVmwFl/+yADnY/cyu3RnRA9/kJ44eO&#10;oa20EINHzMKQ/kMFE5v3RqK5rhb1VVVooG3ykrYT9xM+f/mCJNEhwGfdikxYpIWQ0mrzIAq3cftp&#10;L/tpJRnahT2vl8IHL20JL1mZrUtnw35/NrpKI9D+/B2Szh9D9oP7xEgNGv7CBLd9cyu3GHUgxWY8&#10;jj8lwf3olT0t3Nxkzygu/fuiX98R2LR6K2aMn4lFS9eRt2zGlv0n0FJf39OPXiuGT+obGikUVqO1&#10;vlI02FfqiqEtzYWSVr+5iYFtuRedtlVPLzpfmTEOs2soAcomC1dbVYskygm6X/5GvqCGwm+SyD1y&#10;dr1M0AK6vY1wurkZvwZWIgtZJ+5HZ0Dcj9LoZYIlMaT/r5g9frwADBk9aBj2HjhF/6EB2w5E4nzk&#10;cWxftxrbVq/C0YgInLx4Hbdv34CsMJXsOa1GcQo5IBvK1CY01jdR6BHcQo31bYKJxoaWIGP0Xdnp&#10;ufhDuZeyuXo0tL5EuVxNYUUAWrMbxrJ86B5HCSl6KxmQt4m2Un1PQ/2fvehGWvWPym0J9qIzhUwd&#10;NQYPb8dhzJCR2Lz2MOIfxNN/bsCuo6fR3tyEVlLYNqKW7peobn9NW8SD9hqHaIysp9Wva2xFudZM&#10;D91CulMjkIB59bnfnBvpmQmbJBN5p1ZDe248qgP1aGp7jY7nvyE7I1eUblRaG0b/+jPq0/bBTJGt&#10;jbI+O0mCoXM+NtPTg3PveS/9lZGQYeMWokRiwaZNh7Fo5lpkFlnoDzQjPOoK2inUbm9pFRg+3JlW&#10;2faKYhgjqgJ+VNn1aHv+VjBSpNRTAMfheK2YCGisa6Hw3U8heivpVSusd+eiO2cFfvj+B5w9epwk&#10;QeE8MaEtK0N6ep5AjvqSLGQNbaeW9F1wZd+lbVRLZrWHAdoyQRygYJe1wAJios8G+j5k4PBZUJnr&#10;kFzqwaC+Y5Gv9JN3bMSR0zfQThJoJeXuaKiFn0JlqauZIk4NxTkNtBU8omOtgUKOAvKi9WKswU/m&#10;uIokQYzQFmquI6ptQG7EDNjjd+PrL78mB1qJtYsWo76xS4xyZ5B+ZKbn4suvvkEVbTWPtwH1ydtQ&#10;m3ddbB1zT8e/eHgLYzlTDCUY6pkGIGZCZs3ZApW1ETefSNHvhx9RUOEnl+7Ho8cZeEAmNObiFURf&#10;vIzHVy7j0eVLeHjpPJ5cu4gn168i+f59JN64gvjL5/GYvo8+exZ3Tp7E3cP7cP/oHjyI2IM7h7fj&#10;/rH9eHj2NGL2zsbDyL24e2QvNi5ejPO7N+PS7nWI2rYen3/+FS7u34GLlLHJpWo0pu9GU/FNMQEQ&#10;HGXgETlfcCqAGLFwQChAk7iBft568nwNOHW/DD9/9y1K1JWQKrwoM5MyWnmkoQkSMdLQAJmlDgox&#10;0tCACms9VLb64DiDpQYKY5Wo5ZbrApBwv7q1iX6/kRyhnxIsE7RaO2QpDyBX2JBfZkNmsREPksuR&#10;KEYaNPj662/xJE2KR2kyFGdlQV5Ugvrsw2gpuQSHUiKYYIbEOAORmRMlCtEtxFDIjp3HyXU34PCN&#10;YgzsPwKlmkqU0k3KTfU9DDRAYq6H3MxN9PSwDITN0wCmSqLgeBpPuqg1ZlHU4oKvvMJEcT4zV08h&#10;sxdqfu9AQWH69XPQ3l6LknNrkXhsI7YvnoErJIkr+zfhX//6BLOnz8LlyAjcunAZN67fhay4FN6M&#10;M2jIDEdteVwPA5yq9hBJQTBRVmqj0LYBp8/cx+BBoyHXVaIwXwcpPUS5iVaSmJEJBqpEaaeCXwYK&#10;WCsKxsiy6Cll1GuM0Kv5dA5iQCKFQiITiN8qkpBGRwEev3Qx6oPJVY1F4M7bjVaoVBayioORXqDB&#10;p59+hrR8JaZNnoFHSQWITcpHSVYOlKWl0GfHwfdkM0nlNknDLYiZ4IyPJRTCDOhtDUjNIp3o9yuU&#10;+ioyfXKx6iwNnsfgoRIFR4y9DDB0lskDo7GnMkeMmI0Wupoob7ZAR2LX2WvJMVFmZuMzH4JFtxpK&#10;c21JJ/FWfRl1mfuhiz1G6el+DOv/Mz79179wfuM8nFg1jcztIERsXo3zEYdw/coN8RK+oqgAputL&#10;UJ97CVYKMDnTEwUEuoaodeTOybmV0TYaOWoctLRd0p4WCYvVKwWFmMUIbiMtv71h00aWghXLYqcg&#10;zhEg50QxEIcKZF14ioCHStxcjrTbUWnnXN0Ml0GLrgY/XrWRKdamiYFfjcqI8nINPvn0ExF/5ZSo&#10;kZqnxNABAxGfWoKEjHIU8etfqRwMCKQ4OwuB5OOwqhTEBFcH3QjR2ethJOd244kCv/zQh+L1KiTE&#10;ZIgRn49TMcREBW0NHtnRkiLrKSU00kpzTGMjp+SkVNIlBkoocKP82EtxE1dMGDOZi21VPbm6LCsV&#10;nQ0BvOlswjPbU1QqU6FKvIrCW8fw408DERu1C09O7cGj4ztwO3wjxg4eiBt7wnD/4ErcIit349hh&#10;aOQVkJ2bA8fj/XBk36dtRUwYSQomVwMeZenQ55tvyfZW4+GtBAqy/sIEKymRYMJGTNjqxPiPxUWh&#10;gVj1BsGAmIqh1NJPXpmreD4u31CmxxUTRjG2K0nCZeXEBPf2aVBDW0N2ZgoyT6zBvz75JxYvWoNb&#10;58/gPiVncWklSMqSYOBPPyEls0RQXnEFSUQGrbIC0jOzobm5Hub4kwgxkRRMjjrsP3oTQ/v1FcN/&#10;96/EitEdKZlKBaPmE0NiQLGOPHhrB55Rns3Y8+0v3sEmTaN0VC8g3usodK8vPI8u+VVc2zgW2clJ&#10;pGtl8DV0olFG4XrEcuikxXjT1Yq33a142daAKnkcuFeEdaK0VInpY4chLbsMT1LzkZKajSfRMRjc&#10;90dcP7ARNw4y9Pwt6CRlMCgVyIpahgc7piDE6m4Uc0Y3rtzFwIFD4HLWIeb6Y8qfO8TQhyDKI3i0&#10;h8dDmbjm9PzVezR1v4VDkQWjTi8sUwNHuQ/3ojY7ClFLf0XGoxgUpCbDR8y/b9CjLo+c4tlwPLp2&#10;Dm+IiTftdehQnkcz+YIvP/8XVLFHIaekqd8PXyE+YhWSjy1H7IGFuLl9DkYP/AknV03G6c2LcXzd&#10;Ipw5sAtauRJpF8MRwtOLTOUUP82cuwz37yfg/qUYwUQvMt1fiZl4ScFfW0015RBdcClzKHszQFeh&#10;pnC8HcbYbXAl7MfO6d/h/smDKE5+gsrmbnxoMeDDb6/Q6NIi99ZxvOpoxOv2RuQkpeCF7Aw++OPw&#10;2hSN9JPrEHdoKcYP/hlnNi3EpZPHcP9JJmJSiklnv0X80zykZBQjv1iBClJ2FY/zOL2UgBATfIrG&#10;7u17sWD+MlyIOIdaWj0xk0TUO5MUnEtiJn5DY1MrGhxGWMrSBIZIG5fpWzoguboe8itrsH1aH7x9&#10;+1Yg470jaXapbqK59CT0ZTkol8kR9+gJMVJP1qpS9GlIEm5BU14OeUk58nLLaGfcQtTZG0jK5Lmk&#10;IiSl5SI25jEmjRqCi9sW4tb+FUi5c0U0gYWUlpI3ddRi1vwwZOWUIWzJKkTtOfrx1IL3lPzwyQWC&#10;xFzRe3HAwPs/PqDzxWsYyjJhzHuEh+GrRNU87+xy5J1cio0Tvhclz7fv3uDDhw+C3r3qQsq9y4ij&#10;mOvQhkWwq8rxoqVGwP616DNRa5IjPz0LxWlJiLt8DLNG/4qLO5bgzt5FuLVrNu7vnoWbWydjSJ9v&#10;8Xj/bKREhSE5ahVZJwpzjx+/gwkTp2D50hWYSL5iz5qtJIl2dNK+f947WEXpae8RMt0v3uLVuz/A&#10;o24WRT78JiVOLxmK9s4XyD61FOlH52PlqC+Q8uQhikjkv/32B9F7vHrWAemjKMgq9Ei4fxXpCQ/F&#10;UBUz8doYjQ/VjCoXg7bi46jJOAhL7GbMHD8EGceYgWl4sHOS6Oo8uHwCvvjsf3H6IAWZD5MRsmrF&#10;WkycNBvTJk7AglmzMGvyVGwmaXDlQUVbrJVyBsZnZRwEQa/foevlW3p4Dd7//gfc+nIBu2E1W9H1&#10;7BXdcB5SwmcSE1/iVuRBnL8aA0/jC3R0PcPp09sxbvwvkClNkFurUah14c7ueXjeSIFjiQK5NyLx&#10;3hWPD/X5+M0dD+m19bi4fjz6ff8VzpNlunOPJJ6Uh5in+bgXl4mvQz/Fg9inCJk2dixmTZuFceMm&#10;EAPTMKr/L9i6cj0CNa0iD27oeB1EqWDi8iWbVnrY6qZOdHc+g0Elhav5NRxmJzq7XojxtqcHpmPZ&#10;iC8EMsyN24/hICbOxD6Ct6GLFms4MnPJE2eWITMzi8xqGZ7X+9FZ7URZkRwFueUoPL+RHGMyijNy&#10;kJtZgCdxyfj5h+/xODkXT4hiY+NwLXw9rmybg9DQzxAy+tdfMXbCNEyZMBmjhw3BuIH9cGD7LjHO&#10;//LtH2LChavfDOjA9SYeKmxu70YNZW0+vQY2lQQZFBqwD+l69hr5Z5YiM3IeVo/9Cg+e5CFD4caD&#10;u3HILVFhxqi+GDz6O3w79DN88sU/EJ0tQdTiXynGcgsAyWd1PnjNOnhKHsMlz0dRWhpSE5Nx8fQJ&#10;RK6aSDoyCLHhSxCzbxYSD89D3MGZiN41GSEzJ0zAhPFTsG7VOowaNRz9fvweqxYtFaCGAVq5ykY+&#10;CKpbIFIIOOa2LjSSw6uh/LmSnJhTXyGgTSur6gTSZeHZZUg+Mgdbp36Pa3cTcS9RggcxBTh2JhZD&#10;RozFisjNmDRuKOaMGgi5pxXH5vfDyaWDYKeH7q51EznRrryCN8YbeKO5COeTnajP3APHoy2YPepH&#10;XNo0XujGk70TcHblEJxbNYz7Yqdg6ow5mDl7NiZNmITTEVFYMH0mfBT7+JkJypdb2jpJabvRxiNt&#10;lI42NHWQzjTBzqV6gxpKmR5Oiuuf0TYrIOsUt2scMfEtjt0rxahfvsUPX3+GX/t+j+XDv8DUXz6n&#10;rG4Shv34Ccr0fmyd8B2m9P0EuRfI09c4Bdke78MfNXlCNz64o2G+vwrPSskRXl2Mb0I/wZMDk3Bq&#10;1Wjsnz8Ye5aMRciP33yDaZMmYfzoibhNirNj2XIsnBY81IqZ8FbV04N3BE88ISaa27sEFChLwuby&#10;w20xUMBHsZODtsPz10g5Oht3Nw7H1ink7DIUmDxnDaJWzsW4USOwY1IfzBsYigHffSFm8wb9/CNW&#10;jvgSYwf8jGRdO8qkBnRU21GYU4zM+HjUp+/Dh1pixvUIgdQ9cD/eDkY5/Oxf/8TxqJO4ci8eVckb&#10;EbJp624c3n8UmVml4rVr1MEjGEt64ePBqNp2MeHS0NIutlQLKXJz+zM0sk60dFE40Qq/20aBoRuS&#10;9Efo7n6F1Ii5uLt5KPbM+IEc02CMI8t34VIcwsYOxpQxw3Hq0GHcvHABl89cwPw1x/Dg3lNsXbMR&#10;cv9rPC2rQkeVHbUOHfKzipCTngf9ldm4uGIkru5ciqdPEpGQlI1bd2Lw+af/hDx2P+yx6xAydvQE&#10;hIWtBQ8WMlrlo+hHYkqSmaimsKKpnfSgZ6iwjai547k4Gqau9Tkqm7rgNBugpvjL0/wSbZ0vkXx4&#10;Dq6vG0Ye+3vERj/E4CHjcPDUA4wdMwnbN6zHqf17MI9s/4n92xF57hH2rlyAnctnQkFMPEzS4NTV&#10;BHRU2tDiMaKYJJKbUYjCxCcozC5AakoOoh+lIOrECXHCheXecuFLQsaOmYi1i1cIKfBL+Ny8Mkwc&#10;PRReX62YxWvufIVmuvKRM4zB2tzxAg3tz8lqPUNVM5lYipu0ZsryKK9gT550cAqurOyPRaO/x9On&#10;afh14CBkF0gxb8popCUkIuX8fnGKT+i//geTZyzDlcgjuH48AjH3KGa7eBaPblxDi9+GtoAVbXSt&#10;KC1HfmI8rpOF2rlkKgJpe5B+fA48TygMv786OB05aeJM/PLjjwIuhpnIJM7nTJ4i8oGWbj7Ohhih&#10;bdLW/Vow0cCTwyQFMVhIkvCTZ/fRtqtspO2lVcHw5CiMTyLhEJORt6F4GIGymEjcj1wDbeweLJs1&#10;EdtXL8fpw/txKPwMrkXswr1zx/H49h08uXUNSffvoKrtrZiMZHLHrsd781X8YbqG3/UXUH59JWrT&#10;t8NEDFgo2DTdWYuQkcPGQKcwiu3ETCTGpcCst8PvrxNMtDATLAHaKk0UVrAUeLyTmRCAtXxOT0O7&#10;uOqLU6BOOANjTgy0mbdw/dgq5NzZibjrxynZOY64K8dhSgjH1fNXcPPyVZw5dQ0xF0/g8dVzePrg&#10;LlJj7iI99q6YivR7A+JMn0qTCqm0RT84buGD7Rb+sFyBLWY1jPfXwRKzFWc2UD4xfuQk0QzCmLOl&#10;JLpLR3YjwGhbAWbitZhT5fFOcQIbUV1rz3xqQwdJoQ2V1U3C3PKkJE8S5xeUU1SqQlbsTSSd3IuE&#10;49vw6Mha3N27FDd3LMS1LQsQf2gt5Pci4cm4jNqCK2gpPY/nxQfQmbcXBWmpgolAG+0Clx6Vhgpk&#10;phcj9kwE3mvPwx+/Duqbq6C5tRGKi8txcuMihIwYOhp8IhJ3saxYuYICuTHirY4vwGAmHeLgIq7D&#10;1pE1YqpppAfnd2u1zeKhvcQwo7R4vJW0EF4kxz+F1WITONKnDu8KdrCVlSI3OQ4p0Tdxefs8JB1f&#10;ivObZiFq2QhELhmOvXMGojVnP1oztqEuZRsqW1/D3/oG905EUFSgRF5OKXIoTEmNT4Pp3ipRu1Ld&#10;2oBDFAhunjkSIb/0+RkeV0AcR3qHlOrC+jCIdjbSieBsah2qaxtRU9ccnE+toRyafAcz6SFmXWIu&#10;ledTiSinfvQgBjZunzPqcO74IahKiyjmL4aipACJiali1KwpeQVKstJQRvFReW4myjOTsX9WPzRm&#10;7EFd8lZUPg2Hr+U1rhzcjmoLd/0rkE9pgvHeGsiuLEfFzY1Ii1yKk9uWIfpxCkKGDRhKN69EcZka&#10;R/ZsR8YTSidpP/KQLQ8N9hL3IQUqiTk/mWJadR73tDvccNjd4JOf+NQnl92J8yfOIj8pHnajHldo&#10;C6hK8qAty4eqOAe6slx8+00oWtPCIM1NgyQnDSXpCSjNeIrQT/4L+2b8hJrU3eTAdsD1eKeweFf3&#10;rkedQw973n2or4dBdnklJV3rEb5sIp6kFOD2gziEjBo6XjQQpqTlY8KIwSgh68RYzcHhWg8pe3DA&#10;1kNXHrAVg7QuenhiwM6zq/Tw3OTlcjjE6p89egRWrRKXzp/B3HHDoZHkwyjJg6YkB4qCTHxJ3lYX&#10;vQ3erEiKVJ9Alp1IjDwRE5APzh3G4bm/wJe0A94nW+BJPIArO1bAIS+FMXqDANzlk6hOrx6LyO1r&#10;cHTHFmyYPRohs8fPEhhojx7GY+nMCfDy2RouL20x7ox0BYke2u120/4P0BaqElvHSUw47Q64bFa4&#10;rGa4LFyq1OGHbz/Huj07sXb3DqxaT4p3IhKTx47CshVLcTD8KAb164OKjGi8KtqAipzHUGQ8Qmly&#10;DP7xj78jNyUep0jxL60iP5W4G96ErfDEb4D94Sa4E3ZDcn0jck8tweEVU7F+2mBY765EZsRMhOza&#10;cAAOmxcPHjzB5JGDggjNtNpidekhg+d4VZO1IotVyXrAKNp+YpJ+x26Hy6SDRaOCg5iw61XYuX41&#10;zJRj2LUyJD+4QlspB251EW5fO4Upk2dj9swFmDLyV7wp3QxjYRzUmdGQp90TkshNjoesKB+Hw6Yi&#10;5fAMuBIoXkokX0CmVHt3E8xPDuBg2BTcOLgOf6hOoit9Db784kuERO4lx2Tz4PbNaEwZNlh0jPno&#10;AVkSrLz+SlLiSp4Mps9VtaTwpBPMpMMGj80Mt4knT6SwqpVwaMqwYsEc5CXEw60rR/L9C9AWJsGp&#10;yIFDlgZlXjwmD+2DcSNGYc20YWjIOwh9TjSUqbcEE/kJd0jhM2lXPMXh2T+h+EIYVHfWo+LWepxd&#10;PwUHlk/CiS3zISmSIDpiG04tG41QZkJSEDwW58yO9Vi3ZKXoSxKo38wEWSG2REy908E+H20ph52k&#10;wKCJ3MCrgk4uhUFaTA4uGnNGD4RDkY2DJJGcmNOwlzxBi6UALeZsNOlTMW/aOBQnP8DdS7sxafgQ&#10;jP31J2jSbwomTh2NxKmD4YjaOBcqfxeOzPoBuxaMQHjYRBwlf3D81Gn4KfSvKClFdko2vvrye3z6&#10;yf8i5Obp22QSXTi+aLzYSgx66CNGuCPGR4kO+4BAJRNtKdIJntH2Oe3wObgTUw8frX7W2U2IPbQa&#10;59fPQ+zhNfDQ/uWjGWaM6A9r3m20mTKQen4nOs1p2Ld5DZJunMZU+rd3peuwc+VkTPzlG/zHf/wH&#10;jm1fh3WT+mH+0K/x8M5dyF1t2BM2A+W+bii9XSi2tIpTfzTExPhfRyH0q2/x5OYdhBzZe4LCDBui&#10;5g4L6gMrNlGVn80ob6ngpDwf2ibmsz0u+Gn/F986jpLr+1ByeTtKL67GgaW0Wssn4tiKSfAlh+N1&#10;+SFYn2zAqIE/IPPaEUgenYQ8vxDdFtpSQ36mLO1nmG9OR2XiKtzYtwj//Z//gemDv0dk2FicXDUW&#10;p9eMR56mBjJ3p2BA5uoScOvZukbYVSp8+eWX+PKb71CYq0RISbYU5QWFuLaNwnGWhBgyJyIG/PTg&#10;wXH/KlSSFDQZ8ci5HoHsSweRenI98s6vh5wsBo83G26HYeecYTi2dBTSjszFS9lxeFK3I+/2Fiwc&#10;0wfbFkxB8rUoYn4HNtHvRa2fjezjE/FHOTGxug/+57/+hm8+/ydOrZ2AazsW4OqOeTh3eA8KdHUo&#10;dbSj2NoqYNxz9I3oQ9vos0/+G4WFShTkViBEWabFkwtRkOcUEBMMx2qDV/Rws5/wwyIphCT2Agpu&#10;Hkfiia1IilqPVKLsUwyIsAzqGyvhfrQetcnbcWHtWGydPgDXNoxHBjGivLMaboo4s67uwI65AzFp&#10;5EgY4vbhwupBmENbZvHY7/B7+WrcWfsTPvnvv2PJ6K8FLPySUT9g3YIJ2L5kAmLiC5FvaiUJ8IB5&#10;A9IUNeT1/wtff/c1bLJilObLEHLv6mPS8imUZtrFw/vJ7nstFjRUV5H5e4jSByeQeX4Hkk+sQ9a5&#10;Lcg6vQKZx5eJKp/2wXY4Hm6EK3oNmjK3QX5rKQ7N+xX7ZvVF+LzBiAobjIIzC/HBeQ0vjadwavN0&#10;zJy5GOfWDhcz14N++BcsN8aiJXmqGGdeMepr9P3qn5g08Fv8+uNnmNT/M9w7fwJJxTZxXlFCeSW+&#10;+eJ7/OuTT5BY6sLjFAksJakIyU0pxullU4kJq2iD5iEnvuqLMlB85ygKbxxA8bUdyIgihYxYgpJr&#10;Wyj42kwxzEoKA1agMW8fAgnbSRIb0Zq5ESeWDMWFNaNwbOFARC4ejivrxgXDaNdtnKMt4n28CPMX&#10;bkTYxH7YMetXlJ4YgffF8/HNv/4TR9fNwazBX2M0SWPZ2J+xdfYAnN62GNE3biGJGIjPd5Ff+Bo/&#10;D/oV8UVOZGdm473mPEJWLl6C02GzxYQ8P7zbYECt3wtdTiKk9w6L1c+7sAnyOwdopTeT7V4Jxc21&#10;CCTvRfGpBdDfWgJH9DKKQreQMu8T0/Gnlw8miQzE0fkDUXRpHn53XkdNYRQ+eO7jN9cNdOZuxawp&#10;c7BgxhRS8u/xrnCBYOLepkE4tbg/Jvb7F8YP+A4Pwhfhxq7ZiL16FvFPC/BF6Nf46qvvEJtQSHnF&#10;PbzTXsb3XDxbPmkMkq5cISb4nRqPZGpQH/DCWJSKiugj0DzYR9nUJto+YTA93Anlra0oPU8SObsA&#10;8ovzUZuymaSwBfVJK9CZtQFvirciZucInF0+EKeWDKBQexjSj83BrS2T8cF+FXDfwv11PyFi1WjM&#10;GDcRe3Yfhu5if3z76d/xcOsQXFz9K8pvhGHSgC8xd/gPOLVyDFbMHoa+332JIX2/wYp5g/CH+Tp+&#10;01/Gc8kZ2l5fIOTw0hkC+ZonShiYncczXdJsKKMPQXlvD6S3tsHwcB8qyMrIrq5C+cVlUN5YSrHN&#10;Zjhj1sF5bxF8MYvQnLwUb6Xb8UG1l5haSVHocuye8QsOzu6HqKXDsG/uIPyuisDvtmv4YLqIP6wX&#10;MOXXUIwaMAC7Nm0mJv6BrONjkXN0OmJ3jMONjWMxfeh3GPHLt+j77afiRJhvvvwCb9Xn8ZvhCt7p&#10;LmPgjz9RrPYtQvaHLYHLzGfPMRN6cVSDrSgBlqQI2FJOQH13BxQ31tPDr6YYZgOc8bugu0lSubUI&#10;llsL4Y5ehM78DXhRvJlC7I14lrsRr0gaz4q2YMe0vlg78WdsmdYPiRFzkB4xH4cWDscf+nP4YD2D&#10;d/pjmDf0e/z69f9SAPgPyM6MQvLeMZg24HPsW7cUfb/5FBPIAPz8zef4ue93uH/lEjxxW/Cs/CRq&#10;KefoS0wsntYfIRvmLKQoNDjbw0MdjbSVnMVPoY89SCZyF8ouroIzcR8cRIa7G6C+ugTa60tgjV6O&#10;5qytaMnaBO/DpaiJX4qGp2FoTl2Jrpz1aM/ZhLXjfyTqgzWTfsEuUuLdc4Zi/4Jh+MN4WZy8AfMZ&#10;rJncD999+T/4z//8Oy3AAhxdOwnbKXqYP+Ib7CYrF0qh+865tC0pTnpw6QJiz0XgWelp9OvTFwN+&#10;GUyRwRmEHNpzKHQDxUwrFoRRXLMAm9ZuxrXLsWLCymZxwMoj/wYLLDoTpZwqaCjK7MUpsNLPYuSf&#10;8Qv+Qmb6Lvg7vdcgJIC55/PHoykq1DCJa3AyuHeQls+57P3MJCaF+VqhFYPoPJTeO8Nt6JkY5ql7&#10;TbkcaiI+b0BWWC4+q0qllFVKwdP2fDinRqZBcbEEWoVWDLFr5BqBkVBeFjzmInjURfCYCyXDDNDn&#10;Cvr88dgLqbLnqoJE74NCwngKQQgCQTzB30M8c84kKe2hkiC+QhkFsIU5RUhPIg9QrES5VItyuR4h&#10;YQsXhi6bPRfL5i3BkrBN2LBstahmmvTWIICEka56szgDxMQtHHmZsCr/gsHwVzwGoj+BJf5KPfgM&#10;PWRmfAb6W0Ig4kqpdM/Y9v+D2yB+ZmH1fCYy0fc8h84z6WLyWc7jTCQEPo6DFp1xHRTF5ZQdl9HP&#10;SijLZBRs0+8oglRaQj+TMMT8Ov3MR3RIaFGDwukREJGSBKdW6EggQWEwmIUQBHeSSytIGAxo0SsM&#10;BZFcAGJwZzljQ/C5JEFBBM8okRSTIApKkfI4QYBdlEnUKKd7lJIwSvmEjDORT0Kv3snC4SP3sCps&#10;O5bMnYs1s6ch/sFTWMgNMpqHRW8SmsEjsOr8rCCeBC++SklXJRhTIigM1hb+vpcYY+JPsgjqAcz4&#10;SCygHkHwVU1X8f2fZ5/8/6KPmsOaQbtVVy4Vk9yMT8EkzS8iASmE1vAxISwgnrtnbSojYQTxKlgg&#10;QXQEGS2ulgTA4AK9QBwMwKFW6IVW8RkqatYUoRUVQWAOQ0AIhoWh/DfNkInWmiBJISMhcDqXHPsY&#10;hQUUdpMQGC6Cz1uRSHXiyFxxXMnWdZdDH2c5sfdENDZv2IsV88MwZ/wYrJkXJqb0WBAC1ENngEWr&#10;h76sCAzpa69QwKGuIKJEm64CI+Mj/QUrg6kHO4PPMA1iZQTBDHqpF6FBEONoCJADRm4gIpPESCdB&#10;gdG1V0NYKLSIjKthVrAQKoILX1oOLQlGSYsQRHPQCuiJoGkLmjgerf+Iu9FDPND6p7YEhcQawvgC&#10;4khgYeaCmByCSCByg19oisDnEBTE6GDio4N7AUcy4p+iqKAcUhIcz5wy+IhMphczFNIeQQg0lRSJ&#10;PzQhz4nouDysWX8Iy+asxKGNuzB11CgUZ+YKzWBcDz7hx6bjuWs5jCUFcJBWOEkILlpoJy2yQ0vE&#10;n4nE516ixRWYH3QNEo9/8s+9GCAaMRH8bwISIA187QVtYKGQgHqIBRIUDBEtuMAH6RGMlrSBESkq&#10;yEwETZpO+BCjmp6dPjMeQhAEpcf/9BBDD/QKhjVFAKOQYHSq4KE8vQApvSApLBg5aUZQWxhnhHwO&#10;maoK0gxGf5GTacpPTUNRvoS0jswm/f3gwT29xNAdLAy98BcCUIVPJCrRVyM2tQJbtx7F5tUHyEwt&#10;xMmjhxG+YTvsZouYvBTTmXqGFiBVL8wSLa5urUoArjCJM6J19LnnrGiX+JlJ95EEGMvHzzz1Hzwn&#10;R8AZkNYFsUz+chUU/MwC+jcNEoJh3IagtgSPdaLFZGQNuorzqPl7EiT3ff3V7PH508HTkNjnMGnB&#10;ECFBcBcmDgwYG4X+ntrYY9J6/IswY0GhsDCExtA9NXQ/FgabxJKsbJTkl4lO2QqeNu3BT2EgGEG0&#10;+OI0Jfos5fOwWTBSTfBUJXvNcyTn6HHl3D2ELViDdQtXIS+3GFMpS+YJUifFvE5KoZwGRhnQQ1eQ&#10;AbdGRQJQC8CYXhKnL9E1CCDzVwqCyfRS8CQmg4Bj+Cv9VThBAdF3REHh/EVjhCn7UyB/1Rg97Vq+&#10;akhDGFiDZ/Z1tIgsjKDj78Fz4eiMozQioUksDP6ZBcECob+rU9KVhUE/9wokeNoTV98YuCYAPlWN&#10;TzXnA8cl5KdK80tRQaZIrdSTgPWooL/Bx1/1ngQlToMiIbAgGGKIx+XZwWcmJQeFUd/6EgpHEzkr&#10;C1YuWIyTEXehs3iwZ+tmPDh3ETxgzYPWIoYnoZhK8+Ahc8QLz/gxQer9rBfHYfGVp8+DoDi9n3vx&#10;ZP6CLSOQTIJYGb14GR+JQUBIYxysISQIQUIYf8Wc6SHWHFpsBpliIfQepyXwaGiRxWFotNAcQnNX&#10;ctDf9BAJgzuW+doLIcbmTADukDB6tSgYRrNAyL9wtGUOCoPfmJbmFkFFWqBVGaEh08bCUFcYBTGe&#10;DVOvMIR2UBRVkpuHvIxclBTLUEZmNcTobw2taX4Bb/1zGG21pBElWLpoO6qqG5AcH4exlFbyATcf&#10;Z7FJSxwVcjiJGJCBgXwEwoTJ0HNlYB8ShqkHD4cSMP7M0/YC5IeJJ+mJegUi0Fj+Qqw1QeH8KZSP&#10;ghEaw5rSS2zCgiaNEVr4dDkecteSabJqGZaDdjiZlI8RGy22jJyuEAwtbm+Oo9bZg6aMhGru8S8G&#10;FobGIrTlTwAhDqVZMxhcy4+SzDxy8iRwxhshQQg8HhLGR0weJhXDFZiElihJo/JSUlFK0RWDDJWT&#10;ELLTM3DtTDglfZFFoc7KbrjrnkPlbofdXoXtuw/DbPAiJq0EY8aPRfjWXQieo9Yz6U+Lyy92guep&#10;GYnoauFrkILgREHqPZ3//5IALGLqFYwgzp65DNArmB7sHxKEoB6NcZCp+2jOWEDCnDHMTvAQOYbT&#10;4fPZBIwOLyotYDAqC5KCdrcQDgukR0h6o0sIQ5g2QexD9DBrLT3a0qMdZKI4SCjKyBZd6eIoNBLE&#10;vwsjKIhejCE1aZlcIichZAgYOIYlKaNoLyJ8B5bNHYa9aybg4smDjFh+JvT4XUqY/F3iwMzyCjsW&#10;zFyEs+cScDulBJdPRWHSkAG069RidJbPg+Pjn6xlecGF5+Ed65/YRHysGmMTMQWIBPJHDwV/DkL+&#10;9B7mJQA0euj/1ZgeU/bR15BgmHo1qOcznyvHVxYMawZfdWSuBIwWaQzvbCEYIsYC4/fIwQith0h4&#10;3N4fPB2NQnj6P+xrjCoSBi0oC4xNF0PTlWVmikU36izgIxv0aj5jIki8+AIbiQXBVwqPC7NzUJCd&#10;L/yUnISQRRHWsc1zsWnZXOzdshpXzh/ErjVLcejAToTMGrMw9PjpVJx7okHYtvO4G1OEObOW4mhU&#10;PNLL9RjRtw8mjhqCS8ePgTGVWBg8wG0pK6Cd3wN+YzOjiukjGE5wwYMH9vV+Dn7PsBQMfNNeE+gB&#10;kSJtY6H8RTAsECsthIlsK2fXRjILHAqzZght+T8AU3+SQZgc1hw9LZyAASOtYccttIcWmLVHpeYz&#10;LP/EbWIymr0iYBCAVEw9wrBo+QBBDcooQmJzxMBUfGIbE/sMxnZiIB5GGxbEAukVCv2/hMQkSCmU&#10;LiQhHl4zBZuWzsXMmTMQeXAPju/bit1bl2Dbip9x/NBWhEyetTU0bO46HLn6FKMHjcDMRYcxfupi&#10;bN94HBmlFvT96XssWTQP6xfMg5t3N5krWV4OHMpyVJp0qKLvgkIgsvV+DgooCLP071TlsKLO7UBn&#10;QxXqPc4gjlQvVk6PQBj9zkQO0krMM3qRmWytiUwLwzEJosxVS1msjkJJBmcUGkLCYYFwBi/gmGgh&#10;nPQ9mzX2AU5acCcJwKk3Q6O1k4lj7KmgQPjKhxky/kgvqBaf1MgHH1bw8DzdU5wnb3IIYvydp2d2&#10;iv5fSQVP+5gFqFCvyWJB8FVNGpmQlCKEUZSVha0rJmPevHnYtnE1wnduQ8S6JTi1sw9pyg+4fPE4&#10;n+q4J3TexGnYsP0S5s1YgRkTFmLm8nDMmrZaTCbMmDAKm9auxcWDRwRQF5sqWX4umQ8NXBUSBOga&#10;IIddSY45ePpjUDBCKH8VBJs4q5U+B4G8mP48UNFCmkPCIKH4SNsYB4txsQSRMIQN5yuZFz5gURCZ&#10;AEYw05RViF0fxMyi5JRME38209VttBJZKGFlLWLMLIZCtIjzqfhUSTZv4krE03F8zmHwpEmKpKRS&#10;yqKVsFnc4pRJK18FkW8x2pH34CQUUgkJ0Qa700eaYoGBnH1QO4LEwohPTgcjoWUnp2LfurnYvmKO&#10;OLb9+Pyh2HjkEA7uX4Tl82fi4vEoMlMkjDkTJmHc0DGYs/IQps1ai6ULwzB91mpk5RoQGXUO8xcs&#10;wApSLQYc44khKWkGmxtrSTZ82uDJlQEjo0Px6ZUUUbHzZi36aJ56BNFDQUAyMlH/JhCrEAbvZg09&#10;PIeWbMN7wcqsZIf/BC0LaouqlMGdyM9Q2M2nX/KVE1M/heI2cvjiOxMtFgmBsb8Y0MxDxMerCVxj&#10;8QoqSAw0wEd/cqFTUyYTL9B54R0ORt7pwQqjqyzrMQrv7Iei4Cm0ZE4d/ir4mroRaOyGwxU0WywI&#10;gXRImyqenDY77KzERBxcOw1RK37B6hWLsGLTblw4G45y0m4J5RpSxhabtfVW6JIF6xC19yD2HbqA&#10;aYvCMX7oKMyZvxE3r6Ygp1iLzbu341z4ETjYudKCSfPzRLirSomFS1ECj0pCQpELaDs/CSVAIa8I&#10;cdnBC6EEBRPUkB5hCIH8X+rRkB4tCWoK72CjiIhUpQroKCxlCGE9xensMxjHTMB+iSv9Dfo/v795&#10;hTpXEE2LQdicJBC+9hIfrNT72Wflq03MxXGk5HZ4Rc+U2+GDkwTAPVcMSuUiodiJz6yTS5BwdDES&#10;TqxE2o2DyHtyg3a+hEJXMq1Wl0CkEwfOEjGgW2Jqjji8uYDC190bl+DOoTCKqGS0+CrIeoTAGbiC&#10;zJo4fHbs8Km4ceo8whZvxLSlBzBzxjLsOHwbY4aOhlTlxelzl3BsV7goi7AwJIX5qPG4oCstgK44&#10;n6750NNnDX3WFOeJ7+1KGTxaVTAZJMEIEtFUT0RFf0eAxf2FekPn/5eCC+unhev9zIsYhC/rwV8j&#10;TWOhOEhADCDnoGcN/o4DTrODfq+HbE7wmX3B41adJAgLaZkSrkATKgO1QXgzb7UYx2M8KtFfTDue&#10;D/k0UrKbHD4XsTvGI2bHCDzePRSPdvTH/Z3jkXwpHBrOS3qce9CHGJCcVSCybAYw5ZCaiYuFXJ9S&#10;k6OXUvaelpCM9IwiSvqMz0LV7g5kZGtw4vg1TFoVgQmTSILXn2D9jqO4ei0JF67exfHdR8XBnh7a&#10;0RLSjJrKKlgU5UQSWIl48W0qBWXJTBTJ9BQM7UyiWkuJllIBbXkZNKXF5JzllDtoKbfQUfREJoVy&#10;Dk4O/6RgZMWAeJxsilBYCKFXMP9Ovh5gPDsLgxadsYJ8Vlpwxpez9OBt2d0UgARx5nwkMLNChqrK&#10;WtRSguupaRNnG9ZU1aFaCKUKXncAjPHFYDEsHO6Z1pE1yD0+H9XKZODDB7ysNaLgRsRfENDsMJCz&#10;5+PRTBSJpeVLRV2KSyOMU6cln8SHbiXHPUVRiQoSpVnAvikpXBZn5+r83Sg11KOk3IHNh6IxefJy&#10;PM02YsLIkTh88CouXXuAUweiBKofA4ZJCgvgC1TBqVEIcmuJes7YdZMm8AtoLn+4e8nwJzFoK79l&#10;d+h1H0lAw1HoalJVULQko0hJShETCbeCfAIXISlk7c1B/hQUh8NcFWBiYL+gmWL/wBrhMAcPH+bd&#10;77IFwf64jY3P7dVSTiFA/+oZD6NFkKe2A3V0rSHBMFUFqmnxfWBUQ8bR46to0BVC4RM9uCnRS6aM&#10;/An9fXbyvef7BslGUReZdCXlMBROF2bmIj2Rkj65EQqVRSw+Z+Q5KWnITs2ChKLD4GmzJAw+NrdM&#10;7oLS2YqFC7fhdmw+5lPyt239UVy5/RinDp6Di3YWnw1RRpohOoHJcTOso5sBBsl59x52LHax2Mn/&#10;/4hMT8/vBAEGKYkj7eA8gaezOE9guFMW0keiCIcrxnxouI4ExYfsm8i8OCi0FbUuEpCHwlvGIheO&#10;nJyyVwjJBj5HlTWHtbGKhGD3kwAaW9EoqA2NTe3w1nWinj7zDmeAEoagfHx8I5Sl5WS2KoPt3mzC&#10;uO+QBOJ2BvEze0FARZRFAhHQrD0hMFdzSwulqKAoS621ivxDSd+lP34ioPEZllJBEaK8woBSClqE&#10;MBhHkBHsdM4WyiobBZ7giSvxCAvbhOHj5uPIyWs4c/iyaMfzOl0oK8iHh5jy8JmSPYLwWTiKYXtN&#10;/qAHLDFIlLETCfxBulZT9i4Oce75nk885NYmBlX880BnRoukYIEE1XuYMxMfT9FLvYCLTjJLHJ6K&#10;nIGEpueMW6mi3ICEVl4uTBEjTLIPqQyQNjS0wVHZKg6Bbm7uFDiGPOXpqmoXfsFMi8mQZ6qMByi+&#10;ugbaB1thLU4SfoRNlo+ubK7EQdEU0nIrL4M1MuqkEEiPUMxmFxGZS3puSUEhcmj3s9/g6jDXqbhY&#10;mPo4Bid370PUxi04vKvnHGZzZTf4dGwWCCPySe3tuBZLmfiiTRg3OQwjho3G2WM34OOd4QmgjMyU&#10;ixjz20gL7BTG8qHTdsZM9Iij9traOtHSTLuuluyxzyvA76rd9p6rU1ANg3MxKCRjKVJkJk7YJuFx&#10;RCU0x05mpoe8RHxiy5/EPoDNUHDHe2n3sxZwuGoh8+AykVOmq43CXH7fYahQC/NSQz6hrrEDzup2&#10;NIpTuTtRVdNCYbAWeoODTKNEwDEUXd8Exf0NqM3cjdeKE/i9WoX3dbSh/JXwehkxsxouirKctDlZ&#10;O+w2LxivkdEKgqgFXhJIELsxLVdCSSYnmibk5xfj+PFInIk8isOrl2L3ojk4vH4pTkZGYO++iB5h&#10;MDilEEgXtJ4OlNva8eCpEtMWb8XQETMwatAwrF2xCwHShkoyT1JJObxsV52025wkCIdZgACwMJ49&#10;fy2om+nZK3R3vxQTfh0dz9De3gOf2NIuhMUngjfVNwqMrxqfTwiGNYizfMaCZChF7vQVtp7n9P8P&#10;9Z4cLgAwidgpc0eLwI6kBM1FIauLNIJfHfNZdDV1Laht7AQDAPIkokFSAr2kFAZpCdRkVioodDWX&#10;ZiHpyDw82jUWuZET4U7YjHbFPXRaCoVAeW6uF2+SgTMZczIInukTxBh7jLxgMTnBsBVZEitUFObm&#10;ZmTj/NnTOLhvH86f2IlVi2Zg5/rxWDp/KZaHbcTOPT3CMJLPMAe6BKnJdyQqG3HweirGT1uFn4Ys&#10;xpTxsyh9P07CqBfRh0xKOQVDMJIQArZezTBRuNsDxMn4la/fi4ldntxlYE6GgOQp3U4WTsfzj7iW&#10;fFy7EE5LW5Do57oqBut09RA5Xl58xrnsxbzswb2sdJOQmHqExviXnKDxlXeql2cryF/YKetmuEg+&#10;WLmmoRO2QAtly2TK1CpoKACpoOBDRbtZQ8EHn7stuxeBsrNL8NxZhjZVPDKOL4edhOXzM4BDUBiM&#10;YvpXgfRCTzIoiQAnIc1gLM0suRNqvROlBSW4duE4jh0/jVMnDmH/rk1YOGceZk+ZjvVb92LX/she&#10;B94lzJPJ3wkNhbm5mlpEXE7Fj32H4pfhizBxxnLKwnfAz8e8k3YoSe29tU20izm7puROmCsjqsgM&#10;db98I4BEWSAMLPqSiEEUn73gwzZ/wyseq+apZBJMR1d3UCjtneLIeR5s5BHTIOioG1UkXA/teA6P&#10;XWSGePdXknAYkJT/vZKE0Eu9AnFS0saaZLf76P/S/+ecg8LcQKBBAJRW1XfBGmgjB6sXpKcAJPn8&#10;dpRlpFLYqRWH4zLeJ5s0EVVVNYj/y1AgfLi0hwTi9tbB5WbtqIaDYWX/IoxegTBxmJulJCEbXSLR&#10;27NzL/aTOTpx5hIO7NqNrZs3Ycay3Th+JQaHrsT1hLbeTvD5/YwZqvO0o8zSivBDpzBoyDgMHDwF&#10;u3buw4zpm0kYjUIYFRqKfmqahWmq5CPxezSDzQxPTzPUGqP1PX/xSuCKCjzF128ECN5rEo4QCmkO&#10;g6h2dHaR7W4hx9qCdvq/rSSU+hoKJVkYDNtJu5wdevyjFDyOTsCTmCSK0VORm5kPhVRGJoiiMApr&#10;3USMhS2cJoWU7Ij5wLleYbBmMDxbVUM37D04pUwmA0U3p8NQFnMcZh3lRLTIDU2dEDjX5Mirqhi/&#10;tFGYNcYw9fgbgmCsfNw4aYjTydSDLttjqsR50CQMk9GB7Ao/CcMjOlJ2HziKBUs2YVv4WdyIS8OD&#10;dAnSivWQGf1BzNOUaFWo1tMJPQO4klD4qnS04+q9VETfjcXgEfMwdcJMjBs8ScB4MraWmm7irW1F&#10;9UdhcATFfsMRBHglYhjF/3/U1dVF/oNNVCsa6nge2YG8h7dIK7pQnp4k8FM/CoMPvqMIKystF2lP&#10;s5FClJaYhZSkTKQnZwnKSM4WlJmaj+w8OZITMmhBPGAkQw7F7awZ9OyBmnZxPqmzqgMOCrHVWdEo&#10;v74KLQXh+MN6CX80avCuWi9AZOsaghis1dXNqGS4RhIKC4NhTBlAk4XBIJp8Gr+dheFglNw/fQcL&#10;xESmKldbQ3mNVyR++QWUABo8kOucqDD7oTRVCiEoLVVQCJzKyWGhN+4UCfOkc7cLUrnakKPwIis5&#10;E/1HLUJMqgxhqyMFMC2/jtWYvfDVtVNURBEGmycSSrXTilqvE6/evP2IKsqawRrS/Yyo+wVpDYN1&#10;EpEpCpolHuOnyMspQ5NLh7qmVigLc2hXkjDIRLEweKbCQwtXWiRDCTFTWigR7ZHcJimlWF1aTJ/5&#10;Z/q+NLcUxaUq5GeXCDPlptDTQ4kf48UGKlsEtGpDy0vYK8mJUzhdeucIHu0cj/ILM9FeuA9vLU/w&#10;zJwusJXrG8h3Ce1oEXiyAT6IlgTq4WF2EoazF+WXNIOFwaimNnul8DksFCvjo9GGKDA0QE0Lr7ME&#10;kU5VRCwIlbUKamtAYNFWGL2QKAwIGTN5Xej67deRnG+H1t1GQmlFhaMVWZoGxJFZ6D9sMjZt2I9F&#10;y4/BaK+HxVaJG1HHEH3sAO4cpOQwfAdiT0cg9fZFlKbEk7kwoZFR8Mj8dLNAyHe8fEu+4+1vgnoB&#10;qtnRd72kyIsE5lfno8GpQgcJzaySk7YEz/eu9vFcSEDkIfxiR6vWi77YjLhEPLl1G/fPnUPMpatI&#10;uh+DlIdx4r23UmWGoryCTEfw/7LfsJHpqqxuQy2ZKK+3Cjm3zkAvl1D27ISxOBlddW686WqBpigL&#10;Nl8TRVzdJADKxmuJhDBaBJiFL9Ac1A4vmaoeM+Vw1ZKfqQnCzJL/sJD/YLxcBqtj4N8SSzO0AkaQ&#10;BEKZP3eE5CRnIDM+BSVFSkgr7FBo3VDovQgZMGxy6MSp67F913UYSBg6IoZpLjQ04szZOxg9fCpS&#10;i/RYtOQI7YoWAZm8cuM2BOo7UOdzoZa0o9ZjR73XgQa/Fy9fkK8gDWghgfjJQfKJEvkPriLh9D7E&#10;HN6ImPB1iD26GUln9iDt0jGkXYlC6uUopFw9jaz7N5B29yoKkxMgzc2CTiGHhey/12KkvMEq0GBz&#10;klPx8MZtJN27jz2rl+HikSO4EhGJvKcZsFHyZzRRJKMnH0I5gN/NR1/6RbmihjSZgYg1OXHIOL0S&#10;6oxYirxstJMtMDn4cAdK1sjxW32kQSQ0H2kCI+yw02eQYobHZYEwrpfwG6QZTjeZKdYOgW8a1A7W&#10;jF5hGCi/KMkpgUSiJz/rpGjNQyaeHDrj6JmZ/IJUbKrMNSyMhaGjpqzG4hUR0DrbsGD2BijsrXhY&#10;VosJY6bh11/HY9OWY5g9f7cAPHbSrli9PVw4woZKH+p9TtSRIOo8DoEd/LazgSImBkDucdxEz0hA&#10;vZ9fMDE0L2lN57PnFI14UKMrEppRojKglHxGUwMlZ34f6gIU17u8cOpUUBaVICP6AY6sWICLu7dg&#10;7+LpCF86HRGr5iNyzWKc3roeF3Zvw4WD2xEZNg0bli3Hoc1rkXHtFKQZmSK5K7gdDnvCPrxTncQH&#10;9yO891NmTmbWSEIw03PYSHB22nB1TS8E6BSfyMxOv1cQrBmMVyx8Ro+ZcvQI4iMAc48wGGmOATaN&#10;pBF6SxAdVEuLzqCzAgqY/ARjGjNVWBnbuEcYoxfsxYKFG/DDTwMxrN8QKIzNuPxUgyMRpzFq1Ezs&#10;3X4MU+fsoqy7BQ4SxprtB4UqN1I+UEcCqPMFqdbrwesXL2jBOYp6Qc6aiZ32C/Ib9H0vajsTCcSj&#10;KiKGfPCpi9DGQDlkhspyMtHc1IT6yipKBvkIklpUe+l3yLzwkdU+D+0mmRp3Ll7C/CnTELFrlygK&#10;emgx/eRf2H57WBvIZIwdPx3V/mokR62GJP4Ocs5uQtK+UVBdmgL/kzWwxofTIpIm0d+0Ejl85Igp&#10;7BXCqGNhUPTFmkGC4ACA0V7+Pc+oDmoF5RvWHjhvLs8LzNkeBGAmhjFmPOZeCsIZBwXRSwJoeuHk&#10;WaEL5yzF2ElLMGzMPIwZOR33E7SYu3I3hg2fjuEj5mDd+gOYSRrj8reQXazDWhKGXudBaWYWYq/d&#10;wBkyFUd27sQRWphrFy7i9s3rSIp/hFxaWAlluToGBqKs2hfwknOsEwBC7WTKfNpiaNRaaLIeo9Vj&#10;hERnEnUkBq1mQTRU16OWT6UOVIsKqZchCuyUd3AIS7+rknLPawUJiI9ZIWHRlYXBmbKLdu/I0VME&#10;Fm5S+FQkhM+ElTLx7Ae3IHl8CdLMZIENbaa8xOIm80Jk91KYWknml4RRXdcp4KfYcQvn3RNNMZ46&#10;I3m7WSuEZrC/YPDfIAwzIxj3CoGJcXP1PQJhhG8mTY9maM0sGCKGAeXQls9S/vq7Aej7S18MGDQK&#10;/fr0x6bwaEyZNg/DRs3G+AmLMaT/YCycu15ohtVVj417jopzBZpqa2gHV/4bvX7RgZe06xlS7c0b&#10;yi1IS7q7GfionaiDIqznAga9q4uYNRTBwuVwXTnaq5wkDG4jNaOVMvGGGhIEZftuO7+B495XHbQy&#10;DQqySxEdm4fTF+MQGXkdEYfO49ihk4iKOIvzJ0/jIcXv8dFxtAkMuBW1F6WXlqElay0+mA/jD9MF&#10;NNQ3oaXzDZLOHcfDEweR8ziOdjIlax7a4SQMBwmjvoU1IygMPzl+AeJNJloAeYvQ9i9hLTnwXmEw&#10;sLeRrySQj5DSrA0kAKEdJIBesO9eiOle0O8g8PeAYaHD+w7AL9/9iOnjZmD4gF8xbMRkTJw4GysW&#10;bcKs5XswftxUzJ+xlBxXC9nVBoGnXU2ZbHN9vYBdZ2oUO7kWbzpqRITEuURnNxHnFB3tFNZ2oaWB&#10;1JoiozeMeddSBa+mgOJxG2yKEnTU+SHX22kBWkgzGGu7UaA89+Jw87uH+p53D/X1bUSUB1DoWV3V&#10;iGpRGahHgByrnZ7PT4uWGrEUd8K3w0QOO1D8APoYMmc6A5o66d4v3otM2kUCSKHgIXr/SmTfZRjt&#10;EpGDMH53DYXBVbThAlVBHO9eLG+OokQkRYIIakVtD673n5rRK4i/ageDlfdiffcSC6RXGAL7e8yA&#10;AaFDfumHgaQRg8lEjR03D5MnzcXQEdMwkgRzKuIaVq/fhanj55PTCmrGlgORtGiUJ5DJYbh5pmbK&#10;DZoY6JwFQc65svWZoJqWboq5DUIwrTUe6PVmvP/tD3TVOxHQF9HO4gqnBU4SkoKSySpKJhnMkPHC&#10;6+uaRKxfX8cCoASRqLEhiCve1ESLxt/1Cox+j3HHGQhUE38WmgvTYbk+C3xeXjUXCSnguHkrEdk5&#10;hfR8v/WUNKppIcnJkr1Xpj+G4tpGSGMvQ5qSKKKvSgZU7xGGh5x3UBgNJIQ6Mod8fgUJggQQFAZj&#10;lPdSD1L2/xFIr1B0tPB/JRaElhx8SJ8+A0LHjhiP0QMH4fyRY+g/YgZGDhqKwWPnYdLouXiaa8SN&#10;S9EYQcIxm+jG7kbs2B9BO6YDbQ31JAQWRBVaa6vRQteO7ldBJLy2l6gk6n79GzyUDHaTj2irpqiL&#10;IiWG+XvZFoBJnk/M1qGhuQMtbV0okFSQsJzQqXQozMxH/IMnuHHhGk4ePYuDB09g357j2LPvJPYf&#10;uY7jJ8hXnbqGm5ev4xHlGWkJiRSJPRHIAHlHJqE1cQ5+VxzAizLS4qoGCjieobH1FVq632IPRYPZ&#10;OcWi/M2wsHoGBDZ7oDW6kfHgBmoTNsCdEA5T8h04KThggfAxAb0A8SwMIQQiFkIvsRD+FEQQa12g&#10;fPd8FlEVX3s//x8KGUZmavyIscjMVCIlsQCrd5zCmFGTMWL8Ahw7eIVS9QZkZinx8y9jKMlpJmE0&#10;YSfZZ7+/DR3NLWhtbkM7XXupueslGjteoLb9Jao7XuH1u9/h9XnIbD1HZ40L7W3taAxQ5m4zofvV&#10;O7LFtZSMkWnq6EKZyiicI6Pp15FW1PKOpmiotqpeaEojawD5pUbKbxjnvYl+j0Hrm0hzGqobUHF7&#10;O1L3jYRLUUymswFjB/dDRmoeCfSiyDEYA7654zU6n78XB6AsnjUPWalZ0Oht4k2cQmnA9TMX8NV3&#10;fcjsNaIj/zBaM/ehKu8GzNmPoTdR1EUBDB/8wIvfu/v/pODCf4RZF8Tw6xziVgr8eF50FsT/JYEp&#10;P2xAn9Bxo2ahpMwJuc5H6lKH6/fysXRLFMaOnAudowl5Ug9+7DeeHqIJZqLDtCOryH90tJFAaHE7&#10;ibra29FNVMuIU81dUPKZOd5WeBpfwmjQURTVgOYWMist7RSmelH28FYQO6yDdmwLmRwSahFlp25K&#10;KhvIP9TVkImiULbWX4U62tlsghrInzTSvzVS/N/USOaKBULCaCYhye4dhDd6Dj6o1+F3XTiqKXr7&#10;8suvUceIV/4a7Fi1WqBKt5Lzbmp5BoeJojK1CmVZmZgwYiSy0vMgo8z9wokz+Prr78SxOmwGa4ma&#10;yu+iKX036nPPojIneEIzm6PexRdEC82w8UHse7qyIHp+FsRZOF17ibHw/y9RNDU5dOrEZaggDVBZ&#10;GyEz1OFBsgajxs3EAMo75NpqFCj96DNgPHTGGujsjbh47SF05TxGpoRdUSZaPV0VUrhVZeKtmqK0&#10;FIk3LuPpnRsood/jRE4nKYZBVkoRUbkAmipKSRZZNY8z6xUyGCuUyHqaLN4b29QVsCkVsMolsNLv&#10;21VK8ZLIbQ72P/F77YDNQcSdIdz8RmQ2w0tCF9NUeoMYcRvSrz/ENBVPV9n9yExKw7YNm0SExgOZ&#10;hsIsVGQ9xa1j+3Fu5zpMHz8GR/YdxBdffAUrt3lSRm8VYO1maPUuOOR5aEzZgcb0/Wgsug1vSRIl&#10;d5zgkVbQYgYFQskeY/hbiRgKnz/zlWtVguj3SVDi4AL6/eABN8H/GzJmzMLQBQt2kCBIGIzjb6rH&#10;6UdyjBo6HP2+/wFKXRWKlQH8PHAU5BU+ge1fam5CiaUVpYJaPlK5pVmcBxCkBkgtjT1nAzRCToJW&#10;2IKk5CsJVWlv6vmuQXwnp6ucNFNuraP/Uw+puR4ScwPKiST8bp6J/7aV70PE5xAY6Xk0AZQqnSiX&#10;WYi47cUOjc6JkoTb9Mw2SOQ28kd25JbakFlspmBkCs7feoqEfCNSCkyCUgtNSM43YN26Xfjm66+Q&#10;QKY5OVuFJKL4LBVSM0pQnpcPeSltJqkCjRn7UZu8A62lN1BXeBNmvUUIwGjhgxW84PMIguQRhyuI&#10;AxaI+LAFruiaRWWXiK5CcERCGPOnz4FSXyOEUaKpxo6Iy5g1Yz76/9wXMoWbMuMA+g4aA4nUBRUv&#10;jqkRZWLxew5koEUJLjxpFi2g1EyLSRQ836D2IyS60sL47rUi9e/NOpk44QmefeBHhd6LCp1bHAsm&#10;VzsgUREprZDKDJBpveLvyUlQLEC52Dw1kJJ5VZAAlEqeEDKInqWyxPsovR8BWdpjyDMo70iJQ2ly&#10;AnLiHiMjJhq3TkZhNG242KvXEXvlKh5euYRHly9g1fx54tyEZTOnYuKY0bh5eDdu8wkYx/Yg9vg+&#10;PIo6gJhTEchNzRBDlFXpxxCI24SWgrNoKbuHgCyTAh1abKEVQWH0vmz664snKy2+eCHFQmGN4TMX&#10;ZpGZyqedoaWdy1ROZunk5QRMn70MQwePRPTNVPouQKHuBBQXm0QztIR2I5+OwULg3SolAfEuFkKg&#10;xeIFkhurxDCJghaZ6/YVRCpTQCy4OHCCC2ZGD5k+N3QGiqDIieooq9ZqeNhEB7VSDaVcBZlEDlmZ&#10;BJKycijItFRoHfS3+LAtFm4dKgz0t0lwag39f3VwTNrGvVgGo2i4a/A50RYwoU6XKd6tO63c2+Sk&#10;zN8KZYUVS+bMwQFKGjOIt6wSI7Zu3YdPP/sXnuYokFagxpyZCzB14mQkZUpIU2SkKXLEZcqRl1OE&#10;8vxC0crDz2XJuIXaxG2ofsracpv8zIPgDH3P4vcK468UPMGDtIYEwyYsJDtbFbppxU5oaadpyVSV&#10;k4bcvZOAIcOmYMDAEUhNLBWHYgwfO40eQEWpPC22sRalpl7zETxfQsI7VggheM6EouewDCaVkQXg&#10;F9VKPjiDS8ni8AzKKwxGm3hxrydB6CkpY8x9o1YHg0YnDtXQqdQCg79CUSH6WVUkQDUlSrwp1HzA&#10;Bv1NI/0tq4lyFZOB/Aq3+BjF+EK1y47Wag9eeimpNGWgwViASnUh7OXZ0BekQ5aZLMr+SbcuYszg&#10;/oi7eR0bli7Cp5/+C/FXziL+6jnEXTyJ6JOHMW3MUEwfO4I0ZCdiI3fjcdROPIzcQdddeHTyIJ7c&#10;vCbQEVR56fDFroXj3grU5ZxGY8E1eOXZQkN6D+7oFUbviyhzr5nKfiIJ1ZDa63sO9NASk4VKHw7u&#10;Poa+P/XF2YibtIurMG7KXGSmllOcHDQ7ZUYSxMeDPlgbgsRHrohDP4QmkOkRdRc+yI+rln6K6YMU&#10;tK1u0U3BPUai38jKjQRu2Ow+8XLITnkAn68hCnGU7VoovrdQnG+mLNtKVy7ScT+sy+aEW/Tk8htH&#10;bu8kx6soFS+/mgMUBvtdYtCHA4viuGvIubABhdFnkffoNjIfRiMrMQlpielYsmAx+v7wHZmpfyEm&#10;uRhxGVIk51Ygo1CD1AINErNkZNqGYdzYCXhK2pFCmpKaI0NKnhI5BSqUF8ugJE1WyZRQkyZrb6yC&#10;+sJceBJ3oTrzNGryb4hNY+EeK0EkGNufmhOScqsoVEdOmQ8lMTrqKTWvRVqJC0dO3cJP3/fBlvUH&#10;REFr2uylSH6cI06bqCDzUGZkbegRBvsHFgQJiUerKszkf+jaW5HU0g7W9tRn+BwzA5HRThEFJUi9&#10;CRMvrJ0yYod4acNv0vhdc/B8kN4jNhi8O/hdo8AG5sIhl9j9Pe09lQ4exrGQQOhqKkduYiKaKt3o&#10;rPfjeWstXnfU43WLDw2GLAp9WXgUomr00Cj4+G8VSksrcGDfIQwb2B+3HjxFXGoxniQXIiU9B2nJ&#10;GUh49ASP797D3QtnMeDnnzB+xDBcPrAT18N34u6R3Xh48gByom9Bmp0OTVkJRY4yMY+ef3kvKkgo&#10;souL4Xt6FIGMM7CVZYnGN3HkstiQboQYHXWhehKEoeeAFT0J43p8OY7uP4yffvgRq5ZspNCrBvOW&#10;rEbcvaeUZ5B5IO0oI1P1URBEfPhK8BSZOrLlNcKm8xkmGtI0PsdEx2eZ2OuIamFw1MJEyZOFiHc4&#10;n2vSe7aJs2exe4XAZ4DyOSf8ylOcd1LJnRr1os3S7/HBz90h4vAWSiS5j0u0D1lQa1XAWJYnoCI6&#10;Gqoo468XB7p0KGPwVv8A7y0P8LvjId7ZiCyxeKGLRX3JTZzfvQqffPJPHNm6BUP79UHc0TW4umMx&#10;zm+eizMb5uLoypk4s3EezmxagJPrZmMY/c6k4b/i4t7VuHJ0N66du4B7d2IQE5eOp9lScvISAQqg&#10;UaggT3sI2dm5yDk8Cabo7bDFR8GefEG8NBMHxFC0EsqCMDkbiLjZoBrXHpVj+pzF6PdjHxzcfgwW&#10;ew0Wr9qM6BuPyVzUiXNXyg09wiAByOnaKwzWDlWPIFhoQhh0ZdLZ6gSxMMwkCBasjbRAvJghG8rl&#10;bz5w1Uwmy6BQoLq6BjWadNSW3kFj8WW0S67ihfouUqMW4end68gvUyGnUE5+qwr2mjZ46zvw9NxO&#10;qFMuoPD2YcQc3YKbEXsgL85Hc6UHr7uDZ7q86uDsnvyY2oLStESUx10QR1dLyzQ4deKaiKaecudG&#10;jhLjx0zCho3bkZYrR0a+HKm55MQzS8k8lSMjtxyp2eWIfZwqANunTZ+NxKQsxCdl4gldcwoVKMor&#10;haKkjPInCXTEk578n5q0puzMIqQfnIjiUwuhvrsP+lhuYiPNsJANtrgaxFkxpWovIg4cw9jRYzHi&#10;16HYuWkXLVA11m0/iOhrseDXkb7qVnR3P8eb16/w7s0rvH/7mojPknmPd3wV9A6/08+/vX+L3397&#10;j+fPnuPV2/fiJIeu52/ESYnmQAde//YHnPIMlFMoymfNGDSMLqCELD2OMuB6uHPJAaZHoD7/HLr/&#10;v4z991tVWbb+gfpP3NN9us/p6q4qKwcrmnPOOecAIhhQFMUs5iwmFAUFQXLOOYed2JtNzjkripah&#10;4nvfMddGre7zvc/9YTxz7Q1sYH7WO8Jac82R54nnuls4u2G0agwS9dAfcfdvIOC+HywNvajreII0&#10;nxP4tTYer4p9UBN6CIU+B2FmYWpJeIjHne143d+LV2JPuvFSWh/VF6CzyB/N5nxU6/Nw7dwVfMAA&#10;HhWRhOSYOMQHB+LiYTdMGPE9zh/YibvHnHHnwBbcO7QRvkc2IeDYZjw4agef/WtxadtizGSgnzdx&#10;JALc7RBy0hGhp7ci7Mx2RF5wQdTlfYjxPImkYF/oCUYs+owjPDePx8Hlo+Q5cJ/BJYwV0nRKmk8V&#10;lzapP8Rx6y4sWrwGY77/AVV834Xp353LPmhu61W3JF/89OpNAx/pqfnzzzJKL5xflUk3lgGTLi3P&#10;+/vxQhYjSMOTn37Gs8fP0PDoNV4TRmV+DHJC7qieOSZmUpI95UYHorOjB9boczB474Ll/i5UPNyL&#10;ioDdOLjke1x02aia/yT6XECc92W60jJUNzTDkuyPX5vT8fvzNvxSH49Sn40oyUmBIfQcbu93QJyf&#10;N14/6SKMTjzvqEVjzAW8Nt3EH42R+L02EJWRrnBZPRGdqRdQH30S1oeHURd+CGX8vatnTcCIbz9H&#10;zOkNuL17Gc45zMZZ+9lwXzsNR9ZNx9H1MzhOw7ZFEzHs2y8xZuh3OHvsCK5evQVvqscvJB4BESmI&#10;Sshhqp6t/s+inDwUyDPivjeojOK6wdK3p6quSzUgKqPrMBTXIjoiHXMXLMewoWNw6vRVLFq4HNdP&#10;31Q36QXIi6dPbROtAVE9fWQkFOnrIzbQ50f6/rx++UqtDOlsaFQ9TtrKrDwb9cj280JFQSyyAjxZ&#10;xRpoUrQZUZAUoVaHm4KPofCmA4pu2KP4rhNyPdbAZd73cHdaCz+mnrq0WJh1eUoVrY+eIeCyG36j&#10;Mn5/VIHfavgZCcfRYMxGwjUX1JZZEOQfiJyEMLyiq3rxuF0tL8rLNzOAG5Eclwaz73769aVIPToV&#10;SafWIuzoGoScdkLIteMI9bmLAP9wzJ4wHFud9yIgOgdB0dkIiclAKF1XWGwGwmPSWI9kIJCTfubc&#10;NUweOgRz58xDwMNIBDBj8wsIRUJyFpLpvnLSsggih9lXHnTMwAa5n/UZHBiYql0eFnUwoPoExuLO&#10;nWBsddxGVzUCK1eug/POAzhz4KSCIS19nvZKgyWt0+xAY6U/GcGofkU2KAJD1t8+fvoa/S9/RUdF&#10;CcE0IPfBbZRkR8OYnIBcVsmpV1yQfIlKyM1T66sK/dyQcmED0i5tRPqFdQjZNxM753yDY66uSnGa&#10;+uRE+Elzh0/6eKL04XlnLRqy7iLjjjOy48Nw2G4GT7Q65PKfzwnxRML9y3jxqB0vetvxU0+r6oH0&#10;qJW5f7EZNVnBqCtKQq0hF/r0NOSmpCOffj8pIQ2xMUmIiUrADqet+PGrz3DN6wEeBobBz+s2bpw7&#10;zordCTf3roHn3lXwdF2Fmy5L4TR/DMYP+1pB9DvIeHdiE0JO2dOFbaErc0D4GSek+F7FoKGffjrY&#10;zzME1+8GICQkk3+sCcOGj8KuLfuQwuC4aNpMTBg5Dh5XvXCEcaOVqhAg0oj89z9+p+uR9VB0T4wH&#10;v9rUobmtd+0XvOLX+xgr2ns119Ta3oXHfF2QlQ1jZhwqCgvVjtyReyfj/iFHpAT7q8ZS+T6uSDy3&#10;Dsm0xHMb4L93Lhymfoa9LvtVfwLpGy5Xg3/mZ/72m5g0rmK8IphXL57BJyAQDy674qzzYtWhMZMZ&#10;lk6vR4DPddw+vQe9zTWqh9OAveiqxZNif3QxjrTn+aAj7RKsQftRdNcZ+bedYfF3ZbB1RsHt7ci4&#10;uhEzRn+LcUO/gv/BZbi9awF89y2Av9sCeO6YiTs759Bm4ea2afDYMhkrJ32Djz/8J6aO+FLt2350&#10;3VSc3LIQp7cuw4Wda5hNFbcOTs8upl/zweq1ToiOSsOKlauxcMY8LF60GGOHD8PcadPgfuwcdm7Y&#10;olZyy6qJLk5E2+OXnIzXqmOdLMPRluiIvcZz2k+yyJkm3bkkVkgPqZ6nL/GI7qSJxdyvnDhzahas&#10;uXHICPRFtSEHMfun4ey6cUjw91OPEuTe24fYkysR674YUUcXwstpLDZP+RR7dh1A+IOHyEzkWcsc&#10;vY9/w4vX0nxLjH/L8370dnUgMS6YdUwVlsyZxGq9CrqyOmTGR+KBNNQKDYTHXju0lhnQ39mAZ52N&#10;6GupYgy6jrqwQ3hdHoA/2lPwR3Ms/qgLwR81/kyLr6md/rviD+FphjuaI3cj6vQKTBv1LdzWTIDX&#10;nsU4bjcHhzfMwPFNM3CIMWTfxnk45rYbly5fw/XbAVi6dA0++vB9zF64DN7+Ebj/MAYPgmIx6EpA&#10;yuD506dhxpzlmD93OU5dvI/li5dhwqixmE0IMyZOVPtO+d5/CLtla9Rt0YaWXjS09eHlL3+oDhqP&#10;nstkMyiLqccBtOOBXljPqCLJoB4/0xq3NHT0obrtiVJIfkw4fWYGLhw6jOqu14iNTILVVEp39hP6&#10;nvyEPN8DhLEacSdXIOzgPFxcPwJrx3+EzavX4O4NT9w+eQg3PG4jq4zxrv05A2QM/8YOjBj3BYZP&#10;+wqHju7G6JlDsGLmeKRnG+HNajuTdVBeeQf0LDZTMwtxY+9qmNOj8KyjDo+bq9RTT7LaLzkxB3Hh&#10;sci8sRu9SYdhvuOIvAtLkH9lLQL2zMED10V4cHwbAm+cR5DPHZ60U/H1Zx/D824gfDm592m+IXF4&#10;EJKAB2EpCGAAfxAYjXsBUfDyCcGMqZPx0eD3Vf+ks47zGTM2bx+8YPpkjBk1EVPHT8bMuUsZJ4Zj&#10;5NBhWLtkKUYNG8GM6lssXrgQG5evJohutairnMWZnI1ibTZ38YSTrdkLteT/Sf9PeCKT+lRr/yNt&#10;gDqla0jnI+gys9BWU4cOxhCzLpdnayIa6MJSY2NRUynt27XHBvJ83ZB4ejXiT69EyP45OLFsCNZP&#10;GIyNy5bC+2ECggIZGBONSC3tREXnT0jKyIK5uoF/XwtKWZ3PH/MRpk/8kkC+wpS5P+KDj/+GYQu/&#10;wXeTByPJUI1ls8chzO8Wi9FaFBcVoL+t9o21V1tRkJ2HtOQc1gsZyAu5CX1COHSpSchLTERGXDzS&#10;+ffGR8YjISYRDx9G4JbnXUwZ9T3Gjx6Nqzfv4Mbp/bjiuh4Xty/Grb3L4XtoDR4cWon7+5fhjutS&#10;3Nq9ECOHfIRPPv5ILqFPGjxSVoT8OAKjx03B9TPn4bDZCSMIYQTT2tEcJ9NVOWy2h92qdWhsYjUs&#10;y+Rb+9D15BUaO/vR1E2X8KhP9SHr63tG6+dZ3c/XYs/4tafofvQEnT1P0EYQze29qKhgYafTIfO+&#10;F0pNOlza44zRo8bj/h26q7pWtRpEmnYW+DN9PbNatf0KPTAXp1Z+Tzf1GZZOnwgXhw04duYK/LPK&#10;4OqVgJK25/CPTkWqqRHLnM9hKNX9wfv/gLPLNoxZ/g2GjPwf/P29v+B///kXfDvqM6zZvRNzxv6I&#10;06tH49zakbhoNxF+p53xtLXKZtWqedvTthrV36kx8x7qciJQlh6G7FBveLgfRNat3Sj2doDR2wn5&#10;txyRc2MzMq6sxu7lY/D9lx9j9wr+T/vm4+HBhar3WvCBOfBxmQrf3dPh7zoDvntmwGvHdFzePAmD&#10;hrz//uDx33+FH4dPxPjxU7Fm4VKsXbkKo4aPwIRxYzCCCrFbux7zJk/CirkL0NDYDrWyrqlXNYSr&#10;lX5q7T1ol3aUvbIspx+PbDDkWEDI+529fWrhQStBSBuaCmm1UdeGiPN7UZiVhfsn3JCea0FmXBI6&#10;2h+pJ5rkcTRdwAGknF+HBFaqQftm49Ty7+A4/RMsmj4Jbk6O2LNsOpz2XcCyza7wOHsDx66GwmXH&#10;IRZe4/HtJ//CR//6O+ZS+UdPXIPLFjvMJoQ5o77CRfrugppHmD76BxxY+K3qKOYw5WNsXTwBx7at&#10;RV9TJZ40V0Ka0D1pKEFTxAG8KPXX+re1JWuxpCEUv1few9Os4yi554COcGc8TnZDaxQL5XsbYfRc&#10;gaFffYRPB7+H285T4OE4AWc3TcC5TWNxw3E8rtiPwdn1I3Fm3WikeyyT266TBn/9+ScsUEZis70j&#10;djpspS+bgd079mCL41bcvfsAF4+dxpL5c7CJrqGhoQ01PHOlEq+XBcKqL1w7WjsY1FkXdHHSBYA0&#10;uhMY3TR5Txreyb3u1k5JALpQWVOPYnMJsvP0sBgKEH/fEw2Ec33HGuhz9G+eCSygm4o7tQYRh+fD&#10;13kCTq74BttmfooZ40fh4JVI7DwTCMd1dti3bAZclvJvvJ5ClX+HHTO+gtOkj5XN++F9jJ27FZ9P&#10;3MTA+Qk+/Nf7+PGLjzH6+28w8psvsGn8x1gy4l8Y/837uBJWiZCMWmaSBXjUUK4a6UmPxrLCPMRF&#10;JCLl7ilUP9iGl8VehEIgrQzubQn4ozYIv1pvw+y9GfnXN6Av9TCh7GZ9tBo+VMDgD/6BUXRHrsvG&#10;w3nJJGxfOgmOS6dj324XlAU6oTHYSXZ83jx48vixmDR8JOwcd6GqtBI7Nu9Ra0llm4a0TANWL16I&#10;OdOm0BeOUts31BKGPKtR2/oE1a2PedyqYHTI83nqadcnqmWiuCZ5NKyzV7oPPlEN8dsIpLnjEeoJ&#10;RJr7ydXaOtYcJZmpKDMbVeusxqZGmHOyFYwcHzeEHVqoWh/e3Dwcxxkzts36HDPGDseB8w9wwfMB&#10;pk5fgk0Ox3Bu+3rsXToFmyd/jQ0Tv4b95CFYPf5rLBj9DWYxz1804UdsmDcdG9c5Yeu2w1i1+TB+&#10;GPI1Voz+GPPHfYNVCxYg58Q5pFc9R2ByOYJTK9BRw2SioRT1xYXq+Y/EmGTERyUiJjRKXd6o9nVA&#10;v9ELv9c8wC/Gy2gJ3aO2tHBbPgXHV4zDgVXMDvdtx7ULJzCasfj9f/0vtrkew1WvIFVO1AU7ouK+&#10;PSofbCWMBcsHL1+xEeOGjcGwIZ/j7gVPSP8xZbIG1VwBj8s3YLdiOcYOG4pSSyVqGRwLdRaEBEcw&#10;XSxTAbmDky1NN3seM0b0PacyflJBu5vH3dKQkwrpZEqrtf3SGq7Vc+LLqbC6ynKU5mQhNT0XSZHB&#10;dFdFyErNUM06s70J4/BC+LtMhufm0XBf9i12zx+CaSO/ZTUcjADP85g5dQ7sXc7h2oNULJw5EYvm&#10;L1UtUQ/tdMZex83Ys3kT1i+ajyvHj2LGzFXwOHMWW1YyHZ0yH6NZU3mcuwFX+7VYt2AhHhY9QVH9&#10;K4TltSEwrREhOa2ospSoBoeP6q3oZOwoykhHUmwK4qJTGLyTEB0YjgcndyLyzmUkhLHCjk1AfGwy&#10;IiMTEEE1PQyOhY9vEG7cvodzF6/iow/+iUljvkLdQ3uU3N2ECj8nlN7fxqJvyNDBCxYsxbAfJGAP&#10;hcfRKwqCPHwuHe2qy2sRzA9bu3gJi7/haovpGmlHxhS37bGskXqBTulwRxvoN6iMWVTPU+1Y+g92&#10;0qSRooIhbfwY9Bu6JOb0QVdYhCjfe9BVdaCophslzUwO+n9lFvYSmXd2I5hZ1L3t43DdbjhOrPgW&#10;W2d/hpnjR+PBgxCEB/phKBOQa5evIirDgHmzF2H8qDFYv3gp5k0Yw5R2LA44LMFuJ3vcP+2CT4fP&#10;RZi3J66edMdGezf88PVXOOxkx9R6PyvoS7jJAjg6uw77tu6Ay2Y7nDp8gGf1ZeQkJdFtWWmlauyu&#10;taDSUIgM1jnSSjM16AGyIkOQERuHhPBoVuWR8PUNwcXz57DHYS22LZ2IB/vn4eCGSci8vARl9zfA&#10;dHsDrL7bUOq7A+X+LtoitrFjJ2IUM4+J/Cf2OR+ywdDaC8ouAEGBUUxrF2PiiGHaTjNUhtQaXU9f&#10;EYTWrU8BoRpU68EBILTOvhdqUVs7FdPe+1y1sW15p6ei1BzyfGApU+UKqqRKLoXT9dV3PVOdknP8&#10;jvGfWISwS7uQFHIfiZGhGPbt10wdx9JlRMHb6zbGjhmH85c8ERafhbnzV2L6hIlw27UXiyaPw5CP&#10;/oXB77+Pr776GpPGjVI5/eFdW3H+6CG4uByH+57tuHLEBdfc3XDjxCHc9biG+zyD71+9gvseF+BH&#10;e3DtIoL8/JmoPEJvXQl66gSGWAl6a4rxsjoOfmd24O7hNSjy3o7W6D14luUOK2OLt9sSZF9dj8fx&#10;u1H70Al1QVtQTrdkvrMJlnuOKPHZinI/Z8YWOwx6n9nUzJkLMXnSFOx13s9YUf9vMGoQ4PcQ44d+&#10;hyWz52jPSDBmSBWuFqFJ/0eewd39ttHWkVMpReAQhtaVk0Y1qL6QYtJaUWBIjKDVtzGO0NRrAmrq&#10;fgZdyGVURF6AB7OOazvn4qI9J33tCJxZ+R1OL/sSJxd/AveFn+D04s9xbtnXuLDya9yx/xEBu0bj&#10;lt0XSPNwgPmBK/bYLcc+psHurrvgvm8vzp86gcs0N9ejOL1vJ26dPoQ7Z4/C9/JZPLxzF2EPAhB6&#10;7x7NB+H37iDS7z4iHwapxpkN3c/RRQACoqumBJ2VJpSlhSLr1EK81p/DH9X38EeZ9KG8iT+s1/C7&#10;6RxeGy5C52WHsnsbVEdEE1Nhs/dWWHxdYLnjgPzLq3Bw3QwMWs6YsXTJSmyy30YQ2jY+YpWVdbBa&#10;ynH3uhc8rt/FHPpo2cykVqy+VSlDa8Qp6tBcVScnv0O5rnftOV2TBkNADDTpFEXIo2gNhCqthpuY&#10;8ja2Me2lNbZJld8Na1kV0sPDkcDJSPC7x4zLC/F3riPx9iWkeJ5ErvdpFAdeRlWEB1oSPdCbdRPP&#10;8m/hZaEXXpqC8Moao1lpLF5bQvC6JAQ/i1l5bPLG88JreJpzGb3ZnujM80ND6l2UR11Gceh5WGOu&#10;Ij7IH3FBQYgPoUVEounRawWkrvsV2itM6KwqVtbA4J7I+CFP494/sA7V9+3wW9lt/FF+i3YHv1g8&#10;qQY7GDw3wOi1EYZbm2G8xdrk9maVKe5fMwMnHVdh0IKZCwavXb0WGcn5KmiLG5Ib5YbCYhw5egwr&#10;Z8/FsVUzkRgQSBhNCoaoo765W7mgtkc/KffTLqPN2vhaTAEQl2RTgZzxKlsihHp5EIXuqU52sGFq&#10;3MBRazrKtJnZmVhVbROGMv2MYYVbYq2AtbQKJaZitXpEX1CAIzyr//d//obsjAxkpqQgNtgfxxzW&#10;4Z77Ttzduw6eO5bg5vZFuOY0Bx6bZ+DqlpnwcJiB604zcMluKs7Qf59aNwHH14zD8dVj4Mdi7FG8&#10;K20vHsW5qN6f3dG7kR4VrK4MSCNTgVHb8wrh9++jRpeJjnIj6kwFyErOYEBPR2xUOqLCUvHwNlXF&#10;IrWTNUeZrx3d0DoCsEPhtQ3QeTpAd5MxzHURDm+chTPOq1h/zNLc1IgfhiMjIUcpQ1Zm6/UliA2P&#10;x14XZ0wZMwLHl4xT2/zIFj/ivqTlYC3rDekl2tTSqRYutzC1bWFW1cI6QhuZwnJs4vuNPPMbWroI&#10;kBPPCr5eqvgGTjwnvJqfJQlBtexWw9+hrLoe0sKzjMr48buv8cM3X2GN3SZsc3aGIwu9pcsWY/LU&#10;SZjFdPt//v7fGDNsBOPZKKa7o7Fg0ngc5fctl3R87hJkREdh4o9foyV4LbMXOySGBiIlLBCpkUFI&#10;CQ/g6wBE+Hni4fWTOL1tKVwXDEXWhYXojnVFF31/e/gONDP9rA/cTjX3azCoDNnyQpaE6hOpGEuR&#10;2gQmmalvQmwGM6lMBSbv3mEGZyfkeaxCAWuPwpuEQRC5N7bg3JZZOGq/ECf3bMW1m3dx29tPgzHy&#10;+xEoNpRpMKiMzGwDAu76Yf2qJZjEoB125x5qq2oJpF7FEdldRwXxhkZaE6vyZmWNylpYJ7Shnmd4&#10;3cBIq2loZrEoE8+UmVZZVccqvJa/T7p31tAt1qp4VVVZw7GG70lf1XJMnTYJd2/cQlmJGWWWYmUl&#10;xbLJfA4unTyIf/7jryjMSIAhKwX6rDSmncnQyWXyjCQUpSfBwX4r/vXPf6DI9xC6IzfBGnkOOYmx&#10;yIyNQFZ0MNIIRcBkxkXxvTDMHDcC+xb+CDdaufdGtEbsRkv4TjQFb0NjkBNqHrqituMZqjpfIuJh&#10;AC44b0Dqw3toLtWjyWpAaWE+MpIyGSO2wMICMI9KyPXQerbmX9/CTIoF6ooJOLBuLm5cu4oHwfHw&#10;9g3GVSpp0KefDhk8lplJdmIuJ6QeFdYaJKfk4oKbK6ZNGImxPw5BbkoOahnI5eFG9Wy1pLxUiPR1&#10;lf6VtdICUkZ5ELK27o3V2F7X1NSpSa6srKYbrCIETrYNgrQRLqdVSiNbAcHvqa6s5HElKkpLsXjR&#10;bFxjeqjjP3n18hUcct6BG4f3oDg/DzcvnsZH//wbijKTYMqVHXKSYCCIorR41TNWlxqL/KQQzBnz&#10;I5KDvNHgvx5P4rYgLzYQ2bFByIkLVZYZKWoJQFpMKGaNG4m//+2v+Obj9whlKPYt+BZ1gVtRH+zM&#10;TGgHagMIxN8BFQ92oqq1H14nD+Cqix38L7ijtcyEVquewVnuStoh+/JqZFxYjcxL65F1ZROSz27A&#10;roWj6EqXwIuT7/MwBpe8HuDgLmdsmDuOdcbQIYNnzlgAi6lCbWQlO5GFh0XiCP/p6eOGM4sahppy&#10;FnqcJNWjlhMnz1jL1nBVFRU06dFZxdfVPKM5kdJgV647VVURgsAiCEKsrODXZdLVJisVBMHJllEd&#10;y1jOE8HKr/MzCaGSSig3G1gtL8NJt73I5ZmcEc4zmfl8eogf0sIfwnWbPdZt2IDZU6bA88AupIf5&#10;Md/3QYzPDdgvnAeHFasR6e+NIV9+gokjv0dhyBU8ibXD41h7FCaEoiAuEHnS1Ff64YbfR2qILyYO&#10;/QZ/+++/4r//+y+IDfHHjSNb4TzrG7gv/wFVD3ehNng3qgJ2KKsJ3IbakH24d2wHki7ZweLD4o2Q&#10;9LcdkXN9M7JpGVfskXRqOYIOrsS+VZPh7rAAW9euwbrZY+G8bBLy7tjhKOPZh/96T7tq67iORUeZ&#10;uAYNxlWvULhtXoNFsybCYdkm1ZJTGqOqDq+yOYq4FAKp5CRWclLVyK8LDFGBuCLpwyu9R6V1p/Th&#10;rZb3JRYILAEnwMq0SZeGwqVGveqOXG6RndZklzU9ykw6jBs9HG7bmArmZ8FSlIMSMV0uTHz94NZF&#10;vPe3v0BaQFebcuHleRkrF83DzDnLsGnZavjfuIb5M6dj3Mhh8L14AJeP7OYZuwmvM7aiKeYA9PEP&#10;UBB1D4XS1zf6HrIjfDDu+y+ojL/gb3/9CxIigpBFl5aTkqDO5t2zh8Bn13TUhu0jmJ2oDRQgTjx2&#10;RIX/ThZuO1Hmt43HnM/gfTA92I3Uq5vhs28hDm+aCfctC/Es4wgafDei8cEa9IavR8fDlfhs8If4&#10;8MMPtQrc93YgyphBSY9g2c34nncAlk4YjnmTR+H0AXe1f1MtfbjAUDvV2NShXIqadC37kaeQVA9h&#10;moBQRjA1hKEgVYs6CK1M2vLSSqkEiwmVhFCiy2ccyIO0lSs1GVBm4KjLwTn3fZg1eYJ6VLjckIMK&#10;fRYqddmsfnNYtV/FV+//FfqUSFQWJTG7SUFNUQKq8mNgzYrAhTOHMGX0UEwYNwVOey5iyUo76MI8&#10;qY6NeJXmiPKkWyhO9IM+9h6KorxREHkXw7/4QLX4/etf/z9qSU02YeSlpTKpscBQ24sDi0Zg99wv&#10;kXB2FSx+e1H+0AXm+9th9N6BojtboffaCsOdbci76QC//QuwY+FIHLSbizN7HZEcm44Hx/n9dx3x&#10;a+4xuswd+OLjT/HRx5/g/fc/kAp86OCYoATV57icJrvfXz9/HmsnjsDSmTPVFkGqebMAERgEIcqQ&#10;WqRGsipJRVWQluyIAZtBWwK2AJG+yHUM8LV1DPqyd5S4s/IyVJaW8HMtqKFVlxhRbS6CVVcAg+zc&#10;mZMJS0EWqoy5qNJl4OJxN6xbNAdFCQ/h5rwLnmdOqefHqwuTEOZ1DkM/+W8Uxvuj0RCHdnMCOiwJ&#10;6JLRFIOGgjAc22GP2WO+QaDnRZw47Iyhn/9L9VaeNWEMFk8eifvHd8Mc7wN9zF0C8cLQz94jjP/C&#10;X//yXwj18sCNC1dw+cwlHNm1Dad2bUJOeQ/CEvNwdOE3cJv3BbI81iL3uj289yyCG93Q3jVTcYCT&#10;f2DTPBzaKLYQty4eQS1VLv0CE6KTEBUchbtHduLjjz7HR7QPP/gIy2Z8IzFj6OAQ70iljLLSSugL&#10;DXBfPx+nNqxAUaGOEGTruX+HITGjgZlSuzLVHp8AJHNSxsypvr5JdRauUyAY0KsqqaoyWimqy0pQ&#10;W2pGrbUYdRY96syFqDQSRk428mPDEXZuHwKObEb4aScc37yArnIq6qKO0dzRbozC5rVz4bh4NrwP&#10;22Hwe39FWeo9AohBrzUej8oS8Kg0Hr2WGPQUR+KY4wI426/G5OHfIOGBJ93vQsTfPgrLrQUIOz0O&#10;I774B2aMGYmF08Zj65zh+PrDv+Evf6GbIpCT+/fiFBOZw07rsWnmj3BcMAKexw8gNqcaRbVPcOnI&#10;PuyY9SljwSQcsl+Mw5uX4sjBPQgrqkFm2SMkl/RAp+P/aipEjT6XiUUaUqKTEXYvCB99QhAff47B&#10;gz/B3Elfoyd6n9zPGDp4+zpnBUPiRZSvD86tmoBE/wAtVhCC2v+PUCRu1BCIbJwoGZUoQ7ZUraGr&#10;Um2dRQk2AHWqXzvTYVkPSxByZbau3Io6gqgXVbBqNcf6I9nDFWnXXJB1YxdSLzvh3v41OLZxAY6s&#10;m439K2cg7sIWeGxfjOxrW9GddBz9me54nr5frd7wOr8Vk3/8FKsnD0f27d3wPb0XaffPIcvvNOJv&#10;HUF3WQYuHHbE7bPOuH/SAQcc1yPezwMfv/+/9Od78SRmHX7LciAUe3gdYQ2zaja+/OBv+Nvf/o6/&#10;Mojvmj8Se5aOwe5FY7CH7mbH3O+xZ8EPjD/uCI3KRl7VY2RWPEJuzTMU1DxFQa1m0iM7u7wP6aW9&#10;SDJ3I1/H5MS2yXK0z0PVI1hgDP7oMyy134bEmCy1iY1SRnRgvNqI3UhVXNiyHKdXz9E6OCsYGhBt&#10;FCiVaK7nZCsAhGEL1KpJOEGoPtsy1tWphuGNNUxlC7OQ/eA64q4eRpyHG+Kv7EXCZVdEn92G2NN2&#10;SL6wiZO9BbrbW5DtYY/wY0vhPH80dswfhZ2ciH3LJyLs5HJkXLVDvPsy/JJ/DL/rTzJIOuL9//1v&#10;eLpvZfr6LbO/8bjuZo+sByeR5HUQUT438bwqGT35d3B552pMH/45dq+dD7cNszF15LeIOz4Lv2fZ&#10;47eMjbi7bRS8nYbimw/+ig/+57+YTf0Xvvn0X3CaMxQXHWfi8ta5OO84jyfGQlzduRAeuzfgYUAM&#10;0ku6kG7tRnZFn2pSnl3Zh4zyR8igMtJt/b6lZXZgWjW8ztzAB+/9Lz58/3188OFH2LDrABLjC5EU&#10;n4+kuByBMWZwejwzFHMF4vzv4/SK6Qi+4kF/XmGDQQCybSlNtjSVDRhlh7OmJgZsZkd14pJoDXRL&#10;8j3FSSyefK8gxes8Eq8fJYCjiLiwD8EnnRB+ZjsiTjki5uxm1QQ9/co2FkGcvEtaL3HLnQ2winmt&#10;4z8+A6fWT8SeRaPhtmQUz8zhuGA/FR5O01EduRfPc06gNnQHPn7vL6hkldydewrJt92wac4PmDby&#10;OywePwyB5/cj6d5F5PjshvfBVTi1ZS4m/vAZNk7/ARO+ex/3tg2B5foUBaQ9aC5ubf4O3374V/zj&#10;7/+F92gfvvc3TPzuI8wb9SVOb5qFy04Lcd5hPhxmD8XcMZ9i2+pZare66IImJBg7kVLSixRLD+JN&#10;ncpiDZ2I4/vR+na477+Ff/3jf/DeP/6OD5jGHjl+iEUqC8QUwkgoQGpCnripmYNjQ1IhrTWv7VqH&#10;UyunoVRvVoG7Wp4mFRCy6TszH+l1Lu+3EIRcy9cnhSPb/yryAq8h4x4n/6Y7Ak85c+K3IPSUE4Lc&#10;N9P3b1ILgGPObEH0yXWIPrESsbTE0yuQfmEtq1IHFHtvQ+WD7ahnmtgUQgveio7wbbjsMAWnN07A&#10;JYcJOLV2LI6tGIXDS0fgCqHc2jEN1+zHYfznf0FNzD7Vfbg25SBelV+lu1qKWT++j3njx7JO+oG/&#10;dyUq7y3BxqmfwXHml1g+7gu4spj76qP3ELVvBJ7FLCOQ9Ug/OQZDCEPi0Ies7K9vHoOvB/8NU378&#10;RDWKd1wxFy6bFsN+8WRMGf4xtiweh4sHtuEOT96QZCvCcxs5+V2ILGxDaF4zQnObEZ7XioMu1/Gv&#10;f76Hf/zP35g1vQ+nC14ITDQjMTYZ5VnxKIoPR1JQIAbNnLRgcGxECpJCH+Lkypm4ffCAOvtrlBEA&#10;Tdom1Mj21jRpdV5VXARdQgTibxxF+p3jSLi6G1EXdiL6/A4keLggxcMZ8Rc2I+ToGgQeXIbgIysQ&#10;fWotY4IDsm9sRyFTP+OdLTDetofJayNMt9aixHsD2mJ24GXOUfSnHkR7qBN6Y7biMe0AAexbNIwV&#10;8fc4smoYrjpOQ2v8AZxcPRpVodvgYTcRv5XfxB+VnvjDKm2hr2LH8qG4ddAOJzdOwrShX8Pe4RAD&#10;v6NaFDBj2Cc4tHI8Ns/8DnbThyDl6FD8Tlf1Mn4+hrz/F3z2r7/i8w/+G0cdl+HwlmWYOuxzjB4y&#10;WMWnuSO/wMLRn2L+yE+xeOwncOLfdevkPtUbOzAqB0Hp1QgvbEdwdiMC02uwZdUBBupPMfiDD/EJ&#10;R7e7kQhKq0JAggUPQtLhG8iUPNULeSwaB0nX411bd8HnsCvOrF0AY26+et5aa/JhoWn7lIvJ5u8t&#10;dbUwxAWjMNIPGXePIfvOQaTfYHFzfS+iz2zFg0NrEHlyA1KvOCH71m7k3nJhzr0VOVc3IOPyemRe&#10;Wsu4sA7WBzvQGrMXtUG76J7sYL27HpW+G6gOezQHbUZ72GY8SdyOX/L2w2f3dCRdXISTq0bi6LJh&#10;OLRkONxXjMTxlaORdnEVlTIW6VfX44+qm/jd6oHfS2/gjzJa9R38UXMXXRn70Rm1AXNGfoTFi9di&#10;xowFWD9/GnYvHI0vPvxfuM38EMZLI/Bzyhp8+4EG48sP/o61kz/D6bXf4ey6odg++2uM+fpDTPrh&#10;E8we9RUOrZkAt5VjsXf5GBxdMwL3zx+Gj8d5xpEIeEcY8DC9DoumbsLHn3yGj1lHfPrZVzh+3R9+&#10;cRaEpljQYwzCr+ab+EV3EeH7V+Kj9/+hZVNr5szCufVzcGUrK0mCkO2rZb9xaWgom8WrXf9NRnS2&#10;NMKaHoPilDCkXtuL9JuEQBVkEEb27f0s7fch//Yu5NzchnQPR6SRdur59SjyohsKcoXFd7e6UJZ+&#10;bilijs5H6qmFyLuyEobrK1DmsxbtUVvRG++Mxwm70Bu9FU/jt+F50lYWaC74OdsV1zaPxZGlPxLG&#10;9zi/djgurhuJq3ZjYHnghFOcnNoIV5zdMBkJF+3xRwVhVNKqqJaaW+hKdkF7uCPq/VZi6jd/x4IZ&#10;s7BxoxPsmc18+P57+O7jv6MnfA6+o5v69F//jW8G/50xhXFq/TCa9O4fiwubRjMVfg/TqZRZI77A&#10;WftZ8Ny9GDec5+PGjlk4yir97uXL8L19H8unT8UnH31M+xSfffY1fAO88cpyB79bbuHX4uv42XAZ&#10;rw1X4Ll1CT7+8AN1X3zQZipjz+LpOE8YOdEJqCgRVVhUW4VKo63VgtGAjvpaNJToYUkIRHHYDRju&#10;74fR7wAK77ki23MHki9uRtIFe+TedITZdxdMPnuRdZ2VKAuinCtrkXlxBVLPLkfmhZUo4ORXPnRA&#10;PQNwU/h21PoTlvcK1PuuRFPAKrQFSad6O/TF2BPGNvyax5hgYDA+MRNn1wzHDcdRcJ3/PfbOJ5il&#10;w3GASjm4ZCSzwFGwMO6cWDkST7Pc8UfJJQK5CQiUSg+60JUoj9qF383n6GLXYMp3/2QBOB7H9h7B&#10;kX0HEbpvoooZX7Cq/+7j/4Gf8yj4bB/NbG+JugQe4jYf952nUCH/UO5q9sgvsW7qd1gzewTWzR2L&#10;YV9+jG8+/xDfffYRhn71CXYtGYcvP/0YnblH8Zv5GiHcxK+W2/hFQBScxbkN8/DVF1/i848/wzff&#10;DpfVIQsGb9+wBh47t6NcHt+1aG1DtS6SrI6piqbKCsKoRmlKMKxJAci/64Y874Mw+h9CafARWAIO&#10;oujOHuTdcKJtYUW6GTnX7JHOLCmDbkl3ayPKfB1Q6ucIq+9Oxoj1sHiuQLnXCpTcXIoyr6Wo8l6O&#10;+gcrlHt6mb6LStiDX3Nd8VveXvQnbcfTRCe8ytjJ99zQHrGJMH7AnnnfMxB/j9083jn3R2yb/QM/&#10;3wHHGEuub52J3wqPI/TAMpzbNJUwT+MPM+EYTuGPUo4VHgg8PR+Tf/gYK8Z+jhGcyEOue/AlXdR7&#10;//PfmPz9P5HqPoUuZAIi9k/B3a2TcM95Go4sYSY16mPMGjcEyyd+hfmjv1LroYZ+ORhDv/gQQz55&#10;H599oi3XXLeE7vPsMrwqvISf8i6gP/scXuhu4BfTTRxcPhfffvkdhnzxDb75YSKsIc4Y5L59++DT&#10;2zYhJSiUtUW5WpaiYgVdlMQJ6ZvU1cQCLy8R1VnhqEjyoyIOw3j/IAsnKuMO3dINR2Re2cJ44IDc&#10;qw6MB9tRSisJcIFB7mrdWE9bi6JrK2G8sQrmW6uZwq5CyZ3V6IyjW0rcib4EuqVkZzyhtYbaozVo&#10;ObrC1qM7Yj16I9YxkNujP34LfhK3le6MnfO/hcOM77BxytewmzoEW2d9B+d5P7A+GcribCj2Lh2H&#10;o/TptZHO2LtkDE8OO/xhPE+1XGc8YZC3EEqJPM00FcvGfYuP3vtvDPuCNQCzqL///e+YPvQjdDDd&#10;fbhtBNaOfh+rpn2DA5vmYq/dImxbMQeTR3yJCd9/jFFffIBJP36GTz74Bwb/838xd/znOL51Me6c&#10;P427Vy4h4M5thoBJ6Ek6hmfZZ/E03R0bp03Ad0N+wJCvh+D70XOYDR5AV/wxDNq22u6A05YD7pvX&#10;bXZfs2yT+16XQ+6sxN+Y2VzqXqI3u5v1eveCuCj3koKCN2Z+5/jd9/7d/vP9ondG/TsjLe+dY76v&#10;H/hanl4d63n8J+P36/MK3PVZee5FGVnuBRk5tDz3jKQU94I0vqZlJGW4F2QVuBdlFakxT45zimh6&#10;ZVn8/gK+fmP8ulgGf+fA8f9lefpqflaezfian5NjM/lMzXLcs+RvSOGojnN4nOWelpDlHuIf4p6S&#10;wr81i39Djsl90G5H536HVeuxZtUmrFq+ES5b96qtI0qt5WpBQqmpBCVGC8yGYhQmxalmUSWFhbDS&#10;1FhQoIwTjhL5Gke58lryxqTjcBHfezsqKxgYdRx1qsuk1m1Yh2J5PXD8jv25oboeRtZGWuNbacou&#10;Ld2yVVd8A49zUrNQkJqhenTLrtBap3sdCrMKUJDN1Fx1wterTYuzMvNRlKt7Y4U5RcoyC4pBONrr&#10;7EL+nPysWCHy5LWpHvn8PLE8FnCypiw3I09ZtrJcZKfnImvA0nKQmZqNjORMRAZGICEuA+kZRaob&#10;mTRoH3TI9VD/hhX22L7vIpYu34xdWw4gMyUPVrosq7kMVsKQXS8tepPqNibLLgcA/LspIAUC688g&#10;BJpmA681EAOj1jRdwBQpKAoOJ1tMYA1AMan3DW/ASGto6eWquhBn5UKXmcMJ1sDkpmaikDDkODvV&#10;9j5NutzLxKrO9wQhlp1ZQCj82gAQG4CsAjPHwjdwBIJYfhZNjosbNBiEIJaXmYtcws9N14DkpOfQ&#10;NCDZAiJFAxETEonY2FSkZxYiK8eATFqGdMpft2R5//rFK7Bs+SasXrICFw4fh+8tP8KoIIxSG4xi&#10;lBhM0GekwZSZ8X+CENNgvGM2IJqK3gXBSS7SFKGZAJCJt402U0DUKG2ita+bbUCkj7dqCU0z5hZA&#10;LyCoCiMnzSA98JJSFRwDJ1/2TDdwsqWPt45fl8k2UBmq873A4ITqCGHABqBkFVregBEoAkIpRCmB&#10;xxabMhSIPAVD9g/J5eQLBFFDNoGokSdEZkom4sKiEBeVhLSMAkLQ0fQEoUd6tgGD1i/f1O+0aS/W&#10;LbfHumUbccBpJ064naCLIohiq9oZRpQhMIxUhTEtWXUJK6OVcsJLOeF/giKuS03+AIwBEByLOCrT&#10;KbNyYrWvaZNfIpP+Lhw5fgeEAqRg2EyA5BXy75KWc5xwnvlGUQAB5CalUC15CpQ8VSogjMo1CQwq&#10;iRD0fC1jDidUgaHbUkA4+WLZRVb1vUV0awJhwJQ6aEXmtzDyBYZyUYSRQUVwFCA5agP9HOUqE6Ni&#10;VbeDdIKQZomZ2TqCoBFEBtUx6IZnTP9pd38cdL2ApYvtsWbWZDiutkMJYcg+5CUmAaHBkF0LDCkJ&#10;BJFHExAChKaASPywxRB5LVCKBkwACAwbBNtYohMYYtKHm5NNk/cVmDdAbCZftx2/gUFTMOiiDFk5&#10;nHge0yR25NFNybF0pZR9oYycdCOBKtck0AhSQBg45tKV6QlBbMCd6fizObpSguDnycQrIKIQLWYU&#10;UhkaDIKhm1PqyBDLUTCUq6JryrXBkAf8I0OjkZaej2xC0GDQbG5KbNC5S6H9gSll2MZYsWbZOqxZ&#10;tATrF62Cnv7YShCaiyqGVboAc6J1SbFKFeUEUcZJFxADJgBK3zErz3oBIZP//8sEhDrmRFsVEFsj&#10;dTWKYv4M5F11SHtqY5aoQu4USts4/o3pGSggABXcOeEKBr9XYIgCigQGjxUQG4wBMOK2lPF7cvXl&#10;WuDn54pCdIQhYyHdoSQCOsIoYOAWE2Vo6hBl2OKGTRnpiamqR18638shiByCyLLZgJuS5VGDjroH&#10;998J18PR+TSc7Hdj4eRJmDV+LOKCY5hFMV6IMowmWKkMCbKy678oQ2CUFxUoUx0reeaX6Wic/D8Z&#10;z34ZSwdMp6fpbKMGQXstYGxQ1Kg1TldQOJFal3sbGDFOnGbSLzyPCuHkJaXBmJ1L4wRxYqSzvQDL&#10;4RmrMjB+hlydVsoQGDbLVW6LXxMgdFUqnkgPPWOF+l7l2ghENmRRbkuSAFEGY4bKzhQQwhBTcSMH&#10;eQSRm86ALSCCI5BJRQgEzQxUhlGZKEKCuAAZtHt/cP+DRCsOuhyH/UZXzJs0GXPHjcblQydV8Jad&#10;KkUdAkP8/RsYBFBBAGLapBehnCbH5TYAb2Ao075HO9ajTD8A5d/BaOpQMDiWyvEbKBqMAVPxxAZF&#10;gnl+ehYzq3zC4eRl5ykQ8j25dCECo5imYHDS5fUADOmfJ2mymKhDU4ge+aYqLZbQRB2iEoEhMalI&#10;1CR7aikYsuWEqCPXBoNGEFnJqYgKEhAM+IQrEHJpb4DwvbfZFJURkdncH5hgxSG387Df4IKV81bh&#10;sPMe2C1ZxQAuu1dKAC9GqcFIV8U/NjFawZCdO2WHzEpOcIUNhPRyfTOqYx0q+DNicqyMx2+BGLTR&#10;BkMzgzYShjYa1bFyYaIMQtECvzbRCoaA4VjACTATCgtHTla+et/M75dMR8ZimklNtK1m4WuBkc+J&#10;HwAjNgCkoLj6LYwBIMplaemxwUIYhKK5LZqCQXUQRnZKOlPYcGQyWAsIaaz71qgKmtQXWVSHWGa2&#10;CYNMDU/7feJKsI/KWL9xHzav3oKLhw9THRNUFiWdjkUd5aIOxg1TqgTwXFRSEZV0S5WyTSknV7Yr&#10;leMKQpB+rBUGgfAWxhsoygiBYxk/TwF5Mw7AkVE7VnCU63rHCEIB4cS9UQknrzAjiyNTZx7Lplta&#10;nDGoM1dgiFIEhkyoiSqQOkXUUkgYbwpJMZtKpP2OgRA0pQwAsUFh/DDKLnMEUaRA5CkYhRIzmDzE&#10;hkSwmGRxKAqjC8z7EwxRhxE5hKS5Ks1dDbI29/f7Ruhw4eId2K3dhh2Oh3Dr9CVMGTEcOmYocvFQ&#10;Nl+U1p3Sb9WUwdQ2L1uBqOLEC4RqTrzaP1aN/5cZlFUMGCe9gp9VbjMNhg2IQJBjnc34ngD5EwwF&#10;xKYQTrCVE2jlZBYJDBscHSdIYEgSIL7cIjD4WuoSCc4STzTTE4aA0ip7gSGgZCw01xLKgNvSFKK3&#10;qUNcllGak1AZ8rvEpNrPZxodHxzOOEX3JSDy+fvzjMqkhaiYKONddai4wRg0qKL1WX9oagkePkyB&#10;w/YTcFhlB7+bgVixeBGi/IIIQ1b8Sf9UrXeqOYdFX24G1aDBEBBiNUZtrOKomUHZAIgq/mwlJ14u&#10;y0vnY4GhmekNlP8EMzBqLuvfgYir0tyXgCEMnpkqvhCQxIwSujjprC9FmgZDlCEF3wAIDYp0H1bV&#10;PGGIUgag5FMZCowA4cTKzwlIqWeUuhjAxWWJOgRGIQN3fGiEqlsK+ZmF+QLh/4JhQjbHbI6Zog66&#10;vJS4BAxq6HjWn1/ZjbCwNLg5H8P65esREpCKYwfccHb/YVRapKeFANFuNJXk85/MSicIwjAQhpHK&#10;EBA0BURBMNpG7XjABu6RyOdUyK7M75i0U/h3KOV6qlGpZMBlafYGiIKgxRKxIlbcA1lXUU4+rISp&#10;wdBUolJhmoG1x0AFL1mYnMEaGM1tSSyRUXYcVSkx3x+II1rGJSm0KKOOyqBKOPlyIiSFRzJNZrwi&#10;BNX/m1bAY7F8moDIzzchN09Mc1M5/PmkqGgkRCdiUEvX835TfR/iEnTYt3M/Cz4nWJk/B/h4Y/3C&#10;ReoeuHQcltuvlcUm+u9CWOiqahQEHWppNZx0AVHDia5R90C0G1LaKK9NyrQbVTJqxxocuW+igf4z&#10;HBsY5bZoklm9AcKsayDTemfUYGiuSdyIwLDqim1uSsu+pPaQyTTLdTAeCwRxU9IpWcBo6bDmtqQ5&#10;lcQYUYdSCEFIJS+FpKr2FQxxU3lIDo9gVU4Qqgm7iSDEBIj0/TYpCGJ5BCGm4gZ/VpSUnJiGtLRc&#10;DGrrft7f0NmPmOxqJMclYc38VSgvb0J8dDymjxqNakKoLinR2kFTIeV0RZa0BNvk61FrMtAGRqOy&#10;mmLNBIYG4l0g2jhwXKVADNj/AUQUIkA42Zq7smVZ75pkXvy6jpW4QBH3JO1/NBg8I23KEBgy2RKU&#10;RRmiFDMnuIguRbIwDYSYqIhuhielUouCoVXtRoIYAFrMmCIwUiIiFQhpX6crLFbKKCIEMYEh9gaG&#10;mGRXVG5scChSUzJVMZjBwD+ojcpo7/lJbWldUV4H+9UO/GATElPzMXXsWOhT01FXZkWNRXp0m9UE&#10;FqfEUhEagDpOumZyTCDKTIRBtaiRZraZrdt9tdgbIBoIGauYsb0L5V3XJeoo58RrLssGRSC8A0TH&#10;gk/ijFXB0JQhKpELeFpdorkjcVMCRk08J1gmb+C1giYujfGlkG5KwIg65OfUFWJRhrgpFoAmUzXS&#10;eNLK5fQiKkFPEDqORQKE6nhjog4Bwq/lEb7sYh0bEor01FzWIAIiD6GBgRhU3vy4v7X7OYw1j1Bc&#10;XAmHzVtRrK9UzWHXr1yEwOs3IU3U66RxuizZIRCTwFAgDKg3G//DFBxOvkCpldFm70IREANjNZMD&#10;sbcq0VzXG5UIFFGIUooGYyAFLuWED2ReegbtMj1TcB4LjFK6KIkruQJD3JeCITHgbW0iEGQCJcBL&#10;GqwCPWFK5lUgyqBCim0QlcsiSHWVmMrLy2LwZxZkKCpWW3/rOepoRbZRx3glozRjVzAIQjYbiI+I&#10;IQSCIIRUZl++t6/iyql9GOQVaO1v7HwGU/0TmC21/MFybLM7jvLqRmzfvAlOq1ZButirpuklFtTS&#10;LOmJqCMMNfkWIxosJloxj+U2rYnvixWjlse1fF/BkJGv31XIG5XQlDI4DqhEg6KZwJBM7D/SYZ0E&#10;eIKxHRuY1QgMAaTnpA1cUhE3peoRmWiBISDeGDMknskCQl0LIwgFhiZuSosfGkQT44qowkgQmfFJ&#10;0BurFQSDTkCYNQA81kCIaceF/PwCgshIkh1Bk1h/5KkbWknxKXDeMBeHXLfgzPEDGHQ3wNwvz6gV&#10;E4axtBnFFfXYaXcIlqpGHD56EqN+/IETIj2/pVeFQLGiJDtVqWIAwlt7C0WONSD/D2P8+RMUTros&#10;kqtiGq3AiFLEbQkIqkNG5bqU+xpQiQalnADE5GwtJxSp2uVYRoEhAVylvAKDEyvFnYIjMKgAmVAN&#10;hAZDMjAZ5dqT5U8wNBeVm5iiLgZKkxLpraGpQlOGclUyDgASN8WYkxoTh7TEdNYT+er+SWRoCDat&#10;nI4NC0fj4I6V8Lp+FoOSspv6y1v6kWDqQF5JK3PrCiyeuwlF1gYcPX4BUydPgtfFyypuSOOQhrIy&#10;lOVlURl6NfGNJWabEQKtwWb1/JpYHb+m7N1j2r8DUQrhaw3IgDoYUwSEQJFRVMJxAMobNyZmoKug&#10;mxIoShk2GGKS2kocERgyuXJZRMGxATDoLSrrshLkWxicRFbYWuBnDLG5qILkNMh9CwFQLA2sOOkG&#10;aXYik/+OKtSxgODPJDHTykzJYqwgCCoiwOc2jm5fgXVLJ2PHuoXYYz8DFy+4Y9CmPZ79xuonuBFp&#10;QZq5A2cvX8fsWWthLG/GRqfdWLlwNg5ud0atqIIwGsvLUF6Uq1JaNfFWM5pojTJykhusAoPjOxNf&#10;/2a08DMsPLYZY5AAGbC3KnmbcVVzot/UKbYArylHAIlZ1CjB3pCbr2BILNEzW5E4ImDk2pFSiQ2I&#10;mQAGVCPvGfXWNzBUBqaAiDIaFAwJ5hIzitIz1CVxIyfaqC9RMJQybDAEkLgppRAJ2vy9kUHByErP&#10;QS7VILdfr53cA9fNa7FoxhRcPu2G04e2Yu3Khbh94xwGLV17oF9X+Rg3QvNw9k4aLt/wxoLZm2Au&#10;bcHsRYuxac1yLJs2DTUyeYTRJA9ASlqrL1CKaCjVYAwAqbeZwBiYeBnVe4w7jWXSrrpUHf87EFHF&#10;AAy5FyJxQgERpYj7Ui5sYNTAKDOaFRAJrAJF4ohkTGW2orGQ75dxcgVASSGDs0CS1zLye0wGqxo1&#10;GBqQEo7SQ08FdAnyGVnITc0iBAuK+f0KBr2HgiGPmCkoogwNiKgiPjYecfHJqpdTJn/27IFtsJ81&#10;GcvmTMVl9324cHgL9m1bg52bJuHquWMYtGHp9v6Eohb4JhZjx/67uO0XjtmzN8Jc2YoFK1di/67t&#10;mD9xlHroUWKGNGCvpSKqivJsE2ybZDlWNjD5/2nyfS2VZXjS2oj26gr1up5Zmiysflcd4ppMOTwb&#10;WYwZmceXsECT61lKEe9Cob0BQhM3Ii6rzCAwNDASV+RehAR2lWlx0uXOZZlcBKVrExMYZQoi443N&#10;BIj0zxNlyG3dTBZmJiqo2FiqYBgUDFboAmLA3nFXekJPSkxGUlK6ujxy8+RBnHJZigWzZuKs+06c&#10;P3IALk6r4LxpInZuGAHPKycxaOyYpf3plh7YOe7H3LlOuHkzHDOnLMaWbeexefchrJk3AzPHjUJ+&#10;MqtuTqgxP0fBqMzPVMpoIiABIs0JxRQQAaQm/88gGhh3WqvK8cvLl3j+uEd1DBMYbxRigyITKPck&#10;SlhEWaQgEyg5euh5hkkglSvImiIEnHYsoDQYUpia+HcWajBo0qVGBXl+b6ncQqZrKxcYfK1gGBkH&#10;bWAUDKUO1i2EYSbI9NgEBcxcXIZikwbD95wrUjIKUFikqcRgoP0JhokwUpCYlEYYhbh1Zj/2uthh&#10;2oJlcN21Dbv3uGK7/Twc2jYSLhvG4+bl0xi0hso4czYUi5fbY/qEBViy/hgmjJ4G95PecD17A1vX&#10;rFANPPIS4xUMg4LBfzgn+W0AtwF4ow6lFhuAd0223KaL6mqoQU9TLeMP3RVdnyhOYAy4rFKeVRYW&#10;Ylb+QwLELBfy5DI3K1dlBKNjIBQ/XiEwbG6smAqqMlnUe5L5DAT3IgZggVRBCGWEUWogDI7K+L7A&#10;EFAKBuFpQBh3mC2lRUWz7mI6by7XjEBk8y8f9y1ISEhlIafFD6OCoYFQ2ZWCkUplMM4QxpWDTnDZ&#10;shJLl62Am7MjnNauwtlt03DI6SvstJ/P1PYQYSy277dzOoaZkxdj/NBxWLrpOKZPWsSCpBzu1/ww&#10;eexILJg8VvXUruFEm/JzOXnMPjLimN5KRsU0lkoZiBcCQlPC/wGD1kggogiJG41MkyUpUDCUQlhY&#10;clItTAWtzGashFIiQMTPK4UwxVQmLowjweiz5FYuXVgxfTlhVEsLOQFD9zLgxqQjprSWqyCocgKR&#10;O5gVCoYop5iupxzl6mviuuiuJIgzaOcaqvm1ElgtFVrnG44CpCA1GYkPPVFWVYfq+na6rxJlA3Fj&#10;AEYyVaHByMdhuyU4uHM93BzXwm7FQjgvXowjO9fg8LYfsXPFLOx22sJsapNr//qlDpg5aw0WTZ+L&#10;lXbumDR5Ie7fT4OXfyR2r1+N+dOm05/yH2b1XUxlSGZkSZNLIgWoL9ap4k/VGSq70jKs/wCh3Bmz&#10;sXdMahZl7wCRiRTXJNVzKbMSpQ6BolyWXLbQXJdFXWk1wJStY+C3qGtnZgb9anMJgfDvZMaknjHh&#10;xJv4WZUcK4tL1KSX0dUIGAn8MppN5RoowhNIcnklOzoGetZdpbKqkiCsJVU0DUh22B1kxIQyUOtQ&#10;Vs3CkGox2dyUxA69uCv+7clMgxOTM1XMcHPagC0r5sB+6UxsXTwWLsvmw/30Abg6TcPmlUsRERKN&#10;QSMWu/XPGjUG85buwvwF9li8bBuzqE2Iji5CVJoB29csw7xpUxhIswmDZ1FhnvLxlrQ41OqoEmMh&#10;gegJRIpArRqXeuNNnHgDQoPRUCqZ1FtVDADRYPDM1JsVAAVD0k0BIj6co8r/FRjCIAgd8/0KxgIB&#10;IZdqzEU6xh0rq/wSWJgtVROGmIkTrD38Y+WE08ylCoxYFc1SXKlgyT2bcqbQOXGxsHByjRWtKCME&#10;eUZ+oCWPtJRICb3HSWcdIzsNtXWjoeOJ6qEk6hjIrvT8W5OT0xWMbCYh+7eux+wJY7Bg4jC4bp2I&#10;bcuX4/ABZ1w8bo8MWUeVXYRBq5bt6J87dgRmLHDC/LW7sWTRFqxeuRVLl29Huq4aB7Y5YuHMaSx2&#10;UhUMU4G4KZ696fGoLspGrSGf7qoIdWYBYrs+JUAI4w0QTvqfzAbgz6bFDbX2KU/WWUnqaYNhs4Fi&#10;TFRioB825RTarpfJhUwrv6bn32ZlTOMxk4AaTn4NJ95E11TFr1cVW1HB9yp4tqvXNkACQxRZwTQ6&#10;PzEBViOBlVUpGOWyc0SZZrL2OM5jKzJCbjIpyICplJ/T0o3Gnp9Q19rzjqui8e9NSs1AUrIWMw7Z&#10;zYfb+gnYu3o47Lbtxu7d9ogOC0J2TpFaoCCrCwet2XSs337pBpw/dhbTFztj1jwHzJ2zmrFijmpm&#10;9eCaJ5bPm6+kK/c1RBkSwIsz45lRpaNGx4DOs6TORCA2lyVWZ1OHAiLKUPZ/g9DeIwx+j2RUlfTj&#10;egboAlmWyTNG4oZWlBGIGIEY+X4lz+Qai1zA1ABYeda2MvXuqqlkIJbLLqVUDTMgTq6M1erxOLqo&#10;kgr1WlqTynslliq+Tz+flsZ4YkWl7KPCyTdWtHGsUfuqiBVG+SHcfTHivQ4xsPsiLysFBmsZrA1d&#10;KKtrV+7qTarLvzM5NRPxEjOyC3Fm13Ic3DABW1bNwvVzG5DJ/0/UIIvZsnINyMwljMVbLvbvddyJ&#10;W+cuYcoyV6xbtxtrVu7ChOFToSttZ+nuh2kTJsDKAkzBKMpXWZWFf0hpRiIqCzIUEGmRU0uXJUFd&#10;XJamEC2Yv4XCSR8wAcBg/icwfP/dYC7uUB7slAt++gy5x5yvsimzZFoEIu6oVnq9lshVZYkDJvS1&#10;NOD1015UEpK8LxNuKdZGsSpCqLJWaq85kfLzVsIozs6iS+KZLpvUVIjVwVTZro5l00zZ5CbP+wCC&#10;Dy9B4In1CD6/BTHep5AWG4p8TryegV5qEOWqlLsqRkpaFpJTstXdvwuu67GPWVOsv7eCk2NThNwD&#10;z8kv5mdYqIxlzv0Hdh6C19mLcNp/DasYMzZsPoKprMKvekcjISYVY0aOUStDBIaZMOQB/RJmVVnh&#10;AciLDkZxajwq8jJQzRhSYyhArVKJBqTOrF2TegtFLqtoFxz/X6aa5yqzNdKVkWe+nP2iBsmsJGjL&#10;a2m6KxMqMCQtbS4vZy1TgVJmT7VWFqjSsZIZkIx1tGqZ8NIqHlegjm5Gfl4mr6q8GnWyyxwDsmzf&#10;VM1MyUwYsjVHVbls0VSLFI/t8Hedjfv75sFn9zR4756AoNMOiHt4B5nJrEWoQAnkkuaaGPvSMnKQ&#10;RBh5rJn8bl9Xl8xzCSGXLkmtnaIi8pl5yfqpqNAoDJo7d22/6/YTOL5nP9ZvO4qFaw5h6ZyVGDJq&#10;JrZv2Iv0TANGDx+vFrFVcgLMOvrpimpmHToYUhNhFEtPgp7jgJmzUlEpCpLbsoRSRyhy+VygvLlG&#10;xTP/DRhlNlX8h0mHY4Hy1pQSZOSZXSdntzINRn1pmTIrA3OtmuxyuqFKNQoA2Wygmi6ojqPAKC3I&#10;Vz1YGxta1YaY9bVNGhQCMVe3o0bS14p6yAaayVd24cGuafBxngTfnWMQ4DIc3tuH4sHRTYjz91EF&#10;oRSHAzDSM/OQkppLGDp1L0PGXI5yyzWPca+AIBJiEhDsH4bEdLqpg2ei+q9djsWdK9cwe/kezFnv&#10;jhnjZ2HXiQAsm7MCGflWjB4zmUGNBRSVYWF8qKmijDnBxZmpMGenwpKdAUtuFkryaFSMJS+XNUEO&#10;TFmZ0Kfze3Iy1d4ZNXRhAkZdwaULU3DEldkqcFWJ0yRu/BmIgOIkq8m3QeGEvzGZaJlYxgk5Fgiy&#10;gl5NuMBgRiTH9WWEUlqp9syqL6uALLiT7cYrq1vR3NSOJgJpkA0xawhEUtaqDiqlQe0+V1VZj+z7&#10;lxDkOhP+LnThXvZoj3dH7NEZuOMyV62pMgsMpQ4xCzJyCpCWlkcQ2kI5sTzWUEV0YXJPI8w/CHHx&#10;OUjLpToKSjDIVNbfH5tmRWRkGk6e86EyjmLGWFaGJ+9iysRZyMgrx4QJc1WhJCtFSmRFiOxXWMaU&#10;kK5JAMg6KlnYVlqUhzIqokxXwBS1SDP+w7LMUx4JkPRYl5YKY1YGyosKIQ9vVttuy9bKvY83pl2n&#10;UsD4O+WGlkCRs/8NDGU2OAoKYbCKHlCDPFuinf0VajfSuvIqAqhCLa1a9kSUBRME0dTUhuq6DtWZ&#10;XwGpb0VjfQsamLZaqjtsYARIAxVVhaRTG5B1ZQN+fvkTfv/9dxj93Fh4ZqvKfOByiQCRYjErz4C0&#10;zELbwgQjdFRLIQvQ6JAIhIfEMV6YkVNoQV6hmUoxYJCh9kl/amEdo74Jl33CMXnpXly5EgWHLTsw&#10;afg4pGWVYNKkBepMq6JrERhlDG4NZSye8hn0inI5sbLcU+4lyMU5uQyhU1Y+YHRpZQY9RzFt3a2s&#10;Wjfl5rBWSCckAuVrteTHtphh4BbtABhlKigLlIF48md7A0PAmAWQpgZrqbQcpTpoNTT1RC+/p6W5&#10;HW0tXaip70Q764Vmvm5ubFMwGusaFQzZPvaN65J4QoWUZaejqzQNHZUsLAmolNmZ7Ej05toVzcKs&#10;LLugGBksSuU2rF5iSEIy1RCiNvvPyhcIxYRgQkpcIiICgjFITxgFlY8RnVyCmIwSrNpyCq6H7sHj&#10;6h1mVKMpoXJMm7oYZZIWchKsnMxyyra+nBUrAVQxi6piJV5llOtCclmCJqtBOKFVA8bXYrJ4TZbn&#10;VPCslOKqXI2stg1yX4EyL8hjKst0lmearM8SRclnagsbtHsdA8qR+kKDowV2UY0sRxW1KDfFrGkA&#10;hjTulT2z6mmS0lZwAgWCNEwRCLWNHDt60dpsU4e4q9pGmCuoELqthneAqA0zZb8tZl2VdHflVJeC&#10;YbtUIkDEBEYeMyQpOOUSfnRgMBITc5CtIJSo5TxZDPDhvg+UK5OATmU87ScQJOfWIiSlFOtdL+PE&#10;iXu44RWEiYTxICAZM6YtZ9onnYXLUMLJKeMf1FBOpRjyeDbbQDAe1DClrWGg1oyTxpjwdtRMVpjI&#10;8p+BbTAqCKfcZrJ8VMCIaY+ZyWIxeRAmG8W54gapOqpr4MaTpL1a0acpRhZovwHDiRHXJUAERoPs&#10;m8X3yxnYm1ioCYSO9h5l0gukvVO6rHVTLR1KHUVJ4UgO8UMp4QmQ+loxUQfdFdUhmzFLDVLGzGzg&#10;MomFReGAu5L4YdabWI/EIj4igemrhQHbSpWwsGR8iQ54iMS4FGTJ8xqyoI0Z4iBj3ZN+Y91T5Fg6&#10;UGhsgrtHKE6dDYLLTjdMmzwHqTkVmD5jrbokINK2yqTxzGiooFKYxlaZdCow11joWiQwq4zJFoyZ&#10;yv6nSUDmKIGappb/0B0pMDRNLfwdNpPbqzIKIHkkQZb8CxwTIckjaHI7VuKOpLqS8WlgrExtJcPS&#10;3Jl0oxdo8rnNVERTWw+VQBDS86PjEeqaOXY+JohO1Na1KHXEXNmLRP87MObla0GdyhB1vAujnLGn&#10;rLRaXSaxMmMbUIeYbC+YlZCmlnIW6qyMFxboCo1IioxGbFgMa40ibakn3VROnglxcckYVEwYxfVP&#10;oavqRaG+Btd9snHNNxc3LlzHrJlLcOr0bUybtgYV/KVVzEBK+Y+/gUFVVLPqFhByT/tdAFJRK1M7&#10;r8nIGkKOB0apJ2xVtxSRcidRA2NWl8SlgJMlpWKy6PpdU3BY98gNIHOBrNbII6Rc6OW+BdUlV2pL&#10;eGYO3E83mzlJudmc5A60EERL+yN0dD1CZ9dj2iO1r3tb2yM0NmqtrQVGMqvsrCh/VNE1ScpbR2XU&#10;0qSZi9orXpTBQlDBEFMXE/8MxGQSYwwxWpCTnoXohyHMogqYURmRz3iSy2IvPj4VV06cxOWLFwij&#10;/km/paEfpprHMJTKooRuBKZWYZvDNkyZ74B1yzZg2oz16hdLfVFK91IqMCpZybK4E9dUSxh1st+g&#10;QOBEy30LmXQZZc2VjHLvoqm8TN1DF5P3ZcXJu1CUUmxQFBiezWolo81kcxkxDRBNQbNd+qZCjISj&#10;VnsQTiHzeWNWFqxMs2VRmaSqLcyYpOmjwBAQXV196OruU42D6xqpCtlEWTbdZ4yIv+yA3NuOKA48&#10;ikq5GvAujMq3MGTHU3UR8Z2rulLXWDiWWawsBfSICQxBRmqOtu5W7o3z70lP5Ul/6iSO2jlg/5at&#10;uHDq9ACMpzDXPYG5tg8GWkBWE86cvYMxU1ZiwbQFmD5+DqtQSe9q6UPpDlgENVYyazHrmHrKdSgW&#10;dGXFaJK+3JxgddOIJmMj39P6dZeprzfx59Rog1IvxqJOq7w1IGI1ohhOgiwtVfteycZjtmMZBwCp&#10;7TUUKBakcvNIXXmVu3dMvRlzdKmpMLGoEzfTwjjR0i4wCIIQumkSuMtrOlgX5VL5laipaUay524Y&#10;/V3QGrkdr3JP4idrEhqrq/+sDHFVAkPFjWqt6z2hqPseBGNmKRAXHqm6zxQybZVYUcgiT9zT3fPu&#10;OO+yBYdXLsbx3a44fuAQzp4kDHPd034rYZTQLPVPoKvuQ2BmA+OGF+ZQGWOGjcfEcbPVHyB7oZdz&#10;kkoERjVz+BIDz+5implnegl6uh+rfku9PZR/O7OV+gY01TCXr+LkK6tAM3+uqYpAxAhGoDYIkAGV&#10;8PPVsiDZAY4mEGSUrfk040kwcMz6Qr5ewxghgEqKS1kLWakcC4oZMyTOmFlhm61MOJghiSqaqYrm&#10;DmlT14e2jsfqjNfxjDWxMBUYReHXkXhlE8qCd6rOYr+XBuDXtjI8b65QMKqrm1El3RSoDlkOq8Go&#10;IQgxAVKDEo4KRhqrbcYEHbOqAtYZtz29cNL9GI5t24Ajm1bDdd0SuO3chmOHj2HTDnfCoDIEhLWx&#10;/w2MB9nNOHzWF5NmbMLE8XMxceQ0wmjkH96otskutcGoLzNyIi088y08862qMe6Tp89VG1Dpz/dI&#10;upKphliPeBbST7d3oq2hAc01VQpKM+EoIDb11FNJ4t7qCEYBKC9X+yTWqR1EOTI11UzbUbTeZgKm&#10;RmVQoh4BwjyfmY3cLLLqmZWV8aRoaEMrQYgqWjqfoJkxoobpaXFWOvQ8c0256agkjHTPXQh3X4ac&#10;G2vRFumM1xbCaCzETy0VKp5UVzdBmoNVVjYygEsngzrGDHoMG5CSkmrlqgRGUmEVaw2mtoRx4+Jp&#10;7N6xA0eOHMeRLcuwfNViHNiyFKuWroLLvsNYa7dLC+AWBnABwmMUVDxGpK4DtwPSMGLsXAz97kdM&#10;HD0VJj0ni4FMts0uZWorE9pAVTQSREOFrBopwZMnz1RvPTHpJPZUda/8SYERUL29jxWU7u5edHd2&#10;o6uDKWVLK1oa+HnVVVSJTSFUSl2FTL62c6iqESqr/83kfQHF9NVmpZwEbW9FZn08O+XKrWRQJRXN&#10;aGLK2sLMqbm9D3UM2OV0a8YseTo2nTm/nmduNie3iqpwhv/emQhwnYCim8vQlngSTwwhaC/XURmt&#10;dGMCpPkNjHeByO8UF1XCMsDMOiPVUI+sQmZSBis8PS7gAN3Rof17sdt+OdYumw3XXQuwZM5CuOw9&#10;AgfnQ+KmNBiiCmNdH3LKHyPK0I0j5x5i2MhZmD1rBUb+MArV/CMa6gmjigGLLqullhNSatKUQWss&#10;Jwyq4m0/V460gX570lb0sTRRfCxKeayaIgqUrq4edBFMJ8GIa5PX9Zzkep79MuGysbGa/KoaZQ1q&#10;FBjyPr/HBk1glFk1eDWiXvrxatZFEuStla0qpW1p6yOMx8xuTKq9gz4zFUXZKchnYVbEWqmCATzl&#10;2m4EEkYQYcQenYyoI1ORdssNFp3pP2BUVDS8AfIGhsQNBvBiwkgzNiK7qBQ6Yxn8bxzDkf0HcHj/&#10;flw74Ywd9huxZsl8LJk5Hc4sI9Zv3iHK6COMJwqGicrILnsE/+x2/DhsEoaPW4AJU9dhxsRZzB6k&#10;V0YLA1gNYTSqjSPrrX+OGdLD9dlLgnj5M54PmDTfFTDPbUDowh5RJY8eSXx5RynKpHPlYyqNMKpk&#10;sjWrk8kXCPzdYgJEMw2I5rqYvXAiFAyalWerKEQCe4nAaO6ma+pDY+tjTpYsNiuAXl+AQkM+8hjs&#10;i1gvVbKGKGN2lnhiOSqDj+J1SzEKPbcg2fsK6uraFAw5Kauq/gxDc1O1VITmpiyEYWb8Si9uIoxy&#10;6EwVCPI+A3f3Mzh++jzOHNuLLXabsHrhPMyfvxT7jpyCy4FTGGSq7esX9yTZVDEr8eyyxzh9KwUT&#10;Jy/Gl99Px+TZ9pg8YSFhSPOSVtTW1LECb0QrYagAXsq0kVZfakafuClRhQLxC3569Qte0J4RiEDp&#10;/+kV+qmSPokp4rYe9SkgCoqoRZotPnqCxqpKNdFKBVSFgmEDoWAMmFLJWyBya1S7/lSJUgZXiTdV&#10;DO6ijKYmFnutrCXaCIPvWUxMgQ1F9Od5TDlzefbqVU1R19jFCrwD7TVmPHvciabaOtTXE0RdO2NG&#10;G7+nlQG8hTD+M26oeKFiBrMpJhAZhJFFGIbiSoT4nIDrnkNwO3oKB9xPYe/uXdi8agkWrHCiF7qF&#10;Y6cvswKv6usXRQiQ4trHyK94hHM3ImC35xS+HjIeU5bswLDJq1GYw7NfweAvZwAbgNEgMEQdAoNu&#10;SCZca0P9C54rGL+q5ocv+FpMeoQ/e/6K770DhCadLnv58z08biAMSSVlkmuYYZUXs+5gSiuvNUjV&#10;6ntENdqomYJBKOLaSjlJNWVVGoyqNgWjsYUwWvvoSspYlLEmoRXmpSH0wj4UpmeojgcNrDlaW3u0&#10;a1S0RtnvXXrZEkY11VFFIJV0U6IOUUbZOzDeBHBRB2FkmVuQpauAvrgKV694YM/O/Thw/ALcXHZj&#10;m/NeLLPbifXbD+PEjQA4X/TTYBhZWxTbTAL4hXALdu1yw3ffjcHaNU4YM2szUuKyUS8w6hpRyoxC&#10;tlQVNyVBvIFuSlzVY7qeZ89+olt6iZ/omqQpu9jLl7/iJaGISfN0UcxziSdPmXFJDCEAlXlRWeLC&#10;FIwaTRWSKVUSRDkntcpKt8NsSeCox6EZD6QeqZPUuILZE1Wh7dlOGMz45ApttYLRisambtWpubHt&#10;Cax0XxazScEoyExA4p3T0Gdns+AjDGkGyUxLqnUJ+o0sBgVGTX0HYRBIbTsqqY7KqhaUV74FIpdc&#10;lDokxRUYrMCzS1oJowoGcxVuXr+KI8dPUAFXYL9mB7Ydvoolmw9hs/ttuHuGwy8qB4P0lT1vYNBl&#10;EcYj3E+tht1GR/z4/RjMn7cao6esRlayTsGoUzCa0axiBlNbFS80GI8ePVIT3C9AGCOeP39J96R1&#10;z3/x8hWh/EwgmlpeUCFPGWN6euS6UBeBEEofAzxHDYZsal+j0lt9fiEe3AuCv3cQgnxDERUajYzk&#10;NBgKClEuRR9hickW4rKJQLmZx5wYiR8Co1TB6CGIPjS1P1WdbUosxcpygz0Qd9EOptRoVCsYvWgX&#10;GM10UTYYdQRRW9+pYChlEEYFXVWFgtGkxY131KFgMLPLsbYiU2BQGZeu3cTqNfZYY78HRy7dwRX/&#10;GPhHZyOloBx5lgbkmettMGqYYdhgFFY+RkR+I3Y4bsP3I2dgxoTpGDVmGvy9QvhHtfEsaUYpg1iz&#10;UobA0AJ4fTmV0dvLCX7KuEB39UygMKA/FzBiBEPFCJznEjv4tb7Hfeho45nGCW9taqbaqvm68w2M&#10;+mqZUPrcIj0C/SMR+CCcFoYgmwXzdQgtNCASEUHRiE/KQ0ZajroWJDCqS5nq2mCI+xFVNHc85QRK&#10;lWxmahuLPE87tMbsxvOsI+g2RdONPUKbFIZyOb2Zrk2U0dD5f8Iop6uSRsFl5TxBCUPUoRV/NSqI&#10;55W2IVNfDYOlGt4XLmLjgZtwPnYDUSlFyDfXahBsll/SgEFpaXX9hurH6tqUiTFDX/UISaZ2nHI7&#10;hEnzN2DsiKn46sshyEzWo06alTCjsvKPaa7XYDSWyfUozfpY3D0TCIQhozq2jQP2tJ+F4ROtEOyi&#10;Ipoam5ERGaQ6DzQTRktLx1s3Jd1o6HaKdQZEhMYhLCSWkx6DsKAoRITEIDJUs6jQWESHxSE2IZff&#10;l4DUhEyUlNWrW6pSmZdWtRNGLxranqK1q5/JiFxPMiPZwwFW/634WXcKfzRE4fdOK3oaqhSMllYG&#10;csKQWFPPoF5DILKUs8rmpt7AUMpopNokq5IehwRCKBbWG/mEkaGvhdFSg8jgMJVZ5eorUEAQ+ZZ6&#10;G4RGWhPyOA46dTqwX1/1FoaAybb24tL5axg6fS3GjZyMb6fZ8xc1M4AzoNFVWavb0NLYwOBtYn1B&#10;N2WrM+RMFxf1ronbkg76T54MNGwnCFqPZFCsNXoYZ1pLdaq+aGmsU3ffBEaDDUYtU1azsRjxsWlI&#10;iE1WnVlkQ/ekuBSajKmqA7GMCVRGdFg8MlPzmNoSxpsAziDcLD0DBcYz1fnMWpiFyOMrob+9Hi/z&#10;3PFHfRT+6GAGVWtgpd6n7m0MwGggjFrCqKnrJIyO/1BGKdN+a3kD1SFANCgSxAvKCMNQC31JLXTm&#10;GhQJBEOlAiEQ8qyEYG1GIcdCSx0GzZpr368nAFGEofoRx15+SC88r3rh6HkfbFi1H9/NdiLxJqqi&#10;Q3WOsda0o1XB0CrwJlbfTZUleNb/jLGBgZtu6PlPLzQg/QTCzEnig8B4zLggQVpiQzdB9BBgX2UW&#10;OqmSxoY6tNqU0UAQAkMufcjuPmlJ2bQspKdkIUtM7XCWpSyL72cmZyEttQDJ8WlqyzorA6usApHC&#10;r6SKn0kYrZ3P0EYYFZWslQpzEHpwAYLdpqHKfwNeFF7Gq4potBRnURk2GC3dGgwG/1q6q4EgLq5K&#10;wWDMeOumBmBI7KinMqpRWN6OdFbhhpI66C216iH/AjFrIwE0qmcG5fHmfH0lkhPTMWjiHPt+D78C&#10;FFU+YrwgiPJeZJb04KJ3HI56+OPbb8dh2Jyd0JvqmdJJWtcAc1kjc/F6TRmEICCaq0qZqvbh9c/M&#10;mMReM4t6/TODtVTjEi9klFjx4k1FLtlTTx/rDEuygtHS3MxMRosZCkZtA2sMpqyWUvX0j2zSWMCJ&#10;lr1ActMykZuexZQ7X+3dIVsNZWcbkZWaC9mlwEr3oRajEUZpNQNxSx9BPEdLxxNOnqTBpYh1X46I&#10;/dNReH01C71ZSL7kyDqjF60dA8rQrJ5A5NbsQNyoHIBBZZS/UYamDlFkCWHIxcIiwkgz1kNvJQya&#10;PCepIwydUkg5UgggzC8AsWEJSM8yYdDYGZv6j16JhYHKEFUUEUiOtQeeAWlwO3sH3371I8Yu2o38&#10;Agal0ibVUNHr2AF4H3GF577tuHN0Hx5eOYV439sw5mSgkVlWT3c3nki8UAUgs6fXTGdpUndIDaJd&#10;MmGtQTCilm5TnIof7e1taO9gCiq1BGE0EIbUFJVMaWX3AX0hJzs5A6H3fOHv6Yn7V64iyMsb0f6B&#10;yExIQUEBK2vZyKtI7rlIp3+pwivoppimMpNq7foJMTdOIjM0AOWlZahgDWON98Jvv7xGTW6kuhpb&#10;z/S3iVX6n2F0q2Kwtr5Lg8GTUoPRQmUwoSH4UlGHAFEw6KYIQ1fOAF7cCCNBGOiqCvVlSE1KR1RA&#10;iGrqnpXNbK6oAnnGarVpzKBxE5b0T1riAhNdlJEwDNW9yCvvgV9kAdasscOcaaswcZEr9MY6/hEd&#10;iIxNx9rVOxDtcxP3Trjg+p6NuLh1Ka7sWA2fQ44IObcPsddOIOn2eSR7X0Kq33VkPLyL7MiHqrOk&#10;uSgP1awJmltbGTv6KO1yNOUEoKOjg3GjgwphoKUapPJtJIzGGroaBnFZvJzOCfc8ex5eZ87iyrHD&#10;uHP+AgK9fHDr/EVkxRNGfjGDvXaXTyartkqqcLo5wmjh2S7KiLtxFLmRwYTB7+HfYS23MoZQPZXl&#10;qG5sQx0zrsraLq3wI4iG5p63MCSIv+umVMxo0WDY4saAMmRhnJlZlcFQqhq4xwSFqdZwObkW5LIQ&#10;zDdWqf2sZBsl5apog0aPmd8/Zf42pOTUEQhhEEhuKWFE5GHd+h1w2noeExa7wMhAVMMzIzVTh61b&#10;j6K9lekt3VNLdRlaa5ia1lagv+8RXjBW9HWziq2pVEt5skJ8EeFxHL7HdsDngAN8Djoi4KQzq94D&#10;6v2IqycQduUEIm5eRtRdafscgNTwEBSkpcAiz4TIzSQWaXKvQjbx8r58FXEhoTi9dw8uuO3D9RMn&#10;EHL3HmTnG5OpAqUEUcnAXcair66SJplTTQddzxO0MBZEn9mARM9DKJUlREybzZIgSN3Bar6KCUo9&#10;YdQ2ShXeq2A0CgxRRyPjBt2UihvMqN7CIIhKmyoIQ7I4UYbFwmwqI49xLgd5BVYUMXDrTHRdBKAr&#10;lvihxRDZG7fQwozK0oxBX07Y0D9hymKEhRchLp/fWNqJrJJu3AozYNGStVi2xvUtjLoupGWbCego&#10;OulSWnlGKRA262soZgD/WRV5b40B3VZbSJ3xlMVgHzOsru5etDQ0IDbgAfL9ryDI4xQ22O/EKftl&#10;OGU3H+edluC6yzrcPrgVdw7vwt3jdI2njuPuqRPwv3qV6jiH60eOIur+fcQEBKnHic3M7WWFSMJ9&#10;LyRFxSKXipS9rjQYfci5dxjlATvQnXgIPWlXWM1TSazWTXJhkRlWNavuulZCY9bVTBhNrMYHlDEQ&#10;MwSGdkmkVYNhU8UADKvEC1EGU1wzXZORk26gSQBX8YImEIpkf0MzAznT2gJmVAUlhDFi+ob+cUxh&#10;vR/k4U5YGqLjLEg0dML53EOMHTUR46auxsSF26DX0V1QGUnZJXByPIyujk60VpejrZYgOLbWVKC3&#10;PIsBewDGSzVql0a0Yw2KVvzJ+61UV0FeIV42mdDaUA/XC37MqFj81VajVe4S1tWrO3kWVtoZ0dG4&#10;sGsrTm7ZgBNb1mHf6vk4tG4Rjm1chhMOa3CeX7t58Spub52HsUM+hvOOPQjxOIMM/7tqQioM+Uj3&#10;dEFX0mH8VnIdv9fE4nFFloIhZq1ikchA/S6MRlbjShXvwlABvFWDYcumFAybm1LBm+qQu4tiJnki&#10;ltmUoYSBnIWdPM6sZyalI4QiBYLGMV9gfDtlXf/wyRtw9rw/dp28iZ3bTrLo68Sxa9EYN2I8lq9w&#10;xpQlu6ArrKI8O5GQaYHTliP07/SrBCDuqLVasyd1OnXZ48WLF3jU9wydcpePGZPc53jKNPddGFKB&#10;S1ps1JvwqtGADsYQ1zN3mQBoFyHbGhtZd7SghVAaapnJ0fWYCk3ISU6Hx4mTWLd4IS65n8Ldi5cQ&#10;QDeVnZCG5Lh0JAeHsr6oxpatu1T29fDyaWTExSPb/ybC3NegPsgBvxou4o+aeDy2JMDMNNdMV2at&#10;pPIlayKM5vanrMQ1GEoZ4qJkwUKdrB6Rq7baldt3YSgQ5VQEXZS5lBknzaSMAZyjgZOuV0YYnPwB&#10;GGKijkJxU2NnbuqfvsABUxeux+SRk3Bo7xWkm3tw6qw3Jk9ahHGjpmDCUhcGxwpUsuhJoTIcHQ6h&#10;mxlTW00VY4VmLYTytL0RP718wcmWyx/P36m8pd54jucD16tojxlfWistSE5KwYs6PTrbWrH/jBca&#10;65ne1tURRhPamgijoUkttZTVfHLbVzbLjw2JxPTx43HrwhXcu3aTVXq1Wv0hV2pl9Xh9TRO27nRD&#10;fo4OhsRQpN67iFSv8/DfMxsxhyai8t4q1AU6oTg7iQUsMx9amTwSxrqillW6wFCX25sJhCC0yyEd&#10;6n6GuqchN5eqWHkTRJktXpQQhtzeNdMEQDFNRjGDsiabaap4F4YGhBX47HEz+ifO2Ypvvx+HsT+M&#10;wKqVuxCj74SLy2F8O2oBRg8dh/HztyArQ67xtCtlbNiwBy0tLeo+eEttDc9kuhWO3e0d2rUnghCT&#10;yyJPaU9YDEqceEKTAlCKwS7CrLWakJWehufVLPra2nCAMJqoBrlPLiDamhmXmuReBKvyxnZOkFwn&#10;akFRvgmzpkyDF2FEB4arhcwCUSZHltnITbDt/Ptld2VjrA+Kou4jLTRINW1sTL+P/vpi5MeFo4Lf&#10;W0pw1uomHjejnjGivq1fXb8SVQgMcVH1dE9ysbCGgbuG1bd2p09+n00Z5c2EIdaE4jLNBkAYZReF&#10;d2CIKvSceAXBIibHUgASxtp5i/tlYfPwKeswfthYLFy6B7eTajBnxkKMnLwKo0fOxNJVW5CTZWUG&#10;0YGkjBKsYWorO5KF+/ri6snTcHd1xcFdO3H60BFcvXwR933uIDw8CCnJicjNz0FxiRmVVE4dK+y+&#10;vj4FpIkFXr1Fh9zsHDwtSVIw9p2+ixZOfFtDow0GA29TGxrqW7RLG3Qp5bLggNlPemIaiuXxsmIr&#10;ldBAa2QwlT6yVEZ9K3bsOcICMAcpV+zh7zoVWQ8uIjMmDvFUSMaD6yjh51TUNhME3QvVVE4gooz6&#10;9n+DQWVoNYaW1tbUtBFGi3YJXQXwFhaYGgwL7V1FvAXyjouSeCFGEEohAkNZA93UqLH9Cxetw8Ll&#10;O/HNd8Mxc952nGIwnzt5Lr4fPR/jRs/ChBGTkJ1uQQWzkiQqw27TXvT09Kh7Gq319craaF3tnSow&#10;//zzz/jl11/x8y+/8fhX5aY6WttZX8hz1VakpeXgQUAorl27q3bu8Th/Dh63A7Fw0wH4hGYhNCYL&#10;KamsuAutzNcrUSHLhGRlONUhN31kPaxcw2rlqG4CNcgyfk4M3UUNq25Ryr7DFxF/fQ9yr61Ce7QD&#10;HsduRLMpFQUpmQg8exiRt66ykNQzXtQTSCPKCaaetUWDgtGvYoZcXKxlRV7b0KPSenl0oJqZlMSM&#10;gdS2lHWGwLCUNcNMGGZRxjsQRBVGUYUCMRAzBIa4Kxm1oK5gjBw+vv+7L7/GV9+Mwo/fDMWkKcux&#10;91oiJoyehDGTlmLMmFmYNHY6stKMPJM6mU2VwW7DbvR20IUIBHEpNnvU80jFilevX+PVK7mHwazp&#10;Od3Tkyd49LgX/Tz+6RUzK77f2daEJqs8s2DBq5ZidIibojI627vRTtfU2sgJpuso0ZthymMNkW9E&#10;dmoeQkJScP1WJE6dvoNjR67g2IFTcD90GmdOnsFd70DcveWF6OA4uO0/hszbLijxWYtfClzxh2kP&#10;+kvC0PXktWpy4nNwJyJueyIzJZ0xQ3NXdZLKEkaLwJBMijDqFJAegiCM2n9La1XB91YZAzDMNhgm&#10;QhgAYeCEG+iyBmAoICq70t6TcdDE4SP7P/1gMAZ/+Bmmj5uA0WPnYu789ZgwcgzGTV+NcWOnYdb4&#10;KUhN1DGl60RyTjk2bSQMZlNakG1GOzMfsSd9T/BT/xOlDDGB8oIBXcWOp0/R2drImPKC6e8LtJYX&#10;MICXwKDX49e+ZiqHME7dQmdHDz+zDW0tncoa6lkVcwLq6CIkm1H+23Z/Qa3W4BlazYmpoe+2ciJq&#10;GFBrGMhPHDyM2DObkHZ6DrojV+FF+nY05kegmzCa2h4hPzUNd/bZI+zaJSSHhLHoa0StVNyE0drx&#10;zAbjkQIhq9SrmbxU18jl83dhyKUQDYaAsNhixp9clJjAIAgFxAZCAKhjgaNgMGaM/G5k/49DflDL&#10;/6ePn8QYQRszHVMmzsahI15YvmApJo6fgYB7sQpGSm4FNjKAy/0IBaK5hWcyR9qjR32E8RR9T2hP&#10;nyh7zBjR++gRnjx7Sv9fb1POK3TXymMBBhQXW/Bbbx3aW9rg5n5TrbFqlbjR0sUqX7M2sTYxZnBt&#10;cltUlu/TTcqt0UaaXNontPIqgdYBc3Y64s9uR2psEnT3mPkVhSHj9lG09bxAj8BofcwzvEVtj3dv&#10;3waEnj+ChHs+6qxvfBcGXVQdXVRtPWHwf68kDM1FvQVRylFTRpOmjn+DoYBIEP9/AFHKsNUfg8YP&#10;G94/5rvv8SHVMWHUZCyeOR8Tpi3B2MlLsf/YHexxPohxE+fixllWszYYduupDMIQAB0trTZrUctt&#10;nj/jP0OX09bejvbOLjTwfWN+JjOqp2rlodQaEku66stQW8xshzCeNlrRxFrC1d1TwWhr6dAeZhF7&#10;A4PuiyA6ZNFyB629V3tffR8LUJq4kZbmLuQGXYf/7tl0cRY0M8401rVit+M2NHf2s+55rVaICAxZ&#10;WKA3lCAz0KaLAAD/9ElEQVTcfQsizuxB0v27LOrofvl9TYwZAkNA1AzAqG5n/CJ0uqeBLOotiCbG&#10;jUaa5qbeDeQKBidcuSkFQ4OiuSsNhmwaM2gsYQz94gsM+3YoRo+fg6njZmLo+PkY+uMEbF6zVbX8&#10;GTtxIXw9Q1UAT8uvxMZ1LoTRh46mRnRyssW6aC10L89evEY7i72G7n40dDEr6ehGmbmYMPpRZ9VT&#10;GS/w+udf0Faar7IpozxhVNfASWuGC2OA3Ad/A0OBoBpoGoheBaJLweDJIID4PUo9/H4JsPWV5ci9&#10;tArmK3NQEeyult3ITaLqxsfYsWUrOh/9pNZOVRFEBWsFMzMwo7kKeazOs67tZHHojbLiUjS1PFIx&#10;o7bh/4LRqmVRNhgDQASEABEYb+PGu+rQgGgwBkyrzBWMicNG9I/6fjhmT5qECeOmYeTIKZi72A7D&#10;R0zHpmWbcO3MFQybMI/V7i3+4R1URiWmTl2BGxc9cJQprauTA7ZvXE/bgJ1bHHHk0FHsO3AAR09d&#10;wKWbPvALDIHP3dvITE9GVsxDdXGupYVnVV48rIYihIdGMWMqRUf3I2zfdw5dPY/R2tCsUtpWuiHJ&#10;mGSi34UxoIyOd2CISWGW5rEDpdcX4OcUe/xWcBxNxTkKRlvXT0xfO+DiuFVd/JM1T7J42VRSDT1h&#10;FHMsCzwI8x0H6EPuwJCa/CZmVBNGFQO4nIz/DkMgaKOoYgBEA4rpgkQdymwgFAxOumZvYWhACGPc&#10;iAn9U0aNw147O8yctQw/Dp+MeTOX4dvhM3HXKwGe1+5j/SZnHNx6hOlfFzIKqrBmxQ61+q+Tyuhq&#10;aUZXcxN6OMHi9588f4XW7j409r5AQy8rb7qlqrJS9DGw91Yb8fr1r/jlt9/wqM6EcosV2Rn56JFL&#10;J/wZe+cTqCirRXZSGiIfhuHutTu4RKiHD5zBvr0nsGf3UbgdvIRDxz1x6tQNeJw9jzuePgj09UNs&#10;eDhSru5A3InVsFyZiZ+T1uO3opNoKIxXV1/bu1loPnqltj/d5rgDFUyBy8trOVFyEa9a3aeuYEzI&#10;v7EBjf52KI+4CWOUP2qoDIEhLnoAhgraNhBvTLmotzA0IBzF5LIIJ3sAyJ+hvLVBY8fO6t+wcCUu&#10;nvXC1RsP8d2IadjjtAvTGDOiYk0IjZUWQG444naVMLqRWVSLlcucmE31oJsuqLurG72MDY+YXXV0&#10;9qC3/wVauh+j6fFLND/WXJI88fSY6W1fjZFu6iVe0JV1sFrvfPREbTstMLofP8XWPefQTfcn2VQr&#10;a4fmWrqv2ka08FgKwHa6q46Wdv5sD5XRQ7WIIvieiiddzJ7skel9BhGuk2G4NAcZJ6bCUGBUMDp6&#10;fuLvecUA/gpxMWnY5kAFWSsJgcooroDOWMFJbsYnH/4TqTec0BHsiPoYD5hDb6klOaKq4op2lAkM&#10;cU90SSWc+AHXZFEQOHKixQSEgmGDMqCOPwGQ92zHMg4aPXxs//rFaxGTVorAwCRMXuqEzZt3YeTw&#10;qcg3tSA1pxSOO4/g0mk/BSNLV4flS7cQRi96OrvRQyiPCESss/cp83gqghPVTBgttFdMcSuthMGs&#10;qq9aj6fPf2K8yMOjJ8/xnCqRfV4FRBfBOO06gS4qrp1uSSrxZtYZLSz2xF0pVyXuqKacaTBBysOR&#10;hNBhg1FTmIyEY7ORdG6D+vl7l07hwf0Q2K1ajdoaJhjMpDqoVoEh9/K9rtyAw3o7KqUMRXorZFdm&#10;i7UeX376Ga7eDkC7PpqFoita486gJuam2gtXLvapIk9U8U5seFcNAkKpYcA4ycX8XLEBCDLxfzJ+&#10;n4lfHzR25KT+GdPXIKOoAbnZJuw5eRvOey7i22/HICO9DLnGJmxzdceF494sjDqRo6/H8iVb1Bks&#10;QHqZQT3q7sFjWkcPg/rj56iiz2989BL1/Oe7n/4Ec5GeFTulXl6pVFB4a68C9/z1b6rok6u7nb2P&#10;4bTzOLr4mRK4JRloqWt6qwqBQWuqrCGALhUzpEDsYorb3tCEnMsr0RuzCa8zNqIp9RaVvB/ed/3V&#10;g487NxEQ3VQ73VQvYcgqF9mB7bSbGzZvckBBgQn5uXp1d+7Tjz+Bh+cDNDXz7ygpRF/cPrTHHEZD&#10;/E2U5aYpF6WuQwkAxoU3IOj/ZeLVMSe32Daq92gCQ1yVTLoyOaYJiAFYg8aNHNtvv9IFeeZWtejg&#10;bmgubvrnYcg3IxARmoc8Sxt2HryA8+5eKK0mDFODBoM+/nFPLx5zEp/ISkJaF2G09D5jMLSilgEz&#10;t5rpYdcTFBtM6GDF3sl0uKm5HUWR3mjpZLX+6jf1BFF7F9VARWzdeYKuTmAwVW1sozI0F/WuMjo4&#10;+aKKzg6BwZHKaKmqRMaZxXiZshF/FO9Ab/oZHD1wBDeve6OZE58Sk4TjB49Sfa9ValvLTErtFl1U&#10;iN0O9ur5xZz0PDQ0P8ZnHw3Gzdu+VJu4QdYyVWXoiXFDW8RetCTeQHVqEFUxkDVxsm1WbJt0NfHv&#10;HCuzTbZM/rvjv9ugb78Z0b9+9QEUlnag0NyMFF0zzt6Nw5RpC+DtlahguBzzwPF9VxWMXFMjYWxG&#10;Nyexp60V3XIvu60Fj9ppHczpO5/AUFyMsqbHuBZTilJmLtaSEmZQnNh2yXgaUGK2EEYfnr74Be2i&#10;JpuJm+pgHGppbKUqGtFUJU841WiuSu1mIAqhi2JN0UVgXTIyhnQxcUi/6Qa9xzzU3luCBlMBTh91&#10;x7XLN9HW0KJc2bWzlxEWEkVlvlRVeqVOpxp4GXJzsH7Zcjg77UAD64pPCMPjxl2qhwUg0+JaWbRW&#10;XoeOyL1oC3VGW6IH6hLuwMJYIxAsNlMTKpMsZqkjhDoNirWOihuIIxqYdyGaSzVgxfz+QRPHzuz3&#10;uZtGGJ0oKGlDdE4Djt6Kx6hho7Fn+ynkUjH7TnjCbedZmMo7kG1sxKHd7mpXnfK8DJTRKvKzUFXI&#10;sTAbRXn5SAryg/91D9WPIyU5DdlxUTBmp8CQkwFdZiqSHt6HSWeAxVQMY14OTPn5MBcW4Nj+UyiV&#10;x4qlAWNetmonJKOcxfIUUpVF9gUpxcBeIWqDF6pQ2wimGDX8myr1OtSaTDh3YC9d6wn1upK1TDXr&#10;iZVz5yiXJFvmSepqTIpG8PULuHvyEJxXzoX7sTP46MMPcf7cZdX0q7TYihKDFUWFFk5YLVpjjqEt&#10;ZAc6ky6jOdETJUaJMzYgMsky+fy+d80iIzM2uemkmQZGgVBgBqBRGSPHze9PTatEobWDMNqRUNCI&#10;LUf8MPK7b7B6kSPyi1tw8Mwt7Nh8CAXmFqTp6MqueMHn2m14X7mOe1eu4t5lD/hcugJfHvt5XIWv&#10;x2X4XbnC4yt44HEJfpcvwP/qRQRcvUS7jEDPGwi+44Wwu3cRcusmgq7xPY/zeMjv9b9yAQ+uXMK9&#10;CxfgffYMvE6fhqf7MdxxP4A7Rw/C6/AeeLvvx90ju9R456grbu3fhjsHneF7+hjunXZH4LUr8N67&#10;EvdcF8HPfTfuH9+Lu0f34OYBF8yYPB0XXXfgwu6tuLhnGy7u2oyrrlvgsW8Hls6Yhg/e/xBrF87j&#10;92zHlQO7cemAKy4ecENqfDLy883MsM6hOWg7upLPoTXpBk/IdE6kTKyoQYNRQpNlnnJczDhkYdqs&#10;gCgo74KRu4LyPRqwQeMnLe1PSSkljHYUEEh0XhOmL3bCj19/iZ2bDyDP1IwjF73htHEviggr29yG&#10;1JIepNHSS7qRQZMxs6QLWVZaiSxo6FCWbeH3c8yh5fKz8+gK8+VZcxnLxDp5zNxeGb+Hn59b0qoa&#10;q+TwOIu/Sz4n08xji3wmP9sqny+/pwuZlk6kG5uRXliDzFwrMrMtyMktQZGhCllxschKkG0iypCW&#10;U4bEzDLEpFoYD0KxYO4iBCdaEJxUjPBkM8JooTwOjtMzm/oI21jPhMQWIjSuEIEcA2KKkByTiJzk&#10;FORnF6Ay7gbagneiO+kkulI9UZMRoimBEzow+ZrJanSCsL0WSCX8HnlsQMDI4myBIT+nYMyct67/&#10;+vmHKOJkiDJCUyowa+U2jPruWzis2qaU4X7lATavdiGwNgUjTSBYe9TkC4RMBaCTEy9GCAJNTWir&#10;MtV9gD8rk17AscDaqqywlMelctzCz25BvqWJv0+Wxzcip7gRmfoGZJqaONYhy8CMiZ+bQ6i5BJIt&#10;JsDUc3PVyM2zIi9PHni3qCU7+XEhyE9PR35BKbLyCCOjFLFpFkSkFGP7Djds2LQNAXEGBMYbEEwL&#10;TdAThg7/+J+/Y8QPw3Hi7E08jMhBQHgO/CJlDW8MMmJjkZOUrJr4WhJ80RnugqZwV3Sn30Zz2j1O&#10;epXKyN7CGHh4RkYaIQgMC0dZHC0wREGWMk0lgxYvset3dzmjlJHHiY7Orcd8qcR/+AHrlm5GQXEz&#10;Tl8P4PFWFDGY5zCGpFtECWL/BkEpoZUjz25lLUwANMvnazXpJc3qBvzbe78NatmKdBAuLK5Ri7vy&#10;eWbnGSqRVViG7MJK1UIth5Oaw+RBKYd/q1iOADcyJS/i9xeUqEZTsqes9ENK8zqKrMAbyI3wR27U&#10;Q2SEBiAlKADRfvcRdc8HsyaOx+G9++la6V7pWv3oIn0vn8f7/3wP65Ytwqzxo3F4uxM8D7vgzrF9&#10;8D62B77HXekKD+H+hXPISmH8SwxHe9hO1Plvx6PM2+hIv8M4Io89c4KVKmyPldHefapJe217uOYd&#10;lzXo+PHb/VfP3EeRuClOtm90MWYy1Z0wejxWzt/IONGMi54hWMXjIjnTCSPN0kX31KnBUO5D3AhB&#10;cMJzBAJjSy5/Ls/c9MYKeNardUIWWS8k64bq1ZpTWZmtK66GzlTJ1LocOgPdDGsPCbSqdVqODtkZ&#10;OWpv2FxdJXJ5cuSJyuTk4e/KM9ajgO8XUhGyxlZ2SdAziQjzvI7EW2dgenAceRdXIvX0EiSe24qw&#10;4054cMgB3m4OmDxyBE47rsLl3Q64um8rrrptxb/++Q/Gynk44eqCMUN/xG67tWpbiRsXLuHmRQ/c&#10;vHoL3t4ByExMVo10i9KS0B6xB/UBjniUdhWd6V5q66cSpQpRx1sAGgQbFPVk7IDbqiMUBvAda136&#10;9XRResq/kBN9L8aCxascMHvWEowdOpGT1YIrd8OxfPZqApOJJgwzQdBfZ4kRRDYhCohsfi2HEHIV&#10;gEZlBTzrxQrpfjQIsjyeENTKOnmqpxIGQjAwazHozdAXGaArlK6ShcjLkeYf2YSRRcukG9Ij3yTP&#10;NlBp4vr4u/KNtSjUVahWCWZ9sZaN0cotslEAa4TGKnSYYtBoNTIDk21TK+jGygjPiqiIJIwbPgJR&#10;SXpEp5rpxorxT8Jw2n0Q4YlFuOMbhRF01xc8vBEWm8M4kovAmBxEJhUghZliTmoq8vj3FWZkoDl4&#10;F+r8NqMn9SJ60m+hLjeOky7PhL+FMABCjTRxV28DO5WxeYljfxFB6HmmCYwr/plYtM4F40ZPxvSx&#10;Mzl5zbh+Pwbzpi7l97RxgluQbu5ABi2TphQhEGyKyCGIXAFBn19AAGLSu0gaEBbJskZC0FMJRnMl&#10;rQJGUymMRtl+1AyDzqSeUjIW6aDLL1Bpcl62NALJViZ7/BXwM8TVFZXQ5fF3FRn5eUbZUkh60MpO&#10;PAQhz/qVWtFWW4G+tjo8qUhER7UFzbL5jIXpqskKnc7K7MiCM8dPY+7MOZxgHSITdUoZW3ftR0RC&#10;PiLi83D15gMMY2Z55qInAkKT4BeUgJCoNMSHR6sEIY9A8jOzVMfl2qC9qL2/CS1xp9CZfAMtmQGw&#10;FMseiX8G8q5JUB8AMujsZe/+rEyenQyuhZzQB+H5WLjKERNnLMHkUVOh41l4OyARMycsIAz6f054&#10;RnG7BoMgVMajFCEgqIpiqoIgJBArEMXaMwiiCAFhMNeo+wcCwsQ/1MSJMdK1mAysOQxGFLOmkC2u&#10;TTqBUgR9QSEK8qRPaiEKDWXqxn2RtRk6qlRWVRjN/EfNpSgjAOnxUc16Q3amri0tQTthPGkqQ7/5&#10;ITotKWjWJ6I6Nx7mlCgUJkQiI/wh0hlLNi2ajY2rVyP49g3CeA9b1q1C4NXzCLhyFvfPHsNJZwdM&#10;G/sjjm+3w333XfA7vpu2E34neHyCceTMIWQmpRFKPkr9D6LGez3qg13RHn8JbSkSR3gC/B9A1DOA&#10;72ZTekNTv6jCWNauzvz0gkq4HbqEYVTGjEmz6Eoa4R2cwoA2BwaV8TQTRhthtFMZGohsBYKg6M/F&#10;ReWLKmyuqUiMMMQ16WlGgUE/aqIyigmjuLhU27WMUGQrOQsLLYvsTy7719KKTRbI5otGfq+6/l/a&#10;DENZK//eFnWvQHZCKC8pQ6Xs9maVjcfMqJYNyMqsCkZNxkM0xpzBs5yL+MV0jfWBO+qZBdVEnkf8&#10;JVdEXXBD0ElnTBrxAw5vXoF/vvceVswYhwtOS3F+yyKcsZ+LI+tnYcvCGRj2zZdwXDoHJ1yccHb/&#10;Hlw5eRJXL13HjZv3tId0srRG7YaHp1F+ey3KfBzRGnsWbUnXUa7LI4D/WyEDLmtQZmqJgmGiMoyS&#10;evLsPnHpHmbNXYaR34/g5DXDLzwTU8ZMh1HBEGW0KlVImiswlHvi+yq4MlAX2GKFypIsdFE0HYHo&#10;LXUEUQcTsw25mSMrtWUpjliJtZJnSRVKy6pRVlarTB6sV0snZbFBZStKqtpgoZVUtauHJisqG1FR&#10;Xq1WqteqDcdYlNFkk4BKuiuB0dUgqx3LYabKMmOiEH95GxJv7EWy7zXE+N5BtP8DRAaG4b5PMCf7&#10;Kyrjn6rX1IPILARFZyMiqYgurAgh8QU4fuYGi+GvcPGaL0JjchEWl0PLQ0hCIZKT6U6ZaGiNd/OQ&#10;x0yu5MZKFF5ZhoaI42iKuYianBhOfpXNCEVtjWQL6LRBZ/ZeZQBvg4nKMHEsoqvyi8jHrdu++OHr&#10;H5jhNOIhg9aEEVNQzDNSXFmWwFAgpO6wxQvCyKNq8piuqsxJLcySRVpv1woZWfLLJWNV/tvSuRJO&#10;umwtIY9gyTJ+WS5ZXtWEMnXjvxXl1W0oq23n67dWrlZptKCquh5V5ZWopQq0TccsmhFIVlQo2mQx&#10;dksN+jsb8VNPM148akWHOQ5NJfnq+8qoQOl1IV2PMzOLcOPqHfzrX/+E/fZ9CIzOQxgBRCcXIjZV&#10;xyAvRWAeDh29iGHffo0rN/0QFJmBoKhM1ie5SErMRHZqBgoY0PU5edDRciMfQn95GTJOz0dd6AEq&#10;9DyqE7xhLanQttKTfUYY5OWkVDAyYkv6xUUVlxNGGfN2fROLnGIM/f5HfDfkO+TlV6o/YtzQCbBU&#10;EJbUESwEM5lBKRgKBFNMcVMCQ5TBUS1dlBVzDLZ6sYEFXep2ZINakyo3ZuQumdzcl10XyqrkJg4h&#10;1LShQtYo1Yl12qwDlW/ea0ON2ohLnvmr0LZGkg3HZIcfQmksYzKQGoVSXQF6mzUYAuJVXwcel8aj&#10;xVqoHgytLGb2lqc1Z09Pz0c6gYxgfTV7xgz4R6TjQWgyQiOTERkZh5CgMATcuw+fa9dYAK+k1/iW&#10;dchmeOzfhZuHXHD36G6EXj2DtGB/5CcnQp+dpXrN5iQmofDSMqSfmIvKoH2oCT2O2ujLKGWcU0Bs&#10;MMQG6UpaNRgEITDSdfU4dzEQ33/5FUYOmwidvlalfmN+HIsSwtAzcEqM+A9VKBhaTJFnDSTb0dGt&#10;SdAXMzDoGsua+Tua1doiWQppkduXVS10OTz75dEsnvFya/PtpHegWpZVygMqsta1QR6O70BdnSxA&#10;bkRdtWyRWq72qmqslJ3fCEKMbqqqIBmxD4PQTRhPO5vw8lEHXvcSSkUweqzxaNNFo5rxxBR5G3kP&#10;LiL97imk3nZXbmrt8o1Yv3Am7p9goD7pisAze/DgpAuDtzO8j2zHzX1bsHb2JEwfNwrHHZfB03Ud&#10;vPatwd2DDrh1eCduHNiBG4f2qM0hpRW2LrcA2ZfWIPnoLFgYRyoCj6Em/BysTE5k57Y3MIzWtn6B&#10;8EYZxkacohQXLlyKYUPHICk+F3HpBoz5frTancZQSgCiDBsMrdLWlCFVtoLByS9UMFqV6UtbqAoa&#10;g66pnIG3opUgtBgg+3qUivtRIOTZhwEQAkEDIc9gyyNctQ3tqKun1TWrPUzqqqs1ENIySO15NbBH&#10;ogl1hkykRUbCmJOD/q4WvHzcgWcNBjwruI3Xprv4xXoPv1f44WfrfbwsvofH+XdQzTN28AcfwnH5&#10;TCYv03F8yxLcdVuHi9uX45LTEpywXwT3TQtwzmk5zjsuxZKpY5RCDtrNx5X9W+Fx8ihusSj0uRcE&#10;3+AkpNB1FWXnQsdMUCz7miNSj81G7uWVsPgdREXIGViY2ckD/OKuBhlLW/sFhLlC1MFYoK/H6Yu+&#10;+PGH7zB22Cik0VcmZhZj1Pej1NlrEhgM6lnMqAZSWikEBy55qMsePB6AIUrSYLQq2Aq8wKhkIKYJ&#10;iAEY5VTFAAgZ5Skh2Y1ZgeCx7OFRXyfbLMlmv7XqGfG6cokXYtq2GXXS60mOi7NRkByHaLqXvo5m&#10;vOzrpKtiYVtUgoy4FJTF3EVX/HHkX16KzJMzkXHJEQH71+CTjz/BkmmjcWaXA0axAj/luhW3rlyB&#10;15378PZjoA9OZGBncI/JRmBUBjasd6Br+w4ejCERMRkIYw0SHp1O156NlOQM5LFg1TGg61k3GfIL&#10;kXVrDzJOzUGi+3wU+7iiJOA4TOG3VT0yqMDY0C8gJB4IjGjWHMcv+OL7IUMw8sdRLMSqkJJbwsJn&#10;OP25qIdKEGUwiIu7kkxK7hIqN2VTh4DQ3JQoY8BN0QhEpaRKGaIKBmhCKOEfUsasqUw9+cNMiylu&#10;tbUErU0NaMq8h7bUq+hK88DTvBtoTz4LL3cXxCWkIzE1G/EZBhhrqKC2x4gP9YU5zhN5QZcQfGYn&#10;bh3YhqykRITcPIuXT7vx+mkPXj3pJpxWlDF7y84pRrrvWeREBaCQWVB6mg6fffo5NmzegQjGyROn&#10;PDHi2yF4GJHGIjAXUQk5CI7JZCaVgci4LETGZiIsOg1rVq7DUFbqV6/fRVBwNB6KRaQgKSFDPZ1b&#10;wKJQn5sDYz7TXkLJ9DmO1BMLELJnCvJvbIPx3mEY/M9gUK6u9i0MnsF3gwswa/46jB8+AnMnTYaJ&#10;FW5mQRlGfD9SBdXicu0yRKaR6SxTWVVf0AoY2PUEJT0nKnhm1zf3oK3jEbq7evGo7yc87nmstjrq&#10;f/4Kr37+DY8eP8OT5z/j5a+/I+7EelXcmVj0GXQ65PKPrzLko6O5Dk2JF9BBAI8yPdCffwPVIXtx&#10;df92xDGVjLrrgQded5BLwDVtfciKC0JnYQCqo9wRe3oN7rmtQV5iDG4fckR/dzte9/cqe0UwL/u6&#10;8KSzGQ05/mgoSkCNSTrhF+HzT7+Eg+N2pKTmqW2xdzg5Y+LoEQiJFgAZCI1KR2B4IsLC4xAaGoUg&#10;/4fwu32LappIhXyL4852uL5/C27ud4Lnoe0IuXoKmRGBqluCMTdb3Ugz5fOzAzwRdXAWfLZOQvSJ&#10;DdB5H8Ygc0Vrv+Tt4jIEhsftUCxdsRETx45T62+vX/FRV1FH/zgC9U2yCFie/uzFixc/4fWrl3j9&#10;+gV+fv0Sv/zyi7bg+fVr/PL6Z/z6i9hr/Mbx519+xbPHfXj602s8tcHo7u1He/dzBSP2+DoYC4sU&#10;DKO0ZCOMamMhOlrqURl2DI2c3J6sa3heeAvF9xxxcY8DM5xkRHldQrSvF5Kp3Nr2Pugy4vG8PBG/&#10;SJBOOw9rwAGUZETjhtsGFVek48wbGE+6mF11olsfgDZDHN1aAUp49n71+RBs2LQF8TFJSAwPRYz/&#10;faxeNBczp0yE9/E9uHN4G7wP2sP38AYEuG/Gg6P28Du0Ed4M4PPHD8XEUcNweecKBB13QOjprQg7&#10;sw3hZ50RdZEF5tVDiLt7mYVhJrO4PGTHhCFozwycWDkGN3fMwSBmSP3ynLTAMPMMC2axs3GTE8aP&#10;n4IfhnyLI7uPqcpZ3JTacJHuQB6x+uVnTrrNFAAFg0YQYvL6F77W3v8V/b2P0P/Tz3j24hf8RCBd&#10;XU/w6NnPePWbwFgLU6FNGUWEkZGBalORgmHy3QuL7x7UhBxEZ8p5ZFxchnO77HDv5i0kPPBEengA&#10;knkWV/NvMsma3ooMvGoqQJ/uAcoDDyHiggsOrZ6Ge+ePQp+WSBCaqxIQP3eV4lnxLTzKv4Ke7Gvo&#10;TD4DeTxix8ppKLx3CBm39iPNcz9y7+zH5JE/YvuyKQg7uRmBxzYizH0Dgo6uhu/+Fbi3bxlu716C&#10;q9vnY9z3X7AwHIK9KybjrMN8nN+2Cqccl9NWwZ0V/ontGxEbFcOALlkWU1+mwUG7puPsmvEYdO9+&#10;an9ZdYeKB6XMlrLzyxDg7Y+li9bixyE/4vgeBhgWaUMJo9UGo4X266+/ahM+oAh5MIYK+MVm8vUB&#10;e/XqZxuMX/CM1tXcgt7nv+AJjwVG/Im1VEQhzAYTTHRTcuFNNhqWRwgM911g8nGB1c+FLsoNMUfn&#10;4vTWlUwftyPi2nFkBt1AfFgQXWgdKq1G9FfE4bdeK37rNuJRxkkU3duNsy5r0GDKxZG1c/G8l+7K&#10;poq6ZB88ofv7teoB/miKwO9V95gxTUDIhc3oInhrwGFUhR5FVfA+pF9zwrAhn+PCtvl4eHgVPHYs&#10;wln7mTi5cQYOrpqCE5tm4/CaKTiybjpGffc1hrKad3FYj4vnLuD2HX/cD4yGP91bIN1dcnImCiSo&#10;F8jlkxx15Tdg93wMKitr7ddy+05V3RpYOWelFWGbkxtGDB8Fr5vBOHn0slKGbMor+8HKrjO//fbb&#10;/18mMEQpzx4zZjx/jQ66i7ZSA1qK9SjnxL+im4qxKcNsNKFYL83UBUYxYbBQ9N0Fs88OlPnvRmWg&#10;G0LcpmD78rnYb78MCfevIDnwLqJiUlDT+RQV5WV4XpmEP1714o/fXuOP7mK8KA/HVTd79FTqcMJu&#10;ESci6w2Mvo4mBm1W2LfOojPeHT+X+eCP5kj8VnuPKa83egkq/JQjEi84IfLkRuxdNQM/fPkJTm2e&#10;h3MOC3HGeQ0uHN6DqxfP4w7TWR9mWvfCUnAvJAVjRo2jymRB3AMEhjKJiEzVMq3YDKSkyC2BHHVV&#10;uog1SD5hFLBAHFRS0tIvIMQktZTVcrm5ZubKwRg1eiJWLVqHTWvtMeybH9BOGK2E0dLag1/FRdmU&#10;ITFCuSTar2+M74nLekU39uoV48cveMyA3dHYis6aMjQbM1GRm6Cet4g8vBTFPEssxmKaCYaCfLX/&#10;oCij4JYTCm/YwXR3O/Q3N8HXeSKcVizAxb3bkBsXAnNuGoysZlt6nqGMKW5jpjd+by/Ab516vDJ6&#10;oSnuHC67bUWLJU817/K4cg197Q2q7ujvalKbAWdnm5CRZUCy300U39qEzONzkOw+F7HuaxFKdxRC&#10;fx9y6xLCAgKxce1GDKVCHkRkIiAyEyGxWQhhdhXKrCoshiltTBpfp+NhaALjxwgC+Ry3CCQgMAL+&#10;geEM/rHMstKQnpROCDkoyJE6pACFVMigssq2fllhLbm9PCZWxnRTFgcH+QVhLJWxYNYCrF+7BUO/&#10;/Q4d7bLBSS+a6Z9fM0685kSLaUFbTAMwYALkDRi6rsfPXqGn+xHaKsxoM+eiKjdere6LOrwCbS1t&#10;arloa00t+vqeo7OjS8HIumqH3BtbUHDTEVkXVsNj44+wWzoXxYwtv/3+u2q187sokIlCU20ZzBEX&#10;8CjnEnqzzqIl6QSMwe44f8AZpiK6A4MF/iEJyI71VzXHi0dteN7dgo6GSnU/RaCkxycjO/A69Ixb&#10;BakZyFGWiZSkTCTEpyE2JhWrlizA2BHD8CAsDUHMroJZVwQxlQ2JpEUkUAkx8PcPhdetW3TvX+Eb&#10;Ajm2eQk8dq2A574NuMGK/f5pN6SEBSM/PYOFYQ7jRx4GHTzp1S+PSEnlq12WaIf37RDERaVg7tTp&#10;tBlYtWwtP/QHwqCLEhgtDILPniggKli/fquI3waUIXHDdvwzY4YE996nr/Di1W/oqOaZbNWr9bHy&#10;UEr0kZWoq6xEyk13pF7cgqgb57WH+gkj+fxapF3ehLRLGxhbluLyxuHYtGSuutetuUH5Xa+Vyd/z&#10;U3+fSlt7q3IJYj+iPHbg/KFdKEwKZ8VP1VNNyT7n0FSqxwvGj596WvETgcj1K7m6a8rLRl12MCv4&#10;HFQUZCI7KRWF6enqnndcbAqiImVHuEhMZtY0d948+AdF44GPN7yvX8HNE664uW8dPF3X4JbrKtza&#10;uxrXdy7Cj3RtAuTSjgUIPLqOSYA9Qk5tRshJB4SddkDM1YPICvfHoPOHLtNNdaCMwVtnbkJ8phGL&#10;5qxAZlIulq9YhZljRsPFcRdGDxtGGPL4Vi/dVK/mnmyTLeNvMvnvmi3Aa18XGL+iq0+2Wf0VPXXl&#10;Ks2tLkhVD7jEHluNnifPEHd4Hu7bDeU/44COzkcKRtK5tUg6vwEJp1YxtizD2bXDsG7eLBQUleM1&#10;f88rukt5mPP33//AH3+8tV9//Q0lCV5MJ11xdIc9Aq+dwu1rN3GUdcDeDXNxZo8dnnUTRE8z1dH0&#10;xp40WtBlikFbSS4aDJnITUxAalQ0MmMjERXgiyCeKH7n3HBx10qM/PZLrJkzkWf6atzetxperkvU&#10;5HvtWQxv10W44zIPns6zcdVpBr79/CN89clgXNwyHQEHlyL42CpEnNrEmLQJIcft4HdkIwZNGTG2&#10;X545sHegbLLKcI3+7QfGh+iIVDjvdMXUMePgvHknRr0Lg9nUb/znX/MffsFJfinKoEJUVmWzN1mW&#10;MmZN/J723ufo6PtV7fIp26nWVVehtL4Xce7r1HMdSSdXwMf+B5xnKqgajQiM8+uQdHYtks+tR8zJ&#10;1Ti5aiiWThuPpBQd+pgqi4J6e3qokt81pfD3quSBiomJCkPgw/s47DAXNQURSMnMRGZmGtKSExDl&#10;exGe505qEBg7NBiNeNVBGIV30Kl7iM6sG2iMOwUdM7oczx0w3t8NCxOJQq8dyPN0xJktMzCKQM46&#10;zsGdPQvhvWcBAvYvxL09c3Brx2zc3TUHt51n4NqWKTi/aSI+H/wePh78Pg6tGo/TG6bimN0cnHRa&#10;inPbV+G8yyYMyi+u7y+vaMaixWtZ2hfi2ImzGDliLJyddmLfzn2YMZ4wtjgrZbTSPYkqZE/xl0xl&#10;JSC/ZAH300vWC4wdYi/pkt5umyqvZX9b2fDrZ/SxAm/vZY3R+Zhn9e/olO0hOp+r1LabFXniqZXw&#10;cRiKPQsnoKv7CTrbGpFIZcS4r0Dk0aUI3T8PBxd9hQXjh8Hr6kWkxIYhPzcLmYYy/MKs7Fdlmip/&#10;pmKsOdEo12ew6FuDRP/ryDVVIjnanwVdFFITE7HDbh16GyvxrKtRs44aPE4/h98aYvBHazz+qA9l&#10;uvsAv5d742XRZTRGuqEuzA0tUftR9XAniu/aY/visRj93Zd4eHAeAtwW4K7LHMKYC7+9c3GVEE6s&#10;Gw/3DZNxiCmv6+rJ+OSD9zD4w39h3+bVuHjyBG7d8cO9h9HwDUnEoBx9Xf/xY5cxf8laeFy4iwcP&#10;QvE9i70Tx89j3NAfMOaH77Blgz0Bsehr7NYeVm9+hJ5nv6C6pRfPGQOevXzNinxgSyMxbYNh2XJ7&#10;YJRi7/Gz1+oSSbWhUMGotxSh88lLxLuvRnVFLRJPr0ag8zi4rlmMXlboXW1NSDi/nkXhUsQcW4TQ&#10;A3NwZMkQLJo4kglGMEJ97qGuvhUZphp1Urx8LTWNFjueP3+GpNgA1DW1wXWPPQLu+8La0MlMJh6R&#10;AZ6IjXiIw24H8eDwJjxjvOjvbFCjbFaf7XUAj7PP4/eWREJJwB+NkfijLhi/VfjgcdpRNIT9fyn7&#10;77+orvX9H/eP+D5epyc5STTRFE1i7703FAsqTToqShfB3rvYCxYEsdF7752ZYWDoXbF30s85Sa7v&#10;da89A2hyXq/P+4frscsUhn2v57rue+291w7Eq5zdeJ4RgtbbG7Fy9hiM+WoI64/lOOS5GDtYc+xy&#10;moMdjnMQ5DAbwZ4OOLh/L0LPXMbRU9fw6cCPGJCPcfxcBK5ExiPiVhIibqdgwO20yh7bRcswe741&#10;toccZ+p3DsO//AIBm/zpHYthtWAx1tvaYfyY0ehqf6xuyW1jMNqefIcn7HZ+/Ndvapo7bRojHgQl&#10;be7z3jnQRaRIsqk2FmemgnQ1H7qYaE3jY6TucWBW9QglKXdYb5SjtqZWu5HyYReSSEv8jmWI3bYU&#10;NwMXInDJF1g6ZRQunD6D83t3IoYH+ejtYhi63qDt8bdoYYN5/eolinIyMMdqDPwcZ8HDcRHO7t0B&#10;fXM39O0vEF9YjfLW57BdsRzH105EU2kmeh514DtKno6WkV6I+AhW8FFB+LboKFPlLPz2MJOBScJv&#10;HdH4roL1x961qLzoTgKW4KDTNEwdORTjGJBDm+xxfHcIzpw5h7Bw1h7S6u9m4Fp0Bq7eSkFYVBJO&#10;no/A54M+wOBPB+HEmSu4En6HisaAHQdP9yyYOh3TplnB22cPAnw2Y+zIUXAlDRNGjFBjVB52zlg0&#10;bzbam++r6allbOrZG3ZB//4N3c9+YCWtHXgldknaPIQimSRSG496LWnt6x/w4FkP7j2VW4B/wr0G&#10;PXRtL9nybXE5qQZpZS3Y5+vNoP6LnvEKTx93I5m0pOyzQ8LOZYj0mwV/qy9gNWEYrlyPxantm3Hr&#10;bCi2ht5F9f1vYWQjiZTzLwm3MHzaIGwI9sTUmV9g4ZIJOBS8hclJIVKKDMiu7kR11zMcPnIWyRGn&#10;cHm7O948aMW3D9tZbLLmyC1hKluEtORcxJw/gY47AeiM34rSE2tQcnwNsg6sxFUac2TIGkQe3Yab&#10;F0/jzPETqrtautQa19nSr1Hht5MRfiuZKXA6blCRtxIRfjMRlyNiERp6Dv/84O8MyGDsWm+Lg+4L&#10;MMB25fKeKeMnYcrEGXBZ64Gxo8Zi9KhRcFplhzn0i2mTJiJwnRccbVehub5TGyzseo6uJ9+qm12e&#10;9fyMV6ystUkg+8kcBBWI737Eq29/1ILx/FuY5NGkJKCL9UbzgzdI3mOHs9FVyDHcw6GgQAaQ/vL6&#10;ezx7dB/JNPWE3asQs20ZD8B0+C78DI4Lp+L81WhcOHJAXVDgdTIexu7vkKprwNJN+7Dj2A4mBt24&#10;E30DMycPgZPbGnivs8O+0zux0n0FvIODkFhQjpPHL6Cu/RGib92CTCf+7cM2BqUFD5pqUCoPyWVA&#10;MlILkco0P/GotxqrKowJZ52SgNykFKTHJSE1MR2JcSm4czsBm/0CMfarz7DBOwiXedCjotNw43YS&#10;axsGJCqWJcNZnN2/BSd8V+PYhiWs4hfio3/+A4M/GYwzPtYYsM/bp2fymHEYQ9Neung5Jk4Yj9XW&#10;y1k9jsdsBmLs6FHwdHHHormz0FjTxmA8VV1B64PXzKR+ZTB+Yv1AOniw+yRz2XKfZcrUN9+RBBZy&#10;L3pIxmvkxUVBn3aLQfs3Ol/8hNT9rjA9+lFdmX7++HE11C4PQXlOMlIPrGF6y0xqx1JcWjcVm+Z+&#10;Cru544h6FK7H5yMuOglH4nUMxvdofvoDqkzNaOpkvdTShaO7/TB/4hDMXELvW/41pswchU9HfIgJ&#10;84fDbYsXHNj4QuymoLHzCYrKjHh1rxk9JET06l4j5NGoedlFyMooQA4DWx4bBl12Ksoz0pCfnIq8&#10;lGSkxSerYMSwso6kjy1duAAjvvhETVBz5sRhhIaswwnv1dQyXCFJ17fb4nrIalwNWo7zTIH3Os/C&#10;oA/fZ0A+wYBpY8f0jB8xHFOmzsGSRcsxb+YszJo2C18O/gRLFizA5DFj4LbKBmttVqBW16im+5Fq&#10;XR5/8PDlj3jKQu4xD/BrmaLidY+aU0qJdYM8T0NmPJAb7Z+97FHv62bKKo9GqEiKQl1ePjqeskXv&#10;c8GtG+nIySxDffsz9SBDOe/x/MkDZBxxQOaRtSz8XEjGLPiRDJsZo3DsVATCYwsRXdCMw7dycZsG&#10;ePNGHE5cuImtgZuwfM4ETOOBHz+K+f2Mb/D5+I8wbOoHGDlrKL4YPhj7T12EJ31x16ox2LdmAowt&#10;ciVKJ950t6Cnu1kR8obLp20mVBWVwJARg7b820yRM1Cbl4qM2FjkJyYg9S7T58hbCL94ASflPpAQ&#10;W8yd8DWGDR6I4z4rERa0GuFbbBAexMbETCsy2Bq3aPQ3QpYgIsgaV/zmY5f9JKa9H2LA9KlzeoZ/&#10;9ikmjJ3MMt8O+3cdgPWSZQzGZ5g0ZiwmDB+OPZuDsXzJQtSUm9BGo5W5Cl9+9290PGbG8/pndD9+&#10;rqbVltmcX6ogaFNta7M7y8z/2t2sDxmI+3xvS/s9VJaVoDL+CjofMes5QPIW22HhvIVQD5IysXWa&#10;g5HOCjztgB0DZoNLG6bAb9HncJg3AZ52K+hvPgi9kYxj6bUo7+hBw6MfsNz3GGLyqjFtjQ+GfPoR&#10;++SBWOg4EdPsPsNf//H/w9/e+x98/OlfMWPFAgTv3I+dq8bjgO04nF43Eye8VqDbVM4gNKlAqMCQ&#10;ktf3m9BZGoOOgig0FcSjOu0mIk4fRfh+X1Rf2wTjlXUoPOuOirANyDnBmujwKkwd/SWG8u9fD2bd&#10;EWiFO9uZDW5fisjAuQjbNAM3Ns9DuP9cXN40G6fXz8H6xSMwYMqo0T1Tx4/B0C+HM+twh69PIGZO&#10;mwlXe1tMGjcGk0aOwJRx4zB/+lRUFepUMOTcdCcD0f6QB/jFD7j34Ameyd2v8gwMCcgroUQe5yMP&#10;J3mDp+pu1ld4yPpCAtfacR/60lJUZsQi+04K0o5uQGPHUzTK7Dgyt1RHF16yS3vx9AGyjjmSDHuk&#10;sLsK85mDrUxt1y6YiB17QnEm7DbCbmQg+HYVSYnG5WuZmOCyF8fP3Ib1Kiei/zG+GPklAk+EYPys&#10;aVg05WvMH/8l7K0WI6f2PvYeOobgZaOwcyULTafx2GbNlJ7F2Jv7jQwAZQ7I9x2l+K4xAW+Kj+On&#10;6nP4WX8CvxrP4FnWTugvr0NnTCAepwShK9oHpuvrUR3mhrjdSzBq6CBMG/kZorawKNw0BxEB83A7&#10;aC6ueLMIXDsOR9ZOwFGnCTjAZcyepRgw+vNPe8Z+9SVGjZnK7GkUtgdvxbQZM7B47mxMmjCBER6J&#10;xfPmYtWiBSjNLlVXZ0gw2h8ylWQwup99x2DIPeDa02EkANI1SRf1/OUb9eieJ+ZgdD96rt7b1tmN&#10;0oJ8VGbFISYuG+lHvZjapaiBOKOuTqXDTxi0l88YjKMMxiHJptjHeo5HkNXnsJ83jlRsga/NQmxa&#10;vRR2Wy/BxdEFl8/dwljn3fDfEIDxw4Zg8Ef/wBCmkFt8A1nMhsJhwRjMHT0YNvxfSpqf4cipCyww&#10;RyBw8VAE8nudZg2Dv+1sVGWn4PW9BhWUN6TiYe5pdeLpl/ssBB+kU5Lmsv5ojcR/as6g7Y4vmiM9&#10;8TItAM9TN6MhwgMN19bioPMk9jAfY9XMr3HJZxYOukzFPsfJOO46GWc8J+MQA3LQkQFxnYTueG8M&#10;WDRtes+MCSMxa/YCWC+wwpEjJzB69BhsDdgCa6ulcFq2Elbz5mDBzOkoTM2HPAjKEoxWBuMe+/z7&#10;cj+2BIMHXaNDgiKP7SEVz15pVDwlFRIMvreVwTDW1KgLzWSeprRDnohLK0F5ViYqinToYRr8khX5&#10;S+mmjjjS4G0Qt20RzrmOw5alX2L1zJHYvPs89l9KxrLZ0zDy84H48tMPMWzIxxi4zBtLJn4GuylD&#10;YDdxEKxGfIC50+dig8tarJrxFaZ9/U9M+PpLZmOxOHT4BFxmDoXH9E/hMOljbPT0RWJ8DtKYcb3s&#10;IhnmgLzqMCE/4jBTXD98b7yiBeMBg/EgDb+238avDZfwOCkA+gtr0ZMVgmdpWkCKT66B07xvMOij&#10;97BlzXhc85+H456zsXU1M9TlY7HJehzWLZ2E3NMO6LyzAQPmzpzbM/zLz9W8UlYLFsLF3RPTp89h&#10;uheDY3uPYveWndgRGIgZk8YhNzlbBUOePWQJRvtjmenyibqXW+4Dly5JHtkjXdUz88wHcq+33Fr8&#10;4PELBoOpcUc3TA2NMOgMqGx6wgPugZSUPOTfvIL8lCwG4jsmAT/gBYORqoZDVuDO5vk46TSSwfgC&#10;K6cPh9+WI9h6Ig42q9ywzdkGgctmYb2HNz5f5AH3eSPgNXswNsxg5jX+Y8wc9Q0mu13AoM9G4+MP&#10;P8SnH/0To78cgmWLl8J28hcM2sdYPPJ9fucxnE9qRVq2HvqScgajXgXkeXsNMpMzkXTzNqqveKM7&#10;IYjVOSnplgo9WVHyayOrc1bl6YdWoZPd1Yv0YLRGrUfuYWuM+uIjprDvwXvJeGxaMR3elPvS6di0&#10;1gZnj2zHvWhPNEWsw4CJo4f3DP3sc0waPxEzJk/DWhdPhB46g8qqaiTHZyDAdzs2Ojth+vixyGQa&#10;+VYwmN62PZSJ3J+qYKhZE8xdlZCh/ILGrgWEZPA99x6xaJS5oUiHSaYSev4jckK9Ucm0OSczD51P&#10;36CbNcIr1iQvnj5kjbES0exzw72n4aj9KHYnQ9nCRyFgyz64bj2PWTR+n8BD2Oe8DCEhx2C90oVk&#10;DGPXMxwbZg/FmnGfYP43AzGRB/+rQR/iy4H/xDBq9BdMWkaPhvW4z7CKmdaMYe9h69HbiCx5jqi8&#10;ewiPKcaT1jq86qrHs1Yj8tJzWFNkIJkpbPKZ7Wjlwfux6owWkK54/NZwFb+ZLuHH8mPIPuaA/ONO&#10;0J93x16HGQzCBAxkPSEB8fXywNET5xF68QZOhkWhNWYjmq47ozlqIwY4Obr2fMNsyp5F3iEh4ehJ&#10;1NW2QB4kW1fXgj37QrFqyXxMHTMK5w6GQp6X3dzWjbYHr9Da/Yo5+iPcYzAe8EALAUKGesSbiMF4&#10;Qsl0FI+Y1j6Qrorv6yQdbQxIcXE5Hrz6GfnnQtB67zFaWlrx6OX3yAw/BnnypWRTcTImFbIIVzdO&#10;wWG7b7DF+kusYb3gsT4A23cdx8w51pg5zx6Hg3dgt9MSuM8egbVTv4T7zGFwmjYMKyZ+hcVjh2Lh&#10;hK+wZvZEOC6zxoIFqxDgv0PNODdv1BBYTxgMq2mjEXrkOuJKHiPR8By30huQWVyHl531eNpiRHle&#10;jnqAijxMJTk2BbHXI1B1zhkdd73xqzyVpu4cvs3biYpTLti3dg5CVk3FjlVTsNN9FU7s2Yb9u3fg&#10;YwZjyOefMxC3cfLiTWRE7EPbTXfUhXugMYLB2Om/s8dmlS3srFch9U4s4tLz0dLcpa7aa6hvYWWZ&#10;iC0bvTBn8jhcOHCCwbingtFy7wWaul6gnvl5l8xuYw6GHHzpnp6p2kKCwfSXesz9j573oPspfebJ&#10;K5L1QgXy8RsG49IePGAQijIzkJcUi4gjgWqgUCrw+D02iNm6GBG+UxHqNArbmE3Zzf4Gs+QAT5/A&#10;rnUmZlszC9x2EUc3+8HLaiaWjB+OqSN58K3mI2jjBvj578bc+SuwcKEN3N02wZWaOdcG02YuxsaN&#10;wTgbehHrHdfi8KUMZOieIbPuFW7ndiI8tVk9IPhlpwnP2mpgLClAJrvRtIQMpMSnI+lOAuIPbUDN&#10;KSucdJmBg7YTcMJ9AS7s9Met8HDcvXkHt6OTcf1GDC6GXcO6devpH+9jwpSZOHnmIpojXNBw3R31&#10;ERtQf90LA5zt3XomjZ6IJfMXw2bOXNTXtqJZLp9UwWhVz8sIWu+F6RNGYauXn7r6u4l0RN+OQUJq&#10;Njq6H5MKBuE5uyQe9Gc0Xrlo7YUMZ7z6Dk+ZWT2Vgo9SwXj2hsGQGdpeoeX+M5UAZJ3dhcZ7T5Ea&#10;cxs5WdnIK9Pj8ROS9fgBEvasxO1gkuE1BUfsRiJk+VewnTEMB7dswKYNfljvvAZBuy5i24HL2H/8&#10;Emuj4bijhigSEXbsKM7s24VgBmTG9PlYusgadrZuCOD/M2/yRCxcYA3ntZ7YuyUEdvOnY/fJO0gz&#10;fYf8xh7czu9CZHYn4gta8aKDAWk34QUD0qIvRbY5IMlUUkwybl84h9tHtiI5KpwVOQtBEpTILi0u&#10;Nhl3olMRERWH82EROHE2DHNnz8InAz9C4Xlb1F1eyyB4ou7aOtReZTAmTZ7cM2biNKxzcIGjnROq&#10;yo0qEBIQeTJLcYkeuwL9IRlXoJsXg6F1Ux2PXqKLB6xbpjXiwX8mB1+6FtYXz7kueiqS89kM0OMX&#10;3+KhCsa3uP+0h599g/ZHr2HqfIakY1tQVd+N8uYn0HfS7Hv+xQDzex91s5tahptBzNO9puGIw2gE&#10;MZuymzUc+4O81L13e4N9MWehA0IjUrEu+CxWWluzFUbg8qUrCDt5BJePHkCA5wZSNJGNbQLcls3D&#10;kT07cPfWXSxY7IAlM6dhsxMLSMelrLPskVzzLfIaenAzvRHnrmRh25bD0Bvr8ZIZlQoIzfxebQUK&#10;Mpl1MaFJScxECrut9MjLyE5IYKDS1XiV3Lx5NzoB12/G4cKVKBwNPYmQQG942MyF09LhaLnuCOMF&#10;R9SGb4DpGsmI8GPRN35Kz2SmfqOHfonxcgknfUJdWCwBaWyDnnl/yObtWDh7Oqynz1LdlATkwYvv&#10;VNfy+NUPPOiaZCCwVwyMLJ8yUI+ZHT1kMB6YgyHqolF3MBj1Xc8QsX0jyhsfoKLpMaranqP96fd4&#10;/f1/8PQRPWOHNSL9ZuKCx3ga+DcIsh4Km2lfI2CdKwK2HsLhPVswddpCEpyDdSFnsWTuLPiv3wir&#10;GZOxZPoYuK2Yjd2+zpgzfhSc7ezg6uyJayePY+vGdZg9YwkWsZjdH7ARobv34NzpKzhzLR2XLtyC&#10;l4M9Qny8cGzPHlw6f01lVC8YkOcSEC4fNOpRnpvHbisbGfEpyLkTifzEJGTGJyHuTjyuR7JrunAF&#10;O4IDsI4BOOo5D4eZ1l7ZvBAN4XY0d3vUXHFTwaiL8KZv0DOsrJb1jBw5AeOGDsMyGwf1sHEJRKsE&#10;o6kdtcYGbAnagRVLFmHFnAVmz3iAR69+VCeGJBgy4ZfIEghLYFSQGAyZg0qC8fA5A0HdNw+jSxUv&#10;VwLKDYsVcvuxicFv6IKh5bEaEX76+JHyjOs+03DRfRz2rhoGzzmfYf6U0djouhbb95/GmROHMHni&#10;TCSkZCDscgTmTBiGXfsOIDLqDuLDwxBzajdOb1mPcawt5Eq/oV+NwReDP8L8mZMwYfw0HNrij5O7&#10;tiJ05xacPXwcly9EIuzUGVwiUZePH2bgTiDy0mWUllbieWsNg1Hbq0dNBhiKClCclob0qKtIuhuN&#10;6+fO43CIP3ztlyAsZDVaov1Rc80VxafXIJaU1151RH24MwwX17JSd4Up3AsNkT7QnXPHgOmTp/WM&#10;4Y+aMGYCxo6eBJOxiVmNORjMqOSmx83eAawzxuDwrv1mMroZhB8ZgJ/U8jEP+mMedEtQ+gfjMemx&#10;BOPB8+96u6l7j18r3+h4+BJ1bQ9R3/EEjaREzh62sH55/t2/mCY/w53tK3Bzpy0SrxxhC7yLU4f2&#10;qMv21zvb49S5S7h4/hwmMhixrFP2nr4Nu1WrcWDvcTivpEGPHIrBH37A9w/m/zYC82dNh/PqldgX&#10;FIDje3dh2vRFOLHdFyd3+OP0rmBcOLgfV85cwrWz53H1xBFcZzcnijx3Wj3k8HFbnTLyZ621eEpJ&#10;yvu6IQtPa9Nx1M8WyUdd0cxq/EXWNrzMDEHsfjuc97VCd8x6PE3ahOYbnmi96YnqS84whrnBeGU9&#10;ydgI4yV3RAavwACbpTY9M2cuwKivv4Kn4wY0NXWYu6kORYY8vffQjj2sM0YxvStHSxszLQZDAvFU&#10;BcNMBos00bM3P+I5JcGQ/SoQEgSRBIFeIOrqDQZTZBp5q5xBJCWSMssApHpSZkY0KiJ2ouZ2CKrC&#10;t6L2zn7Uxx6BKe446hJOoinlPGrjQ5FzcTOKI/Yg4eJ+HNpkjeRz/qi4vhlFYT5YvWAaA2PFbGkN&#10;fFwdsc3PC0d3bsO5wwcwd+4KnN7pR/nj0oGtuEISwk+fwY3z53Hj3EnqFG5eOIOYyAhUsA4SkiUA&#10;T0nIU7U0oiPtFF7l7MJ/GsLw78rD+MUQil+Np/Cr7hi3j6Atxge3mJ633PZmYefEytyNwXBB9eV1&#10;MF7bhJowT5ScdEKwwzwM+OKzz3uWLrbGtHHjUVFi+F0w9JUGuNjbYerYkagq1isyWtlNPWEX9ZRp&#10;6RM58NRTi8xEiKlb/EJOKFmIUFT0C0Yng9Hx4AXazergPnmttroa1XcOoioiAEddp+HEhtk45Dge&#10;B5lRHVzzNfYtH4w91p9Qg3Fw+Rc4zC7slOPXuLZuLG76j0Go4zDorwcg7pgn/FzssGWdC3Zt9sfe&#10;bSE4dmAfTu/bq7zm7N6tuHRoO8IO7cL1M6G4cy0c0eHXcffqFYrd3PUriLsejnID09wXP+FeazOe&#10;sO4QMh43V+NxfSUSD7qhM8odv7aEs/i7iN9Yc/xmYkGoP4xfDSfwMDkABSftmDm5ouq8MwPBgFyR&#10;0d6N0J8l4RsWYpe7NbOp8ZN63Jy94LJiLQ8+AyFiNyUBaaKBV5ZXw8t+Obyc12m3b4naH6pW/+wN&#10;6ej5Sa2rAJglXZYSu6iH7wTjXTK6Hj1Xc5N3se7oZJfVKVkaJTP219zeDdPdnSi+exGVSVdQk3oN&#10;+pRLKIk9j4OBNog86obU8164e9Ibt04E4vShfTi1LwTnjuzH6cP7UHQpCPVRfrh0ZC9CDx1Vc3+c&#10;ORaKC6dOI+zMBaxe6YDLh3bg2on97I4OIurscaappxB99TJirlxE3LUL1CXE0ntKDY3ofP4T2p+Q&#10;9kYDA2FUwRDfKEzLRsShrdCdtcOvNSe1gNQzIHXn8WstKTGG0idcUXHWAfqLztCHeTAY60mFB/KO&#10;OSLEfjb2edliwPKlK3usFjGXvx6tgiFqaqQa2pDMLEFfbsDsyeOJ8FkVjDbWGCoYkkWpQPR5huYP&#10;/fWd0ltkmAMh3VM7u6UOVu9dDxkQqlP0QB6I+4yvPUVOYiIybkYi5fpVpLKFplw+g9SLJ9Rj53Iv&#10;7kPptYMwRYeiIzEUT7JP4XXhRXxfch4/VIbjp+pY/FSbhJ9MiVzG4mfjbfxccwf/qo3Gv6oj8WPF&#10;WXxXfAKvCkLxtOgK7uVdRUvKGdTGHoIh+hjK484h6fZNJN+5jZS7d9hNtZKMn9Hx/Gd2oV14woA8&#10;YSAeNehRwawqPiYNNy5eRvK2RfixaA+DcYE6T13EveiNMF11Y8UuwXBB5Xl36C64o+KME/a4zMcu&#10;ufRz4wJJbSf3HNx+HKUFVaq2ENOuM7WgrqYRtjY26umQ21dOR2NtoxaM9vto6zAHQ2VTP/KAizfI&#10;7Jhmj2Da+/CFbH/PIHynZU+WbkkFgi1fuqV7ctnPExWQzvty9vAxOu4/QnvnQ7SyOs/IzsOkseNg&#10;ZIZXWWVEXloq0m5dQ/zFo4g+th03d23Azd1eiNq1HhHb3BG+1RlhgfY4TzM977MGZ71X4ZSXDc5s&#10;WIHwQEdE7/JEZuhmlF3dg7roo2hLCsW91KPoTj+F+2nH8TJrN15nBKKHepPiDRODnB4TjfS4OFSy&#10;GO40B6O6vgMPTBV43KDDw7pK6AvykZKQzdoiCzE3ExERsBgP73ji18Yw/FRxCKYrTig/44jKc86o&#10;uuCJivOeqDrrhjshK7HNcR6O+TogJnguBqxYuqJn26ZgVW1LIGSp15lQXaHH6K+G4UBAAPasnqs9&#10;88gcjNZ2prY80CLJkCwHXpOQoEmjoZ8/UFIsdnSzlqBhtzMQbTzocvDbu7jseqBGdEUt/FtZOXkY&#10;9c1wGFl01dY2KBmqZF4RmVOkGP/84G/wdJen3jDfT45H+KnjCNvuhcvB7rjgswrnNy5jIJYg1GM+&#10;TnrMQ6jbXJz0nIPjbrNx2Hkm9jtOwz7HqdhtP5mV/Rjc5wF8nhqElyl+eJbojSdx61VAMuPjVNqt&#10;uikGo6n7DSKZZT1uqMIDBqOa6W1acg6S4nPUEHzc7RRcCnJC9fm1aLjqhNorpOEcA3LakUFhQC56&#10;ovi4A7unWdiz3gbXglZjg9VEbSpV2xXuNG6pKzpUnVFcUI7SvEIMG/Ip/G0W4KzferS3dqGt1dJN&#10;PcA9din3n7xSY01y+Y3WFbEbkvPcso/q5utd4gvm7qdDHqOjLvVhEO5ptxLLKdhWBlge4NvK9ZZW&#10;/o6WDjQ2tSE7OxtfffmFumRe5pGqNdaoaScqi4tQUZSPgQyGq6MzinOyUJybjaKcHKRERyEl7g5i&#10;r55DYmQYfJ1t2SWsRs7hhTgT4oHjJOWQ2wLsc5iB3WsmYedqynYCQlaMxraVY/EkcTOeJQfieaIP&#10;HkdvwIM7HjDGHEFlTTODwS6Kan36M85sD0RDSQ66TZUwFhciK5V/OzEHyQm5DEgu4qPTkBxKuq65&#10;KCrKzzqj9IwL5Yays+44tdEK29bOwXYXa6xbOg2bPVZjwJBPPu1ZMW+1yqKaVBfVjPj4bKTHxmPi&#10;qK/hwNQw6co1ktHBYDAgEoyOB+xeHrBbeYT73Y9x/9EzdYuZzFX7lmjOygPYDbXf1wLQ1sUgSDfE&#10;72hp1who4feKJAjNze1ctqtghJ09i/f/8VdMmTkNG3y9sX7TBqx1csSChXMxdepUfMRgfDnkc0wZ&#10;OxYzx4/D/MkTsWbBPKawLrBeZYf9W7fB1dYGeaFr0X3bGfk3TyGdwcqMuYXsuFvIuEs/uhWBOxeP&#10;4crhIPgtGY3tK0bhUewGFZBHsT54wIDcu+WBxsIEdlEk49lPaHnyEyJPHcNh//UqGM1VJSjMzFV0&#10;pCTlqoCkxiYyW3JTxV3RSXuUnXZSgSg9tw6pBx2xxX4O9m5YhUPM6i5cicS5sHAM+GTQhz2OK91V&#10;GqsFowl3b2tl/ZwZk+E4fwp0xZXq0Wut0lXxoKmW3HEfHZ330ClPC2NguhiYTgZGTjT1V4f4gHRB&#10;KgDS+uk5lAShmRTIQW9k1iZqaGhmo2jl72hWD1C/HB6Jzz/9hGmuUc2Fa6o1wVRTA2NVOYxlxeoc&#10;gbO9PSoLclCeL3RkoiArDaU56SjJy4G1zVqsYOB2rVuDxzEuaGKun5MYT8UiNzEGOQl3kB1/B3nJ&#10;cchPimbXsw+bl47A0bXj8DBmIx7G+uEB64T7tz1x/9Y6tJTlKjKaH/+InMxsHPbzQIE8WN5UhVZD&#10;OYqz89WFbylJeSgN81Xnw4tC7VB8yhGlpKH0PLdPe2Ln2tlMZZfh+IG9uBqViEtXonDm4lUGY+Cg&#10;Hn+PLX1k1DbhwtU43A67iEmjvoEXW5Y8B6+1uU3VHq0t0orvMRjysPZOqksLikUMTif7fjnP3S4P&#10;rlUiAdIFmQMgE7Cog9/YqobpZcb+Bm43NbXwN7TytWbU1zeisLAAQz//DCYGoq6GMhqUjBXFDEYh&#10;vvzkH1i7ZhWqCjLVfLkVDEh5ThrKcyku0xLiMeLrb3BwRzCeRDszII4oTE1UBz8v8S7yEm4rQrIl&#10;OEmxuHXhJBaM+RRblo7CGY/J6I7zxX0JRrQ3OhmMzpvr0FicTTJ+RMOD73B6yyac2bIBXcZy3K+r&#10;QpuhAmW5BciPucGucS2zJnahp51RdMIBJafduO6Ja4FL2fVPp1esxo2YTITfSMD5y9cRev4KBnw5&#10;dFjPnoD9KhCiWmZRctvT6QMHsXjuTNiwZbU2tDAYrZRGh3Qp7e2dv5M8lKSt37oErJVpoMzz0czP&#10;STfURAIbecDrGeA6qr6uSQVEEaEk6y1orG9AWUkJXFavwYGdB3Bo82ZUlxaqYNTqKlDLgAz95D3Y&#10;rVoBXWEmKvPSUSmByEpWqspJQUVOKlYsnq1qjprLa/EygQco4RypiEZ+cgwVrcjI4sHLSYpHJOuM&#10;f773N9hPG4agpcMR6TdDXfFxL9aXS2903NmE9qh1qC/MQCPpCDu8B8f9nBF/IRT363XortOjvUYH&#10;PStswyVnVtYOKhD5J9hVhboi76gLtqyagu3Oi3H+3AWE30rDxfC7OMlA7D54GAOGDfuqx2O1m9ZV&#10;sLaora7HiSNnscXFFgtmTMDqBYvR2shgyOM22aW0Si0iAWkhKS0MUCv3tUqQ3tlu5fu5LWo2H2Tp&#10;elSrZ3Ala6tnECQoQojsb+L3Sxeluqn6elSWleLTj/8Jk16Hu9F31UOttrOSzoi6hjp2VR+9/w/Y&#10;rlwOA1urngHR5aaiklRUMBDlWUmozE7EygUzsGL+bORe2obXSe7oivdHYdJtFCTdRWHyXeQnkg6Z&#10;kS3+NiLPHMOH7/8df//bX7Bh3tfwW/QNYkPmMQjeaKdaozag9cY6NF93QT1p1NV14HSgB04yIM2V&#10;RaTDgGZmX8bL7uya7JF/3J4BsEfuUUcUnfJEqOd8VeDt8XZGJDOuM+ExOHTsFNxtFmHZ1JEY8MUX&#10;X/Qc3X2WXQW7DUlrq2qwY+dxrHewxcwJo7Bg2gwGgt0UD2CLCggNlgFpaeY2D7Bakhp14NU61SKS&#10;k1TNfK/0/41UEw+4dEkaDXV1DSoYWoC4VESwQZCIJgai3qhHeUk+Pv7gHzCWF6O2qhSmiiIkJkRj&#10;S6Af5k8dx9SWZKywhrE0G8aiLBjy06DLS0NJRhKK0hNRnBaHaeOGq4sPylOj8DxuLV4xIKXJUShI&#10;vMGg3EJRCj0j4SayY6NYhR/CP//xF/z1r3/C+PFjELxyEnwXfY2sfVZou+WLZgajKWI9miPoH5Ge&#10;aCzKwdV9W3DM2wFX9mxGt5FZ39V1rCVcUHDCDjlHbVlhOyH3mDNS99vCZ+VkZk9LcOp8BPbvOQx/&#10;x8VwWDgVfqtn4fNBH2HAqOGjeg7tOaXOY0gmJdORHuIbPW2sMHf6RFw/HYYWHkxLQOQchwyTNMvz&#10;sxt44Lhs5mty0CU4sq72NcnoL2khJc0WKiQQ9IJ6BqKBywa1pOrq0WCiuGw01SpJMPRlRfiI3UZl&#10;bjqK2I1k345A5q3ryL0bgaiwc7CaNwuTZsyEy4KZyLx5BVm3riKbOhHkgyUzZyL2+jWM/voLuNta&#10;IT78DBquOeHbNHfUJJ1CWeodlKREoSghEvmx4fzeKwg/vhcf/P2vKhgTJk6gwd+Ez+IR2LTgKxSe&#10;WIOWWwFovumNphsb0RK1EW23N6LkxglEbLdHBSvqmmsbYIr0pUm7o/CMO/JPuikqUvfZYrfjTIQ4&#10;zFNT7zkts8La+RMRGrAUmcy0Vk4fi3/+830MGPPN8J6IM5G9wZAJsA5s3w7nJfOwkCllc00dDZzB&#10;YMtuUcGQbIcBYYCaGikJiKxTlkA0MTCtbeyq6BviGWLYEkSNjCbUqwNfpw5+Ew98Q22Nkswz2GTi&#10;On2hwVCFu5fO4cP3/oKp0ybCM9AXrv7eSs6+m+BKffrx+5jKlHazrxfsly3GDKa248eNxflLp5jZ&#10;JMN5jb26Tfhu2DHYWs1H+bXN+D7THQ+TfFCWcgMliREojg9HUexVmu5VXDu2C+/948/461/+hCmT&#10;J9PUY5B65zr8Fn4F7/nD2OLd0BYThJabmxgQ1l4MRusNV7TSS+quMxDhNPgbPqiLkodp0SNOeZAO&#10;UuO/FFvsmEG5WcFp9hhsZ5FpOGcHU5gDXiR7YfiQjxiMD+UxP5N7KouqVTDqmdamZZVhd8geLJ8/&#10;DbMnjYO+qByt5mA0s39vZkBk3KqRQVBdilpKYBgs1V21kwYaOLOntjZJg831AymxGHQzgyKBbJQD&#10;b9ChTlcJEw9+naESTQxSI9dN9ITI65dJxl+hK2A3VJaPGmZQNeyqqssKaOb5+Grw+1gwawaadIUo&#10;yUnCJvrJ/NlzsGKZE/b7+sF7gzcGM2Dpd65h/FeDUJN2GT0prgyIG6pSr6Ms6RpK46+gJOEqiuKu&#10;4OqRbXjv73/B3/76Z0yZOg15KQkoSE9CTMQl+JMO/0XDUBPOruqWHwOykd3Wei49UM+uq0GCcH0j&#10;5YXGmz5ouBuEvDOeyGA3FSJ3MbkuQtIJNzyM9kLLZabadx3w9I4dLnpOUXcxffQhgzFz0pQeXVkN&#10;AyHjUU3IyCnFvuAQLJk9hYXUSBpjmRYMSlJceT6rnBtvlK5FuhUGRAo1Oc8hB18FwSypRSSTammV&#10;kWC+R3yBQWhmAEUSjMZqHer1rBsqSnmgS9k98bfI7An6CujoGYM+/jvriGwVgBoGpLaiAPVyWzAD&#10;MPLzDzB/5hQ0VeahqSIbjaVpLL6i4bbWBnNZFC5e5oa51M1zp+C/dgmyo06j7YYjfsrxREPSEejT&#10;IlGRHI6yhMsojr2Ea4c24x9/08iYNm0as614FGakojAvH3cSMhC4aCiCl36Fmkh/tv5ABsWH3dZG&#10;1N/YhBoGQX/ZC5UX6RmX1sNw3R/GyEBc9LPGNmcr7Nlgh8yjnvguexd+zt2CV7GueBXngi8GDcKg&#10;gYPwoZAxc9Lcnrpa9uXsouSBUHl5Jdjq5QWrcV/SwMegyWhCG6lorWfLpxQZNNoGWecBbmbtoBVz&#10;rCWYyrYxABIIGdpoFTIYDMmumkmN8hmhqc5EyurYJVVrwdCV8WBrMxgYyxkQBsdUyVqiJAcOq5Zh&#10;jy9bXWU+GioL0FAhy3y06IsxceiHWMQurKksE83lGWitSGNhlsTUMw4Z7HYc1yzBpNGjsHS5GwJ2&#10;nUeApxOqeMB+zlmP5ykbUJMVAV3KNZQnXiEhl3D1wGZmUn/CXxiMGTOmIZcZVokMteTnoa7jGc6G&#10;nkKQ1TDsthmBah7suqgANER5Q3dlA6rCNqDCHIiKC+uQfsQeu+ynItBhBnZ6rkTszShEX2XFv59J&#10;RMpm/LsoBKFO0zHok08xcOCn+IjJyIBp7KbKiwxaMFhjyDxL6+1XY+7Yr3Dh0ElFhAqGeIalm5IU&#10;VwWBlbS0fvPgnlTXsq+tU5OQ0abqDC37alZUMAgSjLoaFYym6kq28lKadTGqivJRXcyDTSoaKgtR&#10;W5KJTz7+AEcP7UfogeNoYNbUXEUKSEKLvgjjP/sHlk4fjdbyVDSXpaK+KBmmgjg0l8ShvTQGRYlR&#10;mDFyCKaNHYrJw4dhzsw5sJoxBZe85zLNdYIpI4Jd13WUx19EadwlXN7rg7/TvCUYc2ZOR378TRSn&#10;JyP6eiT2+vugqv0N651NCFkyFEfsR0MfLpPMeKLsggfKz3vSuN1wPWgFjXoWguznw3flVGxzWYh9&#10;fmtRW1aC1MRs3L0SidshK9F9wwVDBg3GxwzGxx99jGXzhmLAkhlWPTIEUi/zrBob1EQn6+j2Houm&#10;Iib8Zl8wzN2UMnEGQ40pqYPfba6y+6rtNhJiCYQUgFKDqIxLzJ6GLSbdbDKqSYGbjZVori6HrpTB&#10;KMxjt5hHHynnAWdQ2OLlsv7q1EicOrwLu4J2oJw1QktlJmlIx1efvA/raSPRVByPbkMKHlSn4LEx&#10;FY8NyXiki0dR/HV89vF7WDh1LDOrs5g36WuMHTYYC9nq508ZC+9Vi1B4MxS65MsMCIOxZyP+9pf/&#10;YTb1P5g9cyqunDiGk0dO4tD2PfB1WIjwiGhUMiC7nJdi29KhCHWZiMowdyTuWYP9LvMRsHoaghzn&#10;qTkLQ5wXIWTtYuxcbws9CTfx/8tKzkZiTApirl2H9aRRpOJzdlEMyAfvMzNzwQDn5S49MqWnZFK1&#10;xnqkxidi3YIpWDN7PKvaEgahnsHon01JMNj/yxhT1wO0dz38fTAsQTBX5HKHa0tjAz9vpkICwcxJ&#10;npTfYqxAs6EUuuICBiMfVfnZqGcXVVeYjKIre/HZpwORfZKmV5KCy6d5UNw9EHlkJzoqkzGMFfiK&#10;6d8wABl4asrC05p0PDUm4Ul1Ih7r49BaeIN1w18xY8wwpN+6jMuHAuFpZ4Wls4ZjzGcfwkpuexj9&#10;NRzmjEfCma0I2+XFYIhn/BkTJ03GoV27cGjHLmzf6IFNK6fg1A5/ZFbeQ3Hzc+ywGYPNCz+H65wv&#10;sNl2JrbYz8KWtfOx3WMltnmswvZtIUhJuKvGrFoNZTCVFKmL35IZjOgrNzHoUwZi0Gf46ONBTHVH&#10;4mX8BgyYM2k+yZC0tgk1rL5vng+Fv9VkFkIpPGh1igqNDDmYFjLa1YFX5yHMA4AShA41HkWJd5iH&#10;RNrYRbWRjNbGepJlQguD0VJnRBu7qNaaKrQxGG3VDAZ/bGVuJjKvnkTUznW4u3cdbu12w1dMTWtu&#10;7kBHwk60Jx9h7n8OniuXsCuwwtBB7KYmD8OzmmQGIBnPa1PwwpSG59x+ZkxAd2kk/snUeDuLsrN7&#10;tiA5/DTGfzMETUn78TxpJVbN+hTDGdBVi+dj9ezRWD31C/zlz3/Cn//8P5g2eRL2bQnAvgBv+Nku&#10;wOJxn+Cwrz2uX7zOYLxCtqELIYuHwnPhUGxxWICtbiuwbcMaHLt+Gzn1z5FV+xzp+kdoYbHaym7Y&#10;xGQkLyUTafFpWDBlDoPxGclgMD78APnHVuG7rB0YsGDGXC2bYiYl85GfC/HGnpUzaKwm1TVJEGQi&#10;XyFE6o0WIYM1g8UnlGcIJVyqkVyVRUlm1Y52CQS9QqY8bW2o53fUopVe0SYy6dFeW4X26hI05MQg&#10;/2wArgQ742qIM8Kp8/zHD7ha42ygI9pit6EzYTuabvrjWckVNOWFYTmzvUEf/BWzx3+FZ7o7eF6d&#10;gMdlkcg9F4C4M8G4V8Vuqyyc2cp7yIs6hmWzJiLpWiiWslurSTiCzohl+E+uG0ovOmDGuM/xzaC/&#10;wXbmKAbiT/if/2EwJozFjvWO2LR0EtbOGIY1Uz6Hy+xvcOnAdsSk61DGgMTkVmP9otEI9HJCeA73&#10;tX+L0tY3KG56hdy658ioeYpiHlsZKpEHeRWkZSPqfCQGmwPxMbuoRTarcC3AHoX7reTk0pgeQ1kt&#10;zbsJlaWVOOxujUP289h6SQKldVESDG6Lf7CgEzJUIBiEZnMaK2lt/wHD1pZWEiFiMJr4uUZSxiC0&#10;0y/aaw1oLM5E4bVDyAz1Q95pVq3nvXFrpxP2uS1ln2yFbbZzsdNpMa5ts4Pusjcyjnrgu8ID+DYn&#10;BK9yD+JBRQRmDR+ILz/+B5KObsStA5sQd3Y38sIPoiBiHzJuReCxLhbuzvMQe3YXxjLzSiZ1+/yc&#10;sHv9chQdXYhf89fh23RXnA2WB5m4Y/rowfSLv+DPf/kb3z8QftYTELB8Epfj4Ws1Cr6Lh+OA51J1&#10;KU+WPEPE9BTZzT0qABaVtLxGUdNr5Ne/QBaDkWJ4TO8rQX1ZKSrzCzF9zCR88skQDGRABnIZl5CL&#10;lJhUVFzyw4Bxo8b01Ogb1PzcBemZ2G87Hae816lAaGSIpFXXMwNqQAcPbrOMY9XUMhBaUSdprFzn&#10;ZAmGENFOn2hvbUVHazODIVNk07grilF6+wJSTgQh42Qgsk8FIOeUH7KOrUfmEWfkh7owAPOx1W4O&#10;gmyms1Kdx+U0FJ3bgCPuS/FTyQH8XLQL3+WG4IeS/Rj1+fuYPuwjTB71DUJc1yD32n4GYx+DsRex&#10;9JcXDTn43nQXpbHH4Wc3A0d81zLLmYdvPhuEO7tW4pd8DwbEHZdDHHAm0B7ey8fiHzTvP/3pT/j0&#10;o38wEBOw234G9jnNxH6nGTjoOgsHnKYibG8Abt3NRFHjCxLwDIU8+CUtfYEoaHyFvLq+YCQUtZGM&#10;UiReuso0diCDwQyKmdSqdd5ITy6hCtiYgjHAauaSHklpawwNiAu/jD02sxAfdrVfMDQqVDfFIu9h&#10;p3ZBtJyzUFcXKjLYRZlNu71NAiJe0YLONpJBf6hKvouMc3tZgQYzEIFIpRIOeSPhgAfSDrkgl5Vp&#10;yVlP6C564taOVdhpOw0+1pOwYfE4+K2YjOQD9tjpOAvtt7yhv+COf5fswK+VezD6y39i2JCBCHBa&#10;gDlTJmAFM6DMKztQGLEb0Qx4RV4uvq+9BeOd/Qh2nI8Fk4YjyGkpxn71CcJ3OOBe5BL8WuAK3ZnF&#10;uOQxEgGLP2Nq+z/4+P0/4YN//AULxw5hVzkbRz0X4MSGxTjiuUhNYXR8wyJEnA5FbEELsuU5Ig2v&#10;VAAKG0kE16WLyjHRNxiMVMNTxBTfw62kKoz/Yig+/uf7+JgV98ekIjm1lIEoU7NqpycVYID9Uvce&#10;ef6pPMPi2r5gHFg9E1V5Rb3BaJNsykyG7OuUAUFW3J2sI4SI3mrbQgUD0dHMVLkwm630JNLYdSSe&#10;CEFy6BYkHAlE9L4NiN7jqp5QnHHMA3mhMsuaF0pOOaPq7FqYLrvguPts+FpPhM+ySWrk9JjLTGy3&#10;mYjCk3YID7LGL+W78WvVfowb9iGGD/kA9/L2IjRgFWaPG4Fpo0fw7wUg+rg/4q9dRu55P6Sf3ogD&#10;65Zj4leD4G9vhbULxsBv1STk7RungvFdig1OOQ2F9/xPSAYD8ff/UaO3o7/4CLYzhuK0zzIGYSW1&#10;ius2OOFlDf8Vk3Dt8k2k6B4gk11WDknIZdeUXfsMGUaad/VTZFBpEoySe9i/8yI+fP89fPje3/AR&#10;A7Jx23ZkSjBSypCRWoJMBmSAnZVrT211I6roF6He7LPXLKB5swsyaQEQtdVJf1/HfSbUV9fgnpi2&#10;nPmT4Q9l3KSC2w3l7IbuhiH78lGkX9iPlFO7kBi6DXf3e6s5XmNF+9yQctgVmcflnmkG47gjik86&#10;qLuA6q4wGJcccdl3AS75M0NZNRmbl03AZutxCGS/XRPuiWOec/GL8RiepgZj1siPMGHo+/it/jBy&#10;LgXi8m4nLBn/JaYO/wz7PG0Re/4o8sN8UXjZD3vcFmH+uCFYziLR12ooRnz2PjK2D6eJu+OXXAeE&#10;b/gafgs/wXuswN/72/9g8Ad/Zur8AWYM/wSBy6fisNsCHF+/DNvsZmPZ5M+xmDp3eD8i44qRWtGJ&#10;DGZPmTXPkVb9hAF6jOQqSpZUbMl9DPnoE7zPQLz//t8xZPBAGIqKUJxThqw0BiNFglGIAb5OwT01&#10;1Q3qgYAHHRbhmMdaNNXWoUUe12kOgjw4qlWCQTWxq+ruonk3tahirqm6GhUJN5AffgJ5V44g8/xe&#10;pJ7aieiD/rizdz3u7vPEbaaod3Y54+5udyQddEPSPu1G+/xjDgyEvTo9KRd5yTmCjtteeBTnjdYb&#10;7ti4eAw8F4zGxoUjsNtuMqquurPQmonSM4444jwLyycNxKKRH+A300G0ZuxFChOB+FBPLBj1GeZO&#10;nQxPm2WovB4E3XVvOM0dieAVQ3lwB2H9vC/wzZB/ovT4XLRfnUc6XGA4PRPe83jA/i5k/Bkrpn6G&#10;zz76KwP7KWaM+JS111gsnfg5HKymwM1mJuwWjcEeH1eEnT6P6NwmJFY8YCCeIolBiCt/gPjyh9qS&#10;+3dtPsdA/B3vseb5kKns+n2hMOalo6YgG0Uy/2FaIdKSGAy7pW4MRj1Soq5jFwub6wf2Kyqkxmih&#10;WiUQVBsrZ7XNWqODWVINK+WCyFAU3zpDwzyOrIv7kMDu6OZuDwbAHXf2uCFqhwtu7nRB3IF1SNjv&#10;jARWqklU6v41yDi4GnlHHekTXqi56oXGyHX0hPXour0O3XfljJorzZtdlMd0HHWZgt1rJmDbijHY&#10;uWYiai67Y+fK8Vg85p9YOppk1J3Ev+rO4EHxbvzSGIpRn/wV85gZzZk0HrZzp6L7thMOuY7Cec8R&#10;mD9mEJxnD8XKqUOwx/YbZO8chd/ynfBj6ir4LhiEj977MwZS9jO+hPvcLzBi8AeYNWoI5o0bBj+X&#10;lfCyXYRVc0YxSJ9gu7sVzpOOy1ejEZ1dz0A8RULlI3ZL93G36B6ii+8jrvA+Bn88BO//4+/4xz/+&#10;hiFffY0bmXWISixBdU4KarITkBdzGxm3YzBg3pRFPUZDHW6d2E/znoHs27FoFjIoSyDkYVKtNcyX&#10;qQc08LrSXFRlxJOGg/QF0nBuO5KPByD2AEnY66ZmRU447I34/a5IPOiExP32iN9ri8Q9tkjZa4fs&#10;ow4oveAFw5X1MF3zQEM4dcUVLddd0HnTDT15AfipMJhdGXNwn9nspkYjeNloGuxwhKwYh9zjtjji&#10;OhnThrICnzgIr/J34beGU/it8TQpOYb9Psx61i2FzZQhmDNtOtbYeaH2qjN9ZwyWTfoU9jOHYcOi&#10;r5TfZO0eh39nO+A/mauwecnHGEjz/vSDv2D+iI+xZtoQlbFNpuHPHDkYdvMmYMaoLzDlm48wZ+SH&#10;2LhiGkJ3+CAs9BjuJFcgurCDhDxiEO7hdl4HbuZ3wttpFz5h5iQPYxw0iF3eqQhEZZoQmVCBiNvp&#10;0GfGoyIpEtd2BGCAy1rvHn1FNS4ErWc3ZQVDSTma5IRSLUmorUGLpLDsijQZ8PBeFyrT4pAfxVz7&#10;0l5knQtB4nEfxB3ahKTjm5B1yp+1wwbE7bHHzW1rcHPrSsTstkMqU9fckx4oOb8JVZfWQXfBjXKF&#10;/pwDjBcd0RTpgW9zt+Cngp14HL8RT+PX40XSBiTuXogtTDmDrEchaOkIHHGbxuCuRpjPPMRvt8Yx&#10;54nIO+XKQJwlIRKM4/i++ghc54/HmSAneMwZCNsVLnBbtx2eS2WWgnFwnjMCex2mMGv6G4oPzcO9&#10;iMUMiC0uew3FoPf/jCEf/hnLZ5HCdSsR4LgY33zyd0yT7mrkECydMITV+GB2WYOxYvInOBq4FmHH&#10;DuDK+cu4laJHTOkD3CURt3JauN2AwZ98qYLx8UcfYujI0dzfjJtZ9YiIL8W1m2mIvZuIn8qPYMKw&#10;zzFgb8CBnqKsHBx1XY6j7nY07xoGQx73TBIYAPGEJoNerbfLU1ya6lGZGo2CG+yazm9DxpktyDyz&#10;GZmnfBkEL6SzZogMXsOsZzkD4sgguCP/nC/Kzvug7Jw7M6K1KA51RClNu4LZU/MtL7zI3IKHCYH0&#10;DA903nZnN+WBpwmeeB7vgaJj1ti2egIOO9NEXadin8ME7FkzFrtXj8cx5v9JR9bgmv8S/NZ0noFg&#10;MNhd/dZ4DutIUziztW4G+AS7p0UzFsPGbj2CPRxgPXko/JZNxJSvP2amNhp5u0fglxxbhDEYn3zw&#10;JwbjL7CdPwH+tgv43q8wd8T7GMs0eubIz2A18Us4sRJ3mz8c3mwg6xcNx3nWCGGhR3DrTjqupdTi&#10;bmEXbpIMW+v1rLY/xycDP8HgwUOx9WwUqWhCVEY9bsSWorXgCv6jO4G0PXYYwnR3gKvj2p7I02ew&#10;z3YhzgX5o5EkyDmMpmqjCkQjAyHBED3s7ICpKAtVqXeRe3kv8q/sRN65AGQzGCnHvHF7pzPu7HRA&#10;yiFX5J3ZhMILgShm2lp82g0FJ+XEvD2zJweUn3NBW6wf7scFoC58A2rDHFUm1RrhzG7KFffvuOFp&#10;nAd+zA9E5x1nXAmYjxuBs+kTY7Bt+RhspXYxGHsYpM5UHwZlCn42ncRvNSfwa/VxZlcSEAanJQy/&#10;tYbh4Z3VuLF9OmZOmIK5c9l92djCd9kUdVBHDXkPAQsH0TOW4fKGrxgMIeMvmDvqUwQuG4rDDiNx&#10;wH40xgz5O6bSyIWOjUvGYcvqSfBfORFbbSfhhPdShIfuw5VTJxAVnYvwjCZcvaPHp59+QQ1R5yxG&#10;jRuLiIRK+kU9ivPz8Z/aS/h3VSh+KjqAkZ9+jE8/fB8DVlhZ9ZzdFoyDdvMQe+6CCobQ0aiIMKBJ&#10;TypERgP9ogO61NuoTI5EzvlgFFzagvRQP8TsdWcB546ck94ouLAZpZcCUHLBG/kMgswTlX3EATnM&#10;nAw06s7YQHV6MovZVO7h5awt1qD6ogPrC1J51Q5dPPjf5frhR/rGj3mb8WO2D/5d4I+S0KXYumIs&#10;gq1HYjuXQVbDeZDG4UXhdpzzoEmn70DjHR+cXT+XgbhED7mA35o1PU73xqtEF2QcnYdZY0dhxUon&#10;2Ns50ZjlpM7fMfnrj9AeNg0X1w3DJ+//BYP/+RcELB2Gky6jcNB+JPavGY0Qm+GYPPRDTKN3LBj7&#10;OY5ttELkDhuc81nOlHcuLuz2wdXQo7gVeRdX7pbAaqYtgzAEnw4agi+GfIl9F6MQE5uO76qv41fD&#10;RfXMwJ/LDuE6a5iPGYjPPyEZMydN7DnE7unAmnkoSslCA2uMxn5UNOp1DEoV7jc34n5LA/Spt1Ae&#10;F0Yi2DWFikf4IP/8ZhRd3IKSi74opicUnF6HbFbVWUfWIu+EC0zXN6ExKoDdlCdyDtshbd9SJO1Y&#10;jLzDNig/aYPq87Zoi3LD8xQeNLb0F8kb8SJhHb5L24DvMzfiX/n+aL7OKtyGB8V6OPauHoVjDmNx&#10;hMHQXXRGqOs01WWVX1uPw06z8B+5L6KBHiKGzmD80nwOT2Jd8OCuGyJ9R2DSsE/gJLdau/li4oRx&#10;kCtCIr2+wAVPLRjiGVuWf4mz7qNw2H4MjjpJ4TkJttOHYPbITzFn9OdwmTeKgViGsz5L1X17B5yn&#10;48KhfeyuTuPYjoP4bNCn9ItP1TjUpJlT0FYSgd9qL+KX6rP4ty4U/2L39H3xYdYyn2AQ091P6CkD&#10;pk6a3HPQnqW+kzVM5ToGQoIhgTBogdBXoUlXicf3O1BfkoGq5JsoijqunilRGb4DVdeCUR4WiPwz&#10;LOKY46ftX4u0Qw4ou7gBxut+qAzzQeEpT6axDsjiwc89shoZ+6xRcNQG+vN2rCs88DDeGw/iNqkL&#10;jO/ddMTDu04MhgfeJHvih0wv/CvXmwfTGUccx+KY4xgcWE0q1oykb4zGDnZVe+wmYY/9JDzN28b/&#10;YypaE7ZqZl7PLqtJAnKWDcIWe5cPxvY14xHMbm3c5x/B03UTtgUfxMKFC7Bmyns47UrPEAP/pwTj&#10;K4RvHI8TLmMYiAm4ud0KJeccMWnoByqzmj92MAJWTMXJDQuw0WoElk77Ejs3OmPqyBEYPZR/x3k2&#10;vWIgPhv8KR4VbGX3eRq/Gs/iF8NJ+sRx/KvqGM54LCcRn2IQA/HZ0BEYsHbp4p5jTotwcqMngyDd&#10;Ez1DgiGB0OnYRVWhlVnU43udMKbdQk3aTegidzMIW1B1XWjYhNxT65HOqjon1IMH34tB8Gcw/FFw&#10;yp1+4YSCY2uQfciGVKxC0Yk1bM2OaL/DAi/aC+23N6GJaWfzlVXoiLRF9007PLrjiBdxzuhJ8cRP&#10;ub74pXwL/lXoh+MMRqjreOxaNQp+i0dgC006hLVH8LJx2L5yLFpjNuGo40Rc9p6P3/SHGJATQCP9&#10;o+kMaTmG2/ut8W3FfvzC9HfJ+EH4ihW2vxsD4h+EPb6uCJj/kfKMzz/6C3au/hpXNkxAZNB0VFxy&#10;RNpeG1z3nY+9dqMw/etBmDdGzHwYbBgE95XTMWfcV/j6s4/w1ZCPMfzzTzB5+JdMhcfBiwT/UnMa&#10;/5EgGM/jPyTjXxVH8X3eHgz7Yhi7sC8whF3Z8vkjMcDJemHPQceliDh4GA1GCUS/YDAQzboqdLc0&#10;40FLHUwZt2BIvIjyK5tRQl8ouuDHQHhx2w+G6wHQXfVH8Tlv1R0VnXKiWbPKPmFHKtYgh0RUX3FB&#10;Cws7UVOUF+rD7NFwaZVS0+VlaAtfjQc31+BptC16Mtfjl5IA/FoWiN8YjH8zGA8YIAlKqMt4BFh9&#10;Az/6RiDT3eBlw7HDZixiti3B2U0zWZeMwS9FIfjNeJgBOYZfa0PZMo/ht+qj+M3AfQ2hSDi2nPXD&#10;hxg5+D34uHhic+AeOLCY++i9v+DLj/+KvY5foeKcNSpOrkSU7yyEe8/A1U1zcM17LmuMjzCLdCxh&#10;ZjWf/jH2y0/VNEZS1X815CN8PWQQPh/8Cb4Y/DGe5e0kBcdJxCn82xDKoNArGIxdq+fj6y+GYuhn&#10;X2Dk1xNQesMPA5zXrOjZ7WqP7DsJNG8TGo3Gt7ooCcaTrg60lOeqYFTePoqSsK0oZfdUc2sbaqmq&#10;a0FMXTeSgnUMgozAMp094UTjXoPC0LUs7NyYNbmjLnITjGGeMJxbDdOFVag5twImquHSCrSGk4wo&#10;W7xO34if8nx58APwnyI//FwQgNfJ6/B91gYaeSD+XRSEc+smKzIClgyH/5IR8F40Ug2ZhJCO6kh3&#10;bLWZiMcZ2/EkKQAH1s5Ce4wPSZFAHMGvlXsZjJP4pe4Qxn/5EeuGzzHxi/fhYe+AZdNG4a9/JRn/&#10;/BsSd05GXNBUxG6ZjohN03DFawYr+KmwnTwYq+eNxDeD38eqaUMxd8xgjPziYxaHJIJkfDF4EE37&#10;E3wzYhjT8Ql4lbkbP5Qex7cFh/BdyTH8rDvLfYcxfOhwDPv8K3zxxTdYtXg8nmfuxYBNa9fSwFfB&#10;UFTBYMjzslljSCrLYEgX1cHC70lXO+qyY1CbcRPVscdRf2cX6mMOoPbmLlRdDaRheyA/1I3esA75&#10;x93UVdfFpx1QH7mB2ogGmnfVOVdUnbGD4Sx1xhrGcysZjFVoDLNh5W2HVxneeJPuiW8zN+H7bDHu&#10;TXgc7YZXSS408vX4Nm2d6rJ+LgjCbR4gP5lPasFwuM35Gq6zv4L73K/htXAsfijby8xnIjYvn8B/&#10;MAhbmH6G+y3Gr1UHGIyjzGT2MQWmjHtZ9c7BqknsJv75d4wZ/A+MY5r7l7/8Be/97a/QnZuDpG3T&#10;ELN5Gm76Tcf6WUNgzS4pkPVYoJs9bOZMxLSvP8Gi8Z+RjIEMxMcqI5KxJ7e1K3Dh2GGE7QvGpXWz&#10;8QPT1+8L9uNN3m68yd3H3z0d47/+GkO/HIZvRk5no/bCyywGY6e3Z8+pTZ7souQxziamsAwGuykt&#10;pdXhYXub6qKacmPQmHMXxjtHoLsWAv31EFRcZrd03ov1gyv9YR09gQc8bAPqbmyEiRRUX/NW97FV&#10;nXVExZk1DMZqVty2MF5Yg5pLa9AS5YLXGX54kboBb5g59WRsUpnUvZuraeJ2eBq7ll2WPV4muOAl&#10;g/J9+nr8kLUR2YfnMwhfqUA4zvgSHvO+wsZFI+BvPRZeDJD/MnZjKyai8cZ6bGMdsHXVFPyqO8hu&#10;KpRU0EOMXDfuZxd2gPXEYAz+8O8YSBpsJv1Tnen7x9/fQ/O1+UgJnoADK4dh/sgP4Gc/C0HOS+Dv&#10;tAyrZo/DlOGDMfzT95ldDcaYoYPUZMFfDv4nPKy+xrnd/gg7fgSXT59SV6insKj7gZnTm9xdaLzu&#10;ixHDRuLrod/gq29GwHn5VDzL2I8nyTswwGbOzJ5zOw6rwUEZBlGVt0GGPvRoISFPadydhiI0ZN2F&#10;Ifo0SQiGIWKrMvDCMzwwx7Qnv9RGBqDxdiAabgWiJmKzOlGkO++GitP2DAgDQSIqT9E3zskFxK54&#10;luaLhzHueMzi7nnSBlbd62jiK9EZaYP7NPGHNPFHdxyYRTEgdxmQREd2V+vxPNEDZaFL4DxrGPUl&#10;AzIMrrO+hjMLOJkOz8dqDHytxsJ/+SRcD1qKxIM2CFkzmd3WTgaDvtHA7KqGXZaRpNQcxEUWk0MH&#10;vofPPv4bvvn07+qKwr9TO9Z8hegQfhe7vp2uixDkOBtOi6dg5ujB8LX+nH3+KNL4JT758B9MTd+D&#10;9dQvEWQzDjscpuLghhVqiCTsxHHcvH6dGd4Cds9e+L7wCBxnTsZIdlEjGYxxExeiKXELg7GPwdiG&#10;AV5uXgN9XDb2bPLwhaebN3w3BhEzLziscoHdag94OG1C0KatuHzxDqrlSZN1TTDV1qO2hpK7UKvr&#10;1JPqa/W1lBE1VdUwVuqhKy5GaWoSKrIyUFNSoh4qW1tGlZdyWYoarteopWWbKu23pNSDaM3rNWq9&#10;DEZZqs+apbbLfydj//VSUQX3ieQ1fo+oXNYrUM3X/qtKzPqj18zS8zv0/BsG87ahpJLbldDJa1zq&#10;y6q0pdrXT/xepWK+r7hMSVdUhip5OG9eESpyC9SdUGX5xSgvKEV5fily0zORm5bJ/UUoy8pDaWYO&#10;ynMKUJSVj3xulxeW9aqisEKpjJ/NysxHST730Y76VKlUznVRfl6JuqLUsv2uygrLlcqpYiqvRI/S&#10;fvstKlUqQ2lBn+Rviyzr+bpWlOnbUKz2l6AkrxjF/Nvvqii3uFeFSkVqmd+rIk05hUoFOVzP1pRn&#10;3pefVYi8rALkZRbw+Mmd0dmIuxWH2DtJSEvNR1a29sTrvIIq5BfpKD0GhISEDPTzCuhxWeUMd1tP&#10;rHPchPXuwVi+zAXLre3h6uABL1cfHN51DmUl1eryKhOhMLFHEyhqFRQ1SjU6ygyGgQ2lLCMFFRmp&#10;MBYX9WvgAgIBkaVaNy9LBR7LuiYNKO0zRr5PpMFg+S5ZfxuIXhjkff33CRxqvwaDgoXr1Wq9kut9&#10;qhaZG7kAZVm3NPxqvv/d1yzSm2XgewQEWRpKq2DohcO8FHiUBIpyDQxCIWBUFhQTjEKCUUgYNCgq&#10;2NCquBQAihnkcga8NItQ8D0V0rCkUXC/vK+C31HBxqnAUA2XYPBz0lgriitRSRArCYRIti3672AQ&#10;BlnyO0XS+EsK2JBKDSjj/lKuvwWH3LmuVEqVqGWJAGGBhMrXt6LU0G4Gg6+bVcz/RYAoMYPxLhx9&#10;IiCEQJ6wJzAoIMxLy3pethkIdhgyF2lWahaBiMHdqGikEo6szGJk55Yht4CdghmKPFGBDgPc6Bib&#10;3Df1uNmuhfMqB3g4eMHOJQirXQLh4egFLzrG4V1HcWz/CSTcTUGNuERNA91Cc4oalohGBYYRtVUG&#10;gqFXqi7nwc/JRHlqAvT5eWzg0sj7Nf4y87Zavg2ERX0AUBYo1LL/dj8A6AB9MLwDhgLADIEsZfst&#10;mcHg79bAkfeZZdm2vMcsDSrtsxpMFqD4OgGoFnG/wSzZFkgEDgOB0EQoRIRDV1QKnTzXMp+NXcAg&#10;FNLIK9kwq6hKNuyi7HwUZmTRLTSnqGRjkv0l0lDYCOS9lfwukTw2uIoSSHKyighY32sWVRASDZZK&#10;FPC78thQLU6iqc9h+sNSQujyyqpRxs+XE7wy/oa34KBKxSFEZiA0UKTxa45RWt2h3KMXjH4wFCsH&#10;0QDokwZFYU6xBgD3FSiX6IOjgDAU0CGkk8hjZ5CXQSjSspAUHYeYyNtISspGOo9Fdh7/10J2BkpV&#10;yC3UEZBKLkVVGOBgYzNwxZKlPVZzF2GttSPWrnbDCms7OKx2hc2SVbBfZo/gDb7wdfPCsd0nUFmq&#10;74Wi1iDpkwaFcgtdNaHQ4DCWM1UoyCUYidDlZLP3L4aJINRRsrQ0fhMbeJ9rvCtz+iViD6+lViJC&#10;Ifo/4XhHkjqx4ddYxIatZN7/VsNn467pD8MfgNEfrGp+v0DRC1+/9ylo5D0Kmn4yg2EoKWPFTbco&#10;LKYrFLGxS4MvIgyag+jY2EVVbIBFWbkoSM+gU+TzPcX8TAkljUrAyFfvr2KD16SlaQJXDhuMpFey&#10;T4l/u0pcg0Bo+8pRyEZayAasoGHjV47CZS8YhMHiGqVcLyivJRhVCgqLk2iAUPwecQ5ZChTa0uIe&#10;pSjQt6Osuv0tMPoDocSGLyri/1bERi8Sl1DplGU9u0CpPxCa8pCbkY3U+GTcjbiNxPhUZGYwlcoj&#10;lPl0CAKQx/8hl79RHENJAKFzCCAD/L0ODgzefL7Hx/c43N22wNl2I9bZbYSLjSscVjjTQRwR4r4W&#10;IR6OCPTwRnJMGsHQnKLGoKVQWhpVTccQMMxwlLNnLGIvlZYAXSY/U1yooKhjgzZJo6dTmMyqMy/f&#10;BqSM+/pSLu0zfTD0AaNBUlvOdTZwWfbC0h8CqlYgsEi21X6BRl4jCEpV3FfV26gtnxXQ1T5ZKkcw&#10;b/8/6L/CYUmj6BZVCgrp+eke3KfnUkux2FjZsOTy22LWFQKOjtvKZYrZEwsYbCAKIgGC32upZSrY&#10;0HPZcCoELgFCpICoMkvbVygNllKuYwGDn5XPae6irYsDSaMvqDChvFhnhoXwcJ+4kgUSS60jNY5I&#10;uYY4CCEoJBjlBOOtVIq9uLhGr3JFAkhhnwhDMR1DgcL/qcgChoKBYLCWysvIRboAERmF+JgUZKQX&#10;ICenhECUKyAKFBSaU0hdYZHmGOIedIxdu24MPHkqpufyjXxcvavDnuM34bF+F2wdvbFytSdWL12D&#10;FfMWwn6xFRysV+Hs4bPqIcEKDHEKPYEQKTAMlKRSOhgr2BDoEpUZyahMZwpWJGAUa3AoGErNEij6&#10;OYdaN0OhxG02dsu+/qplL63UC4XW2LV1iyz7NPVCIqp4e18NG70ChMs+mV/je9W2GRwlrhuVZL80&#10;/j6gNFkcxQyGgGCGo7c+YYOUhq9nr68Tl8iT+4WkwVvcQoNC9pXn5KIoIxOlbAjq/apg19KwMubm&#10;RUwpVEomMkMhkkady4YktYJlnwWQ/usWMDRoNBj6IKEIkFafaA2/qLIeFSVVfXWNSMGgwaEgoTS3&#10;0OBQMoNRQTCUg/C3lxKEUrUsJhT9XEM5h6be+sICBv/fQqaTyjXolgVUVlI6YiKiEHcnTj0XWQHB&#10;wrrQDES+pICUQKG5hohgmIGwQDIgxP/cwP37Y3qiUhsQkWbA7oNXEeB/CH7rg7HOyRtrV9hi2dxZ&#10;WLNwHqxnz4avixcKmLdpUJjB0Mm0KloKpYFBVUpjYECz01CRGq+uPXwXDLlbwSK1Xc4lZbKoHwR1&#10;bOT9pWBRDV+TrJsqRBVcF5n3yTohNUmjV+qD5H+X9n4BwLKuxMYvUoD0SgOjhg29d13JAg+PBRug&#10;gsQCBRti/1RKnEHH2kJXQNEBJD0qzc5Vo1JVTLEqJXXKzWPhzX2sP7TPWcQUh2lVsYBhbvj9JY6Q&#10;x8bUH4y3XufnxWGKpLFTFlCUxE0sQPSCwgZPUIqqGlDB1NriIr0Fv0AhUmD0jZKV0eFkIKEXDKOA&#10;IQ5igaLPMUr5/1gAkTTRklap1EoB0geGAJGTmoG4qDuIux2P9FSmUfx/xSEK+BsK+ZsEDJGqKdTI&#10;kxTbFlD6wUHXyJFUysHhxED/wKieiGQBw4gdRyLgvT4EbvaeWGvvg1VWa7BkxnR1r+6CKROwcs5i&#10;XA+9AkOFzpxGWRzjbThqK+kabJj63CxUpsbAmJ+pgSEQsNE3sGH3Vz3fW8elJjMAFVwXWbb/mwhD&#10;HRt/HRt0HeEQ9cIhoCgRjrfW/2i7TxZA5PX+oGgSWDRZwFGuwobfHwgNFjMU74qNTiRwGNm4RdWU&#10;9PgGEWEpYZ4sKZOedYdAIy5RyoZQxn3a5/h5M2gVdJQiph5qaFgkRb55vaqEKQIbkzRg2f4jOERS&#10;XxSwAcv7Ndd4G45eSFTtUYkSXaOqOVWKJRJALM7Rz0Eq+L0V/O1SpKthZ6rY0KYcQ6tDBBYNhrdE&#10;IAQKAUSlVCqNEjGFkiFqKo+FdeLtaMQLEGkEgu8TIIrY2IvY0IsIgAUKTbKtQyH3FwgcZiA0SSql&#10;gTLAf1fSwB2HMntOXi/F5ehKnL+Wil0hJ7Bx3Xa4O/lh+YKVWDx9DlbPm49Vc+ZhwcRJCHL3Uj9O&#10;jUSZwTCJmEqZKvVcithTsmEaCtnjpSbAkCNgaPe0aTDIUlSuVC9wmBt1XSW3uexTxVuyAPHu/rfV&#10;Dxi6l7YunzXv66c/AuNtVREyMwxc7wODrynJ6zq17IWCDU2TBos0XgWOLJW0fRZA+kAhIGxksizN&#10;oUuwURjoIAKL7JfzF+IOKg2TUS8R/570yEV8b3WZrnefRTo29Dy+JoV2LzQWyetc6pgSlYgLsOH3&#10;h+Ut9+gnGc0q1TcTDIPmJGZViCyACBRcao5hBoMSEIoM7ais7jCDUdIrVaDz/yvj7y0nFGW9cIik&#10;ziAQ2XkoZJ2VGh1NKGKRSSDymDLJ4IEAUUxoRQoMbgsc/dULhXIOHTsDAUSGagUOHR1DhwGGtp6B&#10;urZXPbFFberC6ONnb2Kz9x74eO2Ah8sWuKzeCKcVLghw80Lo3n2wnjcXNvMWIPb6LdRK8U2ZCIiA&#10;IY6h4CAYdawzatkgq2XCg8xEGLJSUV9aSAhKzNLAaGQDfkuEQpbSsBu43lApM1awoQssChhZf1sN&#10;/DsW9Yejdx/fo8FRpcEg638oeZ2N3AxEHzSyr2//77YVGJqUuxCE/up1DyULIFxnA+sPxbv7xB3k&#10;nEavo7DRlbIAld5VuQ6/zyLpkeUcgIFgyDkTkQUcGQ6Wk2DScC3nV9Q5FLWuwSEqITglLMYVFOoc&#10;Sx8glpORAoUsBYwSglFVpqeL9KVfbwOigfGWkxASgaGYYFQZO1W6pdUeTLP4+wV6gcIirebQwJDi&#10;u5BQpMfGI+FWNLLS81k/yEgav09g4G+36F0YNOmUCov0hEFzDXEPWVfnLwr1fTVGfXfPQGPnm57E&#10;4hZciCrCqUtJCAo8BEe37XByCYSXK+UWBE+bNTi8OQh+nuswe+wEHA7ejWo2ijqCUWcwoo5gKBGO&#10;epG4BtMpGSbVs87QZyWjrqRIg4Hu0FghUHApILDhNv2BGtlY5bXGKg0OJa43VnE/JY1eLc3rb4n7&#10;6nulo6q4X6S9Xs91JfNrCgq13bfeK0Lw1vo76oNElpbUyyxCYBkE0Ea/ZEkA2Ng0NzED0U/S6AWQ&#10;MtYVMnzb6zCyjw1HJkJX7zVDUUO3krxe8vTeAQC+3gcGi00Bgw1T6hHZlrPzFlneV8b10lLNcSyO&#10;0gvGO5JzH+XVLQRKp4p9Cxj94eiVAqOfi7AhFzGV0gkY4iYEQ05Syv9VzvqiTMkCB12DQJRks7CO&#10;T0TS7Rhkp+WgQArwAsLJ31FKEARoTTqCYVY/KCz7LNsFhKNQIBEwuLS4h6RU+VJjCBh13d/2lNQ/&#10;QVRqDcLuFiHiegr27TkLd8ctcLXzg6fTJrhY2yHiVDgunTyN+VMmY90Ke+QmZKDeWKtue62jazQQ&#10;DFG9nmDo9QRE4GDvlZ8DfUYSTMV5yi0Ehv4ANLPxviXd2+tNVKNZTboqwqBJ1i3bcjFw/6VFDXxd&#10;k46wcEkQlPjbRPXcr8HxtuoItagPFPO+Cn6md90svm7iUsniGr+TOIu2tIx+adBQChjZ5mfNkkZf&#10;ztRBzlPUsoFahprVST8BQ9I2JXY+lDR6AUP2WVxES7ek52cRykYmPbvlxGJf4d8HSRkbThlTIwso&#10;fyTtBGUlKuX91a0Eo1pzFn5PLxyW+kTqETMccoJSwcF1WZbQMfTGDgWLJcWS/0sAUTLDUcrUKS8l&#10;BckEIicjj+liGYpZB5Qy9Svjbykt0SkY/ki9gFAWt7CogPsECAGktxgnsCIZmRvQ9qxnYNuDb3tq&#10;unqQVdWBsGtpiIpKw84952DnsBm2K5zhausG1+VrcTciFXExidiwzgNWM2fj8pFTBIINzEgoqgmF&#10;yCATPFJmOCSlqikqgC49HrUFucopmirL2OgJB9VMB3hXLQRApABR0m5FEAi09XelXSX/v6mREDSq&#10;ZR8UmrTX+u/7I1D6JE6jgVHPekqkQdPfRcwp1lsyQ2CRgkHUl3L13yeOIGDISb1eh+FSwCgnLFrR&#10;z3S1wqAkjb4PDE2WM/HS+AsVGOIYAsO70iApk96XxbQFHgWM+g6zg/A7LaqShlndpp6polxEwfEH&#10;NYkCROCQE4cs7AlCFV1CUimdsU2dtZc0UBXnZueoMANRkJqOtDuxBCIXRXL+gzWQuEMZXc0iAaRP&#10;sm0BQ4+SEk19YOhZQ9ElBAq+rlIppmCFdNtC/v08OlNmQiISb93BgG6C0fX4u57GB9+ivOUl4nLq&#10;kZhYguTYHOwO2Q9HGwc4LLODt/0GxN7IQiYt7PTxo1g4Yzr8XD3YoxWZ78E0Kql7a+TyXPNdZw16&#10;SadKUJWRiJq8LEj69DYEFmkwvK0qSqfULDJfDG+BQfZZGr68pl7v3dau11ZiY29ieie/Ry6of0t8&#10;rZGvNRLk/nD8TkwNJT1UcCgoLLI4iNlZCMH/DQYhYAPWhpD7tvsX9VKXWByjDww5Z6A1oloZFRSV&#10;65Wk8cn5gF7HIBCWWkVSp8L8UtUoLedOfg+HBQyDNirGBq2k3svPCCD8+xbXkGK9XMCo0BxDZHEe&#10;DRKtFtGzMcv5FnXORaCgW4jkOimdsZVglLKOEhEI1lPyPxdlZCE9hkAwZVJAsLGXE9hy1jOit8Gg&#10;1FLfKwsQfWBoKio2aHAoSKQ4Z7HOv52flY+0mAQk3olBekomsrIKBYyfB3Y//b6n68n3qL//Btn6&#10;biRm1aAgq5hp0yU4Ll8Dp6WOOLYnDA2N91BaaULs3btwsF0N61mzkBAegebaWnWLvkgDxHyTskBC&#10;QKT4NWSmwMhao5lg9MGgAdHKBtoq90TpZb1PLdwvktdVwzf0W1rWlcy3fSq9uy2AWCSgmNcFIMIg&#10;EijekgLlD+CgJD1U6ZdIuQdFl7Cojo3aot/D0U9/8LoFEoFIS5uKoJdUig1Sc4h+YCi36JM0wmK6&#10;icBjqTEUHOIYbOCFhEbAEFCq35KMgGnLcnGBcqOCpFcChDR4WbIBWlIqHXtuOXNtKK/m+wQeCxjm&#10;iyL5WQUH/3afCAWXUnOU8LN6pmLiGAKGpFElmdnIiI5Ddkq2eoROGXt0mXO8grBWCBQCCBu6pHvl&#10;VBlh0WRQQCvx9XfhKCoxaHAIEDJqJQ7Bv5mTno3kO9FIZhaUIScDs+UMeZHSgGd0jIdPv+t5/Px7&#10;dD/9FvrWF8is6EJ5eT2tqxIhviGwXWKL7YEnYCLhpsYOpKTm4MDOnZg+eix2e/uwEZSh1VSLVplG&#10;gWC0EIxmLi1TKUiOX52fCUNWCpqYSmkwaGoTGURVXJeHTui0dbXNdQGG6xo8BMUg9yYwpVLSAGkx&#10;S+5b0PZpQLQQStG7oLwlcTaz3gaj3zr1h4D0T7GUe5hdQzmHgCLuoa33yvz6u1D0SZxEcxMZkZKh&#10;WvU5MwjSw0oBq5yC9Y4aPqYkTSpmodp/qFiDQxqr5M0aGL1AmJ2jTwIGe+EKo1q37NeKeK4rybr2&#10;neIKcq2TgamUBQqt1pClwKE5jbYuZ+jN4m+Qs/lyAaHe0KKgKMvJR3ZcAnKS01EiJwbFjdjgK8sM&#10;SuokYj/H6BMBocoogcICSC8U/Iwsi/l9xfw9xXQvSSkzk5IJBN0hKQ3ZmfnIzS5SJwRzcwlLTgky&#10;M/O0VKqbYDx49h0eEowmukZZwzPU1HWivr4VcQlpcF3rDo+1AfwnTerpMPn845FXL2PpgrlYNn02&#10;skhdez1fq6tFW61M8qLBYVFTNfPg4gLoMxPRWFasAaEav0CgQ3t1nyz7+r/Wt63vt05QFCSU3Mjz&#10;36TeowHy3yDpcxSLNCdRbtILiaRhGhQWaBQgTK+kTulzkX6Q9APBAouWamlgaCmXQCBFu6V4t6zT&#10;HcQx2Iik4DcpCPqBYd5WqRdhkMYmZ4l7h4bZeDWZHYMNUCcN3tLI+Z7ea7fMEEhvXFFZq/YpqMR5&#10;lAOJ6BZcWtIpSaUEjGoBie+Vz2vOIU5jdg6u/x4KSelKmUp1QFfZgNykJGQnEQg6RAXdQR7KWUnY&#10;qszLCgGDEFSwI7CAUCH7Kct2uVzl208W9yixAMFjVkj40mPjkBIThyymaHKJTF5uca9ycwqRkpyC&#10;m1cvIOz0IQwIOZc/MDyhrqedQNx7+h3aHvZA3/4SpbXdqKqS2VQbsX//GdgsW4/zF++ioakTNaZW&#10;3Lp5G15ujhg/bChObN2q5n/sqK8jHATEVIM2wiGAKBGO+vISGLKTUV9SyAbd17h7oTCaxcbcu6/f&#10;a21ctqkl4VAyoJXLVqO27AVBto2ylG3CIHoHjv7qA0TW6XBm9cLB9zRxu9dB/kDKRQQQJW3US8HR&#10;z016C/S3IOknNnBtlIvFvFniGNK46swnTuVqArm4sIKqreQ+gYMNVQOjnPm4gCG1iFnSuM2NVs5q&#10;S2rT6yZcV5LX1fuYukmj09XByN8iqVuvLGAQWHUCkdtSZwgYxooaBUqvFBRaGqaXS13+AAoZQCjS&#10;tzKtMTL9Y33BBqwTGFivKPF3KLfgPgWHEsHoXbeo+q3tXjD4faUEooRA5LFeSWW9khafTHcoUJfG&#10;yA1OCgjCkZWRjWuXzmJXsA9OHNyKk/uDcGRvMAZ47coceDayuqehQ55T/y1aHggYr1FR/xQGkzwn&#10;rBvN7Y9wIPQCvD32wkBYahs7cflWEgL8AzBm1EgsmjIJ10+eVBB0iHMwrWqrNSr3sEiK5pq8dNQX&#10;56n0qJ0NV9TxhzKYpb2n3bLOhi/r7WzsslRQmCWw9ILSKw0Qmc9BA+SPJelUf2lzBlkGEPpB0g+G&#10;30nBwWLeLA0QbV8vIBYpSMwA9I5q9X+dTkTJjUnS89YTAs01xDHk/oxSs7toUCgwpPjO0+oRkeYc&#10;mgSMYoIjo0cCggUYy7CuSPapxqirfxsKJW1IWODQ1A+MKgsYGmD93aMXDDMUlYXFKExNR1ZcIvKr&#10;WlFlYI3Bv6ljXdMLBRu4AoLrFZSWTnGdy/4QvCuVUtFxygiFXNaenZSKlOhYZKZmIk/u6GONlU8I&#10;tZuxipEUn8hyIAjOa2bDZcUk1tETEODlgBOHtuHM0d0YcOWcYWBWVmdP0/0eND/4Fg3d30LX9hol&#10;TS9RUXcfVbomGBu7EBSyH662/vzDddDXE4z4fGwI2o9la9wwaeJUuK52QEl2ljmlMhEGgUODol3m&#10;0aNr1Bbmoq4wh06hgSGNv7PmbXX8brsa7b0iELJPfVaDpE2p2rzsD4Xltbf3KZlBaWX984egsKE3&#10;G7QaSQPEDIlFChbCw9RJE9MrQiBwqHWBREmGrS3r5qL9HUBkKUPa2ogX369Eh6VkWFOBYXYQSbHU&#10;KA7Vm3JRUohLwVtCh7GAoWQGRxprcTFzfzZgBQu3NVeRbTMYrGmq2EB1hkYzCGYoCKAFjBr22pp0&#10;BIOFsJFgVNYQMv4NfocFDEtKZQFDoCjOzEJ2QhKK8lhTsHAvru6CoaadMPBvUvK3tTRKk5ZKCRhm&#10;OPpBINBYwFFpFv8POTlZwtQzIzaeDhGP3Iw85QoFBEFuwCqQG5MISMzNSBwKWYd19gthv2wqNREu&#10;yydis/tcbHZdiANbfXDhzEEMOHglc+COi9k90fkdqLv/LcpbXyEsqQ5ZuicoqOlGQZERZ69EYNmS&#10;5Vg8zxbnL8Shqv4eLsTkwi9oH47v34sFMyZj4aQJOBKyR4OBjqHSKcIhdUdnHVMs7qsrLUBtXgYd&#10;o7IXCmn4nXSarloulfqgaOe2gNIfFgGkjUslfoeCQu3730T3UjJv8zMCxR9JgSEiOGrwQCYjEJlT&#10;Ls05ZCkQcJ0NXkltU2zk/YeARRYw3pbsl4EJcRvLeyzv164cqJJUig3e4hiSakkqIuc2+oMhhbm8&#10;T85jqNEqiwQOShqunBWWy0Qs+1Sjl6VZ8v6qSjZQAzMC87kRTVot8zYYcusyUxtjB1MpowJLpMGh&#10;1SvaFcNlKMvKRQ4dQi7+kwsOdarRG1FivEcwWGcoKDQQxDEsjb5X3N/fGSxgqHXCIFcM56dnsZi+&#10;q9KlPLkEnTDI8LSMxImyklNx8fhe7PB1wY6N9lhnawWn1YsRuN4ZR7a74WiIO3zc7bDeaTGCvV1x&#10;5uR+DFiyxH+gtfO+npAjmTA0vkYlU6qjUYU4er0MMSWdyCltwOHj57Fo7hLMm7UaB/dHwlB/H5ej&#10;s2Czyh7b/b1hu3wxJo/4CnaLFiKLBU4r0yhJqwSMDrpHV0O9UmMVi8acZLRw2cHGKVB0SOMXIEzV&#10;Co531UFQ5AECmpiqyWeoTqq9f2Pv3/j5OXmver+IkHbU1RBQLuWBBDUiqX2od8DorxZKINFcxAyG&#10;2SEs50r6A9NbmyhXMS+V+pyn8b/VKzqjWQKLOAZzbgJQzQamnUORdEtSJrlfQkaquC2wSBrGdeml&#10;SwUYrveHRiQNv0SGWt/ZbwFIfYapm66qFjpjs3YhqAKib6kKfUpzEHlcIntqYycdQ8AQx+gr5MUl&#10;yvPykZtAINhQpcc38LtF8vzNKrpMMT9rqNXAsEjcQ8GpoKCDmAGwuIhyCFnK36YDpjFduhp2CXFx&#10;ScoNxB2KzEDIveCJd+/gUNAm+Kyah2Dn+diweinslizGevtVOLY/GBdO7WU65YMQXyf4ua6E05oF&#10;CApcj5PHdmHAvIlLBq5c6tkTsC0KaaXdyKt/hogMI5w2nUTI3luIjSvHpeuxWLJwBRYtXIug4Iv8&#10;h+7hdnopFq20wewp4+FgtwJTx43C0ulTEH76NJrZ6FvYIMU5NDAacK+xgY2MvU2unMsoUT2/cgST&#10;NFwBwEi3sMjiHho0fQBpjf3/qwSCTjpWV0Mduhvr8Ki5EQ+a6nGP6V6HuJoAYqSzERCRAuUdWN5O&#10;saTYrYROClmqmg1ArgWT0SVJpXqdgw29FwaBpR8Y70pBwe/+PTBsfOxxpbGJm/wODEnDzLWISFKY&#10;cr7fAormMJYUTM+iVJuook7cp78IoEV6abzGFg2Md/QWJITJwMZZyR6/prJacwszFHKZfG5cAgoz&#10;cgkE/wc2dL1Og8ICho4qNjKVEjAIiY7vEWlQ9AdEg0MBIksLJKxzxC3SWK9ERN1Eamo2QdBcQmZK&#10;uXvtMrZ72WGnty18HJbBeup4zKO8PRxwcJsfTuwLxt7N67EvyBYhm1bBh1BssB0NT9up2B7si8tn&#10;j2DA9InTBy5fYNuzY1s40gvv4VysAd77LmPp8nVY6bgT7v6nEHY1Fl7r/bBwviPWBZzGqcg0RGdV&#10;wsbJBWOGfQ6fdc6YM2MKZowbiR1+m3jgygiGwMGGRzCaWBQ36CroIrTm/Ew0MqXSUiQzEIRDgBBI&#10;+uDQ9isgFDxm8Ts1QDRY2rlPA6HPJSxQdAgUlEDxoqsdP715iX/1vMKL+53obq5Hp9RD8huVg9T0&#10;gtELST84BAoppI0s7gy0bxl9MbIXVuI+OcMrNUEVg6PjUmYlEWCk0Qoo0vgthbzmEJokHbOs/w4M&#10;gieNTku5BA7uo4PoKK1e0YARd5GRpHJJu2QfG3yv+JqJQJSzAdbQkerFjSgLDP3X9VUmpjetvdsi&#10;dQvB7yDRruCtIBhG/g0p5HVFLGqTkpCbnK7OOUhDr9bVUfxOvYlwiGrZ2A3Iy8xAdnYOyvV0KH2D&#10;GY4+VSlXeRuMXgkcBKOcIKanZSLq1h2kp+f0gpHBovrCwa3Y4b4Iu/3t4b7OFVarbDF18Uq6gRe2&#10;+nhjz/Zt2BXiD98N9vBwW4yN7mOxzXMotrmPwlY/VxzaG4QBE5eEDJxnvbnHZcMhnLhZgcicWnj4&#10;7MHCOXSD2Q6wttsF36AzsHfegOkT5mLlSm9s33IeSbk12LT7OL7+YjCclszDskVzSOVkeNnbojQz&#10;E01s9Mo16vnPFxeiKC1VpTl1ciFhUQ5TKZ25ztDSol6HEPcw6y3X6A+HwCANXyAwg6FAeFcCBhv/&#10;fTrGk45WfPfyGf7903foefYAD9sacY/7O8XVzHC0KREIScksgJjhECeQ9KOaAFQXySgOU4p+Ejiq&#10;mcdXFzO/lkKX79EXVbFOkF60TD1OT+7Kk6JUXEcatDT2PhA0aCxuI/v0MvED39uklxRLq0NkCh8Z&#10;wpUTjFpdokmBIe7CxizFuwaTgGBkA2ePW2lCbT8wesXXtCX/njTkmjZu94FR1x8M5RhaSlXNv1fJ&#10;4lnSs6K0dOQkphBM/jY2aKO+DvJQA4uqRYRDRtNiTm7H1d3rcCf8vLq8qKiyCcWl5nRKwBAoxFWU&#10;c5iLcAWEJlWLiFsRxvS0LNy8fRcZ6bmquJb7MTITk3By+wb4Oi+A90Yn2Dg4YPaCZVhl64gtm9az&#10;4/aDP7XZ2xNBHjMQvHE0NnuOxJ6Nw+DtNAdHju7D2WMHWGPMcxtoY+Xcs2LOEgT5n4Sr7yHMnrYQ&#10;MydOxdzJ87B0ZRCWu+7H4uVumDphDlw8duLw/nBEJ1Yg+NgljPxmGIEZg/mzpvH9k+BivQiZd++i&#10;2QyGnBGvKilEQUqKAqOhrBCmvFS06ivQXl2lRpd6R6dYR2gQmGHolRkGAUHWzdt/CEOvWPRbZAak&#10;m2nUwxamU81M7RpM3M+USqB4C4x+gCjn0MCQPN8oLsHgW65PqmWAakQWQErYYBQglQoOmWtTnESD&#10;pA8Wka5QUrJyglPO7XL2uhUKFg0MbWJtmcRNimQBQ8FByTQ8Mm+V1CIWWETSWKWxaMW8Vq80qCue&#10;CQbXK6rqYZJ9Ao3AwEavScDQnEOvqzeDYYaF6g+IpGmWS+zldxRXNqpHDMqtqno2amn88oiuGqNF&#10;9TBW8zsNFGEpy8nG7QM+iDqxFVlJcagkAOJQ5WVaKqXSLDMcvXWHjFb1cwwFihmMDBbdUXIGOz0P&#10;hXQMqS8yExNxIoTO4LGQqZQj3O1tsMF5FTzWLIO321q4r16ODcsW4tB6BxzauAzbvEZj27ovsW/T&#10;Z/BxnIutm1zg5+WFAW4OIQM9nXx7ls9ZiCWrfbHAegPmTJyL+VPnMjWaiqXzbLGcKZWV4zbMm28L&#10;W/sgQlHFHPEeToTdxbzpUzFnyiTMmzETi7jubWsPXX4BmtjY5ZopedyJvrQIRekCBgOsYy/IAry5&#10;vAhtFjiqNfd4a6jWPDolxbfAoaVKWrr0v4KhUi0RnUC2CYWAoQEiMJiXZmjaZeRMlnyvZXi5PyAC&#10;hoxKSW8priAwmGjnkrerApbbAokareG6GucvrVLvVS5iBsUiAab/dmV+Ocpz5AraKtXYtWFiDQyZ&#10;tE4u95BttY+/Q3pqQzldRODRy/khcZpq1LJH1/E39Ieoka8LGPW6GlQwZTExdbGAoUa+CJTmPLLN&#10;v0cwjARDA4pgiBQ8WsqmnbGnC+bn0SGSUaxvVY1eTaVkrKNkvjF5mGAjakQWQAiHsboOxcl3kHAm&#10;ABm3zqKMnWVtQxOaux6j5f5Tvr9BwSVS6ZQ5lerT22CUE4zMjBzcvBtHMMQxilXRnXw3BiGetvBz&#10;ng1ft5UIcF2DLets4bR8IRwXTsM268nwWbkUftt2Yvcef2zxWQDfdTPh5LgWa5dZwdtxNXYFBWLA&#10;h0ylxi8L6lkwcyHWzFsER88dWGTjjflLXDBx3DTMmco0aXUArOxCsGCxMxxtNiI5jrl0/UNExKZj&#10;1eJ52LnBHeu81sNq1kzs9w9gMMvRKMOdAgYbmoEHoVCBQRdhvWHMTkJjcTZaq0rQRlDaDATEUKkg&#10;6QOFTlIj0oB5y0H+T7ewSOAwQ/GOVPH9rgSSd+BoYQOUhlIj5wAoVcyKFBwWQFg7cdkfkBoC0j/V&#10;EllgUeJ36egmlbmSLulYgxAKMwByvZksZfIEOdvdXM3fQTUbWCewYQoc2lzofZJZWvTM35v4nkbK&#10;shTV8/dXGRpRxwZs2ack8PD/07ZZE7CRG2stYGhwKGiUY4jT0flZR8i92Ko3r7+PutoW1LFR1xEE&#10;eaijPJm5V9y2QFJNFyiMv4G8hCiUF+aiijVSTX0TGlo70dzxAK33nqKl4xFqTc2qSNfqDf4Ni/pB&#10;ouoMcYyMbEQRjDQ6hpzAkxoj6W4s9gSsxxanxbCbNx0OSxZg2YzJsLeajo0O0+BrNwe+NlZw8Q7E&#10;5m07sC3YEf6e8+CycgmO7T+sbpOVe8YHTF/iP3DRcu8eq9kLYTVlKmsId8yw3Y4VLnvhun47xoyb&#10;CaulznDasAtrnAJhb++PPaE3EZOuR3ppI3z8grDZdS2WLLfG/Dkz4bpiJWuMLAZLrx5yIkO3hjLm&#10;kunJbHBabWCkY9TlpaGlohBtVcVoFTj05YRDJIBokPQCYj6Zp07wmV3jd3WFOIRS3z5p7BocMgpF&#10;0SksEPSC0esYfdLAkFpDRo7MY/ls2OIOdey16tgARSY1zq+pRkmDQ2BR2wKLQGKBxQyFXm60yS5G&#10;aVaRgkzOl7QoIAiAWQKGTLAgxW+rsVYTQa2VAQCmTQJLM4FoMctEd9DTCd4FRtRgqIW+uhn17LWb&#10;+DmBpleybZZRTu6Z2s2OI6mapFMCdSmKU1Mh92DLmW6TcoZG6Bq6UW9isS6PKTc/qrxX5m2ZpTLn&#10;1hmkXdyOnJhLKM5KYOMugoHHuaa5DU3ymPIHz9Hx+A06n37L9ZcE5AGq6TKae5jrD4HCDEklj2eF&#10;gJGZS8eIR1qGNOZSdSIvmWDs9LLFxlWzsHLmRNjOGgHnhSPYoc/H5vUL4bHOE24u6+C/0REn9q/F&#10;7asHkJWRgXyZCIL1YEGhdrPSABubkIF2dkE91nMXYNHEcVg8bSa8HNdjg/9+zLbywNz5a7Fw7jLY&#10;LFmNZWt8MW+hI+bOtEN0QiUKDG04dSqMhAaSvO1YuXgR3JevVDNaNBIMSada2MAklcpPTSYk7O2Z&#10;yhhzUmBMj0NzaQFaKwspwlFZqrkHAREHkStuNQfpu16qFxAzGL2AKAkc/QER9W3/EQD/XX2OIaNG&#10;xuIylDEIRWk5KEzLZqNmj8law8jGLlAo55AlVavcwwKLGQqL+H5xCqkrdAyCiU4h6ZF2RbIAIVcn&#10;W0QI5BZcpjodtZICagMFUk/ITCyW9zUbZYp6E+oEDKZM8kgsy74m8+vyxHBDTQsamPNb9mmvWyT7&#10;GJdq9vAChrn4l8kjyjLSUZ5fhBrWD/WmRoq9vJrYu0kDo76d+1pQX/d7GUqLkXE+AMlHHZByeiOy&#10;Ig8hP+EainJTUMLOsoLQGUxM8druo/7+czQ/fIPm7ldo6X6OxvZureaoMKdVZtcQQLRhWx3Ss/Lo&#10;GLFIZUolYMiFkom3bmG3zIjuugA+a6dhp9N4+DlMgZvDSvj6OGFrsBuuXTqEnMxsNSNKAeu7AnZU&#10;Im1qnUrk0ckHTHc4OHC5066e9WtlVvMdOLDrGM4dOkYw9mLqUh/MXr4Z1qsDsWDGbCxc5Ig5BGPK&#10;mJk4GxqNclM3641C3L52A0eOn8SSeVY4tnWX6tXqZXhSUgI2LkN5CQrSUlQP3Mmit5rFd3nsddQV&#10;yNBtHprK8pV7tFYWUSVMseT58RZItMvS+19UqM5487u0k3n9AZFC2gyEOIYFiP8XMPg+CxRvif9L&#10;70iVasjsVdlIjTyIFdmFKMkqRFmu3HZaqlIkGca1AGGBRda1YlxGjyxpkziBiaozL+XyGVnWsmgm&#10;APzbz9ub8fOLJ/jh8X1VHzXwc23m97YwtxeJK0jx2yxPUZR9sjSridtS5DbWNr61v0/8HqrWyAZf&#10;x4bOtEmXm6OGYOvYczcSBnmWdWN9i5KsCwz6xodobOxAYwOhq299Syb+9uLwvUg+aI87260Rs98R&#10;d4+sR+xJPyRd2Yu0W+eQFXcdeemxKC4sQCl/exX/tr6uDcaGdtRQapjXXHfoCYhKrwQUAYM1WWZ2&#10;Hm7FJCE9s4BuoU2KkB4XjyP+dtjlswrBLvMQ6DQfB9bPxZUT25CdxY6NMMgFlTJ/lkynoyZhIwza&#10;PFPafd+FpQY6hsOugdaOO3uWLnQgYW7Y6+OLS4eO4s6NJNi678KSNVvh6LAJcybPxtKVfliyYgMm&#10;j5+D4KCTKDXeR3aJCbev34G7mwemjBuHg5u3qry4rhcMplIEIz+dqZP0eg11bEzsfaOvozI1loV4&#10;CkwFGWgozlGQNJcXKEhaCEkLIWkhIAJJ7/0b6nJ1i5NoFxZql4hooPR3EjXaZIbl7fV+IPx/luXi&#10;SMt1YOaUS9QPIAUNG67k5kYW1xU5RSihw4jKc2UanCo2PA0sBQW/Rxq4fK8GRx2/xwwGOxgp/p+0&#10;NePbJ914fb9D/YZ6pkCt8iDdfo27gWmSpB8tNZQ867W2nq/Ldh1jUI9qE9MWgiH72/qpVb2XYFA1&#10;dIyqShb4ZWVopCs0N7ahtakdLWbJtkUNBMRAMJoIRlMDv5uwNBGIRq43cllXlIGCc/6I2WmDqGAr&#10;3Ni6DBE7ViN863JcC1mKCO6/ecAJd497I/HKEWTE3GQvzs9kZaGksASVPEZy3kNc463RKrXOApyO&#10;kZmTjztxKQoMafDS2FMJxv6gjdizxQtXj25HbnqWBgGhKaIK6RCF7JjkllaBQqbRkfu/i+VSdbpR&#10;SVk19zOVWrLEbaCVlWvPiqVO2OTqjePbtmPf9j3YfTwSR87FY7FdIFbQMVYuc0XA5sMI2HkZE+as&#10;xvgx0+C+NgB5ZU3ISC/CwSPHMWHMZJIapCZcEzDkeX7iGNUVpcinJbc0NOFeMws1bpdnJKEsNV5J&#10;ZkQvTY5DaVIMSlPitPlus5lu5WeitjgPjWWFaKooRgudpEVXroZ6FSjKTeRGJjYgdVGgBog4k+Ym&#10;b49maZeQaA24F5A/0ltAWACwwNAPiLfEBq2g+S9iQ5fGLrWCWuf3SIPUGqZZqrFrUMhr0us2MK1p&#10;Z4fSUV9PFxQAZC4vupb6jNb4RQ0y8sPcX2vsmtpquc1UpYUymtiA2fNb9mni+wi83FRWW0K3kxqq&#10;mTl/axfa2+6hvfUe2lo60dZMcdna3EFpkAgA1U0P0cLXmpsIC7dFTezpGwmJjqly+jEv3A1ehuu+&#10;c3DVdzau+MtyJi77TMFl7wm4tGEkwrzG4GrAHETudsbdU9uRdO0MMmJvoayYnYgCg4W4BQiLWOfp&#10;mKbm5hbhbkI6MliryX3bcgWxZfZzmTBB7tSTfdoMi9r8UgoEQlHIDqqIEJQQhiK6ew4/kxSbhOgb&#10;t3E7Kg4DHLwODlxh69szf/pyBAecVLeznj1wEBvXBWCBlRvmrQyC9do9sF7iiMXTF2LrniuYbrUO&#10;U8dPh7vtRuQWNyKvpAYHj53EBO7b4ReCWga0XnpN5Rg1qGH9UJCRipbGVtxraWYOq4M+L4t2nQG9&#10;KC8DBkJQnZ9NGHJgLMjVVJiL6sI8GLjU5dHaczNRlSOfy+b7s1FTlA+TTMlTUaJNrCC3yipg5NGB&#10;5svQBRhJvdjzWlylFxq11IDRRGDMSw2g/utm/Q4ICyz9QZCLJgWUd2CRfX8kcQlzQ1cNWxost2WO&#10;Lhky1b5HA0dmZJG5vFqlgfeDoIFwyOhPX6On6jS1sjYw1negua6ZkDUqKSj4u2VWyOriIr7G+qHp&#10;Hho7nqCr6wG6OrrR2X4fHQRE1N7WZYakg7KA8YigEJheRxGJgzAVYl2ZfSYYsSHLEeU3G+He0xHu&#10;Mw1RAdMRs20W0vctQM6hxUjeNRMRPuNwccMEhPlZIXLPJmRG31X1kqSGBvMZc809LKKbVBKMghJE&#10;J2UgK7tYAaDNi9UndZMSl0UllOxjfVfGNKyc9Z/sz0rPQfydGNy9cRfRd5KRklGCrEI9coqrMcDf&#10;P3rghQvFPVkVD3A73YSbcUW4ERaJTRuDsXHjASz12E/X2IaZc2wwf+o8hIbewOFLmfDZcgBzpyzA&#10;iSM3kFtkwqET5zBx0jzs8mMqJePfDGAvGFUscgSMJoLRwYPHBlmtGj1B6FUeU4981CgVwFhSwINb&#10;iFq6RW15MQtcuaKUOa9aUmXaBNAy+7mRvZ2hqAD6gjwW/gRIIMqX789nT1ikZj9s4m9Qt9SKuxjM&#10;wJih0USneWv9XfXVF731Rq000P8NkD9QLxDaugaQXJpidgALGGzoMkm2TEukNWINmno5Z2AQp+E2&#10;91sgaJT31zbzswRBAaEBoEHQhJp69uz1zRosAlhVBYGgE/N7Olj8dnU+QGPbQzR3PkP3vce41/UQ&#10;97hPA4RwEBKBo51gdBAMSZ+MdAwLLJqbUE0EkHCIZJK91AOuiAlehOigBUjcsRQV59fjSelt/Pyo&#10;Cf952oJnJREoOG6LqEAr3Dnoj9KsbAWEOltOqTpDZIZDcxGpOwwskssRm5KD7JxSdfVw7ywhJVW9&#10;kllPBIQKgaGoDBnJ6Yi5SRCiopEQn4nM3ArkFBnYwRtRUFqDQrqIOMmAMpmJsPVNT3nzS6Tk1SEx&#10;uRLJyWVIik5DWEQ8pq/ajFmrt2PKXEe42mxE5PVkrPcJwczpszF5zCQE+x9DTqEJR0IvYsZ0K+wN&#10;2AkTC0H13FE2Hrleqoa9eX5aKhposZ3tbQyWWDcbfnEuTATBRBBMJTIbepGmclGxWXIlqdzeKdce&#10;UZYZCc2SbaUKmW2wv2T+WjlHQHBK5d7pIuhkutD8fFTl5VE56oE2BjYOgUxmPWyi28iECdo95BbH&#10;YQGsZFDSgCIoFhGaXlAodceiAkZSJ0ta9H9AoyDR1iW1kYarHIN1ikxiJ0BY3EGBwXpCOUY/Z2iS&#10;h/kQDAGirZ4pE9VuVgvrBWN9F1oIhtyEVctjrYBggxcA7nc9IgyP0NL+GM1dz/Gg+wnuc/vevT44&#10;eh2ktROdLR3KIYzNj1S61d4ibmJxFHEQDZAWgiJ1jS4lBnnndqDwbAA6i8Lx88s2/PLjK/zrZQce&#10;6ZJhyopRdamJ/4N2MlCTBof5WitKoBAHqRY3YZ2RTwjiMgqRnUe3YDpUVqaD3AsuV+RKrSR3/RXm&#10;FyEtPgmxTJFibicgObUA2QV65BOEwlJJo6pRXGZgbSH3iOvUicLUGKZSAkZl6+ueqrY3KKx5hKzy&#10;DiRn8I/m1+LKjXQstt+FBauCsWCBA3YduINbCaXw896MmVNnYDrBOHHwOlOpBhw/eRkzZlhjb9Bu&#10;mBi8BjYKmVanhQ2ihr1TfnoKrZrFXDt7HIJRL42/jL05l6IGEeuIRhFTL7lEvZH1hEVNTJOa2ONb&#10;5pJqpCyTqfVfr+d73pYUu1y+pQqYCI/Mji6zBMqzNIylUhgXQ19YrGYc1xfIVPsFqC4qhDz0RmZi&#10;byB86jfo+RuYrimALNCwphK9BY1FdEhNBMZSX/SrM34HCiWvmfSSSglofSlWLxj9oBBXkBGn2roW&#10;DQrWcv3Vyn0G1hjV/F/lCaRdnd3KFbrvP1YQKD14glamUc33XuLhw+fotsAhzmF2j86O+4Sjiw7T&#10;qYHBVEqcpEOcxCLWJwqQfjWJFOstZrU1tdBxmtHRRGAbmpWLNdDRZChYTgj2nSk3g6HXrrMSOCyq&#10;1tcSDvbw7Nnjs0pUES0g6JhiyVnx/Ow8dW933I07SIxJZarFGpeuUFBCGMoIAyUglFLFTLOy07P5&#10;3ijERNxCMmuWbKZmb4FR0fwauYaHSMwxsbCpR3yuCQdOJsHJ7wQWLXLGrr2RuBFTgaNnwjFvxixM&#10;GzsBbi7BiEkpx/EzVzB79nIcCNqHOhklYa/XxAA3U7VsTHkZaQSjHW3spdrra9j4ixUITVw2VUqN&#10;UMZGZxEbIAtsbSYQs6rlpBZllBOH74iNUyQnFfsk5wj6iU6gzSOlLdXMhEoCk0iHOpFc+lBVxfy+&#10;kvBUQp6LIZNTy0hNdanckSYXAxaiks5TmZevLn8xEB55gI3Mt6vNlvj2vRoWaCzgyH0eChjlMGZY&#10;fifWEjpJpcQxzLBICqQuvRBINDAs6VKjNKy61rfAaBco+F2Scupq2tDR+YgQEAZCIHr44Olbaut8&#10;iub7BOMRweC2gGNxFHGPrg7CQTDaGltQyVS4jC5cz7pFinVLLaLqESnezYAIHAKRqkFEalRLhn5F&#10;zerzAkUdwVaOYb6MpNc1ep3DIkmzZGi6hu5hJChyfqNS3ayUcpcw3IxFanIOcvNZXJeIG9SgpLyG&#10;EMg94ZqrFBWWKheJvhaBhDvxyEzPR14e62AW5TLnlBTm5kmd3/To2npQ1foGJQ3Pkau7z8KmAQmZ&#10;dYhOMcFn63FYLbDH3r3XcCUyB6FnrmLFCnvMnDAVmwhGRk4NTpy9hrmzV2F/0EH+k7R2BquJ6YCo&#10;hj1sTloK6qTXkB6nnmlWleT9BMIMQ7Ms9XQGQyVBqGTjYY9sZI/Mhi8THPRJ632lMP5/kWVSBsvM&#10;JXK5ipyZF4jkZGQjUwy5DdUyEZtl5o86QiNSoChgRLT93nVNcjJO5oXSnKc/PKx76D5GupE850Pm&#10;zRWHU3NcERS5U1BA0c58i8xnvuUEn06vJsxWoJjdpd5ooiPXo4Upl4Ci6gxJpaRh1TFNrRdQWGcw&#10;nZOnVDWy1utgGmRqY1Hd/RQPHhKCh8/w6Hd6jtauZ2gRMB6/4PtYa9A12tmRCRD3xD3oGm31DUg+&#10;HYIbezyQdvOauoOummmQQPAuGO1MuzQ4NIeR4ryJbaCxXoZ7W7UTgepMeRNMVG0NayEzGL2AmC9E&#10;VCIY2tW6tdCVEYa0DKRHxyE1Ogk5WWVqQrUSukGZPAKNKq+oVhMolLPoLsjJVyf/osMjkZKQpqbL&#10;kZEsNfGazFTItKzQLBm9UmDo21736NvfQK9c4yWKa58gv7wZ5fp2ZNQ8wPZTyVjncxjbd0fSGW7D&#10;e70vbK3XYMH8VXC0C0RCWiVOXbyBuXPtsH/LQdTXNqneoIlBa2bwatkIclljmBQYPHgNTLMEBIFD&#10;YFDuYIZBAcHcXok9rHnk6P+S5SJAWf5v6htNotgrW6CRM/QaLH3AKGjMsGjuol10p5zFDI6mvn29&#10;+iN4yivVDT0y0596GEwe4ckr0MApKWFNJPdTVBJQDRoZ9jbRNdSJQCWZQJsOwF7Tcqbc4jANBKaG&#10;NYZAXyODDmXlqnHev/8E99jATW1Pce/BCzx6RLHh94ruYNnXfo9wdL/C48cv0U2ABAZpiC2t95lW&#10;ae7RYqpFypkQpF05gvIcdnb8DWqAgHWHQCTDvOIgFrUSDgGjWQ3rStGujWiJY1jOkFsuIzGJ5Poq&#10;49sXIb4FB2UZrZI7Dqsqa1FZZUIF1yu4r6qqWqVVcgIwN42F9rXriIu6q56/V1hQoRq9mhFd5pti&#10;YV5UalB1hkzXmZaciSsXL+LMmdMaGNXtr3uMHT0wEo5qStfyEuWmhyjTd+BoRC7TJ+ZtdS9wNbkG&#10;J69k4HRoGLYdOIup8x0wecZKBPjswelLtzB7ngv2bw1VvYGc8GlWhV8Dezg9ctPTYOJBaZaclGA0&#10;GyRdolO8BYSc0NKz0RqoPiB6G3adRbXq0hLL8r+rrp/kWqm+19Q0P5TcZdgmwFhEYCygtBBKGUET&#10;UDTJtUgCjVkCkOxjT2+RTE/aO38vpSa3/iMpmJgq9YoQCAgVOqZuldCXlKKsSKbH1x5WKQ4k1yyp&#10;Kf4ZfJm3Sk1STQcSydW10jMa8nPZGTWq3P++1BBs4N0PnqO+4xnuP3yBx09eKj3pr6evlNrvvWCN&#10;8Qpd95+hvUPqh242TLoTlwJGV+dD1OQlI+nERsRRKWF7kZ94EwZJiRnrVinEFRiaZLuVRbkCQ0ar&#10;qCa6hgKDUq4hsoDBDlVJ4OgnDRBCoSDRVF1NyUWP1azF2GkYWY9VlpSrG5Wir99ASmyaSo+KimQC&#10;aJnGU5trSs03RRCKCEdGVgGuh13Dwe3bcWz7Vuz22oidfv44fuCQBoah/Q3BeANRDWVofQl943MY&#10;mqm2V0yxXiHP9BzRJQ9w7GoGHG09sMzaEbOWuGLqzKWwmruUNchKzJyyGAeCj/AgMY9UeSWLwaZm&#10;FovVLHDoGLJfCrhG5sgEQeBoMRIMBYR53qhagmEiGHL/hdyj3a8xvyWmY3IHnkzX09EgJ8A0yb5O&#10;LrtE3K9Ju+dczrrLaxZZPmOB5O0Tepo0QMxiw5cz+SK5VMOS8qhZF7n9rvoD879KXeFa3at6bsuM&#10;8dVVlHlkSu6JkJEbuYK2Si4tKZQH5OeghMe1JCkRRekZqDI0qM5IeupOpj+SCj2QQpqq73xOMCww&#10;aCA8NQPxiA4hrtHU8RR1bc/VWW2Zb1jObUijbCUY7a0dqEy/i+wL/ii65IXqiI2oj3RD1511eJLk&#10;j8dph9GZewtyX32rcoo+MDS3EDAIxTtgWFKqOtYavXAwpeqFohcMAaJJEx3TJECwgyljpyGXmsff&#10;ikZ2Rj7kORkyrWd5uYidBWsLqS9kVkJ5IH7czQhc3BeCM1s9sW/TOuzasAn71hMI93XYvMEHu7eE&#10;4Mi+/WbHYColTiFQWGQkEMb219C3vmZ69QoFdc9xNbUexy+k4PDxCFg7B2PGknWYPNcJc6bMhauj&#10;C+ZOX4xDO07SLWSoTobuWGw3t/EfNRKMNHX9SxMPcmeTjL8TAELRVksYZJ1AtNcZKAHCiK6mBjxm&#10;gfjo/gM87OxCd3s77re0cH8jugiWauSNhKCRDZ9S22of1cR9vSIU/C4lfq5XvbDUa2CJLKD1g8Ry&#10;Gbrk+OIuajiVDmSRbMvIW4vk+7Ld/7X/sm35jAxMyKUYat0CFFMTkVwVW6OXJ+PWqisIZHRKbjgy&#10;cp+BqmW6pj2YR2bjKFRTdBpqmaqy8anzEkx7xCm6H73EPTpFfecL3OP6I0Lx+JkZCK4LNJ33nqge&#10;3ljbCr2+jtDlUfmqTqxhWlNblo/8y6wlT3ug+NJ61N7yQVecH56l+uOHgm34pfo8fmnJxL86qvBj&#10;ZzWetfF/bGMKxe9sUWB0oUmpQwODamBa3WBxjX4plaRTtbUtaui5tqaZ6SHrDqk9ZF1JJgFkjcEO&#10;IzomFVG3k9Q1TwKBmiiBaVQZl6WUPHsvOSkdly+F4cLJ4zi82RuHvByw09UOW1YtpRYh0N4GwQG+&#10;OLx7Bw7u3I5tm4OxOXjP26lULxid2roGxitUsu4orHuJiIL7OHI1D1v3XcKi5Z6YO28tpk5fjsnj&#10;ZmHapJmYMmEODu46xZ5BOygq72zhQWCjycvKRK3kl3SMjuYGNjoCQCgUDPVy2UM1G6WRDZWiG9xv&#10;bcHz56/w4mUPXryiXvTg5Ys3XPZJXn/27AWePn5GiB7i4f176O7sRHdbK+61NuNei1yC0vi2CMi9&#10;5n6AUOJgol5AzJD0TjtqcRJZtzT0erqeuaHLNWAtdYSd+/rUQDWqoVLLeQX1GfPner+nnwQYkTZJ&#10;tlZLmIxyrRNrMtYQDXSnmmoWn8yzBRS5805ql5ryMnWPhrGugw28UyuWmUb1gfESDV0vcf/xGzwk&#10;DKL7cql311PVi9dWlKkTo3Ipt541hb4oj6lbnrpeqrYkD4VXgpFyzB2JB+2RfdoR+nBPtEdvIhiB&#10;+KHkEP5Tdwu/dJbgl/sG/OdhLX54wOPcxs6RtUlLyz00E46mJk2NjZ1KDWwL6spcJXaedZSplcsW&#10;LgkGJdsCSY1IoJDaQ2oMnVwaUo20IhMSsivVSbmyihoW20Y1y+DdqBs4fGAfAv0D4Mv0aNe2ndi7&#10;ZTO2e9jAZ40VvB2Ww8d1Fd1iDXZ6rsYmVyf4BmyB/+Yd8NoYCAe3gLcdw5JKWcDgftYbr1DeSMcw&#10;vcDN4ns4cSUb+0/cxIJl6zFtzlrMme9MKOZj6thpmD5+Drb772cvwAAxx21rk2E8Hgz2yvm0/Vo5&#10;I8o8tau1iY1P0iQ9l2YYuN3ZUMuGyhSJEjBeEYg3PT9oevO90ut+evX6O7wUCTwWWF68JjAvNWCe&#10;ip7j6ZNnePL4KR4/fKw50L37eNBBgMSF+He6mpqUo1gAERdpJxwKjH6AtEvaRbU1sNFbRABaCUD/&#10;8wb91d7Y3G9b3ifSPtsuegsmSgEiw7EyLFtHMOoJSr0ayJARPrkXQhpII11FuwlJ7rAjFKwx5CSe&#10;5PjiFvfuP2Xjf6HAuE81drJ2eEgRiLbOR2jgdxqK8qGXKwUKc+kQBKNMBx1744rCbJSV5qKOv9mY&#10;lYD0kxtxV10MuJhagMS9i1B61gaNES54lByMN6Xn8L0xGj82ZeOH1lK8amMsW5lKt3YTjPt0DMJB&#10;vQ1GB+rNcNQRCosUHP2kwOhNqcxg6AkG4cisaEFiHmEorUGpgMECPCk2HmeOHcChfXsQuHkLAoO2&#10;InjrduwP3gQ/p2WwW22DZTY2WOu0EsEb52PNqrVYuWgFnF030Cl2wtcvGGtcfMw1BsGQwlukucbr&#10;3jSqvOklihteIqvmORJ0jxEWW4FLUYXYGHwSE6Ytw6TpNpg1ZTamjZ+ISaOnYvfmQ2gkGO2Sl8rw&#10;XTsPSGMTCvLzYKKFNkvQCIaAIG5hAUPcQlsXQGrYYJvx+vW3ePP9T+j5/me1fPMd10Xf/og3on7Q&#10;vAXKq2/pNAIKIXnxSgPlOSERWJ4IKM8VKEqPBJgnSo8eEJwHj/Cw+xEe3Oum+7CAJUD3W9vQwRRO&#10;1SPSqBvZoBsbe6VcQRo+/8921lT/VYREkwWSPsB+D0i9ujPOVMu6gevNaoSvnttMbZhmNNbUUZJm&#10;CRx61DC1qGlg8StnqekW97ul2BYoXuPeg5eo62AN0dKtbgnQ52ejyixdAcEoyEIVVUrXKWeqUl5Z&#10;QpWivrEVxrw0pIVuwt1tyxEZMAfXvafg+qYJuOE7AYnbp6Hg6BLoLzmj7mYQWlNOoi3/jjpJ28LU&#10;qZVgiPrD8RYYvY7RB8dbQPD/1NIoiwQMFt2EV66lyq5qR2K+CfllJpRVmtSoVFpCMi6GHsHxfXux&#10;fcsWbPb1RQiXxw4EIIQO4WlnBceV87Bl43hscLGCk81yrLRaAts1zvD02gz39Zvh6uHX3zEEBjMc&#10;ap1g0DHKGl8in2lUXMUTxJQ/xd5rmZi7Yh3Wrt+JkROWYPg0F8yas4ZgTMLU0ZOwN+gADwDdggGS&#10;kRE5W9rMRlFQUACTXCbQ9Ug1egUDa4sOgYM1hQKDKZW2rFEXG75+8x2+/eFn9Lwj2adEYEQ9Zmh6&#10;YRFIKAHkpaRhChIzKIREpLmJiJCIo/SKsLwlgsT3dXd0EFxzL89GrUEhjqBBYWn0HXJml2o3L9+V&#10;BogAZJZ8j3zfO6BIyiUnveqZzogjidQIn4z3M81oNhEYgtIgQ7XV8tRcIx2Zx7yDHQ9rhq7u5wSC&#10;KdMjcQnWGO1PUW0w0BVYtJfKrIDyFNcCVBTlMCcvZCpSjBKmZuVsjOW6CqUG1ocyXFsYeQqJu2wQ&#10;S8eI37oQWfutYbjkiqYbXqg6a4uUnXNwJ3g+bu90QW501O+g+N9coz8gb4NBEHrrC7OUYzSos99y&#10;3VS2vhMJhXXIL6/j760jGPXITs3A7bA9OH1wJ7YEBCEkeBv27NmD44eDcXK/Lw4Er8MmN2csX7yM&#10;QCziciGs5s0nDJsQELIHvoFbscF3i8UxXvXQNSBw9JfUF+UEo6DuBSLzu3A2uhY+h6MwesQkfDNy&#10;OoaOmIOvJtph6uy1sF60BmNGz8JGlyD2dG3suR6oE0udVGtzK4qKiglGJ1rkUoQ2NhIC0FZTpdUZ&#10;JtYZItYZqtZg/XGvuUk5gALhR9G/lL776d+9+l70I/UD95sl7qKkQHnHTQSQl68JCF3kBQGhnpnT&#10;rr7Uq59k//PXFItU1i4d0ojZmDssjVo1bILBxm6RANHe/LY6WlpZV5nVC4lApF0a0ec+ZuehxIVk&#10;pEbODFvAUPsk/2ZO3sLCuFmd2NNuV61jPVKjwHjEVIpg3H9GIFhfEI6u7hfqPEaN0YjqqnLoqcpK&#10;URlVjLKqUpRSxUxRylmAl+urUCGXvbR2oJaNta3zCR2tCfroy6hkvfG0OgW//OtH/Paff+Pn58wC&#10;Mq5Cn56IFqZGbW0PlFrbHjKVeqDU/A4YFjjeBcMCRa9j1FgK7ubeESmBQ85+6+kauYYuJBU1oqC8&#10;nmA0oFLfgNyMbNwMO4TQw3uZSm2DzyY/hOzcj937diMoMAAbNnhh4wZP+LHG2LBmIRbPXQArKzqJ&#10;zzZs2XOcOoWQvaEaGLrWVz3iDgqOdySFt6RScaWd2H0iGntPpyFo6wl8M2ICvhw+GyNmeWKpw1as&#10;tHHHlBmr4OG+C7UEo61dwJDra6TXaEdxcRnqpChXYLCB9IKhV1CokSkFSDWX1Wrk6uXrnj6X6IWD&#10;UIjMYPzw03/wA7df0F0ePH2NVz0/KlAULBZH+e5HlX5pgLCIf2UGhFKplhkSLeUyS6Vhb/CMMAkc&#10;3V0EQ9IpMxi9DdvsGqph8/XetOkdOJRaCASX/R2kF453ABEQxC1k6FTBwobZSlep47aAYTlHpMCg&#10;a9SxKK9t0hxDgXGPYBCIrgev0UlATO3PGRcTHUCnVG2oYq9bgSoCUcG0KTchAunhoSjJSEFFeSkb&#10;WiVTr/8/aX/hXVW2dX2j/BPf1+5t7X2fc6pOcUpOCVVQuBM0uLu7Q7AIFiAEC5AQiLu7u7u7u3uA&#10;4KX962OuvUOop5733tsurfW21hZ2tozfHKPPOdecLahk4Da39qNL/ArLs3b+fh3t3eiiV+ukOtr5&#10;G9M3SkPY3NyNJqpRJDN1CUWdiCVcHasIJZnaXvv3JdV/K6XGgPFRdXzvVQqM1NJ2RGbXM2PUMFvU&#10;qgUfMpJT4O5ohcum9Bb0DJeMb8DshhUsHz7DNdPzuH3jEs6eOYuLx3bhzKFdWL3pKLYeOA8zC2vc&#10;fuyIG1YOOHdTN8BXVPd8hHBAJFlCxi5KqRKeFxKMHGaNxNI+PAkpx6XbHli7cScmTpyOCT/OxqS5&#10;O7Fi7UGs2XAQMxZtx4Y1+xEfkYJmlkxS70rWaGDLk51bgEqm2IaOPnQ0N6hSqrmi8GM5RShaJFvo&#10;soZ0tQ4PP8erV2/w6vVb6j0D/b2ujNKyg8oWYyB5R0g+0YffNQk8lB4WDZLXGiT6LDIKiVZ2DbIE&#10;G6THUb1ifE7XGDDa6lkKMsDFU9Qqo1yhzcdigFaXait2yHXZar9zlidq+n1FheqNaqa5F7XojL4c&#10;pURrVb5Fk76cqpa5RJQAIZ6kkYBUVTFwGEQyU1bgUN5D/d1KDQwGZSvBaCUYrZ1iuAWM5wRjiCVY&#10;FcpKCYaojGadx5LiPOSkx8L35iEE3D2PZJZCOQlxKCzIV9N3qhm8LXytbvoVgUMGDdtl7hQlJr+V&#10;Rl7U3CzSwGjgeT2P9QIHJXDUsqyqJSC1Co6OUThqamSDojFgjIFDJD1SZcpvfARFjX4TjrTyTkRk&#10;NyE1vw55JXUooGS7sLuWd3Hp/CUYG1+B6RULNuQWuHj0LA5s3o8Dh41wxOgqjp01we6zN7HukDkO&#10;mDzELZdo3HCOgNnTIJyz8tUmERbWDX8Khk6qq5bmO6dmCEllA7Dxz8bFc+Y4euwCpkyZhUk/TMGU&#10;ueux+5AJTl+4hjmLd2P58kMEI50eo1eBoUqpplbk5DNQCEY96992llIaGEWjQEimEInfUGAwYIbY&#10;ir94SQM+wpKKgIywNNIgeccA/6g3b9/r9Auzh4iZhPoIiXau4BCYdIC85Gs+Z/YQIKRcGhiQskrX&#10;RUxwlJSRH0Fne9soGK1s+VtZHjURjlrW+uIHZIS8IDsXgT5BCAkIR2xEHFITU9VCy8X5hagoJiAM&#10;4HrCIZIJlgKMXKWnzb2iioqUkVabe/K5YrSrmDWkK1jrFuZt6cZkydJQ06BKq49gaBlDRqxb2whF&#10;+6ACorX7JbPGS1QRjEpmmPKyEiUNjGIGWB6yor0Q/uAEop9dQWqYP8oIdhn9iIBRVduG1o5BdPcM&#10;o1uyhkwxUVBQ7fK3eglGryrhtGwh09c1/T0YGhw1zByyp6NSNQGs1gD573DImMZfwCgTMKqRQTAi&#10;cz+CISu1p6RkwdbBDjfuW8P4mjnOGJvhtNltHD9ngcOnbsHUyg0XH7jjkoUTzphY4YTZE1y664Zn&#10;XrEITS5BVikb8bJm3eza2oGRgoZhNRWkuOEjGPqMkUswUisG4ZvRhqu3bXHyyEnMWrQBk36ej+mT&#10;52HLhj2qa2z+km2s144hOS5XgaEMuEqxbaxjGQTSWnT0E4xG1fOkwFDmW58p9AN8GhjDg4P0CC81&#10;jUjX7SvCIZDoQHkt2UTLKK//AstrAeWdprciBc4HBZA8Lv//BTOGwNfXK1Ovu/le29ja57FM6MQQ&#10;H+vsaEdbc5PyG13t7SzvapkpmC0IRWsjy0V6BjXSrAOjMDsPft6h8PYIgrdbIOUPH7eA0aOveyB8&#10;5Uj58D5fzwAE+4YiMiQK8VFyvXMqcjMyUSTL5tBMl7FskKnk8jfqpKyqZH1dSjFIGnRmXOai6TNG&#10;pQ6MFoLR0j6EFimjCEZ7z0s1wFfN/1NRroFRXsbgLytCUXok0lxNkWK9D7l2+1Hudgy1QVdRl+Kj&#10;et+qJGN0DKG79wW6uqWckjlUzBpUm0iykw6MZv7mjaLm3v8OhkChA6OGcSBXCyoRDIGvimBootcg&#10;GBXMjBUEo4KeR8DQHzUw5HuoQUZFF6LyWpBaINmiXq3ULtNAHt19gDPHz2H/8cvYc+omThjfwWWL&#10;h7B29YdLUAx8ozMQl12FjJImZJW1fKLs8laC0UIwSgbG51cSjHpCoIOjRCTTQgiGmjdVO4SsqkFE&#10;F3Tgzj0bGNPAGJ+/gtkL12Hq9CWYO30BDu07hO+++w9mTJqHmJA09QU1KY9BMFo6kFtchUp+MfU0&#10;he0Mtraair+AoQGhl4xiCxgjBGKsXr169f9BrwmJpld6qWzzWoElGUiyxLCUTf0D6Ouh52mXq9Na&#10;UJiZhkRfZ7S3tDJTsKVtqkNaRAABke7bjk8zBsFoJiD1quVmgLL1L84rRGhgJAL9whHgGw5/nzCl&#10;AKVQnUKUgnhfsO9f5KcpxD+CrxOFSP6AkdGZCPKPQaBvJBJj09hystWsalag1BGUT8GQ75pBytKn&#10;mcHcwkzR1kPAe0dQ3TaEWinFystQVSH75iUh3fUKkm0OoNj1KLoiL+J1xnX8WmCBPypt8XutP35p&#10;SMBwTTY/f/dHMLoGtImJojFgNItBpxp5ri54GlNOKZ/xP8FBMKprJGNocFRW09fw8+kzhgaHljU0&#10;MFha0YSXEo4sghGd34aUgkbklzagsKxB7fbqZvMY9ywf4uJ9H9x3jUFAdBZ9SCVyShuRU9bEwP8L&#10;EALDXzTujpn3eH/f7JEC+gjJDp+AwWMR7yuoG0J2Ncsp+gyH0ALcu3EH92lU5m46BQM1wLcUqww3&#10;46eZ67Fv53m2Ri38cvhF0Qi2tmq9U/mlbP3qu+gx+MU2N6qBvObR7lqCobppNTVTMsj2nK353wX+&#10;J+css4boRXr6+tVRZRXq5UtmGJ1evHihNDysGexBAtff368yRXd3D3/oLhTnZiI7IhBVGfGqm7af&#10;PqO9pQGp4QHKbMqgoIDRqsDQMkZzvXZtQYMCoxSlLIfkQpeIkFiEi4JjdIpGhFIUH4tmhohGlCg0&#10;hkdKd9Tu125HhsUhKiYbkTEZCA2IIjjhSIpP1UoKAUNmLys4tFJKVhmsqBMTzO+dEDR3DCswOvpe&#10;oZOqbh1mTS8XBZWzZMtFpvc9RN3djaRHu1DhcRQDcRfxWyGhqHqKP9tj8GdfKf7sr8Yf3eV42VKu&#10;oOiiz+js5u8nFzFRqltYjP4YOKQHSxpFBUdTL4Hoof57OVVdPyZbUJXMTJWjYFCVAodeUloxi1Cy&#10;/6NkUoEju5IZo7BDgZGnwGhEQXEt8mjE5XauqISwFNQgq7BWgZHLMimH8SlZQYDIKm9DdsVHZVVS&#10;PI7bsnb3+E2bL4y4+edDyinxFIX1gwRkSIGhwTHErDGoskZIWi1sHtjCw8ULCzcew8+zN2H1sj0w&#10;Mr6HHxbuwZ4D1/kh2tHAH0h6SFrbtJ6pfKa5igaC0TmIjtYWmutKZbxbCUZrNTNEdfknA3wydeMl&#10;W219afTqjeYvNK/xqcSDSCYYFcsgZaxFf+2BIhj9VN/gkFI/4evnY60VeRiqz0NfXaE2fsH721oa&#10;kRETSnC6x2SMetX9qmUMuSqNXoPGWEqpchrt+NhUxEWnIj4mBQnRSUrxOiXGJFMpSIpNRhLPk3WS&#10;c7205yQjPjIBcfFZiI3LRlRYPKGJQ1pyttaCstyoq2aJVSVT+wllRdUYMPrVLNmWThnce4nu/tcK&#10;jKqW56zrGwhGBSpy0pBsfxlB1zapkey4O2tR5bYHg/EX8SH/Hn6v8cEfLUn4oy0bvzZnYKiWWYMl&#10;VGf3cxpw7ToNDQwpqzS1EoiWvwFDg4Ng8Lf/u2zxCRg04h/hkJKqmZ9X00c4aMilnCIcOdVdiCnq&#10;QmphE+OrEYXlFI/5zBxyO09AoLKL6pFV3KBgGM0KCoR25PCYW96CvPJm5DGTCEw5xfUYZ2i4e/y8&#10;RbtHTG/4IzKrDXn0E/nMHvksn0RSRuUSimxCkVE5iPCcNjy2cUeEfxgeekZhMn3FytXHYOUUhqlr&#10;z2HnAQu+6VbUScslRlB6LFoFDKbGBpqzTqbjttZRMNoIRhuBaCMMUl5JJhF11Fcrb/H+w6/Ub3j/&#10;/hca6A94944+QaS8guYXFDg6U67vmtWPYYxOI3khvVAfzfQAM4JkhQHpfSI8rUXxGCyLU2D09vYy&#10;oAbR3tqM3KRY+g+WUvQdCgy5LJNAfASDXkPAYHkiq3ekJWfRdGeqHX5kV9B02QeOylRiVkrVJOu/&#10;jpXs0Z3Fx0WZsrNoQjqNZD6SUwuQEpfKMioFOVkFWv1dI9O3mzQ4pJySqSI035VyDXZrP0spQk1/&#10;0dkrW1S/QZeA0fqcGUMm68k07UJkeN5DyJV18D63ED7nDRBqZoAUy2UofrYBtTJrNvIqOhMfoT7W&#10;QU107CRkXT0ChuYzOqUkFr9IKFTGoJpF/PtSTmlwfDTh+nKqZhQMDY4qBQjhIBRaKaWpQuCgKnSA&#10;aOWVQNLE+KpHKZVX3Y344h41Ai5BXViuqUCg4FEFOyVZIpcxKef5fJ4ol8/JoS/JLqxBWkYRG7Mk&#10;hPkFI8jDByE+gRi3dsv58UvXnRrZf+YprJzTkVnao2BQQNQMKuVUa9kivXwAobndeOyRhACPENxz&#10;CcPEeWswccIMbNp0ENNXGmH7bnPk5DaihDSXVbXzg7RC1vJxf/IUXk+fINDFCdHerogP8EBauC/y&#10;E6NRmpWC6sJs1MuatVJesZSSWbHiA94RiA+/EAyBQ0HyK97pNPZcnveGei29UqoHSjcQKGMfMhby&#10;Rhv0E3BeEqIXIyKBRnqfXqIlPwaDpfEYaCxXJVb/8Et6j3Y107RbLgVluaWB0aDAaGtsVlOxG+oI&#10;CLOIrOpeXc46Vub/U7n8zLIJYwGDOY+3ZUfV9PgUxIaEIdTLC8Fu7gjx8EaErz/iwyOQkZCMTJpv&#10;gSY/Mxd56dnIyirWrkqjoUxLzFD7YIs5rWBNri4RlWteKllOVVQrMMrru9lqy/jFc3TQdHf1admi&#10;LJ9QhvupqR9VLPlqqiTDFCPLxxpxFtuRencrmqMf4UVVKnqzfZFhfRAhV7ciyf0JClmWNHUKZPw+&#10;CIaamChgqDGNMRmDahYpMLTrx8eacMkatZI1dGD8NWtUivi5KghIhQ4MJQJRztKqnJ9b1tVVos8q&#10;lRF6AYPlfVKx1uIXVLagiCqsaEFBBSFQkBAEZg0pryQOE2KSEO4XyO+eAHgHqes2EpiZU1JLkCaG&#10;PK8WGYV1GDfbYPf46QZ7RlZsu4ytp+/D1ilZlU6FdYOjymfGkE3xMysHEFPYA7egDJZSfti84xC+&#10;/2E6Jn4/GReNbmLu+vPYtuu6AqO8potQtPODtMLNKwgrFi3AzjWGMNu1GpaHNuDh8S14YrQbzqaH&#10;4XbtFDxuGMH79gX43TVD4IPrCHp0C2G2loiwu4tI+/uIdnyIWLenSPJ3RUa4P3Jl/VtZQIElTHND&#10;HVuyDpZAA2z9n2PoBQ22lFgy7sHsogYJdUe57wU1RCieEw7JNM8JRl1WKPoKI9FXX6LAeEGAenq7&#10;UZ6fzeMAujs1MMR4a2C0oEWBwaMM6LEllrKmSK6XUAuClSAvuwBxoZHwfOoAh/sP4PbYGt529jza&#10;wPLiBTwwM4PPMwf4ObkiJiAUXs/s4OfgjNjAUH6+NOTlyYzRChTmCGQFKCksZ6vfrFpZuZZareOk&#10;yxoy2bCiTrpP9VNBGMgEQy4gCra6hHDra0j2dUNhaiKqadhrqmpQU13FDFKGGpm631yD/s5GdLUR&#10;NDZKlfR49fSHVY30Dsw+7QStgdBJiSzzsPRAtOmgkJm6zSKCIeVUkw4M6b5VYLBa0IPxsZyiajsI&#10;BuGoEQkcuozBrKhlDjYEUlIJIMpjaBmjjCa8kMAUVLSiiCWUqJgSj5GdXcSyNAlRzAChnt4I9w1B&#10;bGQSkpPyCYcsiFCFzIJaZBIAUTZLp+xiySAfNW7KFMPxU2YsH1lgeACLNhjhsX0Ca7EeFBGIYj0c&#10;Akb1AI3JgEpdHiHZ8PKJxZHjRpg7cwUuGNkgKL4IBuvPYcfOKyguYppv7ucX0qe+jISUPOw9chwn&#10;jl/nlzzM0qQDnc11LJeq0NVQg+5G2cylCu0VRWjMS0N5YjiyAt2R5uOIKLv78L97Ge5XT8Hp0gE4&#10;XtwDF5O9cDc7CO9rR+B38zQC75xHqJUZwh9fQ9RTC8TY3UGswz3EOT5AvABFRds9QOSzOwTtHsId&#10;HiDcia2lnxvCvVwQwiyW4P4YRcF2qE6LZHlUrcx8ezt/HOm+7aZJ75TrSGrR1lCP1qZmllLNo2C0&#10;SS9VdSUaa/iDFVdQlSguKEWcrGzn5g03axv4OvBv8Lan7RM8un4N5/bvxeWjR2BveUddfulw7z4i&#10;fPyRFBGL/LQcZppc5OdVoLi4Rm0RVlrIAK6oQWNDK7/TDnXZqqzn1KxKuTpUyzXfLKXaOljq9EgL&#10;P4KO3lcoTI5B2N1jiH5iiqyIEJQwA1aXM7tVVaO6mgBUlTOzV6JUpzJmE1EpoamjR6xsZHlEMKQ0&#10;q5fflAHfSZ8o0sCQMRPpHh7QMoYODskaDTqvMbacGvUZulJKlVOjPkPLGvpSSqQyhcoaGhhlIhrv&#10;ktIataVZanwyogOCEO7pi0iW90mxcgmrXLZagVya7jwGfm6RjHNoRlxvyNXtUpZbOuWq8kpvzGm+&#10;v56yZfyUOVtGDFcdxeyVh3Dy5H2mkzaUMGsIHAKFwJGnMkY/4oqYMULz8OSJK1au2YHp0wxhYmyH&#10;4MRSzNtwDlu2maG4sJFfSj8aFBjdSEovwf7TFwnGNbR2v0BPdye6muvRUSdeogqdDdVjVKOOXY0N&#10;eNlZjTeDHSyLZJRbP4j3d5LHZTT8A16JtxDD3cMfkAFbW5CLwrhIJBKA4Cd34XrjPOxMTuDZhcOw&#10;MdrLzLUND09I9tqBZ+d3w8nsCFyvnoSr+Vm4WVyA751L8LtnCp87pvCyNIP7LVM4XL8Eh2vGcLh5&#10;BS7378Lz8UP4PbNBmIcrovz9kcDSKDUmlj+WF5ytHsDD+gkDPhrR/oEqW5ieOIaD61fiOo8uzCS2&#10;V80IhhUifYOQTi9RxEwjZVlJKQOgrJ7lD7NBSQVKcnMhCwCky9V6UcEoT0+BrFXbRCDV8jMNPbqp&#10;5i94HEZ1QY66liLN5gBynx5Avt1BFLqcRnm0E2pK8gkHDTszXQk9UnG1pjJmmAp6kfLaemaMHjXH&#10;qpmlVHv3CFo6ZN7VMNoFCmYNWVxBD8UoGCpj6HzGGCjqpZQa0yulL6W0bKHLFLqeqb+WUmK+9WWU&#10;AkO6bOW7KeV7Lq5DvgS+iOeFqneqAQU8SgmlpPMVIg0Eeg9KNvBX/oMg5EjvlFK70rgJBlvG/7R0&#10;/8jUxbsxw2Ardu+/jqdPY1BMMBxC0rB3jxlSsptVtkgs6oVvZhduu2Xi3IXrWLZiPWZNX4J5i3eo&#10;vTRmrT2O1ZsvoqCgXoFR39yHGoKRmFFKMC7h6NEraopCb08Pulsa1AaRXQLBJ2Bo6mB5NFSXifdD&#10;3RoYfwuEJs2Av8UbHv+nx6RX6+Vrba6UGHMpqwafv2DNXoustGx0lqbiXVMOBlsq1EVPibnFMLEO&#10;VEvjyDyl2sIC5EaFINHbBYG2D+FqeQU2Jqdx78wB3Dq6FTcPrsOtQxtx98hm3D+xHY/O7sWTC4dg&#10;b3oczleM4GZ+CS43TOFobgbHm9fhdPMG7M3N8fTaFTxjBnG4dRMOFrfh+cQWAU7OhMoTsVGJSIyJ&#10;Q7SLNcKsLWBPoO+x/PJ290WYgw0z4iNkeDsjLzwIpbL7Er/rju7nkHWf0n3uI9X+LEo9z6Az4hJe&#10;pV3Hh9y7+K3YGr+WueN1ZSw6yjOZMcoIRh2h0FTG84q6Bor+hWa6qmlA5zFeq/JMrhvvIBhtBENG&#10;xEUKCl0ppXqlRj0Gs4Yejr+AofcXox5DwNDrLxlD8xk6KHQqraB4lKsWi+klRLJEkGa+dRKzPaqW&#10;MaIRJwx5BCGXEij0YOQQCtG4r2dvGT916Z6R6Qs2qikda7cZ4/bDIP6HXjzyCMeqhavx2CYUKUXd&#10;iCEYjnENuPjAH4aLVsJgjgFmz10B2Ufj8lUbLN5wGus2GiE/t44pd4BfRi9bBv6/1DLsO2WKY0eu&#10;oo1fbl9fL7pbmwmAZIdaTfWfSoFRm4EPL/sVGGr0+h0D/402WCfTQ8ZOEXml653SeqoIhegTOD5K&#10;nitZq6O5CbUMgqK8IgzU5+F9WxHaSpPRzRIqifedv+OM+EBflk6tCmbJYp38P3KRU1dbGzpa29Xy&#10;lR1SWrEul27cOrbeskJKflY+gjx84WHjgITQGKRGx7CMsoXZ0f0wObQPewwNYLJ/F64c2IVbJw/j&#10;wYUzuHFsHy7I5ZZbV8B460rcNTGD5YWTOL1uHk6sXojbp04iMjAch46cwhIDAwQ62MHnnjkCH1og&#10;ztsLKfHp2jpXSeGIfGiEmEeHUeZxGr1RF/Eh2xx/VNjgz3pf/NmShN9bMvCqJpm+qBjFY8Ao5fuv&#10;qG1EZV2Tmgld1TyARoLRQTDEZ8i1HTKlvVUkYLT/HRifjoA3MGM0EAiZTDg2W+jhGNtd+xEInfRA&#10;VAkQct5MKFoIhSZZSK5YTDfvE9NdSM9RWNGmvMd/Vxuh0CRQ6DUWjlx9xpjCjDF12f6RHxbvx/Sl&#10;+7Dt+D1sOG6BnYdMsHmPEaZPnIGbZrb8T/1qIuHDoFLcfhKKowePE4zFmGewBps37cfJM9cwf9MZ&#10;rNp8gWDU6jwGwWArFptaSjCMcfTIZTU9ob+fNTvB6GLwd+rVKEeBhN6Dxw7W8iOt5Xg38lwD4q1k&#10;hDcMbOlJeoVhGuxBmQD4XMYqeHt4RPUwaZMDX/F5b3X6FArJKs9fPEddfhLaa0pRV8/aMq8YHSUJ&#10;eNuQhYHmcvR2dCCF9xlbOiMpLAQtzW005Nqs4K6WFnS1thGMdkpW5pOLmdrQVl+n8xwsI5W0MQ5R&#10;dko6HB/Z4v7VG3hw7TqWzp+HFQsWwPrWHeU3XKyskJGQplYAqWZpJPtR1JRVobCwmmUDW27pgapr&#10;VpcKS3ft0VPnsXDRamRnFKC1gXUxy6rYp9eQHeqOjAA3pLg9RqjFYXgbr0aE+UrkP1mH9sD9eJFk&#10;ine5D/C+yBEv813Rmh2CqsoKtbPRWFXRu1TzbzV29BOMQTTJQKEeDJZSMmtXgaGDQnrCpIRSA3yS&#10;KRQUPWhkltBfl/Fx2rk2u1Y/T+oTMMaUUR99BWHg8SMIrUrFlMAgR5ECorLtf1CryhJ6KP4Kxn+T&#10;eAxDA8Pxa1ZuH9my/RR2HLbE4rWHMHXxZkz4cTrmTp2FuZOn4/SxG0gp6KLx7odVQAGum9zElat3&#10;MW3+esyYuRKzpxrg+KELmLOeLdnqM8jO5I8r/oIZo6quGwnpZdh/5hIOHzJWYAz096NHZYw6dDXV&#10;a2JrrD/vbNQ0PDhAKHRjFm8Z2LqpHmM18lomGb5i1mAmGR0A1OZTfZyZO0Y6MBoKU9V4SV1DE2Ii&#10;I1EU7Y039RkYbK5kKdWJVGYM09v2yIiNUVlBwOhqJszMFt2EoptQyFV+sghZB8/bmprUwshqqj1b&#10;2s5+1uWdNK5NctFOq5rfEx+ThMeWllhusAAHtu2A7d37uHz6LPwd3FCUU6i6XuUaeSmFmuubUc0W&#10;VPr4BQhZgkYWOahhYJ00ugIDg5Vqqfs2glkcT/N5/wTSPB4jzc8ZEY52iLI2Q8SNbQi/uhIZDzej&#10;1u8cyl0PI/mWISKurkaqjy1bZPqXehlfYivN1xdVChR8v7WyDE7HgAYG/UU7jbyAIR5DQaEHg1lC&#10;9UgRihYCMTrLtkmuxZCZ1X8Fow11/Ex6ONQYhk6qu1YHR3lVG4Hg90aVUiW8XcoAF+lhGIWCKhLx&#10;eX8HRQGDvYBgyDGfQS/Sl1JjlVsmYx3acZyBwdrxaw03jGzbcBCL1p3CwnXHMG3uGnw3YTpm/TQF&#10;i+YsxwaWSO5BJfBOa8OR6x7YuoPZYvl2zFi4GXPmrofBrOW4cNYc67adwiqZRJhcjvK6XpRWd/GN&#10;dyCGtw+eMcbs+WthdOkGrly+hutmprh55TLuW9zEk4f34Gr/FP6eNK/B/kiOiURWShLKCgvR08fs&#10;QvUPDmJoeEgF9YuXLyiZIs77hoaUnsu0j5cvtakffM7Qc7nGYggDfM5LAUWBw2xDWDra+aPkJakV&#10;SnJyaGhTklEQ7YNX9DTDHfXo6+pCWoFkDAfk8bH2tk70y0RDKaFUtuhgudVJsaanOvl4W1OLWhNW&#10;LTLWIDNSZTKfTKDULu9VvUgMuLCgEOzdeQgPLR4i0i8Ynk+dmC3SVderQCQr+ekXT5agqWEwqbVh&#10;1ZI4Wo1+6vwVZurlas+4VoKd5WmO8NvbEGl1HFl+T1CenY3UsCiEO9kh1uEByqJc0VuRjDZ6isba&#10;WjZY/PwCmRwJYBXfb6VOci6P1VLNBKO6ZRjNXSPo6GPGYKM2CoaujNL3RKkuWp3hVmrSlVCN+ouV&#10;NDhUxqAE8E+goCqq2wmrqG1UpQRCoNCrWKQDQiRZQ5MGiALhk+yhL6MEDGYNHRR6QFQmESB0yi+j&#10;B6HGrWXGWL3AcGTJojX4Yc56LFi2Has2GeGiqRWmT56GeTOXYNma03jimoUHgSVYuf4AVi5cgVkz&#10;DTF59nqCsQ4zZyzFotkGWLZwJTZtOo6MtHLUspSqaehhK9CFuJRSHDx5EYf2G9O8jWBwYJDlShuz&#10;QiPr8yZ0yJFqp9S1DvzxmtSiA7Xo7+lloMhSPI3quoTKkjIU5uYhMyUNidGxCA8Mgq+7J1zsHGD9&#10;8BHu3rHEzRvmML9+Hbdu3sSDB1aws7eDm5sH/AICEBwRDv/gEPi7P0N0SABCQsMRHBKKWF8XNKT4&#10;oaWqgAHajPjsIly46YCCzCy1Ap8spKD3Fl0Eobu9S42Iy8LHnTxvY7nVQRhk1XBtpfAelUFGl9GX&#10;FpjZQL+kUENtg5rvVM/6XhY2rpOLjqpr1UzaGln7t6JSTZQTyXR1ucZDxixqGWRnLlzDggUrEOn+&#10;BKlPjyP69gbE3VmPjMdbkPNoPbKtN6EszAYNfK2M6DiEO9gi5LFuXMjBGvG+HiguKmG51I4kZp3S&#10;miaabbbOtS0UzS7PK5k9Gtv7UCNg8Dfr7NfMtwwefgJGqybpiVL+YtR0f+yNkguWxGPU01/U1knW&#10;o8cgJB89RgfBaEdFjQZGKVU2RqNA/A0Yo6J/KKIKGejiMTQgPnqNfL10cBQIBHKuA0OvPEKRR4M+&#10;bvZsg/HTps4ZmfjTNGxctQlrd2hTyidMnIkfv59IjzENq9aegpVrHq46p2Hlyk1YTjBmGmzErHkb&#10;WUotV1uPzfp5JuZOX4R1a/YjPal4FAwZ6ItLrcDhs9dwYP8FfqnDGKD57mGrLVDISh2qRKFGz1nH&#10;d/Aoq3u8fS9X4Wn+4MOHD/jll1/w/v17pXfUm/fymDax8KVkEskYzBZDMmX91QizxOuPvVX0KlJu&#10;DTCTtNBkt1bJ9QiyvimDIzkSw9XphLUKDYQwjGXPceMHiItIREJSPqLj8xAUkgWvgFQ4eibgoWMM&#10;Hrkmw9EnFW6+8bB2ioSTdzwCwtIQEpWJ4MgMBEZmIiAiA77hGfDjMSwmAxGxaXw9tuiZBcihj5HV&#10;LspkPdpKtuQ1hEVWhG9gKcUsISZVJuHJCoBi6JMTU+DlGwbz+45ws7mHNMeLSHuyD2Vu+9EVdgTv&#10;M43xR6k5fs83wi95VzBUFIju3kE1+l2QmoWgR/fgbn4JPnfNEebwDBFubkiITkA5gaioZ4utL6ck&#10;czBDNXdKxuB3JaPoBKO9hyWVPmOoMuojGI30GUrSTS9gqHlSH8GoIxQi+Uyfmm8Z4BMwOkbBEBgE&#10;jlERBpU5GOx6fyESECRTqDKKRwWEgKHg+FSjEIyqRcsgf7lPr3EGU2aPnzN9zsgP3/2Mr78Yj8//&#10;8Rm+HP81M8ACLJgxV12MNHfOGmzYaYyT1x2xcvk6GMycj+nz1mDW4m1Yv+UY5sxfhZkEY/FMA2zf&#10;eBRpCYXKfIvHqKztRnx6FY6dv46De8+hrX0Igz1dzBjtBEFKE53E1I4V75PZtb+87MEbBrgEtkAh&#10;EkD0YLx9JwabZdKImO+XeP78uZIqqwiKeJC3hOftBz73/VsM9TaiszILjbmRaC0vUAtQ58m+2TkJ&#10;+LW/Ds+7m9FDj5FWUEaP4UgTXMHb/WrtqtFMIdPQZflLuZpNLuts7GCZJGWUVk83MRCUWGc389jM&#10;+5rZOjfXtTALNqNRrrEoZ3YolTV8K9SG9NX5JaiQ7Y4z8lCQkoWsmFQkx+cgOiIdcQHRKMosou/Q&#10;WtgLxtdx9/xBJFsfRbzlZhQ+3YSuoF14n3ocfxQY4c/Ci/ij2Ipg+ENWNe978QFDr35R11VkJSTD&#10;1/IKHE2OwenKWYTaP0OkqzsSwyJQJEvzEBBVVvFvNapSSsAYUZMROxQYzBj6bEEwmqjGMWDox68a&#10;+NvXq5m1XSrLjYKhH9gbzRRUjYgZgxDoS6hP4NCBoYdjbKYoYrkk0pdNCgQGeSG9gpyPLaNGpW4L&#10;GFrX7ehzdJL7xk2ZMmX8nImTRn7+7nt8+9U3+Prf3+D7/0yC4bxlWGmwBHOmz8aM2SuZutdh547T&#10;2LZ1L2b/PANLl27B6tX7sGD5bixeIOtKzcNqA0Ps3LQfgX7JapRUgSHmm2b8BL3Fvr0X1AiqlFJ9&#10;DD6tLJF6nUZWGdo29FByFMlcqQ/D7Xg78lJdeKTPGHL8FA7JGuIh5JoLAkEN9LH+b5bFpatoxF/h&#10;HZ//7sM7vOhvQW9dIRrzotFcXcIWu5gtdhmqM2Px+3Abnnc2EoQuZJVU49J1a9RW1GFw8IXKXlIy&#10;aVDISLimTpYbasHjVlkNXFr3PqVWlhRqCjjP/yrp529iqdHE1lTU2NClqV531KlCptXUSo0uvTs9&#10;akHnuCemiLW+jKvHDsLn9nlE39iImGsrkHFvNars16LGfjlqnNaj1NOEZr4Gvc8/YODFezx//Su/&#10;+2G24gxSgpqflgm/O6ZwuLAX9hf2IejxHUQ6OiDK3RW5mblq1cgGvs+aVmYIHRidYsDlqkAC1ioz&#10;eFUJRbUQCv7eogYRf/c6VgvaNJCP3bTV+kyhTDfBIAwaFDowdBlDD4aSwPA3QIyVyhpjvYZSy8fs&#10;8Rd9AomIzx0LhZYxWErNnTZnZMHUqZj+81T865//wORvv8XieYYwIByGBgRk8Sps234Ec+evxux5&#10;KzF1xjLs3LAPj+zicPbKM5zYewirV23GrAVrsXTxejg+9CAUWq+UBkYNwbiF/XvOq8ssB2XKN4NP&#10;enZ6OkSdf5F2vyxQ8HqwA28Y6GKgWwlPG9XB57SL2tt4m4a1RZZ9rEa9TDwcHiYYDOTOFrQ2VqOs&#10;qJCl1Ft8+PU3fPjlV7zsb0N/cxka8+PV2rlSxhQWl6IyKwlvOqvRXJJBI92MrNIaXDR/xhZyUHUH&#10;97Ek6VKLAHwEQ8sacvXfp9L2mxhQ6hF1ayuK94q6h9RteWz0/+iyj16yL4XAVk8DK2NBHYRPNnop&#10;TY2Fr9lWBF47CDszI6Ql5/CxfnS0tDMT9qCHmTbQ/iGC/ILQJMv5D75DH8EYZMZ4+ea3MWDQXDOD&#10;1TIr5OcWIPTJbfhePggPk10IvGuCSHtrRDvbI4elW0VdF1qYKT6C8bGUGi2jVPmkSQZ15T0LGLX1&#10;BIOw1/A1aur0g3os02pEhIGBr6SD4iMYOjgIhCZd7xQhEP0dJKNgMKgl+OV8dFyDt/+qsWDoyycF&#10;hxzFfBvMZik1adLI/EkTMXPCj/h6/L/x1Zf/waQp87Fo3lKsNNzEzLESe7ftxdzFGzBv4UbMpPFe&#10;xixx5Nh1mF13gekFS2zcfRLzDNZj9ZINcHrkxS+frY0OjMTsWpw0von9u434pUrGIBidLEskQ4zC&#10;oAEhYwh9umNvTz+eDw+qC5LEG/T0M5jk4iJRX5+az9RFc97Sztq4NB8VxQVa7xTLqoEu1uoVBaip&#10;rMa7d7/g19/+wC+E40VfC3rqWZYUxqORYFRU1aKwtBRludkY6m5DQ00lg61TZYzz12xoNmVi4gh6&#10;+wjGaAmlA2NUfB96EQq5ZmEsFAoIqq93WC2x3ytgdMvERALE/6+X2tRFDwdBaCAYdZSAIisgZjiY&#10;IcJsGaJMFyLZ6ihq8rIVNO1y/XWzNBR9/N774eQcgvMnzyIkNIqm+RXBeD8KhmQL1TtECRiybGpp&#10;LQOppArJ3g6Ie3ACMRb7Ef3ACEku1kjycEZGWChk+f5Oeg2ZaiLzsfRgaBlDly10sx3+DozqWoJB&#10;CRAKCkKgB0MPhQaGrpQahUIPxsfu2v8pe3zMGh8lcGiwfJQEv3auB0W7T0bK9aLHmDJ+0Yw5I7Mm&#10;z8KP33yLiT/OwKypc7Fg7lIsXr4Fq1bvhMFsns83xLxlWzFtzkpM/Hke5k2agj3rduDR3We4e8UC&#10;Zy7cwrT59B8sue5dfcoP18NU2MM33Kkyxkljc6xYvhOePhEIDw1HZJA/IgN8EBsahMSoMKTFRyMr&#10;KRF56SkoyclAeX4OStmSt7J86ehlq0gY6ljjV7OFrGGLVdM1hNpupvWBETT1DKC0vBiVZcUYYsaQ&#10;Lt2Bthp18VFxSaUav/jl199VGfaqh+VFdS5aixNpvkv5YzShqLSapU0Lf8wmVFfVoLOrFxnFlThr&#10;ZkXo+tUSOgJpp3TNql4oCVaKAakk4xaERdRFkD7JFGPAUNKBoTZrkcwyBoyP0uCQJWhkJY38QBuk&#10;3NuCgoer0eSwFkP+W/AybCeGw0+iO9kJssSoXEIsk/pkunln3xs2SD14/NgVRsdPISYmCUMjH1RL&#10;X9fAbFHXSskCyzK63IRSBn1xVSN/q0aUlNejKD4QJW6mKLE/hjy708h2v4csb3tk+rupruAWvi+Z&#10;xasHQ/MWA9okQ6pON4ZVQzCUBAwppcaCUa1lDH12qFDSg6FlCP0YxthsMVZ6IAQUpb9AoTQKQbNO&#10;+ttjpX9sDBhTaL7nTp83MpseQXqglsyejz1r1+LQ9h2Yv2gNpsxegZ+nzMPS+QZYt34fM8ZmTJ1O&#10;SKYugJnRHfgFpsL2ni1MTW+zlFqD+XNX4d4Va5QTiKr6XpTX9iApuw6naRh37zjDH2cEQ6zZh7q7&#10;0EcP0NfcgB5Km2FbjY7aKrTXVEAWXZOlaVpaWW+3SBpuQk5hOdLyK5GSW07Yimnqi5GeU4q0jFwE&#10;BQTAT/ZFCI9CZGgIgtwc4Of4BD4ehC8yGgmxsYiNiESQhyNcn1jBxuouHty3gpXVY5hfMccjK2tY&#10;P34Ca+tnsH5iB5OrN2G4YT/u3nsMW1t72Fo/he1DazyztoXDE3u4Orioqxh9Pf0R4hfMvxmlLnZJ&#10;ScpU+0rLJonFfL+y1Ius4i3L3tfXyViGdN12KLXKmEVLB72JfqBQ1mkS+CjeV52fjYIoX8Td3Y9k&#10;i9WofbYaL4K24/eUw/gz/wr+KLqPDzmP0ZEfoy3k3Ea/w7Knq/8NegbeonfoPQO9GTev3MHJQ8cQ&#10;Hh6rxhAECLXaOFVeWcfg0k28K6vnsR7F5Q1qYQHZJLQh2ALNXkdR534UFT7XUBr0DIUBTiiODUMd&#10;P5cGhiYFxRgwapk19GBUCRSU8hP6TMEsINJnibH6exh0o98MeNHf3VcsMIyRPpOMDX69iv7mPr3G&#10;TZgwe/zMKfNHlsxZiJ1rNuLQ1l0wOXoKLjZ22H/QCPMMt2Hy9MWql+rU/pPYcegcps9agYPbziAm&#10;qRYhKXVw94qD+1M3HD9rijnzN8D4xA2UV9BosZyqIBypufU4b2qBnVtP0JAOYaB/EIOsifs6u9Hf&#10;3aOpS47dGCAwA1080oP0dPdiWBZJey3XT7xF58ALtA29QevwW7TIcfANXquLkj4wfdNoV1Sqa7yH&#10;WU4NtVVhuIElU2OLmnErFzLJVYAveglhbT6qmV2kx6a+uR3JKZks0YZYcrAEU+tJjSCtsAInLtxj&#10;JulVi6/J2rZdLW3o4vM7m9vQ2dSCjvomqhGdcmxsRQcDvZ0BKkHa1sxWtaUbzU2dNNI0oNJ/L/W1&#10;zPuRNZDyK5CbkY/M1FykJuUgWS6JjYxHdFgkIgJDEen6BKE3dyHm3glEW+xB8KWliLs8FzVPlmLQ&#10;fxNeRx/Ci4ijqPc5g/rCHA0MyRgEo2fgDXoH36L/+Xt+ng/oG36H7LwqGJ02w8mjRogIi9GW/yQQ&#10;sh5siQ6EgtJaFJRIaSnXTdewMerE3eu3sHL2D4iw2IAu/8Po9D2M1oBLqA+3QVWIPYpCXNX+g9ID&#10;pTpc9FBQ1QSjmmBU68AQKCQr6PXfgWjVpMsSejjK/gLGp3B8KgUHA1uCXh/4Y0HRTLnu/jHS36fX&#10;uCkGa8fPmbt0ZOWCBTi4aQ/CwzIQEJkPT0c/uHpEYd2us5gmI9yzF2L9qk1YumY3Fi3YjNu3vRCd&#10;WIX0ki5EJ5UhJCAJR08ZM7ssg/V9b7YWAwSjn+aNYOQ3wuiqJbZsPspAY80uCxewNOpneSK9PQMi&#10;3h6ib9DEx6keGt6+568xQCj6XrxGe98QOghEO3/otqF36ODx3S+/K1Pd2NSgFgfQ5lE9x3BbNZ7X&#10;F6gSSEopmVIi4xxdLU0Ktn6+3gsC10jjmkIwOlmODdBkCxRy9V5qXimOnbNUdX7/gGy/RX8jpZKU&#10;TW3dNLydBKEN7TrJ7U4GZxfLLCmDtJKIfqO1jdmwBj0Et5clUl8PSysppVhGjYrPU9Ld7mrtQH6A&#10;NfyNV8HXZAOy/OxQl5uJklBntGSEozbWBXanlqoZvkaHjsDi6nVUldUoMDrHgDFAMMRfiIZf/cbv&#10;qAu+br7Yt3UvThw8iejIGLVFsIBQWFyt1n7NV9t2VSInr4JlZivu37yNb778El9/PxE2tk7oTPfB&#10;QMR5DIadRm+4MdqjHqAp8imqQlk+x4ciP7sIWQX1yCpsRHZ5hxrHUlAoEQyVJRj8DHSRBL0egv+e&#10;JSTYeWQw/50EgrLR82adJGuwNORRM98aCP9j1hj7nDEaN5ul1Mypc0amsWRaPG81vNwTEJ9Zj+iY&#10;AsTHZuDxMx+s3XUaK5etw+kz5phruANTJ83GrnX7kJRchdzKHqQxI4THFOKY0XX89PMi3Lnhwpai&#10;D1UNkjH6kF7QhIvX72PLxkNsQZktBhm4/azd6R0GaGpFehjGqpclV88wf+Tnb9A9/AoN9BuNMvoq&#10;YDBrtA+/x8g7WUTtA8sDtnClFZCFm2XqSF9TBTpLMxR4cjVfS0kyKryuoykzmmb6NbPQB2ab31kb&#10;dyItnSaW2UOAkIUR5O8m55YwA5pD9nfoY4brkYuVlI/oZckjXcEsgfRQ0Ph2shQS76Gg4PMk0BUc&#10;MreqvhLdDbUEo4dQDOj0EYQ+PrdXqQ9N+enIeXYc2Q83otJhE5pc16HByRA1sidFYTb/XifMTUzx&#10;848/wp1B3t7SA3tre+zftBFBPsFo73qhrvNu73mF5u7X6GYDIt21w69+Vdfg18hq6flFsLa4jTWL&#10;FuPIvoMIDaW/y2JAZxZQhchMz0cqM5lcC2J77yG+/eYrfPWf72Ft70VvwcaplZ+xNA0vEm/jedQF&#10;9IeeRWf4NbTG2KI5yg7VkY4oz8kmFARBB4RI+QkB4ZPg/6sY6H8VA/d/koKBgVxKfYRDwJCgHwPA&#10;XzQ2q+izifwfLRMpMKaMnz9n/siCheuwZc0RREeVIqOwDen0Bfn5dcgtbcd9xzA8eOQPO890rN5x&#10;Dj9NXIhl8zcjLCQHhdV9yCrtRGRKNU4ZW+L7iQZ4aEEw6vpQ2dCLMmaMjKIWXLawwdaNR9HSzCzQ&#10;L2s6ERACMdjPEoYa6h8gLAziAdEgzxmMfF7n0Ct0DTNbDLwkaM0oZ2nTyh+7hS1iKwHpYqnQweeU&#10;FBciLzOb5VGvWsygk2VYO1vo7v5hdDHTNNdVI8f5KvK8bHib5vzVB7wiGL1DspLGMFtZZoVBOdIc&#10;85jAADl++qaa4yOZS133zdcTo628gA4MyRoqW4gJ1/VaKTA6BAy9udbOxZD3MTP1iSHXAyL38TFR&#10;R30dslyvI+PhVjR7bsW71JP4o8QEf5YY4fecsxhKfqCuFLxibIqvv/4PHOw9tDWeWntQmFUIc6PT&#10;MD55mvV7q/IYffQYWtb4QDB+gSyKVkPPU11QrDbCLM3MxOXTp7B07lwcPnCE1QIByShAZloulYcW&#10;epbHFnfwzb/H46tvvsPjp57aNeXtcmnrINrkMtqaKgymPMZQ5CUCYoSeCFN0xT1CW+wzNEYSkqQw&#10;VJYRRkIiYKjMoIegQgNBNrwZC4YKTppiCXgJ0tJR6TIE71eS+3TnZbrjX+HQgl0D4W+le/yvGvf1&#10;11+P/+mHaSNz5q3Dvl1mSMloQE55N3JLWpFf0oacsi7EZjUjMLEWVu6J2HPMDAaLDDFr8hL4eKag&#10;oKoXWXxOTHYTjK49wo9Tl8LCTGZudo+CkcnXunzbBps3HUELfUc/A1FlBfqMwZ4eDPfRS/T3KT2n&#10;Xg70YmSwF88HB9DRzwxBNfcMsw4uQybTfW33S9wLLcHSKzEIyWxDffcQiglGJT1Ge2cnA7gdPbKQ&#10;Gssf6dGSlRAbGppQUVqO/Mw8dPa9YCnFbEN/0jtEs6p2GdIA6iakAkdCZj4zxk01EKeW7yS0/XzP&#10;UvINErzBnm7VgTAonki8Ef/eQE8fH5ey8FOpRoAaGqNBZjLRkIjPGZLs2cESyvcBIq+uRPbdRejz&#10;X4lfEjfh98zDeJN8Gi2xVvQ4Lbh94ya+/vJrPLWxJ4C9anylu40AM/sEevhh+4oVcHjmiP7B1ywb&#10;32HoxTt09z5HQ10rqksqCUYBqnNz1Kb+JempSImOwd7Nm7Bw9lwco0kPC4pESnImZDXD+zfv4CuC&#10;8eVX38Da1kV5JplB3KbWDJMNLGVZzm7IZvZtSQ7oCbuE7iBmkIDT6IqyQGecDSF5gsZoB1Tm5xIK&#10;PQRy/BsxWBUQlD7o9feN3paLlMqbPt7H22UMZoFGASLw/CXQ9fr07+nv044Cilz4JOeqV2rW9Hkj&#10;s+auw5mT95FZ0MbyqBe5FT0KisySTgZ9C3yiK3DDIRxzDdZgO0srGct48jAAeRXdKmPEZTfjwo0n&#10;+HHKEly9YMU33YWy2l6U1AgYbbh2xxZbNxxEcz0DiYE3zAAb6GKZ0tmmNEAN6jTU1YZhaqi7g4E9&#10;rKBo7Bxga5aMIA93da1uQV03SluHUdE5ggKm6ZysDMgy922tNMHtregkIG009G00+A1NMgDYgMLM&#10;FGRERaKNr9fznOaUPqOTpruDLXc71aZTOzNETHI2jp25qQakOrrEU0jJ1Ip2AtZaJ/t71ODjRpnV&#10;aON97Q0yx6udz5WeJull4v9TYibhsYcB/ImYeXokoJU6RtVeXYWKuAC0ZsegLTcS5VEeaC0vVc/r&#10;IuQW124wUL/D/bvW6JTrQZhJVScAW/iu3peorm6B6enTDPYtLBPzmTneqjWhGqWblmDUFRagTnZa&#10;pSrSZQOZFGSnZiHQ3Qsbly3F4jlzGQtGKtisbt/Hl+O/4N/7GtZPnAhGhza1Xolg0LfI9Jc6/q5i&#10;smXJm4b0YHSHm6In6BQ6/Y+jK4zn8XyvsU/REv0MNan8TLLjKoNTBbOIsChoJFApFcgq8AUC/bFx&#10;VCW623K9SpmcCywKELmgSXdRE19Du7jp4+vqoZALnEbPBSQ5V39He9642bMNx8+bs2Jky9pDLKPK&#10;kaeDQiSZI6OYZVJmM556puLigwgYrNiO6ZN+wuQJE7Fp5R7EJ1Ygm/DEMWOYWDzDhKkLce6EOXIK&#10;mHEqOpFb1omU/Ga4O/vB+c59ON+6AZdb13m8CWfzK3C6ZgLna8aUGZzk9vWrcOG5y3VT3qd77Mp5&#10;uJqdhLPxUTibHIezKc/NTsCFcjbjbZNjfOwQXC4d4vEIXIwPw9VEOzqbUMZ8/Np5uN28Avfb1+B1&#10;5wa871K3r8DrpjHcLx+njlEnNJkehvuVk3A3N4Gr+SW4Xr8I16vn+J5MtPfI9+d4lefXTPl+L8Pp&#10;pjmcb/AzmV+F661rcOT7dTQzgtPlC3C8fBEOJqfgZHoKLlfOwZmv48yj02Ujdcmr8+WzFJ9rehpO&#10;/GyOxsfhcOkonl44jKfnD+IJZXvpBP+uCfzuXocTP5Pl7oW4u3chHuxbBMfzu+HO13S/dhFufH8u&#10;183gTDnx/V3csxNrFtNH7NgNa+MLsLl4FlZnj+L+qX24d2I37h7dDsuDm3Fjz1pc270KN/ZtwK39&#10;m/Dw1C4cXLcUyxbMw/wZM/DF51/gX198if3rVuDR2QN4fO4wbC6dhK2JEZ7yMz41O4cnpkawMbkA&#10;T9tnyMwuVsvVlKXFoS3MHD3BRiqDdIZcRG/cffQmPWUmsUVjnBtLulyUM7AFDuU/JJglyPVBOhr8&#10;HyXPL+dRg6RhVHIteGkF76P0l8DqNXq9uF58bT1E8nyVOdT/1QAjGGvHzzbYMLJx+0UkJtchm62/&#10;BHqOHEs7kEq/EZ7eiPseqdh47C4WL1qFyT98iykTfsS+radYetUgPa8BUSkVMLtlg4lTDXBy/yVk&#10;5rAk4//PLuNrFLUjtqADMfkEqIAq7ER8YceoEkbVqZRUJOpSx+SiDiQTTlGKTqnFfE29SjqQQqXx&#10;PYvS+b7TS7uQUUaomfFEmcxeoiyCLuudaupBVqVOcr96vBOZBFmUTm+VVtyqlK6OLZrol1ILW5BS&#10;2Iyk/CYk5VJ5TUjkMTG3UbutV14LxedRiSI+nsjv5aPqkZBVg4SMKsSnlCIusZDKR3x8DhIS85CQ&#10;VMDfpABJKUVIzShHRk4NTXIZYn09EWF/G9HezoiPSkBcZBJiIpIQEZ6EsLBkmulkBFNBISlwcwvD&#10;rm37sXT+Yly5eg+egcnw8E+BR2AqvILS4BuSoeQTkgmf4HQl76B0eFI3LJ5gwRwDfPGv8fjX+K9x&#10;5AwbkoBk+ASlwjc4jf+Hzw1JgyfP3fl67oHpCAiMRXxEDNLik9QCc3IxVX5qIhqiHqE79CK6As+g&#10;PeAsemIs0Jdki55EW7TH26M2I4pZpHI0MPUqYfCXSMAqKLTgLyuTI2/zWKrT6Ll6ng4g/j+RLAit&#10;zseCISsaqstl+Xd4rqDg/ymp0OAaZ0Aw5htsHNmw6QwiI4q1bMFgyWWwqIzBIAlMboCFaxoWyq5J&#10;kyZixpQpBGMCDmw9SQCakMUATcxthrmVK0up+Ti86xxbjUZVZuVQ6aXdSCnrRVL5AJJ1SqnoRyqV&#10;ptSH1PJeSo596rYS70sr70G6iO9Lie9JSQKfwayXCn4V8BL83cjmZ8iulCPfw6iYBXXH3Crtc2q3&#10;uzTx/yvxvmxmOwElq7xDEwHPEmh4X4aCT6BsU2Cm8rY6FrfznJASzDT57vh+M5iBR1XRy/eul/ZZ&#10;0uR1ilqRSsjSCEtadg3SsiqQllmG9MxSZGSVIiubmTyvCoXFdSgqrEJmTBhS/R2QEZ+A7NxyqgLp&#10;2ZVIzapEQnol4lOrEJtaicikcoQnliI0vhi37jzF0oWL6fO2w84jGn7RhUr+scUIiqN4DIwpRHBs&#10;IW8XIZDHwJgCHDlyjh7j35g8aRJWLF+LG3efwSc0AwEROQiMzIZ/eDZ8KW/KKzwXwWFJiA6PoW+J&#10;RnpsDN9jPLKStIXkclNSUUWv0R1+Gd0h59DufwrdEVfQn/QYAykO6Ip/isYkT1Qwi5SVymqDEqxj&#10;YBgjPQx6yWLP6rmf3KeDhMGuVKkd1QLRAobc5lEPkspUAogCw2DLeMNVO0c2b9iLp/e9Wb93IY8/&#10;mgKDwZfOVjssrR7Gd9yxZvMxrF+5CXOmTMbP332HHWt2IppfZjaDQlrHm4+98BNLqX3bziA9qx55&#10;bK1z5TUkcMp6kFTWj5RyqkLA0IJfA+KjNBg+Bk+Gkh4CBqW06jppgasTg1YdGdDZPGYzwCW4RTmj&#10;6iCsLO9ElTrJeXm7uiB+rHLKWpnxWvjZmpFd3MSjpkzezihqQnphPdLz65FW0Ig0Zo80Zs00tuhK&#10;+Txnlslg0EvDIsBmEpKPks8jYPAzlbTzO2YmKuBr5tUxK1QrELKzCURWsVJeXhkKC2VDxgqU5BUg&#10;K8wV6YH2DLgktbhYJp8jEKVllCIhpRgxiZoi4woQFpOPkKgchEbnwN0nEju37sC8ihiG1wAAv+hJ&#10;REFUWbNw4uxluLPl9w7LZIZIoVKZAdLgF5IK/9AUHpPhF5SEQwdO4J//9b/xz39+hhnT52DBzBlY&#10;t3wlbt56BHfPMCpUyc0rDK48+rh706t4INbfF0lB/kgOCUZqeBjSoiKQFiOg0Oclp6M01hcd4VdV&#10;mdXqcwKt/mfRG3sXA6l26E92QGeyC+qz4lFeXKWBoQ/eUcl9Evz6nZb+DyIIIgUFYVDr/45RpWQT&#10;QvExm7CUWmu4Zfze3WdG1q/bDtMTN5DNskegyKayCEliXisCE+tw7VkUFixciQVz52POrHmYPmMB&#10;9m06xsxQjxz+uCksFe7a+mHyNAPsXHcYqanVo2BkCBilAkYfs4UGh5YdxsDAjKJaUCVdZlDlEFtn&#10;Bno6j3KuAo0BN1ZZZe0s2XRi654jIgTqSEmgy2WLav1SdZWW7pySBX21hbe0RYDzSkSyIBfBLqlF&#10;blEN6+Vq5LKlFuVQ2fkVyMotRXpOiZqSkp7D1j2jEOlp2UhPzWYrX4SM/GoFkHQ8SGmmQcvvlNlI&#10;HeX75X2Z/O4yCUamDIjl1bL1r0SObM+bXUIVq2U5iwvK1EJu2fGy89FZhNw8gQSrM8hzNEGlz1U0&#10;h95AU8AFVHueQZnDQRQ7HEGh2zXkuFgg8ekNxFhfQ/h9EwRaXoDfjbO4tn8zFs2YhkWzZ+HawS2w&#10;P7cPT87ug7URj+f2w+7CIfqb/Xh2fi92LJuPz/75D3z22T+xa+1S3D21G5uXGWAGK4elc2fi7PZ1&#10;9CrbcO/YDjw4vQ8Pz+7HgzP7ce/UHtw9uRd3TuzBnZMHYEndP38KQR4eqsxKT0pDJgHJjw9HQ5gF&#10;uoNYYvmdRIvvCfREm2M41RZDqQ7oS3ZES6o/qgpkJrQeEFmJ8G8A0OnjlgF/95iUVjo4CEMlJevh&#10;ampWgIjGnT9pPt7E+OHIw0d+rGWraZh72Kr28NjNoGZJQFDcQ3JorN2weOMxrNh4ALOmz8XsmQZY&#10;v3wHoiJy1VhHKg22lX0AZs5ZhO1r9iGZniNP10JnsPZPLaFnEDColL8AocEwRvy7AoKCgVB9AoME&#10;UimDrbSV4GrKHqMcnXKVJOhbCIK2wNZo4Jcy8NViXLIol6hebVMl0yEKSqpRUFyJArbQBYXlVCny&#10;ZbnN3CKl3NxCBmwBsjPzkJmRg4z0LGSwTEhPzUA6S4W0lDQe+aNn5CKLwMjy81klLYS3jeDqMxkl&#10;oEiJxsySTYCymYFy8gmi7EBK6GSuVVFeMUr598uLilFeWISygiKU5BOUPFEhSnPzUZyVhcLUZGSF&#10;eiLV7SbS3C2QHuCM9FAvpIcFICUsGEmhoUgMi0RCeBRiwqKpWAT7h+Povv2YzbJ49/Zd8PGPQai6&#10;4jAdQZFZzDDZCKGOHj1LMP4Ln3/+GY6cNYVfuMyMyIKrVyy2bNqFqT/9hGWLl8LygR38w9IRGJWB&#10;4KgsBFH+fD0/yiciE55hvD86CzGRcUiOjmPmSERWchqyUjKQxe8uNzkJNRE26KJJb/c9jmbPY+gM&#10;Po/BhAcYJCADqY7oTnNHfU6y1qNV9jHY1aaVY4JfNBaMTyCR/UUodZ9OZYRFb8TFpIvGrZ29Zfz1&#10;s/dG0jMbUEAg9Mpny5bLoEwuaIW1fyEsHvpi6yFjLFy8Bhs27MTsGYswj9nB9Vkog6wD6QUtsHYJ&#10;wZy5S7B+2RYksK6VXikBQwJajHFSSQ9SSgkFlcbSSkGhjpIdPsLwCRSETtMYGEo05VDZDHwpeXIY&#10;fEoCA8sdBQJLn48ZgJ9vVPVqWyrZzFBTDYoIg2z+XkQYCgtZuhSUUrIObREKGISFuQUoYCDmZbMh&#10;yMpBbmYOsjOykZWeiYy0dIowpKYREopgZPEoxjO7gBmgWDoi+N6Y0fSZTDJbNj9XTnEzsxLfI8HI&#10;L2DDlF+JQpZOJfzbZbKPH6GoKiqiClFVzGNJCeoqytBUXYGOumr0ttRhqLMRL9sqMFwVjd7yeHTU&#10;FKO9phItVZVqJfSaskpUlFaqpUOLCthg0ZNkq3KtHE4Oblg2by4MZs2B5T07+pJShCcUIzy+EOH0&#10;GidPXGQZRTD+9TmOG5kx8AlNLEuzOPqJ2Dw4eoRj9fJ1mPrjj1i6aDEsrRzgF0pzrpTC8oxlGuVF&#10;aEJiswlGPOIiY5ESE6v8R2Yiy8EU6S4WH5KG3NR0FIczS/jRg3gfQaPbATT7HKNZv42BRBv0Jz6j&#10;abdHW5ofKgoKGey63Vz1gT9GKjP8H/QpGJq3GC2l5EIlwzlLR2zvuxMGyRQCRreWMVhKpeS3wdYr&#10;GQ+tnLFhx0nWmQaYO28Zpk+dh4UzFyHIJ4lByMAtbMFTjyjMWrAcKxeuR1w0A4lQ5DPAswhGBn1I&#10;Mk14MksqKas0ddN7MEOIWSUEYkRFHzPEp1DolU0ApPbXQGBg8VxJLbs4tizSgMhXEhjqUVRaqxNh&#10;ECBKqjQoisoVFEVsoYsYlEUFxYSCrXZ+IVWgtv/SlKcWYyjMzUU+IcnLFkiykJMhPTCZyGQGEViy&#10;MwlQbgmDvprvU94TM1hFO8s3ZlEllqxS1knmIjgFRXxPfG4J34esVVtZXKLbj68YdTrVlpVQpWio&#10;LIdsxdbVWIOB1no872rCSHspXtbEYrA6DT0N5eiqq1TbKrTwuXWl8nqlzDilKJEMmKeVaZks/zKo&#10;pMQMnDx4CLN+noi1q9bBhX5BrlkPCk/FsSMndRnjcxw7eRZ+geEICIpAYFAUAgPC4ecbrFZGvH/r&#10;LubNmMHGciIWz5+Lm1euwvnxQ7g8soLLw/twfmAJVytLuN25Dv8ndxHubIM4Tyck+XshNTQQGbIy&#10;jBj15BRkMvPKuEpedDBqvM6jzeMA6l32otblANrDrqI35gH9iDUBeYbuFBfU5iarWcyyZ0a5DpK/&#10;wvJ3YIi0DTB1vVJjNC63pHN8anbdiJVNAOITGBgEoojZopCSFj+ruJ0tSBF8vcKx9+A5bNq4G9Pm&#10;L8PESdOxceUOeolyliqs7VknO/nGwWDJahjOW43oCKZ4to4CRxaDW0qgFJZTKcwaCgpmCJFAId2r&#10;Aob09CjDqiQlk/b/pHSSDJGtNAYKKlcn/eK8Won0UbKGaZFSPYqZfovKNCiKmY5LlKo0U0sVF5fz&#10;vJznbLGLGERFJTqVopQtt6YitXOSSDadFAk4hYQmn8Y4n6VWPksgNRlPfIqsl8oyKo9QyPepqQP5&#10;BKOQYMjSkmIiK8prUFVWRZWzhWdWKCMMPDaUEwSdZHOa+vIytUtsO8GQyYkDLbUYyPPFy7T7eJdl&#10;hXe5j/Am/xleUyN5jniR54KhbFcMZLqgJ80R7clOaE5wRF2UHcpDbFHgZ4Mc78fI83kMj1tGWGsw&#10;EzMnT8TFg7sQ+tgcJ7etZcb4Bz7/7DPsW7ccdsZHYWdyGE8vHoAtfciTs7vx+NQ23D28Dhb7V+Lk&#10;+oVYMutnLJ49BQumToTRliW4fXg9H9+E+8e3wer0Hjw4uRP3Tu7BvdP7cf/sQdw9fQiWp0SH8fDK&#10;ZcRFxDLjZiGbni07jY1OQjxKfa6hyXU/6hx2ocx2Oxp8z6AjwgKdUQ/QGfMY3TIukswswiyrwVHH&#10;wBcg/h4KtY3ZX+7TZxDZ43BcblrT+ILC9pH88i6VKQSKYkqOonzWw1lFrWqcwuT6I5w5cwuzF63F&#10;zxOnYt702TAzukUz2siSoBUuAUlYuGw1lsxZhoiQNA0MVTJo3Z0pLKdSSrpZTumzhD5TSMk0Bgo+&#10;V44CRpZAwcBSXkLKJ13ppGBQQIiH0PkISi3eKyPjPMruOkVjJGDIxLgSfnElBKSsrIaSelW2+aXk&#10;+BeVywIBVIXM9ynXpL9PSW5X8IdQYktVxXRc1fxxLaSaTqoLJbVdKBXxdpnMG9ItZFxd3YSaKtkC&#10;rAZ1lZWoK2cLL8FfUYomkexJWCnnvE8yRkmRAkM23hEw+ppr0VpFL8PgSQ32RYa/PQoCH6Mm7D46&#10;Y++i0f8sShz2qUmJmffWI9vmMHKenUXyw1MItzyJoBvHEWB+BP7mh+F3/Qh8rh/F4Y0rMOXHH7B0&#10;1hSsWzBzFIyta5bi3qXjuGtyGvcvn8eDa6Z4aGEO6zt3YHP/IWwe2cLmsQNsn7nB5LIlDObOx9QJ&#10;32Lhgvm4ce8Z3PwT4BXE8krKLHoO8SD+4kWic+AnislDWGwW4uPSkJZM75FCKNKzkatTDrNJntc9&#10;VDgeQZX9XhRYbUHxs+1oCryE9vDb6Iy2IiDWaIt3YBZJ4e9TrQDRMoaAItKDoIdGA0e6ezVpxn7c&#10;+S3nxzs88BvJZ8tcUNmFwioCQRVXydV33arFz5WgzmuGjUskU6YVjh45jWlTpmHSD5NgdduZrR5b&#10;Qwau1JGLVm5kSl2CMH4BxVUdVCdra5pOKlUHxkcoPoKRLjDogNCg0HqbFBQ6SReqlB+atIWzPi6e&#10;pbtuV6mZYDQTTJlZqS32q1/4V00lEKPFdKmJXwQlLUVFJb8kqlL20tapioErW+zKNIvqmha1iX9V&#10;XRuqP1EHZGPIyvqx6h4j7XaVklzNJkvItKKurhl1tY1qfam6KtnmuAINVeVoYvmj7V77FxGQ8vQY&#10;FKQkoJVlkpRSffQYg+31eMFy6mVvM171tWKktwVDHY1ob6hBdVEeKpN9UZnkjqqcBJZmJahhaSXl&#10;WkG+9H6VacoppecoQXp6AdIziuHpGYQNK1YRkAmqR+qfn/8TB05egleoGOocBnQOQugzwhMKlKKS&#10;8hGZmI+IhHzNf8Rk06in45r5YyyYPU+BtsJwNR7YuMGXnsOfZZoYfVleyJ/mPEBEOGLicxQYSfH0&#10;asnpypznpGUij34un74uj2VqHs16hr8Tcm0Podh6C3IF+AcbUO1xipBcQWvILbRF3ENb9GM0JPsz&#10;ixQw+NmoEYxKnTRINDA0eD71KuN2Gx4ab3XDaSSPJVMRwVAZo6prVAJGNqGJy2qCT1QxnjzzwdGj&#10;pzBjxmz8+N0EHN17AZmZNQzENn7ADKxYsxXzpi6k94hj68iWslrA0uAQAy7llL6E0oOhjDaVSTAU&#10;EHopMDQ4lHHlcSwQY5dXLCCcSmq1B23pFP10Ym1K8cf5MTKbUy+1PqqslUrJ9QfSissWvmqFPAa9&#10;WjFPVrdQ6kJNg6gbtbI0jO6abFEtVSPi/SJ1kY5Oclser2uUDVQ6UN8gy1W2or6uCfW1DVAb3ldX&#10;KjXTVMsmNC0ERHaWUnsT8nYzYWmtLEFzUQqyIgORFRtLn1GpmW+CoXxGbyteD3Tg7VAn3g134d3z&#10;brzrb8RAeTQ6C8PQXpGDdr6e7Hko2aimhCWidDDkFKOAyskuQgbBSE7ORXJKHhISsnHq6Fn88O3X&#10;+Pqr8Th66gK8Q9PY4qfDl0EvAR0cQyNOUx3OgI7k8yPislSrHxKTiaCodAQSAJ/ABBhfMsesadMw&#10;deIEGBquwJ17tnB3D4Sbmz/cXP3g4uxFecPP0x/BPgGICAxDUpQY9ERkJaaowcH89HQU0MMVCCRp&#10;GcjPyEJGeCDirE4g6+5Gaj2Sbq5EwdPdqPW9hMYAll/Bt9Ecehf1cs1IZqK2JRuzvB4QBckYMPQa&#10;l5vLUqqobaRQoFDZgsHMY4kOjHwGa2pBM9zDSmDnmgKjSxb46dvvMHnCz5gxeRZOHLyI7ByaWAZn&#10;SFw+1m7ajdmT58LPPVxdpCJwFLCkymVJpUaLCULqX6D4CIYmNcqswJApJdr4hICRS+XxPjGuAkO+&#10;qts16cHQVqGTFeja+FlE7cx8H1ewk/JG1ifSX2gvJY1chC8r4VWx5dfUSQhEH0GQxeMEhrGqk40X&#10;leRKwF6lj/dpt2WlD7nYqUHNQpUJd7IGVTsa1Xq0TWiqrSMY1QSiEi01VaPSb9KppINDwOgoS0dV&#10;RhTiA/2QHBEB2UphsL0BzztbCEYbXhGMd0MaFB+e9yowRmoiMVAWga6qbHRUF6O1ohBNpQWoLsxD&#10;cVYmClLTkZ2czABMRHpcHBIiIhETGoZY6sLJ0/jyy2+watVmLJ47G5s3bMTD25Z4dv8unljcgu2t&#10;a3CwvAoXy8twszSDm4UxXG5egvON83AyP6fkeO0s7C+fgvWlYzi4YSXjYyIbz5+xbN5smB/fDecr&#10;J+F2/Qw8b9DcW56D/xjJpkAB9y4iyOoyQm1uIPzZXUQ42yLa1wtZSSytCEqe9BAmJiDV5SYyrHYg&#10;3XId4q8tR/IdZhGvsywnr6LO/wbqAy1RH/IAVXE+qkerUjbbGQOGKqN0WWNcbnXneGaFEa2E0mAo&#10;qSYYlAKDAS1gPHRPhaX5E1w6b4rJP0/FxB9+xIypC3D7ujWKilm/l7ciLLEA67fugyys4O0cpMAo&#10;EzAqOxnIDH6ZNsGsMQoFJUCMQkEYPs0YY8Bg0IsEMNWrIwZ2jJkV+PQqElUyAxIKBUZ1B4EQtav6&#10;Xq1XJEe5kIYlkF76MqhqFIa/ACGt/pjA17KFDoBmCf4xkhW/R9WNJoLR3KytbStr2DaqpTob0Fxb&#10;S1V/CgUzgcCggGDWkGwhZZTscNtRkYWG/ETkx0cg2t8fsSEhzBxVeNHdipd9bXgzQCiGevBeoGjN&#10;wy8lLvitwhW/V7vg10oX/FLhhnclznhd5IKXBS54nuNMY+6A3tRn6EiwRTONbG3YA5QH3EWRz23c&#10;OrETX3z+ufIZG1auwe6NmzFnykRc2rcRoQ8uIMzqIvzvGMHb4iy8b55icJ+A21Ua9Iv78OjMHtw5&#10;thUWRzbAkgb8Ng26+d5VMNu+DBsNpmHudAFkEhbPnIwLvO/hsTWwPrkGT06vwxOjrXhyfg9sLhzC&#10;44tHqWOwNj6Nx2bn8OjqJTy9ew8xYVEsszK0Misrh8qjF0lHZsAz5LDMyry/AYnmKxBLSPJsdqPC&#10;/RyqvK+hxt8CdUF3UR32BGVpCSgvES8pnlOgoGckJONY6owvqugaKVa+QrKFBkapgqNTBZlMorML&#10;yMCN61awvHoTy1eswIRvvsX0qbOwe9MBJLOuLGWrHJ1SjC07D2HmpFnwdPBXdbdcwVVEMCRgxTvI&#10;hD/JGnpvofyEHgwdHJ+CIf6ER0Ih0kayNTg+gqG9fkFlB7OF9veU6G9ExfwcxYRAjLAY4DJK7RE4&#10;CoTmBTQPQBEIUbWAoTKDHohPwdA2eddA+AjBX2EQyeLOAoWsX6vLFPWNaKqrZ8aoQQtBaKkhDCKW&#10;UqqEUls76/Y91/mOlqpidFRmoaU4DeUZcUiPjkBUQDBb9kgF1Eh/J94MEoxhDYw3/fQyBTkoiA9F&#10;XbwXupKc8TzDES9TrfE68yE+FD7Fq7xHGEqxQE+cKVrDLrDsuIbqgOvIdjRB2J1TOL9zI77897/V&#10;WMZ2w9l4en43Du/YhTkzZmLRjEmwOLwWDuc24dnZLXh8ehsentqK+ye3wvL4Ntw4vgPmJ/bg9tnD&#10;uG9yCg+uGuPRzet4ZGkB6/sP8NDKBrt3HsA0llfTfpqApUuWqXEQd79oeAXG04skwj8sGQGi8BSW&#10;ZaJUlmiZiIrPRUJcKk16KrLT0ghHlvIgBdm5BISSLBIVgIxnJ5F+Zz0SrhOQq4ZIur0BxY6nUO5u&#10;igrvG6jys0S5/z2URHmiJC9flzlqdWBUdo6o8klgqOlh+aMDQzIGW+uE7Ea4hBTiwdNQrF6/DRO+&#10;+w/B+A+m/jQVh3YcR2piIWv1dsSml2LL3sOYPnE6XJ96qyCrZBDKEjoSsAKBmmwnWYNeQw+GZral&#10;W1cb89CXUmqmrwJDL21w7L9nDILB1xcwNDgkYwgUkgEJBSWQiySDKQkclAJDB4ceBg0IDQqtZKJ0&#10;F/jXik+QNVl5XwMDvoEZoIEmurFO2+9bSiIxyrI0T2dVEVWA1tIMlCSHITUyDOlREWoQq7CwHIVs&#10;qeRaa+k+LqusQ7Us9Mws0tDQSHgaUJqThqLkCNTkp9MPFBGOUjQXp6IuLwFlqVHIjApGTIAfy55w&#10;xIWFo7Y4H6+HmCme9+HdC02vmT36OwkkISwurkJWVilSU/KREpOA9GAPxFodQdi19Qi9vglht/ch&#10;/OFFhD+5jrCnlghzfIyr5y7gqy+/ogH/B3bvOQA/3wgEBCfi0RMfrFu7g6b6e2zbuhMuvrHwlUmF&#10;VFBUNr1HFoKjMxGozDVNNv1GCG+HxtKXRKfzOWkM8mQlD59w7Ny+F3NZYs2aPAkrVq+FrZ0ngkIS&#10;EBgST8UhMJTiub+IgMQk5igwkmXulfIg6cp3yCLchQSjkIAUZuco5SbGIsXOFOl3NyDl1hpEmBki&#10;xGQp0q12ocjRCEXOpihxv4YSL3MUet9DUUoCxpmdfzbeyTFupIjBVkYoyghFWa2AwUBicMmVfIHx&#10;Vbhl5Y99R82wmub6p++/w8Rvv8Gc6dPpMc4hI61UXbaYlF2BHQdOEphpcLZxZ43erTKGPjizCEWK&#10;miou2ULzHB/BGJMp/iIBRHrG9FI+YzRTCBDiLTQgZNsBKZv0gS8LvlVLcLPcaekaQnuvrKQ3pC5+&#10;6hgYweDIOzx/8wvKWLdH3juLtCBPGtFcFBUUKRXKGEW+jHhna6PZEb6oK8xCZ3sLejua0ZXujK6E&#10;R+hJeow+qj/FGkNpT/A83RovsmzxpsAJrRHmcD6/Go9NTsDX2xfRSTlqKZ8o92cI8fRAgE8I4jLK&#10;kVfXi+r2ATR0DStFB7jBx+IkGhLsUR1hgWznM4i8vQOuFzaoFtrm9HbYGh9BWlwMslPi8dT0KCqy&#10;kvHu5QDeUx9EI4Pq/P3LfgXKG2aTkf5u9LY3o7qimp87FpVxzqiKd0FNejiqC/JZf/MzZxcgPTkP&#10;lrds1GW00jO1//AphLDFjqSxjo7LRnR0Gi5eMMfKBfMw6+efcPnyDdWyB0WmIzQmQymECoyQUfBE&#10;tvyJCI5IQWhkKsIik3lMUgoKSyBsMXBx9cWGNRsxfdKPmMVybdnS5Xj46Am8XD3h7uwKVwcnuNoz&#10;ozi6wMfdC0E+/ogMjkRSdAIyEpKRnUSDnpZKg56Kwox0FNE/FfF306swIwPJ7o8Qd3MjIq+sQMgl&#10;Q3ifXaj2O0+1OYksuwvIczRFkft1LWOU1nSOlDGAlAiFvlUtYZAl5jbg4bNQGJvcw7IVm7B4/kLM&#10;mzYVC6ZPxXqDxXhm5YKYaLaIJY3IzK/FwROX+KGmw9HalcHYp1pf9ZqU5jXYqgsoErgEp1pKktY+&#10;tMg1z7Ig2cALDA6/wvOXsunLO8gWY+/ffcCvH0S/4LdffsHvv+r0ywed3uO3D7Lo8294NTKCV8PD&#10;eP/+V7x6Iyulf8DL1+/x8hVf55ff1cJrPX0v0dyrLYjw7tc/lGoywxBlsRdp/i4oyqUplQE8anTw&#10;ji1PJlv69FBP1Bdlo0utnEifEP8EjRG30RZ9G50xlhhIeYQXmbZ4lWOHN7n2eFvoiCqfM3h0cC6e&#10;GB+Hr7sHwqNTEE7zGOZghQiXJ/C1t4G3dxBSihpQLms0dT1HU89zZMYFI87uGl6UheNNmQ+9wBO0&#10;R15HmdsZpDw6iCjLAwixPIn82HCUZCbD4fJR5Ef5oqOxHm+G+hQUYyVwvH8hgFCSVYZ78aIpF735&#10;vuihuopi0F6Wg+bSPNQX5qKUn/nxXWt8980P+Ndnn2P/wWOIjkxDXFw6khLSkZiQgYT4dHh6BOLQ&#10;3n1YQd+wxGA+rJ+6wC+AmcUvGAHefvD19IGrkyscnz6Ds7UV3B7fhseD63C3vATXG2fgfPUYHC8f&#10;gb3pATy7uBd3T+7E8lnTMH/GZPqQn7Fo1hTcPr4VLqb74XblAHxvHEXg7RNKQfz8wZYE9u5phLBh&#10;i3hkijiXB0gLdEduTCgKkhNQnKlBUqjEjMLPlcLHQ69vU3B4nF6M+7tn49aOOXAxWofkx6c0MJgl&#10;Rsrreti690CO0tqWMWOUEgy5TsDJIwJWd22wZccBzJk1F/NmzqHxnomfacDn0ojfN7dWa5PmFjfg&#10;qNFl1ozT4MZSSnYQbeuSfafZUrMFbGdL/fb1a/wqgUzJUfSL/sjgVgD8+quSrByoRCAECk187Bft&#10;cTn+Jvr1N0qe/5vaZenVC1nE+Ve8JBQjzAZ6ySb6v/72OwaGXqK8qU8tTvz+tz/x/neCkcV6/eYe&#10;pPo6EYxclOjBKChUYEjGUHOhQr0IRh66u3vQ29mK6siHKPM2RqWvKWoDLqsavSPKAoMEZCTnGV7n&#10;2CDv6R5Y7JyB+0YH1BQJP69AhHl7IsLVBrFejkjw80CIlzfik/JRJgskywaTPS/5gyYhxe023tQn&#10;48/OHKAjHWiKpYH2JHi2zFAPUR9xB3VpISiliXxstB25AbY0lIkoy8nC854OLVuMZg1KgcFyi1CI&#10;F3ndnInBPGd0ZzuhMy8IHUWJaGapVpcehbL4IDy5dQsTvv0BX/zrM+zevA4+1ncQ9PgGIqxNEXb/&#10;HILvMCDvnkGg5RmYHd6GFQvnYMoP32DrsnmwMz4I92tH4Xr5IFzN9sPn+n4E3TqAYCrwxl4EKO1D&#10;gPl++Jvvg8/VXfC8vBNupjvgbEyvcmw1VsyehJUGszBz8o9YNncK7h9fD1c+7nl5N7yv8v9cPwBv&#10;84PwunYQnlf5964eUubf3uQQs+lRWJsch9WFo7AyPoO4qCh6jywUZGVT2jEjJopwnYLHSQPY7ZuF&#10;R7vnwGTDDIzz9k4bH59YOlJWLXV2L+vsHs2AsoWvqGYdX96GuMQCpq5gWJjfwdqNO7FksSHmzjHA&#10;5B8nYcaPE3D5zBXUiMkubcJZ05uYMmkanB67oZMZoF2BQSj0YLx6+0lg6zUKgUgtp/kbJUe9GNQE&#10;QA/NX/UbA/4DYXgt69wO8u8wYwgMr94wc7wV/YLhgWF84Ot0M2N0jQg4v46CUZ0Rjogbu5gxHDUw&#10;iooIRzGKWVYUS8bglygT3TLDfdBQVqwWg+vpaEFF2F0UuJ5DgdNZ1qpnUap6Pi6hMfga2iJvoTXk&#10;KqJvrsO17dPx4NxB2JlfgN0dC/g8fYRQ+/sIc3qEKLenCHV+gkB3F8RHxyElLhbJUeGI9nFAtN0V&#10;NKW4oC/HA50ZzmhPd0R92A2UuBxHouVG+F80YGDxfUf649axjYh9ZoI2GvhID0fYX7sAGR3Xl1If&#10;WEq9JxTvaczf9jbgVaEbfqn0xO/NQfiz2Rd/Nrjijxon/FZph19ld9fCR0h4tB/zfvwS3/37M1w+&#10;sAK1geaoD76BhqAbasp7qZcZKnzMeG6CCq+LSHlyDIfXLcSsST9g2oSvcf2AIUItdiPQfA98ruyB&#10;9+Vd8GLwe5lugTflabwFTuc24MnJ1Xh4ZCXuH1qOeweX4ebuRTDZPBfG1NE1MzHv5+8w86fvMfGH&#10;bzFv+kSc2bIU1/av4+tvxLWDm3Dl0HZcPboH5icP4tb5E7htfA73b5jD2soKtk/t4MKsFheTyHI4&#10;HXkCBctlWVVG5rjl0LhnpaQh4uktBJushP2BuRgX5J0wPi2pfKS6nkCowSjNZEo3pXiEcsKRU9TI&#10;cikdkYGROHL8IrZvPoD1m/dgMs33ygXL4GjriSp6jNzCGhiZWWAyM4bDIxeCIUB8zBiy1e67tyx9&#10;fv+dgcxWnpLz/38lryNwSGZ5IxljcFCBIRljiDAMtrdhqLkBnRUF6KKB7eseQOfQO3Tzvb1mOfX+&#10;tz9Qm8Wan2Bk+DmhmGCoOVFFxSihz5D5UNLbIb0fmeF+aKqoQF/vEHq62lARegdFbudQyPq/yOkk&#10;SpxPoNzjNKq9jJTKXU8g2GwZLq6dAON9m/CQrdjtc0fg9/gmEtweIdb1MRK87RDh7oCAoGiUt9Nf&#10;9LLUI7y1NVUoS/DFm4ZEoL8Qf77tx59//oY/f32FPz+8wB/tiSzXHqE/8ylaStLx8OJ+lIVZobMo&#10;WU3tuHNoA+6eP4nGyjIFxVgwZKyju6ESqcF+yPB4hJqAW+iPY3bKe4zfa7zwR0so/myLwO9Nvnhb&#10;boMPFU/we60z5am6fd8XPcNg6iM0hNxCue91VPlfR0OwOeoCTFHsdh52F7Zi6eypmDLhGyya/j1u&#10;H1qJJ6fXw+rYetw7sg6Wh9bAYv9qWB5co85vH1oL832rYc73bHF8B26c3I1bRgdx2+QM7pib4cGd&#10;e/QwN2Ewbz7mT/keP373H6xcsw73n9B7+EbB3T8GnoGx8A6Kg58YdvqZgLAkeh56GHqhmMQsJCSk&#10;ITkpHZlpWcglFAU5OSyRs9Voeo6M5dC856RnIN7bCeMSInPH52TUjNQ0EIbRnheaQErrVaKZrWhH&#10;dm4NzVgBPDyC8eiRHTZt3Y158xdj6sTpOLL7OC6a3MTxw+dw+owpS6kpsLvvyHKDMHQOqpJK9ofu&#10;5G3xC3oo/n+SKpd0+uQ+rZz6VTLN+w/4QE+iAHn/C56/+oDeVprkti76jF/Qx0DoLstDa14qemTl&#10;EB7L2Vq8+fA76nKiEcaaM83HToFRRijKiksUIFJWSTmVS/OWFRmggdEja0K1oTToFgrdTqLQ6TgK&#10;7I6gyOEoylxPo8L9NMpcTiDXZg88z8zHmRXf49T2dbh9mq3asZ1wtDBFvM8zJPo7Iz3cH+nRoYhn&#10;zV7RNoxGgtHS9wKVlZWE5hGGShmk3bn481UX/vz9vYLiz1ed+KMzE++KHPCqzB/9jWV4YnoEOd43&#10;0VdXhKr8LIS72cHxsS1cXX34nosIhNaNq4FBE95LsIvLkZZRgtT0YvqGbNX9G+P8kJ/pCjrDzfAi&#10;+QaGsx+gK/Y6mgNPo8Z1Lyqcj6DY5TzSHh2Hn8l2OJ/bDG8eg65sh5/ZNrhf2AD70zIesQF7N6zA&#10;ghlT8fP3X2KT4Xw8vnMLTg6OcHbzg4tPKNwDYuAVnAjvkER4UT6hKfANS4GPXjTzvpQfJbe9Q5Jx&#10;67Y1Zk+fgZk/fqvmYq1ZvQ7Wts7w8Y+Eb2AU/IKi4E8z7x8cC9/gaATS4MclyRysVCTGpyElMQ1Z&#10;aen8PWWqiQwQEg5WBHmSPQQQlszjqps6x1fVdhGMT/voBRKZzlAlXZky8a2yFTn5NQiVi1G8Q3HJ&#10;xBxzZxlgxdLV2LRmKy5cuI7NW/Zg9drNmPbTRNjcfIxuZoxOgtEpYEjm6BzA6xfPGcTaBjBK9BQS&#10;0L8ykLWjZrL/v5H6v2OlA0OyxxuWVc8JQ09rGzpqatEia06V5KK9KAfthSloyktHSWwQ0pwfoKm+&#10;HZUZEQi9ugWpXnYMliKUU431jWjl/29r61ALufXIGlUN9WhtbEFf3zD6ulpR6HcV2c+OINv2MHKo&#10;PJ4XOh4jJIeQ9Xg3Uu5ug93hWTiz8kcc2bSKLSHrbOdnzEDp6GptwGB/N14+H2IJOKI2v3nPzyVL&#10;jr7jsa2pHh53LqAm2hrvK7zwodILv1b74ZcSJ7zOfICB+OuoD7iAEm9TlKRE4oEJDeljep2CJBQW&#10;5CI3OxOB/kGwc/KDv6cb6ooz8Xawm96iG2+Hu/BmsFNNIxloa1R7HpYWliE7qxjphCQ1tQgpyflI&#10;CI9BrNMdJDw8jITHx5Bsb4IUTyuk+tvT4HogNSwQKeHhSIqIQmJ0POJZrsREp9CkpyBSep3YctvZ&#10;uWPn5q1YsWA6Zk39GcbXLOERlAzv4GT4hSZrYxXhurEKaeWpoIgUBEcmqx6roPBEBLLl9+e5X3Ac&#10;gz8G3v4RuGxmjtnTpipzPu3niVixYg3u3bOC07OncLR+ALt75nh2y4QyhsvDW/B1skOYvx/iI6JZ&#10;riaxfEpXIMggoUCST0CkZJapJuOCgtLGh4amjySnlBGIvlEw9OWUftArK6cCGellCCTdIf6hOLBn&#10;D9/QDMybMhmrlqzAuvVbWGLtwbHjF/Azwbh7xZJ1uA4MyRqUbJw+8vIVs4a2n94HCWRKAloCW9/z&#10;9N+lM9k6/T5GY++X5/7yXoz8b8wYv2J45ANesFR6y4zw6v1v6GmsQldZLrpKM9HHoKvPjkOm11MF&#10;bUV6OMKubEVBZCja6ptQEB+HfLbiWb5s0V1psOOjUJGTx8/UjyGad1lmtLezBfkeJkh6sJuicX+4&#10;D2mP96tj0r2diL2xAUGXluLRnsnMGBOwf+NKmJ8/x9KsTHUCiC/SPBI/46/87L9Ktnuj9OuHt3z9&#10;ZkQ4W6E8xhWd6e7oTHmKbpr6joQ7aIsxR3WIKfK8ziHB3gjZMSG4d8UI1pd2ICM6GGVVDSipbkJs&#10;WKjauy/C0w7Bzo+REhGGl73tCgwNDmqgE6/72/GKGeR5Z5OanFjHhqSooFQt2ZmRmIzCKHeURLmh&#10;Ii0KVTnpqMrNQHlmKnKTkrWu0uQU1VWaLVcxJqQiNjqJcCQgIjweYaGxiIiIw/Ur5lhvuASzJn6H&#10;pYuWwOqpJzwCE9iqJ8A/VBQH/5BY+LHV9/YLg49vIHw8feDp4gw3Oxs4WlniKTPtk2unYWN2BNYX&#10;5VLarTixYQHm/vwtVhhMx6QJ32PpnCm4c3wDHIy3w8lkJ1xMd8P18l64ia7sg8fVA/AyPwTvm8cR&#10;cN8YUU5WSA7yQmZ8DHJTU1CQno5xJ0+ajz992nTE1y1cV0ZpUyEkU5RWdaKC2UIu9rnz0Almpvdx&#10;5/YTJMRm4OIFU6xcsgQzJk6E4Zw52LZxKw7u2I+r1+5i2uQpuHnRnEHE8kkHRieNd0fHAOv/AXx4&#10;PfIxY1D/p+BXt6VcGltK6aV/nNKgYGsrpRRvv3r3KwZeEow3v6mFn8VH9BKM7ppKtZ7t4POXaMhL&#10;RKqrDWTzxPL0CERc34kiplFZ3bwg1BGx1zcg+spy+J+ZA5/L++H34DqS/TzQN/ACQ89fsZRqRba7&#10;CeLv7UHcvb1IuLcP8Xd3I95yB+Jub0fUzS3wvbQCD/ZMw4nlP2D/hlW4cuEScvPKmRV0YLAk1MDQ&#10;4Pj9d3qIP//E/+nfn3/8wVa/C1UxjwntJSS5XkZeUgQempvg5tE1yInxQ1VNE8rqO5GTU0Qf4YGI&#10;Z9fgc+c0HK8coZ95iuGuFg0KZo03Ax1Uu4JDUxte97XiZU8L+lvr0Fqeg9ZMf7RlB6EtPx7NRelo&#10;Ksrk95eGsnS2vPHxSI2ORWZCPHKSEglSIlJi5Uq9OMRExCA0MAzB/oEI9A2Ak70Dtq5ZTZ/wI376&#10;7itsWU+fcPkCHpmegtWF/Xh8YS+eXNyDpxd348n5rbA+swFPjTbSs2yG/YUtPG7Bs3Mb8cxoPbUO&#10;z86spVbD5sRyHF01DVN++Bpzp07C919/gxVzJrGcWwUfs00IuLoDQTf3INhiH0Is91MHEWp5GGF3&#10;DiP8Lr+T+8cQdf8Uoh6eRuTDMxhnMGHK+KObDo6kJxQSih51NVkcz3PyG5BV0IT8wiY1RXjJ8nWY&#10;OXU2zhw5xxYhG2lphTh+/BQWTp2MeUxjywyWKa9x78EzprfpuGlkRjAG0UV9zBpDeP7yveoZ+l0F&#10;tz7wf8MH6VWSAP8bCLReJ57/RVpr+6kECum9Ek/RI2vc9r9H74vf8Mvvf6K/qRotpSV4PvKWj71C&#10;bU4SkpweqpKxKDUaUea7UZmTi0E+Xp0WhphbmxFy3gBO+yexhTmFR6d2IMHHjSXVEIaGX6GnsxVZ&#10;LhcRc2cHom/vQKzlTsRYbKe2Ifb2LkRZ7GQNvhr398zAccPvsXvNCpgZm6uaXt7fG9nC4IO2jcHr&#10;d2/wjplUYPn99z/wm3QqUPqeuF9Yfv72Gz+b6tpmpn3zggbeDJd2L8c+w2nYNP9HrJ71HXYsmYwb&#10;Rntha/0QXj4eiI0Np+GMQmZWEpKj/OBtfQVxXg8R4/FETTF5I9NIRqEgEH+RPPamsxLDZRHoLwlD&#10;T0kCOkpS0FqYiMbsGFQkhSIlyBO+z2z42hYIs72GGLvLiLc5j9hHJ5H89DRSnp5EovVRxFkdRez9&#10;w4hhA2JzZh3mT5uAacon/Aemuw3heJGBf34jHOhRHM+vh8uF9fAy3gBPk/X0Matgf2aFktPZVXA5&#10;txqORqvgcGY5np1aBtvji/H4yGLcO7AQexZPwqSvP8eP33yBf33+X1g843tYHVkKZ6PVcL+0Hh7G&#10;G+F6cSNfn7Cd2wTbc1vw+Ow2WJ3dAatzu3D/zB5mjPPm4w8zY7g4BqO2rhOWVrZYtXIbrB/7Iiy2&#10;GHHRGTh74TJ+pqH+/vuJ2LV5P25dt4LVQ1vs238UR3fsxrqVK2EwYzZ2b9mFC+dMMHvqVJgcP4cu&#10;AYJlir6U6uh6jrdvf8UfbBE/8Ed/8fYXjLBl/4WtuZQ7b8Vn6L2CTrKnhSZtM0rtOPZ+2azyV3WU&#10;LcVe8zVF0lX7/NV79PQzgF/wsV/+UCujP39LCH+Vbcf+ULsMNfe/Rn3Pa5RkRCP65m7U5+eq7QGa&#10;SjIQwxY/7NIiOOybiMcHDXF9+wok+Pmgr18yxms1jpHpfI4ZYzdiLHchmlBEmG9FxC1mC4tdCL+x&#10;HR5GK3Fj6yQcMPgKq+dOxdnjRvD1CEFMZDpb1hwkhsch0MkNDnctEe7rg3csAX8jGAKHJn0PHjOo&#10;nDOz/PYbP8/rl6yNk5CakY3crDTkhjnC5fpB3D+9CRUJnsjOK0JOeQOSs/KRlJyM5JQ0llTxiAgL&#10;QH4qa3Sbm9iybBEbhDiVHV73teCVUquSAqOnEW/rYvFbWyx+bw/H7/We+L3OBX/WuVJu+LOa51VO&#10;+KPMHr+VPMH7PCsMJ95Ee5gxqrzPo8z9HOr9L6Ix0Ji6hCofI953lsb9FHLFg9nsxcXtBljG0mca&#10;TbThrB/hZrwGvqZr4XJ+DZwYyE78/tzOr4TnxZXwurQKHhdWEYzlNPeGcKAcCYXjqaVw4NHu5BLY&#10;HFuEu/sXwHzHbKye/T3+/fk/8M2/PyMg/yCIP+DctiW4vGsZru0xxM0DK3D7yHrcPrEN984fgZW5&#10;GWwe2cDByUu7tDWnqHkkv6geaUn5cHL1hiylc+bsTfj5JsLeyR9HDhzHzh17MHXSFCyeuwhXjK9h&#10;9579WLXIAPNnTsP8n3/ExhUrcPzQcdy9+xjTCMaZvUfR2dpPw615C9nmqqVjmBnjHYH4FYOvfkH3&#10;8DsM8rYErXiA1wzst+8+MMA1vZW9uUf1Qem1HOV5DP43Or3l7TcETAFBybiFdNUOE4yBF/x7r/h/&#10;WLq0VNeyjBpRYPzKIGupqEBTTQtaBt+wXo5G7K3dKE5KQltLO5pKc9jqb0e4yRK4H58O8y1s9dfM&#10;Q4y3B/oHXmLoBcHoakOmywVE392FyJvbEGm+GRHXNtHEb1BzjwLN1sDxxHxc3TQBhxZ9jbXzp+LG&#10;dUs0t3Wjl+WcrPrR1NxBiN+hvLkd8UVNLAFZ9ilwP47djJaczBwf3r9lI/AGL4e6UFsYj3qqpbEB&#10;sRF+2LJhLtYsmwV3exvkFFaiqqUPxaVlSAh2QVaEByL9XBAe7As/D0dEhAYzi+Qi0t8D+TH+LJua&#10;6THkIiftQicNkBY058ciz+0mamnwBxPv4H2lF/7oiMMfvWn4szsBf7ZH4E8ZB2nww5/1XpQH/qh2&#10;xq+lTzGSdhtdEWao9zuvlvfpjmQVEWmKvmgztAQaodbrKGo8DyPJajv2rJyJlfx+Jn37b5zeOJNZ&#10;eCvL0u0Iur4ZLhfXwo7l0uPjLEsPLcKdfQtwfedsXNoyG8YE68K2ubi4Yz6zzlIY71mOq0c34Pqx&#10;Lbh6ZAtMDtP0L16IL/71T3z5xT/x7/FfYOlKlm+2HnD0CocT5eoTAXffCHj6R8LDj/KPxri03Kbx&#10;cZlVIw8e2OH88Uu4c88ey9dsw4qVW3CNniIqLEmtfn344H7V27TBcA1Mja9g84YNWDxvLpYuWKAW&#10;AV6+eDGO7z+Cu5bWmDl9Kk7uPogO/jBt9BVqX2iquX0IPYMsY1j713Y8R2P7IN4TijfSejN4RwQA&#10;2axer0+A0DKBgKA/199W0mUL/Sj3Cz0YI+/RwqBrrW9VlztWJqcriKRVbi3PR4avjNC/QDX9RpT5&#10;NsTZPUBrWy/qClKRcIeZ4NZW1qOH4Gt1Db4O9kgJD8XA4AuWY2/Q192OTNb4scwY0bcFjPXUBsKx&#10;DiFX1iDQdCXsjs2B6fofsHf+l9iwYAZOHTkFx0ePYX/rGtwe3oefvT3C/ILw2CEAVl5JaOh5o/ay&#10;GNENSr56816B8/rNWzYGb/HixXM8Hx5GeUUhjOkXrG6cQ4S3Ix7SmO7Zsxr71i+Bv/V9lsLlKGNp&#10;nF3VivSSemTkFMDb2xWR0dFIyC5FaHI+G7PluLBhOh4fmIdU7yf0HY0KCgUG9Zp63lGv5k4lxqUj&#10;nO8z0u42Cl2N0R11Ba9zrPBLrQ9BiSYkiVQ8/uyMISyR+LMtHH+2huHPlmD8UeuGd/kP0BNzGY0E&#10;pD30Mp4n3cKLFHP0x5ii2uM4Eu9vg9nOBVgya6Lqhp38/dc4vn4ebh9YDfN9K2G+X7Qa1/avwbVD&#10;a3Hj+FbcPHMAFmbncM/SAjZPHWDnFggn3yi4+MdRsXD2i4GTTzQcvCJgbe+DdetkpvDn+OEb2YD1&#10;31ixdjMePnWHiywY5x0Kd+8wePiIIjDuWVDa+JsPXUc2rFjD1mYV1mzai7nzlmDF8o0wu/IUHt7x&#10;MGFdvHDOfEz49lvMnz4TR9S8mPlYPm8+tm/dgbXLV8Jw7hxsXb4adyweYO7sGTi8ZTdbsi4CMcBM&#10;IdLAaO97habeEbR2aaPQUkK9ZBAMseZ+KSPVuqygSQt2FSBjRQhEI3yOSM2J0p1LGSRS25MxG0lG&#10;amnvhqy+UZaTjqzYGOUPpHxrrylGsr83Cqr7UFeUhqgbNM3ONsjOLkNlfQeyi+qQnpwNT5snaKhp&#10;UHOuOjp71OaT4lP6ezqQ5W6MCJZQYZItbmxF5I0tCKdpD2K28Dq3BA/2Tse51d9i17x/Y83cn+nD&#10;9sDZyRt2d27D1vwyHO9YwN/BDjY2LrjvlYq8phcoanuJ8s4RlLY9h6uHHxz5A3f09KOyvARHzuzE&#10;inUzYbhuOhYsm4g1q2bQwE6BwdIfcHTvCuxbuwT3LpshKb0I+dVtyK3pRGFDHxKKGpBS3o7q7leo&#10;4u+QVliL6zfvwM3mDp6eXY97u2ci5LEphtpqMdLN7CEZhBpur1MrlGSksuyjt4yPy0R8LL+r0FiE&#10;Odkh1d5MreQxGHsN7wqf4bemUJZdMfhQ74/XJXYYSr+D7rjraAo2RYHDCXhe2gzroyyNzq9CkOkq&#10;eLFMcj65HDZHl+HxUUM8PLEKG5fOUz1XP3z1LyydPxePHtrA1TMQbgxaNz+27mzV3aV1D5CBvSi4&#10;UTIe4h4YD4+gBCpODfZ58H6RPMfFm9nBMwwPbZyxfNlyjP/XZ/hq/L8IyJdYs56APH4GeztHPHti&#10;gyf372Lc+fNm488ZXRhZZ7gcc6dMx8KFKzF//nKsWb0ZJ46exaHDx7B+xUrs2b4dCwiC4YKFuHTm&#10;PG/vxJI5s7F40WIsYMZYNnsmLh0/A1+fIGxYswr7N+1EYy1bakLR3E7xKBlC1N73mjCwdPrwB16y&#10;dOhjBul5/kGNO4zogv5j8H8EQEEw5vyltKYM1leUBO2L11I2ibQ9+wZeyG5Mb9E1+AptPc8VoM0C&#10;ZWOnMr1tNaXIjQhFQ9cIivMyEHVzFyxNL8M+vAx1fe8QX9CM6MBgWBidQWVxlQJwhH9TTXIcfo2B&#10;nk7VKxV7h6abHiOGGSaKGSbs6kYE0nS7nV6I2zum4JTht9g6azy2LpqOE/v2wJEew5Ul65Prl+Bk&#10;aY5Ah2d4wtR+8IYbYgrbUd71GtX0PcEZRXBgILgGJ+CZpxcOn9gDw9ULsXj1fJjcuorgyEA2Yt/h&#10;ux/+gSk03us2GWD7yvm4ffEcElJycdf2Jmav+h6m9+4iv2EA7hFpCEgpQUVLP6rqmhEWFQc7Z3fd&#10;pp0uSIiR9WbD0dvEz9rNso56wYzR11yFpopiFOfkEpBsepVMJMbLgFkG4mLSEBuVjDAff4Q9sUCW&#10;3Wnk2uxHquVWJN1aTa1BEkuiBKsjNONGiLK9iijHu4hye4Yob3dEBQQiKiSSoEUjnMfggFAE+IfA&#10;0uIeFjGmpk34Bj98/W/s2XcE9m5BcGFr7uorYETBS8YzKC9CIudeQbHwlkG9wGh4+YXDzSsIbp4B&#10;qnFxdvFUgW/LLG196zKundiNBZO/xRef/Re+JCByzcnqBVPx4Pgq1ds17pG5+fgbFy+MrFo0H8sW&#10;LcXCRcsxbdosGMyei43rt2LXjgOYO2s2Nq/bgA2btmDh3PmYN3UaNq9dh9WGhiyn5rN0mo7Z9Bkn&#10;DxyGsZERtq5fg0Nbd6Ousplg9LOm1tTYJrt70ncwOGWHn7diiOktBlUP0lsMs+xRE/9YQon0rb9I&#10;zZAd1TsFxAghEL1UMLyl2eZrvKRevMUgPUA/DXLf0Gt00RO09z1HbmIM6qsbUZYYjr6OLvSxJKpj&#10;2dQ6+B4l+ZmIvLUXT9mSu0WVoHHgA1IrupHE4LlncgHV5TUEUMtOCr7RjHGRRpuZgkY9Wnql7khv&#10;1DbCsQ6eZxfjzvZJOLv8a+ycOx6bF07Dvq1b8dQpQF2/4OYZBC+WUpG+AXD2jsB1z3Sk1wygvOM1&#10;aghGcmUbbj58hHuO/sgsqUalXOjETFvX3Ia6xjb4sYRaZ/Allht8q7zFgUPbMW/XVMzaNRkXTY1g&#10;cu4E5i35DyYxWy1cNRMrthliiuEPuG5ri/DUUmzdvBvm5g/g5ewAJ/tnyCiuQQXLL1ngoa+lASMs&#10;rfSAyPmLjjr0N1ejpbIIJTk5yEjJQnJCJhJUFklHvEASkYAEbxekez1Chv8z5ET6IS8+CrnxcciO&#10;i0NmbCxSY2KRFB6N+LAIxIVFIjYsGtERsYgMj0NkWCxCWLr7+bK0cfejvz2IhTMnq96r6ZMns3y8&#10;DTv3EGaAMHj6ytq5fmxkPODi4gYH2yd4eu8mnt26BLsrh/Ds0g48k+7d85tgLz1QzFYOFynp9j0n&#10;XcAbcevgcsyf/A2+/Nd/qZ2jvv7qa2xcMgPjDq1dO37/ps0jS+bOZXBPgsGCxZhPOAzmL8Vyw9XY&#10;Rd+waPFSzJo5CwvnGWDKT5Mwk89bQ7MtmWLx/PmYPXUy5kyaiFMHD6seql0b1+EEIakqbWAr/RGM&#10;enqO3IJa1Db1q22+ht/8io5+Bu/L9+gaZqCxJR5+/hLPn49oevlKbTb5iUZea3pJyQaT1HNqmBJD&#10;LPvrieS1ZC+9bkp2UGrvGURxUQmKispQFOOjRsK7W7vQ1T+Czue/oLY0FzEWB5FCz1FU0oacvHrk&#10;FDUjO6sIZbWd6OFryN+REk9gFDgGe5kxPEyYLbYxU2xRXbXRPEbf3Mhyaj08zy1liTIFF9d8h0OL&#10;v8aOJdOwa8N6PLT1grNPDDzDsuEXX4KQrDpElvXBOr4W4QXtKOt4hYr2F6jvHEZtazdq+d3VsEEJ&#10;D/CDzU1z+Lj6q0HWPWsWY+5PX2DGj19g2syv8MO8r/Dt3K/x45wvMX3WD/hmwmf4dtJn+GnpFExY&#10;NAHfTvsM+y4dRXhOOVLL2nH41AnsWj0LljtnwOHaaYR5uiExKQPp+ZVIZGZob6jFyy4BhGVkV706&#10;CiAvOxvwor0W/cwsrVX8fnJzIKuZpyZmICk2FRlhvigMtUdJtDsqUkJRlRGHyowElCQTjthopERE&#10;ITUqUs1sTYskHKERiAyJUF42gplDFnJzdfOBi5MLnO0ccP+WOUv3mVgwfQJ++vZLLJw9HRcPbML9&#10;M1sY7NvgYrYd7pd3wI2Sc4dLWwjAJjhf3Ah3k03wubIF3mZb4Gm6idoID9MN1Cb1mOvF9XBmWXd7&#10;nwHmTfySBv0f+Jrl1bjZs6eMnzl1+si0H3/CzCkkc/J0zJy5AHMWGGIjy6kHV2/g6J592LltO5av&#10;WI2f+fgP//kec6ZNpeFehPksp+bPnAGDaVNgdvY89u/fj80spY7vO4yKwhq1j1tTSy+aWrVRdVmY&#10;YIggvGAJ1Uoo2qj+Fx/QPvAK3X1DGB6iuRQ4XhAM6sULwjBWAgePz3USIIafC1CvMESYZDvigeER&#10;ZoOXDObn6O4dVrsmtXcTzKZWVFZXI9X3GUoTo1AU5omypFS1yWVlQRZibx+A372rsL79AOZGF2B0&#10;4BiDMVpdC1zDVrSyXKZwPFfllGSpwb4u5HiZIO7+bsTKwN69PUh4sAdxd3ch8PIa2B+bixtbfoTR&#10;yv/ggMHX2LZ4KratXA7LW1Z4fP8xHlpY4vbla7hy7iKMz57D0eNGOHbGGLYeAQhIyEJKaSOcWBas&#10;OXMbIemlsPf0xQUTYxw/tJtpnyb1p3/ix//8b/z03edYajgVsxf/hOX0GTM2fY2ZG/+NKUs+x6SZ&#10;/wuff/V/4//9X/83/uuz/wvT+P/mrpiF41eu4OLlG1g/bwpubZ+Om1unwoK6f9gQEV406b6eyC+q&#10;QGNFAUGoUxrRScD4RB0NGGqtQVdtKSpyMlGdEoyWVE+0ZPiiJTsCDdkx2v4XyRFIDwtChK8fgr39&#10;EB/ojZQglnKeTxH4zBJe943x+NJB2BvvVMHtbLwJftc3I4SNTRiz8M0Di5U5nzXxP/j6i8+we+VM&#10;2NIfyXXidkZr4W68AV6m6+B3eT0Crm6Av9k6eBmvgvuFFfC8uALePPcxWQnvS7x9YTnczhvCjUfX&#10;c4ZwOrsM9ieW4tr2uZj23XiMMzQwGL/KcOXIPJrnn7/7Cj/951v8NGESs4Qh9uw+iLu37uLalZs4&#10;sO8gNq/fiCkTJ/PxCZhJEGZNn4ZZU/mDTJ6EWZN+xPxZszCXkKxcsgg71m5AaW6Z6uFpaulRamju&#10;RVv3C3QMvEZr7yt1zUFz90v6gPdo63uJTgav7Hc3yFZ+cOglTTKlgp6llz6LKGCYJXQwDBOCQRH/&#10;j/QWSXkkmUIueJJ99ToJRkevzPBlKdfSjqrqGjQ2daCpcwAFMX6ItLqKmrImVJXkM6CP4slVI1y+&#10;/ZhBGIKY1DyU0yc1scWWzCeXssoWWy9p6KWUG+rrRJ63GYHYiTj6jIR7u5RiLLYg0GyV6qq13DkJ&#10;F9d9j+OG/8He5XOxZdVymPP1bV2DYe9NwxiRj4D0eoSX9OByaDl23nBHfDGNf1Ufssp68NgpGAsP&#10;sjzwSoG9RyJ2XrDFirP2mLFiL77hb/Wvz/6Br74aj4MXD+H4/Z1YeXI6Ji76F/797f/Cv8f/L5YG&#10;/2CN/k9M/4El14K5hO8EnvlHwDogEuZ3HmDlnEm4vGEyzDf+jOsbJ+LG1sl4fHAe7uyejmubJsB8&#10;6yTEu1phuLWKADCD6CDR9BGOEeoVM8qbbmaSknC0JNsRDhe0pBOQFGc0xTxEe/QttEdcQbmnEeIe&#10;HkDQjW3wZsudTU/SFHAGnREmaA+nwi6hOegCytxPocztFIodDyPLZheynuxG6sPtOLxmKhviH/A9&#10;zfmk/3yBu4cXwc9sLYOc3/nZFTyugJ/pGvibrIKfsSECTAxp8pfA4cQ8OJ1aAOfTC+BydiFczizG&#10;s2MGsDowF/f3zYXl3jm4s28O7vPzj5vw9efjJ33z5cjC6VMwlzXcxMmz8BO1iKXUjjWb4PTYDibG&#10;l3GQWWORgQGWzpuHvayTZxOAyT9NxLRJUzFHRr9plOZMnwrDebOxeukiHNyxE3lp+WoDQ9ngsVGB&#10;wSPNd6sC4gWaKLlarXvoDVq6ZWp6P3r6hyH7akuQa3CMKEmJpcosZgyVKQiFAoLPkSkcH6GQ3Vcp&#10;vobacJLZolMHRlNrJ6prqpEYGoSG1l4UxIeo1fdsCX5pWhJiH5xEqvtT5GcVIiOzGME0ddkpeaip&#10;bMQwM5D0kHW0dqCfsInfGOrvUmAkPTqAhIf7kfRwL+Lv70IkPYef8UrYHp6JW8wYxmu/xdGl32CX&#10;4SxsXLYQF0+dx7UzRjDZtwPGu7bgIiWb0x+zS8G8HedgbHwTMuDq4RGLW7bBmHvsPu4+8oK9UwgO&#10;87tfO2cqFk7+HjO+/Rcmf/VPzFm2FEev3cQ1C1tcf+gNY3Nr7Nm+FRuXTsOK2T9g+cwfsXbuZOxc&#10;uxZXblgho7YPOY1DuP3gMZbNmgTjDdNxmWCYrp+EKxsn4cb2n3n7R3qjb3GEHmbP7M/hYG5EOGro&#10;M2o/0Uv6jpc06C/aKtCX4YSRQlf83hGH31tD8HujD/5o8MIfMs7RHoE/OqLwJ+//o9lfu7/GBb8U&#10;PcJg4jVU+5xGledJtAQboT/mEp7HmqA/6qI6bw46jQrXw6j2OIZKt0PIf7oDAVdWYtHUr/Hz9/9W&#10;4xPLZnwLj4uG8DVezqBfArsTi2BzbCEeH56Px4fmwubwHGo2rKkH+2fhzp4ZsNw9gw3ATEIxA3d5&#10;++7eWXh6wgDV3ocx7usJE8ZP+mnSiOGCOZgz+UfMnGOAOXMWY9mytVi1egPOn7qAJzSAWzdvxnwa&#10;7TnTmRGWGWIFf4yVhstYfk1V+0VfNbmMVUsXY+ViA2xjKbV9zRpkJWSghTVyU1OXtrOngEEDrmUK&#10;QqFTOzNIS7eMjA+oXVP7GNj9DPJ+mawnYOjKpCHlPzRYNCg0MOS5GhDadsSyPbEqoegrOvm6AkVr&#10;Ry+Nfydq62m+S8tQ29COgsQwRDy6AtkAvayQHkMyxvl9sLZxVzsYNZSVIsbBGnkZBWoTRoHhxcs3&#10;GGA2GqH5HtaBIeVTvGSK21sRRX8Rem0NfM4vht1hfvlscc3Wf49TLKd2LpyElfNm4sYjN1i5xeDi&#10;8VM4t30dTm1egf3rN2HL6vXYargYB9avxaFNW9mazyEoRvhh11X856tv8NXn/wtf/et/4bt//xcm&#10;MQvM+uELLJz4byyfPB6b5vxEaDbi/OnzMDG5CqPDO7FnxRSsmP4llvz8BZbyOesWzYOtSwhy6voJ&#10;xiBs7FyxaPpEHF/+E84s+w8OL/wKh6gji77Ephn/gvGxAwgLCEWEpz18bpki/NE99NYWK3/xop2Q&#10;UCqLEA457ytPQH2YBRr9zqE54CKe59jgt7Yo/NEVjz9HFUvFaWoLw58NntpIeqU93mTdRkfoWZQ5&#10;H0AVAegKOY2RRBPKFIMxF9EXdQ41XodR6rSXjx9EHgE5u2kafvjqc5ZW/8T4z/43Dq+eAo9LhnC9&#10;YIgnJ5bAcv9C3N67ABZ758Nizxw8IiRPj82H7ZF5sNwzE2abp+Lixuk4tXY6rE8vRWPAIXQGn2LG&#10;IBgTv/9u5Odvv1bl0OK5C7Bu9UZs28UMMX8O6+zDML5kgpUr12DatJmqt+r+7btYt24DzvCH3b93&#10;H84eOQsbi/s4d+oUli9cgCVzZ2PH+nVIjU5VO3w2sQSRxcbqBRCaSCmfmig9GK29IwRGdljtU617&#10;j8DB4JZWv58BP5o9RAoMDZhBHpWfYMbQZwnZG1yk9veWbEE4ZEfWVtlcnmDUNTSjorISpWUVyIsL&#10;RfCDq8gvrEdZXhbi7h1BZqg/MgrpKRq7UJCaBlcav5zkLJQWVND0a71gAsdLgiEZI8fDFHEEI4b+&#10;QnqmQq9tYBm1Gm5nFsF63xTc2DyBGeM7nFrxjTLfKw3m4cKVR7j4IBC3XJJxxTYEG7bvZIn6PeZP&#10;/wmLZ0zC6kVzaawNcWLjMmwze4rxq49hxYwfcHLp9zi25D84ysA9tvDfOLqArfnMf2HjlM+w+ud/&#10;YbHBakxbeQaz1p3AnIWGbLQmYeK34/HDl//EN+NpxL/8CpO/+xrzp03Hro3bmNmX0rh/j70Lf8SR&#10;hd9g75zx2Dbzc2yc9k8Y/PhPnD19DU8DK+ARUoCImFwkRCQjLTwG7dWleK4DQ0FCOJ631WCouRzl&#10;WemIDolEjLs98lzN0OBtpHZLGkqxxC8NgYQkQQcH1RlN8didhD87eGz2w5+1Lvit1AbDiVcJyGGk&#10;P9qJUudD6AiRsRIT9EScQyszSL3PcZZWO5Fps5W/20asmfsdvvzXP1hastFgJr3Dcsjj/DI8Ob4E&#10;13ctwPmtBji1YR4OrZ5BzcLJTfNxYsMcHFs3D6e2LIbL5XVo8j+K9qATqPdkxlhruHb8wR27R2ZO&#10;+RnffflvTP9pshroW7HUEEuYCfbs3I8jx05hxfKVuHjaFGnJeUhNycDhwyfh+MgB4ZEpMLt0HdeM&#10;THHpzBmCMQ8LZs3A0e3bkBKViGaC0djYiQZqLBhjM0ZTzwuWNl0Eo5+BzKxBE66gkJJKsoYeChFh&#10;0PuKAZ736yRwjAJCCRhiulXGoHcR6Jr4N+qa2lDT0IKSqlrUi2cYfI/GvjeoLi1EktUJhNo9QEpi&#10;plpPNvDRbQTY26vlPYtyStDf/1KZ7ucv3ypAhvq71ThGtOU2hCso1sL/0jK4s4a1PzQT93ZMwnXW&#10;6cZrvseJ5V9jKzOG7EJ08rwFjO7649gVJxy+7IRFK3ZgzepdMDl8CKY71rK0WYTTm9fA1D4OJ51y&#10;MGP9Efw8Yw4MDWbh/OqJuLTye5xc/A0OzP8KO2d9ic1Tv8CyCZ9hzn/+ibkEbM6idZi8cD2+/Wka&#10;fcaX+OIf/xuf/+//F75hxpn63TeY9eMETPvhW0z48gv89M1X2DTrW+yd9xW2z/oCG6Z9jmUT/4EF&#10;E7+GiYUrnsR0wCGxA95ZvQhKrUd0rAz0ZaG5inC0VY9RFfoby1FTkI3kaJalEQmICYtBZGA4Ipyf&#10;IPXZWbbyx9ARdBYvMu/h17pAwqAbJderLRR/NgXgjzpP/FHrjt/L7fEy3YIl1jEkPthKySrnp1hi&#10;GWOAavE7iQqXA0i0XAfHk4twbOUUZtN/qrGJz/75vzH9x2+YQWbjzEYDGG1dinO717ER34dLFy7g&#10;hsUd3Ld2wBN7D6R6m6Mj+ChafA+inhmp3ucExm3ZIptTGoz8/NNPzAZzsHrFWixYtAxLFy7Dvl1H&#10;4OHqz5r1NnZs3ou87FKaVxrVygbUVDegsqoecYm5uGx6Eyc2r8LRbWv4GtPYIk3B0pkz4XzfBg0N&#10;rcrsNjYJGAREwJBVMLoIBdXA83pZMqalE+0KjEG1Eb2URFrGYEmlyxh6Uy6w9IuvGHOuDLeI/0ek&#10;MobAwddS5puAtLGkau4QnyNrz7YgNzlFlXkdw4SDrWCa7QWkM2OU8XNVlZagtqaRfoivNfwGre0d&#10;KEmOQW9HNz0OM4aA0dulRr7Db25G8JX1NHkr4HnWAM4nZsP2wDTc2fETDS3BWM/WfsV32L6I3wu9&#10;2LFTZiyl4nH7WQiOXrHHotV7sXLTYWzefw3mprfx4Oxh2J7eivuH18OMP+jRxROxb75ki4kEYzIu&#10;rpmMU4Y/4cTSn1j6/ICtM7/BmslfYsGE8Zj9/VeY+f3XmKH0Deb8+C2WTJ4Aw+mT6DemYtOyxdjK&#10;MnfNBlYES9bg5wnfYcU0ZrPZBGz6v7Dq539i3vf/BcM5M2Fp6QF/7ywEFLxATMUIAvN64B1VBt+Y&#10;cgTFl6OypEyZcgFjuIVg1JehvjAb6QnJSNDDER6ndnCKCo5GuG8Qwu0eIt32FKqYDVp8T2Iw+TY+&#10;VP0/fb31exVZov09/8R3pl2A4O4SAgSCBEJCgBAl7u4KISSEEKIkxN3d3d3dFXfaaJuenule79p1&#10;QnfPvfd5f1jPrnNyAiTsT621qnZVsW88pns8qsDv8+n4fSYBv0/HMV7FEg5x/fl9vG24yaiqj5uG&#10;Z+BvwJhqr8aucBre3PM7XjwKZ/UjcNU4BidNJZw8vEdyj1WEY82aVTAwsUJkfDaikwupAkQl5eEe&#10;lZScguF8LzwstMZCljkmk83YY6wIhgP+dtPVRy46KOidkakpDh44hKOHDkObUeqmfyjSE9IxP7vE&#10;PygLt66HYW52GfOc6LIbEi9jampBejBifEIWbM2s4WhuAS112aWMp+ka2cywi4uPCMVjCQ4Bxry4&#10;S9/TbySJ4/RzT95iWnKSZ1IXEA+jl8BgnHpJOF6twPGG5fc9CJJTSEAItxBRio7Brwu9FIdp+foF&#10;v+c5u8Cz19/iKfWYRfzRi6/w4NlbgvkGS09eY0KA+pjR7btfsTQ7iY4EP0x1thGEHzA3N4+Z8RHp&#10;3z8zNYOBpirkhl9DY342wfgJ39E13r56ivZUd5T5a6FIgOF9HtnsFmkOioizlEe44V4Eau+Ez+Vt&#10;cFbdDL1Tu3Hy0B7YmJjAwysQNoYGsDXUgcLendi37yiOnbmKC3quuBmYjHu+vgiy0oU3wbA+e5CO&#10;sw/W5w7AQGkPdBV3Q4Od4sKh7Th/aCcuHtsP/XNHYK5xBpZXzsHwsho87e1w+bIhzKx9YGnrheio&#10;RMgfv8SIdQX2tq4wtvGFwpEz2L9rJzQvqMHX3Q1BfgEI9vNn97GGrYkpwpLq0BubirracbQt/ITa&#10;8W9Q0PYA+c1LKGx/iJKOBxgensbb5UkJjK+XWcDnR/FgrBdDHW1orW1CA1NDbUW9BEh1mZCApApl&#10;2QUojglGU7gVxuOuYinDBK8b/PBVazBmsxzRekcP+W4qSLA5hWjzkwg3PoFbjETXr57BDfPLCHGz&#10;wv3A60iOjkJ6cjoy0nOQliZuDJ2BhIRU+LBn7dm1A2tWfS65x+69++Hmexfh8TkIj8tCTkoUpnLs&#10;sZxvjdlMS0ylmmMm05ZgCNnRMRilNC9efXde7Qq0L2viGHuErvoVaKqoIdY/CANdQ5iZeYC5+UeE&#10;QughFiQwHkiuMTw0ibLyRty5GQg/JyfYGBmwpxyEPP9R/i7XOKkWZY4hRSmWX2b3idlHEM+76+wa&#10;QU/fGKPNE6kDiNgjeoE4//CCQEiTXUx66g27hegT4jzFW0nf8/X30ok8GRzUCiQvV/Ti7Ts8p56+&#10;+Q5PJDi+IRxfs+h/Tcf6CnOPX2OGoL745meCMYWW+ABMMSMv82vdvcNoq69Gc1kR6goyUZUZi+yo&#10;myiMi8QrAibAePPiCdpTPKRl5uWEo9j3EnLdlZHqcAyxLN5hBntwU2sHvC9vh5PqVugxy4uHqvg6&#10;suDHJMPVxRN5CWFwsDDClSu6sHIPxjldZxg73IFXcAGsrRxwYv8OyDMSKB/eBz2NSzDnzsfX/zb8&#10;OYlT70cj7s4tZEWHIdjbE57OPjDT0cHx4yoIvnYN6ucuQEvLEhZmdogKi8Sd23dwm/+nZ67YQlHL&#10;GydOX4b8/kOwtnBB7P0M3KPD3/K+DmsDQ0YOe9yJr0TuwHeonfwBvcs/o3n6WxR2PkF+y0MUtD5C&#10;ZsMyspofSheyvV4mGHSPrx8QEoLylrHq2cwgo1WndPPlhupG1FWuAEJVEZKqEhG1KlGWkYuSqAA0&#10;BOsimQU4wuwUIqxUEetpiow73oyzkSjNykB5YTEq2F/KS6tRWlKF4qJKqgoFhdXS9d6ZOWVISc9H&#10;QnImYuJTERYRA20tLWxkZFxLBxG3ADp3Xg05968RPgvMphtjMlUUfQtMpxOODGsJiqk0grFq1Sq5&#10;7Vu2vDumcBz79x3CWUUV+PoE4MhheRzduwdOJk4YG5yUucRfRceYnRaPgp1DW1s/YqIT4W7vjMvK&#10;p6F0+IB0CNfD0gGTY7PsF3SMReEY4oEpyxjl982weyyIs+JP30h3B3zGPbyYyO8n+GtO/jdi8ouz&#10;2StntL/65kd8xRgjJN57I85wSyIcQoTklTjjze9/+fZ76c97tgLGU/aDx0KvvsOjV99imRFpkYDM&#10;iDPydK7FmUnUR1/HcEMdFuliXSNz6JtYwtDcUwwvEqCn32Lu1Q8Ynn6IF4RLLJ9/85KOkeJOKDRQ&#10;cO0C8jzOIMP5BFLsjhOMIwgzPogA3d10jB0EYxuu0jHUFA8gyMsOWZm5sHdwR3Z8OK672UtPxNXU&#10;d0FwbAE8AxIQk14Pc7cwqKldwvlzyjjF2JOZU8w94Q0kJyTDREcL4f5+BEET0bdvwN/NDkE+HjC4&#10;fAEq7Iihvj5QO38JCgeP4eSRY9BSPgZ9lWOMu6qc9CYwJgwXLujgCBPClXMq8LQwgavhZThoK8Oc&#10;seTS8X2wdb2FzM63f4DRPvsOxV3PkE8ochoWkdf4ADn1C0ivGENpeSueM0q9h+OrBxOSg3wlXGRu&#10;RHKR4Y5WtNQKQBoJSAMBWRkJSQWjVkVeKSpS4lCZGist728QD9WsrEJ9VQ1Vh9oqfpZwVZTVo7S0&#10;BiUCDn5fPsHIzi1HekYxElPyEJuYgcj7ibgbSdDvhsDJ2R77d27G5g2rEep4HIvZRphLN8FkkhHB&#10;sMQ0nWIy3QaTaULsLWmMUgr79skdP3zk3TnlCzh6/BwO7jmEI7v34syJ09C7pIOK7HLMMkIt0CGE&#10;U0husQLGHDO4cI3B/jHk0Ro9nVyhfuYUlA7x+8WRKfaVge4hCYwFCYyn0smyp5y0T9/+IOnZV9/j&#10;+Vc/4BUn/WvqjRAn/nu9XZEARHotDpeufE0mAcaPBOIHAvGDdGXec6EVKCQwxN/35nu6xjsJjkfU&#10;g5eEg5qnO0yy94h7SRXcckF1Xi66pp6ic+YFumZfoneeX3v4NaaefY9n3/wTz7/7F15/ywLOOPXq&#10;xTO0xLmg9OYVFF67yBh1Gsl2RwnFQdwz2YsQ/V3SUSmvS9vheH4bdJXEZcD7cN3RXALDmXGqODsV&#10;AddcsP+gIk4ra+P+/ThUtQ4gILEMFl6x0NY2YjxVxSn+f+QWlCEk9B6S4lLg7uDEHY8FdFRUcOnU&#10;MVw+LY+rKgc5qRVgyYntY3YJ2qqMSgdPwdzIBOVZySjOTEFxVjqKsjLhfztBuiDthMIxqCspws1I&#10;G9esruKGrTFuudjSgbxx92YQAoMTkdO4jPaFn9E08hpZ+V0ID8uEr2cozK8SMALqQBe76R+C/LI2&#10;PJgaIRQEQ8Qr6v3226VxahTPpgfoIl3SQ/Gbapo44dlFKkUfYeTiZK/PzUJjbhqainPRUlGB1poa&#10;NFfVor6cEUys6C2uQSFBKCysQF5+CdI47+JScxBJBw4OCoavmzO8GEFd9M/B8rIiLC8dka7VCLU9&#10;w26jhdkMQ0wkGWA0wRDjSYQjlVEu3ZYw2LDkO2A62xmzOc742759CnInlc6/O3X6HHbsOYx9hEJh&#10;1zZGKsahw0rwsb+G6fE5KToJKBYZp2SAPGD/YOcgHOJxXVXVrQi85g8LXR0YaGnglOJhaCqroK9z&#10;AAvsGAIO4Rhihasos8+//kkaX3zzE15yYgu94mR7KSbcyvZr6s3/obcrev9agCGg+L/BkEHxXo8J&#10;hwDjIZ1DnE8Rd/2bYc8YHBhApp8DylJT6BLPMbTwUtKg0OJLjC69wdQjRrxvfpHWeYmFja9fPkdH&#10;2jWU39SUTiylMUIl2RyRzl9EmewnGHsQoLMbHhe2wfjEevaBzTh37CBcrM25hyuFp18o8jPTER7k&#10;h3179uLo4eMIC7qLyooqVNe1wT80TVo4J79jLc7wezWUdkNPVQHm2uc5GY3g5+2GuPBgFDGONaSF&#10;MbMzYnk4s2QfQPZte1gbXsWGw1dwUeUyrK6oQWnvbmxfuwobVn3GvqGJE0fPQ+nIEVgZmyLkuici&#10;/K7hHl3o/u0gxASHIC4iDgmxOUhILKIKJIcKu+6OiJveiPL3RUyQP+LD7iIpMgKpUdFIi0tGQWYO&#10;FkZ6Jcd4SygkCTDev6aDvFmawIu5USzyc4Pt7Wita0ZzbTOaKmvQlJeBloIstJYUSc//aCqrQE1h&#10;EUrzCtgj8hiR+PtiLPTz8sBNB2NEumsj44YOQljGb1srI95NFeE2ZxHjpCYdFMnyUUfujYsYTzXE&#10;TJoRxpIMMRynj+F4I4ynWBII4RaOmMywJxhOdA9nQmMjHENB7vgRxXdHDx/DgUPHpFtvHti5BypH&#10;lXDq+Fnc9QnG1OQ8OwZdQhxhet8x5gkFwRBHbsZGplBNq7vl4wNrfR1cZJw6sn8PtOkYg70ssO/B&#10;YM8Q12W8ZKZ/9e0/Jb3k3ld6zb2xgEKSAOMvEoC8118Bkd4jWOIzLxmpBBiiOAsHEnomHGnFmSTH&#10;eCMcQ6aHLwkHHePBC3EG/mv2nkWU5+egpqoa3f2jGJxYxOjMQ4zNP8GYuFnC0itMPHiD+effSUvm&#10;xcrg129eoiP9Bkr8NJHtcgbJVgq4b3wAkQYHEGx4GAEsjIF2l3Hb0wo+TlYwZP4/e0oZ1saGqCwr&#10;x53QeKQnJSI69A6z/kEcVTiB0NAolNU0o7S2DV4BMXQRdejw+y6qqSNf3HOpqA65mYXIjIlFzE0v&#10;BNoawvbyaagd2oFda1dj7ZfiSrU10lNWv1wlh/X7lHHg4GE6+VFY6l2El605Y5cDLMxdIa+gRPey&#10;xF1PW4T5OOGeHye8nyeiqfsB1xAffEe6L1VSbDJSE7OQGpuA1MhIpESEIjXiLtIi7khKjwxBxr1Q&#10;ZCXEoyA7B12j83jyYHHFJcYJgpAMiP8Se4go64/GezE32IGJjkZUsRTnxkQgjaU6NjQEoXTTUCct&#10;ZHHyt0eboDbUCInu/J1aqMLbUAVpPtoYSbXDs3J3vKp0wrNSByxkm2I6zQT9ccbojDHAfI45Ftgp&#10;JlJMMJZoTCDMMMayPZZiw20bTKTSLTIcWMBtMZJgifZQQ9njjJWOnXyndOIsTp29IJWxfbt2YdfW&#10;bTgufwJ5qYWYm6U7/OEYMreQHEOKU0sYHZlAOYtQVGAQ3FgkT3GvqH5aGR1NXVhaFucwHrFjiCNT&#10;T1my30hAvP6OEmAQCnHNxCsJFo7/Uyy5Qm8kMdfzvfdQvJLchvoLEMIh/gqDBISAgQ4h9QvCICSg&#10;EIdihR7QNZaefoUFlnFx6HieDrLwhK8p8f6SdJNlQvSSbvOGrsR/9w+//BtfffUG3SWxaEkPRE9B&#10;OIaLQzBaGomx8niMVaVgpCINvaUpKE26A29HfZZsHfg4mDD/O6GtqhDNNaXM2AXITEuEhvo5qJ49&#10;i4jIaBQzUuQWVONWZI70JKNL507jwNb1UNq/jY6zB8aXjyHQUQO+lqrYvXUd9uzYgqOH9kH1tCJj&#10;11kYaqrCXOcSLK5egYOZAXwcbRDo7Y4QP19E3vZHNAu7j28EVNWuIsDdDtE33RB1w5VyppwQE+CN&#10;eLpY0t3bSA4PZ8mPRWZcIrLi4pAZHYn0qDAqhNvhyOIkzo7lZI6LRl5yIopy8tA7tiidH3r0+Ale&#10;LxAKAiD0enFCOtchbg4nxjcc3y4M46ueVPw8cA//WcjB654wLJe54UmZM97UeOH7dj/8qzcI/+oJ&#10;xK89Qfj3cCT+MxKJfw+E4E2dDwYSTFHkpyE5w2C8AZ4U2+FVlSte1XhiMccC89kmWMixolMYYySe&#10;4ufHki3pIIQizZ6A2EvjJF8PxZigPugqgizV8LezCgpyJxSOMEqdx8mTpyF/UB779+zGScWTSIzJ&#10;kA7RzhEK0SukcxL/C4wFOsYEKkur4O/pAQ2Vkzghv18Co7e1V7qmeWFJdshWnOQT136/oktIYHz3&#10;ywoQFCf9e71ekQSCEL/+v51C5iQCjhcSFAKIP/vEU8IggPgrFH/oL2CII1SS2DXEkar/W/wcwXhE&#10;l3n0+nvpzuLd6bfRlxGA4Rx/jOZc457JHM1hV1HgfQ6xVkcQY6GAJGtFZDgqIddVGfke56RrNCpv&#10;aqE68Cpqg43RGGKO1kgbtEfZojPaCl1U931rdMdYSuqLt8JQEv/Dkqwxku6MqTwPjGU4oj/RHAMp&#10;ThhKd0N7ghN8LDUIgjqs9S7DRv8KnE0N4WFnATdbM3g5WMPP3Ql3b/gg9OZ1hAf4ITrwJtydvHFM&#10;4RT86GTRfm64Tzhi/D0QG+CJxCAfJN/1Q0pIEAGIIBAxnPSpyEtJQV5iAhWHvAQqMRb5SXGSCpLi&#10;pUcaVBSXon9cgPELHr75Jx4+fo6XLOUyGFa0MIZXBOYl3ULcNXGhJRetYYYYuqeF15Wu+HU0Cr/P&#10;p+D3WdlSkd8nYqRzGr9PUZP38dtYJH4fDcfvI2H4bfQefu4LxqNKD3TEmqDQ/woawg3pAKaYyTCT&#10;DsWOJJlKZ88lJVlwFFA4YDTFnl+zxihj1VC0vnS7oxuGZ+hE5xilTpyVO3rizDvl06rQuqCNC+fV&#10;oX7yPPdkjZihGwgohKTyzX6xKPULGRxzs0uYZfke6htiVs6Gq60lju7ZglMKhxEaFCa5jOwcxmMs&#10;0S3EshDRMd6D8UbonUzvYZAkff1/OMhKrHrfRySxowhJbiE5BYFYAeM9FBIYf4Xj/3CMh3QMoUeE&#10;4CElO6T71R/APOBnxBWA4vvEnze//BiDZfGYKAzCTMkdTBf7oeK+J0pSIlCVHY/K9CiUpkQiPy4M&#10;OfeDkRrmj/uBPszmXnA00cOFw1ugJr8JGse2wkh5O1wu7cJ17X1wUBXnPPbhpq48bugehpe2IpzO&#10;74S3xn74ah+Cv+ExXDNUhq/5JeTftpHgGMtwxliWGzLvOCCAxTPA052R1hvBNwMQeidUWr5zN+iO&#10;9ASj6NAwRIeFI5a64ReGc2raCLlxjc5wC8khAUgND2QsuoOM6FDkxN5DbjwnfjJ7QzoLe3oGijmW&#10;pKWgKCURxVQJna4kLQkl6SlUsjSKw6q9I7N4+BXBoGsILT95jWezKyAQEgHKS8IhjXxPrL96MNqL&#10;ekbZ7ABbVPurYzbFmG7hj/8IGGYIhyQZGL9PCfG1gGT4Lv4zdJew3JMWJL6ki4gYNZ0m3MFQelDl&#10;ICPVSKIFhgnFCKEYTXVg4ebvLdUeo3GMXFEGyL+mCV/D0/A1VkGArQ6j1Fl1OeWzF95pXdGDhYE5&#10;rlzSgo/LDUyMrRRuoT9gEEejZLFKaHx8BkX5ZRjsGUR6Wp50SFBp10YWuVtYoNMsrjjFkpCIVA+e&#10;y8AQ0UmCQMQpGQhi8ssi1Uo8+p8Q/EXCIV6I4s5RvJY6BYEQ+m8wCMLKIdr3+iNKCbeQoCAMz9/+&#10;MT76/9MLfoZapusN9/agpyQN/eVpGCpPR39JMvoK4zFSlojpqgQs1MThUX0cnjXE4EVDJF43huNt&#10;cwi+abmDb1sD8a71Nr5vu4sfe6LwU18M93qx3I7Gj10R+KH7Hn7ojcW3PQmMGQn4ti8J3/Sl4G1f&#10;Ol735eB5Xz6e9eThTU8mvukRz9FLxTe9KVhuS8NkfSrGalIwXJWMwcokDFSlors8FR2MdG38N7YW&#10;JaOxIAkVWYxHhLYslTBnxqAyMxYVGfGoyExAeXoSyjJSUJaZgorsdCoD5TnZqMzLR2VuFipyxOtM&#10;SRUEQXy9Qryfm42KwgL0smP8FYwHdA+xkvrp/JTUKWRwEIi5EUkvpMO5fehubEFlSS2Kc0uRFXkX&#10;edf10RmiiycF9vhnX5AMiOkV55AUJwHyG7d/m4jFz4xc81mWmEpnf0gyw2CsMYYSzDBMhx1OMMdQ&#10;ori3sIU0jlDDcWboizZFhqeAQtw9XRUBltpw1zsv6xjnzpx7d579wtnGGyEhcWiu7ZDKtoBCgoAd&#10;Q0Sq2ZllTItzEFPzaO/qg4eLF8L9gzlJRqS7UVurnoCvgQZaqpuwvAKEDIwndAvhGM+la8DF5JdF&#10;qZWeQTBkpft/QCFN/vcgyHrECwGBOKIljQIIcchXBoYMir84BQH4L4egRJ8QTiBO4okJ/oCdRzy0&#10;RujR8zd4xNcPn4lFh68lyb72itsv+W9/RbBfcQ/4CvMPnqK5vgl3nO0R7eOOSk6Omvxs1GSnoYYT&#10;qjo1HlWJUaiIC0VZVCBKIm+iJNwXhXc9UXjHQ1JBkBvyA12Qd8sZOTftketvj/wAexQEOqCAY9Ft&#10;B5TRCSrvOqIuzAWtsT7oSgrAQOZdjOVG0K3uY6EiHg9qk/CkMQNPm9Lwsi0Dbzuz8FVXFoHJxrf9&#10;+Xg3VIjvR4o55uO7gUy860/G930J+L4nFt91RuHbjih80xmHrzqT8KYzBa/ak/CyNR4vGiPxojYQ&#10;r2t98W0D836TO35qcsW39Yx0ZRGoLchCdWEhqosKUVtcQhWjpkREqQU8IhhCUqQSYLz+J6bmH2O+&#10;vwOvZofoEiNSjBLbz6cHsSyOULW2or6ykbG8HqXFtShlz8oTT1Pyd0SRNztElC6+qvHAv0cjGLOS&#10;JTB+Ew4ynYBvmv0wmWKE6Qy6QiJd4L4+nYIRib1CwCFuuN3PuDsUR+egBu6boIOR676jOryuKsHX&#10;RA2BtgaIctWjexAMBYKhcu78O80rurgfHMN/UB3Ghmf+OJEnAUGJ8xUT47MYHZ7CxPAkQsMjpUO6&#10;bubWKExKRZDVVfhqHENO2F0ssXv8FxjsGUtiMaFwDBZcCQwJBtkRqZec6C9WJCb9i68EDGLyC8kc&#10;QbwnHeaVvvbeJQgFy/AfBXsFgj9AEI7wXiswPHjG8enXLNXiriXiJg2c6I9fYvkRRcuXIHgiIJDp&#10;waMXsqXzD5+t6Lm0fH2BoNc3tWLf7m04vG+/dJ9W2cPzqck5jHN7bGwKo0OjskeWiWds9PSip7MD&#10;nS3NCPJ2lpZz6Bw/iCBHUxTcv428sOvIvu2CzJu2SPe1RIq3KZLcDZBMJbnrI9FNj9JFoos2EoSc&#10;tRHrqIX79lcQaX0RESzjkRbnESlGy/N8rYJwCxZ6y3O4Z62CCKtz0na4BWWugjB+/Z61KmJs1RBj&#10;p45YKt7uAvI91biXtsK3ta74ptaNcuc2VeOKrysd8RX1ttweb9gHpsrD0FSaj/ryEjSUl0kn5IbE&#10;tf5/gWJZgEHnmFl+hSJ2lP76MoIxhBczQ3g2OYBnUwNYHu7BcHsbWmqaUVPRjMqyJlQIlYjbN9Wj&#10;JK8S2dERSPO4gsYAVSykW+DH9lv491gUnlc6YzLZAFOpplJ06rvPCEU36I/l6zhzOgehoAbirDAY&#10;Y4HeKCP2PG3cNj+Ha0bKuGF2Ef5WWsi8YYjymxr83Z3E3wzUteSMNHXfiW5hpGGGzuZ+AiFzCplL&#10;LGF6apFQzPA/dhjdLeK5Zr2wsbbB7s0bcVL+EDyNdBCoo4QQM030NrVjefERwXj032BQUsd49ArP&#10;OZFfiEktjhyt7OnfH1oVkib9ysSXJv+KZEeaxJnsFb1m5n9FEYLHL0UHEBB8LUEgnrMnir6QcAZJ&#10;0i183mCJcC4RBkkPX0gTfZEOIJalLxGEZQIg3pNePxBQi3+77GeZ5882t/AAs4S/sZlg7NmOPdu3&#10;ce9WhpHRSQmG8XHuPCZnMDExg/GREYwODmJEPICmvxcDPeK5DF244emELz//GJ9+8hEsTFjCG8VD&#10;TVrQTXVxz9lBlZVVwcHGAgm3XJGfEM5cH43C+BBCFIjMEB+k3HKU7kUbYn0J4ZzwsbbKiLI8hQjz&#10;E9QZhJqewl2j4wg2UJTGOwbHcPvqMQRSAXoKkvz1jsD/KqV3FH4c/US30dgH90sHUOxzFs9LCEGN&#10;J+WFr7m3/qraBW8qHPGmzB6vSu3wstgGL/iZibK7EiCNFRUYnFyQIpRMMjAWWcQXXv2EajqKeCRx&#10;vbjV6cyAJPEAz0WCMcadRkd9C+qrWyQ4qsoJyIoEJGXFDSgpqkN+Wi4SbzhKAA9Ea0lOMZXOeJRg&#10;zGhkSAiMCYExerjdec8AvdHitQyMnntmqAnQQ5DZWXjrKeE6neK2nR4BuQDHy0qwUjsCi/MHZEtC&#10;Nm/a8u7gXgUYa1igr334j8ItIpQAQ5zHGKZL1FS38QerQ1NtA3R0tekYe3Dq6CGYXziNIO1jyLpz&#10;Gwszi9JzrGXPs5YdppWilBSnVlzjyXM8fvYKT57LlpmLazCkJeKvvqEDUCsL/yTxvSeUGKWv//E+&#10;RRCevJQtDhQdQOoKIgqtRCDJDf6qP2AQFy1xz89/y4J01OyxJDHxZZGP7/FnEJonBH/V7LxwUNkZ&#10;/5bmFuzftxOb1q7BdSsr2F5Rh4OuJkt4AhpLC9FeU44aZu+sexGIvu6DEDcnhHq44B7LsbOxDuS+&#10;+Bgff/whtNUuIicmBkVJiShLS0MVs3stY1ldYR4aigtQX1wonexqqapGFj/nYWkGVwsLKdPXlRTC&#10;WEcD1pdPcoKY4Hm+AR7n6mMiyx7V2UmMeKIjJLMLJLAoxyA/PhTpoTcQd9MRER4mCLbXRaDlBdw0&#10;Ysa+ely65tlXWx4elw/A7eI+3NDaj+Y76gTEDq8qCEWVG+WC12WOeFFkh+cFtniab4kneZZ4lMsY&#10;UxSCISaLB29+lqAQ/eI9GIuvf5HWyMUHXEOYmy2K4yLxaKwbTyf6sTjUjfHuDvQ0taCZriFuyVNT&#10;STgqWqhWmcrZQQhJeWmD9HvtSxLnIMwxkWyK/mh9dEVeRe99Y0nCMXoYl8SjGXpjrSlx1M8cOdfY&#10;oQ2U4WN4Fn4WF+BvrQUPAzU4GWnguqcLQkPvIir6vgyM9XJr3+3ZsQea5w3Q3tgrA2OlV8xIy8zn&#10;0ds7iuLCalSybEdF3scVjSs4sGcHlBQOwFj9JG5qnUFbRY30HGtJEhSyw7vi+dYCDJlrPMUD7p0f&#10;Pn6Gh4+e4ZGA5MkLmZjjHzPKPCEsYpXtf+nFW5kIkbSMXFyA9P4ipJUr9B5w0gtJsUhcUiu5gQBA&#10;7PkFlLIIJMGwIgHDHxBQYuJLJzPFKI66UXNzK5rnayGCISLTdb8A7Ny+Fevk1iAgOBQd/cN01klM&#10;UdNT05iZmcP0HCPo9CzdZBR9A/3o6O1CMyeAr683Vn/+CT75+AOoql9EcMx93GAMdfb3g7WHK4wd&#10;bKFtZgb1qzpQuaIBHQsz+IWHo6i8AnUNTbB184M6XT4vORmmelpYv/pzpHrp4nGOEZ4XmuJpnhEG&#10;8wJQL2JOCVVMyDg2lBZwz15AcMWYT+WhpbIMrVXicctFktqoSoJ0w1gFrhf2woW6pXsAg9HaeFnq&#10;iNcVbnhV7k6ncCEwTpQDo5cNgbSUtJTrjCV2iYevf5I5hgSFcAzGqSfvpKNbYe62jJBmyLt3F8tD&#10;XXjCSPVofEB68OcwnaO9QeYctYSjurJFkgQJwWjOjWOBNsFEmrWkvmgDdEbooYvu0EN36L1vLqkn&#10;xpJAWKKHYLRFmiPJ9RK8DU7juvF5+FtewS07I9yPSUBqZglSM4qRlF6A+ORMxCalycBYJyf3TtyX&#10;1sbIEcN9E5wEsnMXUpRi2Z6amEN7+yDSUwtRnJGLmoJCeNvZ4vShAzi0aztM1E4ixc8P04wR4nnX&#10;i5xEAo7FlfMdYhmJbAKKPfETgiH0mHokjQ8fcvsPPSEwApz3EnczfE6AXkh6IPT4T4n7wC5R0ijF&#10;HxkAMgjE5BcuIIDkNuPdAv9dQrI9v2ySz8zIri+ZEQcW+N4M3xPvz87O83ewwN/FIrUgvZ6dnufn&#10;5jAzNYua2nocOLgfm9fJIS0hGWMjoxgfHcHk2CgBGScgY/zdjWFynO8PDmBsoAejfZ0Y7e1AqL8P&#10;Nqz5FJ998gGMr+qhp6UOA+2N6G9ropqlsa+1AX1NNX+oV1It+prr0cuodftOOE4qKmH/zp344vNP&#10;4edig/F0TtxSM8oETwvN0FuejLbqCmpl8leVcAdGACrEA18IRkkumss4lvE9fr2tshgt0tcK6S73&#10;YHjuCNzVd8P70h6OexBpcgTjCYZ4UuSIZwTjaYkzR0c8L+brIns8ybfGY+oRtZTnjrmediy9+J5g&#10;/Ewwfsbcy39icGIZMbd8Ee5qh1s2+sgM9cdsbxueTAzisQCE48JIP8YZObub29FY24o6QiIWH3Zm&#10;3WGpNsQoXWIs2ZyxyYROYMTIJFN3tAm6BRT36RD3rdFx3wb1ISaIsFGBh84JeOmr4KaFBu542iI5&#10;swiZ+TVIzy5HSkYB4pKzcD8xDVEJK2BsWLf23dEDh3HDJRDjw7MSEO/BmGE0mqQ1Vjf0ITGJZN1P&#10;lpYFuNhbQlnpKJSPHoau2nkUJmdjkZNLAoN71aWFZQkMSSsnBkWsEmfBBQzLyw//lx48+O/xf0oG&#10;0xMsi++XJLZlk17qAFIP4ORfku39xRKWOckBViRAEAsfqWnCMM1JLhO3p8RrwiEgIQyScxAOCQox&#10;StuEZHaOcMwSjln0dvfAxNwcape1cM3FC9U5+ehhVxjt68Xk8CCmRocwNSY0LG2PDxIM8cAVKjzo&#10;Orav/0KKUwY6WuhtrsFgex36W2sxQEgGCcUA1c/tvhaCIcTP9FMDzdXob6ri99QhMz0NRxQOS3cL&#10;iQgKQFdOCB5kGeBtqRHelhliudgZnZW50qPMWghESyXBqCqmBBwFMjhKc9FYnCOpiXAIB2mpKEZO&#10;fCTOHDnEf+MnuCS/Cdc0xE0T9sOToCRaH8Nchrjk1AmPi13wuMgZTzgKYB4V2ONBvq10hd2DPBvM&#10;57hjtrMJC0+/k8CYffkz2jt6EXPNEcEORgh1MJEepDnaVM2+MYin0yzl08N4MjWMpdEBTPZ18+fl&#10;7ybjGobjCUWSiXTkqTvKUAKhK8oYHRGG6Ig0QluYEbfN6B7islgz6bart4xPw1XrODx0T+OG6SUE&#10;+zgjLbcMmQV1yMipQlpmGZJScxBDKCJiEhESnYi/bdiwXW779h3sGAfgbeOFkX46hogPAo4ZgsEJ&#10;MzE6g7a2PsRFJ5E0TwS6OkJD5TT7hTwU9+8iGGr8RTdhkRNqkRPoPRwLdI4Fus9755AucpIA4XsL&#10;SxRHsb3I6LW0LE3+pSWxLaLYyucW+bk/tCx9Tfa+7PsW+XqBo5AUf6S9O/f2Qpzksj2/bJQ5wwoY&#10;BGLqPRTSSBf44/Pi+8WfJX4PwjXm2beEc4jtWYIxw9/LFPp7e3BB7Sw2rP4SoUF3UFRcgtCwSLg5&#10;ucHP2RlxATfZGZLQXVeNse4OTNI1Jgb7MTnQjei7N7GRjrFt7SfQ09KQJv5wZyOG2psw2EYoWmox&#10;KABorKQIAdVHGAQUAy3VGKSG+D3ddaW4euksDu/aDC977iFLM9AZa4uXhYb4ptIYX5cbYqr0Jjro&#10;FO10g3bGpD/HQr5PSDi2luWhiWA0FGYxdhGS8mJkRofhLMFYRTf6+KMPsGnVp7A4sxPel8VVhLvh&#10;eXEX8r2UMZ9thQeFjnhY6IQHBWKkJDgcsJxrR1ljMdsMM1lOmCH8cwRk+vkPqC2rQJSXDSLdxKOH&#10;LZHg64TeqkLGKsIxNUQNE5BRPBlqxWS2B4YTjegUJtL5ic6IqwRAXzaGXUVbuAFaQg05GhMWS0Ji&#10;gXJCcVNfEZ46iizXdArzi7h73R3Z4r63dIqknErEppcgJlm2Ovd2cBg8nG1hqa0mwNggt3Xr1nfy&#10;B49CU00PVYW10vkKEaHEJBL9YnRoQlo9638rihHKCU4mBjh5ZD/OHT8A+d1boHb8BH/JjVicmacI&#10;hxAn5p9gLMvAWNHCPL82vyCNiwsr22KUxO9ZkXgGnuxrC/y+95/5c5yfn5e+Pi8mLP9ukelnOUoS&#10;e3ZpolMc/wqAJHYEWXwSn1+B4Q8oxPeLhZMEQ/yZdIfZmRluc5xkf2A8mhobwUBPB7Q0VLF21WcI&#10;8/fHeH8PJoZ6JYlnVpQWFSKa7nrdzRl2hlqw0DiHa+ZXkRMRjODrrow/n2D1Zx/iquZlRqc6jHY3&#10;E6BmjHY1YqSjDsN0j6E2SrgIgehtpBqq0FVXjq7acvTUltIN8qB87CCO7d7MndROpDGzdxRESYcu&#10;vyk3w7dVlnhdboPRihjpsx10j47KfIrbFXSS8ly0ledJaiEcAhAxNpflIis6BMpHDuDLzz6SwPiY&#10;feiTjz+E4p7N8NY5Dle13XA+vws+l3ah/Pp5zGUSgDwnLOU7YzHXAXNZ4uo4K8xnURznMi0lzWa7&#10;YpY/48yT71BVwFzvbY+7tvoIdzJGnLcdWvLTGamEY4ziQVcpxtJsMZxkSpcwZXcwIBBX6QZ6aA3T&#10;Q0uIvgRES7gJX5ugJdJM2s7yuAI3jWNw1jxOKM7Dz1ILYbdvIVXc+p+dIjoxC7fuRMDdxQXWehow&#10;vXAcZheOwuKiIo5yTktgbNu67d2Jo8q463sP4yMiJsigmJ5ckC40GugbQWlJJW76BsPF2hbWuho4&#10;f0ZRWiy4b+cW+DjRKiemscCJs8gJKYHBCTb/XgREXCIr1lYJLUh74Ln/1twcIeJEl8Tvl8CRvRYT&#10;X/a5WWlbBsd7QGSaJ0TzwiVED6Ck4iu5gGycYieYnvrztYhCMgmAViRe83Oy90SklLnELN1hemIc&#10;0+wM0+wP0yIaMSINEgx9vcss0R8j0McTYyzWE/3UQBcmxcg+MU5N9HdisEscVSlCzP1IXPN0h5m+&#10;NjZt3oytW9Yzjh5EcrA/2ktyMEwQJDC4ZxUSr4foDv1NlegmCI2F2SiMv4+8+BhGnlKUZSbhwK6t&#10;0iWcRw7sgs4FZXRX5aI7/Toe5RjgXY2FpGel9ugvT0JXVR66agr4ZxWiu4bbFTkERCgbbaVZaC7K&#10;4N+RQefIQFrEbSjxz/z80w/x0Yf/wEeE46MP/w75w/KoLMhASpA7XC8ekB686XR+G25o7kZD0CVG&#10;J3ss5DphIcdR2p7PsiMkQrayMdsWy4xZi/kemG6pQEVqAmLcLRBqpyvdvijJ2wRtKQGYKQ7GZJYj&#10;xtIJRrJYQ2aO9nsEIMKIk1/mDkItocZouKOPuttXpevCxQNnPOgSXlLRplNYXUHA9eu46RcMe8Or&#10;BOAknHVOw9dMBYE2F+BueBbm6selxw6cIvSrvvgcf9u3fbvc/l2732moaaMgo4xlkXtRKW/L3GJ8&#10;dBod7f3IYukOuuEHLxsr6F84A/Wzx6F6+gQMruiitbYRC5xUf4AhSeYe80JSNFuJZwIOfl3sff+Q&#10;mPDSe5QYxd5awCNBIb5flu3nCI9wDgGBiFYLK3FKHFGSOgQBFA4h6wWybTHhp/lvm5qaIejTmBHi&#10;9ow4aiRpakWTdIMpyRFmJicwQxBmJ8cxx9g0x9ez4jVLtLgOfJp9YXpkEMOc7Kb6V7jX/wjaZ45z&#10;b6OMiycUcPWCGi6fOYULxxWgyrh5RuEA1LjnVZbfh+P7dkNRPNDz5FHs374RV5RPwtHUENbGBtDm&#10;pDZWPQkXnYvQVz0LFcXDOMGJqbRvJzTOnKBLy+OcmgrMxP+Brj53ZL4oy07GAe6c9u7cikh/Z5yS&#10;34HbHo7oK0vCUIolvio3wQ91Fvi+xgyL5X7oq8lFb3Uueqpy0F2Zja7KTHSWZaKjLINgpqGtOBVN&#10;+SloLEhDWmgA/73bCMZHK1D8Ax9+8HcoHFFAJQEVRb6B/SSMk9nx/G7pAZwCkEDdfYw4epjPdcFS&#10;oTuWCjxkoFBz2fYSHIu59iznjFuMXAu5zhhNs8cUHWYmyx7T1FSGDaYIhLjMdCrTUVpa3hNvibYo&#10;M7RFm0tqjbJASwRdgo5RF6SLEj8thFieh7ueEjz1T+Oa8TncMLsAK9Uj0FXaB33lg7BQPwI/k1Mo&#10;CriCoQQjxj1rPC21RXesEVTlt+HLL7+Q9Ld9+7bLHdx/4J3BFSM0Mi6JuCGu05Ycg3tYAUYz+0Vy&#10;agECr93EDVtTWs8FaKiewikFeXhbOGFqYJRgzEhwLHIiyiSgkEUcMbGFc8jg4ITl50ROF+MfMPwF&#10;FCm2SLDw+0XhFXAw1giJTrHEci1KthiXlh9JpVsq2ytwSH/P/3APmSvI/t656WlqCnMSDLIJP8to&#10;NDM6LNOEAIAS23QJ6TN0iZnRQcyyVM8MD2CGYNwJ9IP8vl1Y9dnHMOaeqJKlta+jBcO97RhiwRaP&#10;FhilW4zSPWTqxHBPu3RkKj0+DJvkPscnH/0DKoSoi+Wys7UOKSlxcHeyg4HmJairqeLMKRUcP6oE&#10;vctXEXHdD7VZKehrrJAeT3xVWw/OZgbYuXmtdA+pmtwEhHmZ4hgnc3lyOAYKgjGfoYef6i3wzyZr&#10;fFtrjenKCPRXZxOMTHSXZ6CnPBW95ekc09Fdlo6u0lQCkoqW4mSkhfhKsemzTz6UotR7MI4dO4bq&#10;ohy0VJWiraYc7bWVKM9Jgp+pCqPVdrhQzue2IdZKkTGIEBR5Uu5YYMyaJxALeXQSdo+lfEfpZgSL&#10;OeZSTxHvzROe2WzOqQy7lUtNbTCdSZhy+H6+C6bz3TCY5oj2WBs0RpiiPsxYundwyU1NBFueo0uc&#10;gbeBMvzML+CugwbuO6kTljMovamOoagrmE7QlrSUZoBn+SZ4UWAsvdY8vBlya1Zj9erV0rUs0r1r&#10;lY4pvbM0ckJfJ/eGdAvJMQjH1OQcxghGdX03EpMLEMT/GFudyzjHvaLqqaM4efgAzDQMWBh7JDAW&#10;JTD+hGOBkM0LSa4h9vorYHDiz3JyvodD2ubee06AQkgkCFacQDoXQggWCYE42rRIEJYIgqQHMklf&#10;e1/A2U2EFkT5F9sERAamAFTmagscBRyzwhkEACND0kSfGmIxHuyTiZN/cpiv+Z5wFMkl+J6Q9PWh&#10;PjTVV0H1vDLB+BCuVqb8PTRitKeN4uTvlR2WFQ+rGSMgY4RCjON9bSzf7ShICseeTZ/j84//gbMn&#10;FVmsKzAz0IzZ/hbM9DJ/9zSwkJciMSEUZqZ6UFVSxPkTp3DpnBqunL8E8SxEE1NHaOqYYMuWrThx&#10;7DDqC9JRlR4J9eO7YKl7CWN1mehLccTLYiP8s8UGPzda4FWlFUarEzBUk4nBqjT0Vaajj3D0laUQ&#10;Dpm6SpPRUZKClLs+OLJ7gwyM91FKgHH8OGpKCmVQ1FVKYHTU16C9vR0lVc3wNlSDmwBEZRvcVLcz&#10;7ytjNs8Z03niOXxumMt1pEuIDiKilTVfWxMIW8ktpgjBlLgGm2BMZNhjMt0eE2IVbIoNxlLZlegs&#10;E9numC68hoE0NzSzZFfeMcQdKzX4MDb5mqnhpuVlQqGDwWRH/LPtFv7dFYB3ta74upw7hzJLfFNs&#10;iK+L9fFV0VVMxVzEZfnNWLt2HdasWUs41hAOgrFvw3Y5hd3y73xdbmFsiHFjgntYRiihyXGCMTyF&#10;jo5epKdm46arO3TYLS4c3Y/zxw7g+P7d7Bsm/M8fxALjyRKzuQSHBIgMDAmOFeeQHfZc4kR7H2MI&#10;g3hflHMCIA7lys47yCSWYiyL8f/SymFbcSJRACGcYmGBf45U3EVpF0CsOJEAbsUp5ukU8zOMTFOM&#10;R5N0A0ajWU76WbrBNEvz2EAvJ3QP+0I3J3I3+0E3pgiN7HOEhJ+ZGuyR7o4+3N2K654OUFbcDVt2&#10;hqHmOnaLdklT/W0rEtsyTROI6cF2/hmdKE6NwqGtX2L953QMpaMs2lVYGGqjWjDf14DZnlrMdlM9&#10;NZjrrmZZrcRIazESYm/D4OolHGfEUjwkjxPKWjh29ipOntGAlrYpQm+HIcjLGUdYxGMD3TFeFYfx&#10;ZAP8yDj1S7M1fqR7PK7ywVh9JpWNoepM9AtAKoRzJKOXEay7JJ5KRPodD8hvlcOnLN1Sx1hxDKUT&#10;x6U7p7RWFKOzoRYdDXXoaBSO14aJ+aeYefEjUtJz4KlxBO4Ew5XxylNtGyoDNDDJST2e7SGNs9z7&#10;z+cLF3HADGGZyHDAaLoDhhmb+hNt0J9gg8FEWwwk2HG0x1CSkAMjoiM7hz26oi1RfksH/man4Glw&#10;FtdN1VmyryDM1x35yWnIEtfwB5tjmn/ej41++E9vIH5tv4afGp3wfbUN5uO1obJ/K9bKbcC6deux&#10;TtycbrUcVn35pewWnSpHzr/LTypg8Z6mSyxI3UK4xdTELEaHJtHQ0IlEtng3SwtcOLIbSns34yyL&#10;t52FNRrZLwQISwThvf50jBU4JMcQh1FlBVyCQJxv4AQXZ8KlM9DipJy0HEN2ck4msU5pBZK/6D04&#10;f2rlLDs7hwTGChQyCSBmCAQhZHSaJxAyjWOekWmOUMyJiCRN+h7pyNIIS/RwdyeGuhiHujsw0t3O&#10;Qt2H2ZF+zA51Y2awU5rkE91N8Pe0hzr3+NYWZtDR0qOr3kRnRRlmCML8UDvmCMLcYBvmKWnke/PD&#10;nShKCsORLZ9jl9wH3MkcRHd1Phb6arE0UI9laqm/Dot9NVjorsBsRykmW0sw3lKMsZYiDDQWoL0y&#10;l+U7A9ddLXDmsLhOfxOO7t6Fy6q6sLTxx1U9a6gpq8BGU0NaeDiVoIOf6iwZqazwfZ05lmruYqIu&#10;A+PUcE0aBiqT6RyJBCNBegJsb2kCUm+7Yf+mVfjkPRQs3h/84/9BSekEavNS0VrOf0dVGboIRk9L&#10;E3rEOq+WDtSX1aNv4gm6Zl7i7g1veKvvgc/FHfC8sAWBOnul4jzEODSS6YzxTAeM0R0Gk6wJA5Ug&#10;QBCjkBX64i3QE2uBVpbuUn9N3Hc4j+tX2cO0TsDmggIcNI7Cy1AZN200cJPlPTkqGEOdHWipbUFV&#10;SS2KxP2mbtij1E8H/dGGeFNsj187fTCeaASlPVsgt3Yj1qxdz5FaI4fVjFEb17FjnFBQkLt07uK7&#10;nJTCFRhYVuka0xwnxmYwOjiB+oYuREfEwlpbA3qnDsPk7FFcUDyC+KAITq5pgkG3eA+F5BrvwZBB&#10;IQNDQCHEyCPOgktnpVeA+KukBX1/fu3PVa1PsSwkwbIiQiHFKY7ibLZ0XkMc4l05irVAKIRDzEnu&#10;MCmV6AX2BaH5yVEZGONDmB8dIBx9mBvpIxi9GOrpJhTtGOxsw0BHG4Y7W+kgnewXhIN7+xmx52fk&#10;mexpxB0/N+lRVcaMmG21RYgKCYSfhy9u+91FXlw8RluqMceINDdAJ6AWh1rxYLQDpSlh2L3+c+xf&#10;/6F0q5oeFuHJdgJFZ5jtrsK8eK5EbwUeDFTh8WAVngxX4flwJVWOp0MClHy0lmUhzNsW8tvXQu3Y&#10;duhf4aTxtGPcUsThnetxeMcG6T7CZxjDTh+TlwDSPnEAkZan0RllhOHSKIzXpktwjFSnop9u0Seg&#10;IBzdJXFIDnTE/o1fMkb9nWD8P0qA8XecO62E+tw4tBRloC4/AwWJSYgJiURoUDhuX7sOT3NNhBGI&#10;uq5ZjDz+AZVtI7hppY1rF3fC9+I2+BCQcGMFdLBAD6faUgSAEPTEWKDzviWaI8xR7G+AGIcLuGl4&#10;Cu66J+F29Qy8jM7Bx+S8FJm89M9SZ3DdWFVa4nHT6iJyEkO506LLi6c9NbVLdyCpKmtEeWE1AclG&#10;CgHJ97mMDEcV/m620iU2Ye26jYRiA6GgW3zxJTau/QxpN1Vk12PoX9B/V1fStOIUK5LAmMbQwDjq&#10;6Qphvt4wO3cCxif2w+DMEehd0ERrZaMUof4E4393DBkUMseQHa4VYIiJTwDeu8PKUg6h5b8u8X4k&#10;A0KCgiD8IYIgi1iib4gCTregU0gnAaVDvCtdYobRibFJOMWcOMLE6CQkoFggFAsTI5gfGyAY/Vgg&#10;GPMjvVJ0GurpIBQEo6MVg+0s0+3NGO9pJRg9WBzpku39+5s5iatxL8ADG9avheYpebRE0eYLIzHd&#10;U4fo4BtwMDODu40D7rg5ozY9BhOt5ZjqqpJUmBCEbeKu5Ws/wBWl3ZhoysOz4Rq8GG/A68kGvBqv&#10;p+qoarweq5L0arQSL4dL8YJ6NlCMEU5ob2t9fMnyr3RoB46yKIf4uKKxkHvz4hT4cQ+6d+NqHOH7&#10;B7bLQX7bWpySP4Dzp4/jvNQR6f77t8NUVQn3Pa3QmHIHA4xR/YSjn46RdNMeezd8LgODEUqKU+Ko&#10;lMJRBN8MREjgHcIQjLDbdxHsH4QADw94WenDUeckAuy0ERsSjLLGMfTMf4P+5W+RnlUMP/1TuHF5&#10;K7wJh8f5zQgzOoQ8bzVCoAY/IyW46hyHC+Wud1I6siTcwJsgXDO7RGnA2/QyfKjrlL+DIRIjAtBU&#10;XcR4283/m34scuc12dOFHnF7HnEXxPJaVBZXS/fQFev87rpfw7aNAgrRKwgGJccoJZxi5+ZVyAu8&#10;wC5iK7t9jrqy5rvqggbCIIBY0fgsJli8h/pGUJKVAX9TTTiqHYPb5VOI9L+O4IBgjPeudAuW6T9j&#10;lACDsAgwJP0ZpSQw5rlX5+SXrnNYWeskW+e0AoMkwvDoPSwypxDOIC0DWQFB0vuz5OJsOMFYEnAQ&#10;isVZcU6FEn1CSIpQdIqpMSwSjEWCsTg5gsWJISyOD2JprB9Lo71YHO2R4tQg49NgR7t0m0kBxkBL&#10;PXprK5jBc9CWEYmqCE8U3rJC8S1LhDhoYNPaVbiouA9dia4YzfHFbE0sFmvvYb4xAblJQbAz1oaD&#10;gR5cDHSkCThelYK6tEDsWP8ZNq0iGIo7MdWUidcChNFajrV4M1GLt0KTNXgzXklV4c1YJQGpwOvR&#10;crwmHE962Ptsr+DLTz+kY12CLif4hRMKKE2ORF1OHEoS70BVcQ8unJTHYlMiWpnPw2wPwOj8JhzZ&#10;/rn0fI3Th/bgrOJhKB8/hNMKu6B8aAusLxxCqvdVBFhcwK61nxCGD/ABgfhwJU4dO3oUgT7XcOf6&#10;NQT5eOG2lwf8nG3haaELR+2TMFfdh+sm5xDuYYmk0BAUlXegffot+ha/RdvEU9wLugnfK/txTY1/&#10;15kNMD+7De7aivDQOw3Pq2cJxFnCQGdgZxDP6va1M8ANdrnge1FIrGxH0cBDVIy8RHM/uyMj7iJ7&#10;39Iw//+441oY6sJkdxv6mprRWt2AuvJ6VDNSVRVVIsDJG9s37cDa9Zv/AsZGQrGa8elz5N/RZAfz&#10;wreVTgKMfXLHDx17F32Le7Qxcbx/AdOieLNfjI9MobujCyl3/eCnp4zrV47jnqMVRrtIJoGQuQUn&#10;otQxZJLAeF++JVDEuBKlKGlRoeQSsmXfYvLLIpN4j/GJWqIe/A+XEO6w/EDoL0AwOi1LkjmFOCm4&#10;JIEh3GKKYDA6MUZJ4vYS4VgiEEuTw1giFEuMUUvjAwSjF8sEQzz0fo6FeaihDG35CSiOvIHsAAdk&#10;+Foi84YFZY5sP3MUEYiSQEtk+Jgg+YYJvCy0kOlvgaVSPzyuDmS5DcBCoZekF705eDlSif66JPjY&#10;68JQRRF6p+WheWwn1n/5EVZ/9gFUD2/HJL/+ZqSEKsUrfv4rAvHVZBW+niAUQ4VYbkrAYO4tjFen&#10;4O14Bd6OFOJpVyp8LVSwdtUn8LQ1Qu49L6go7ISbmS4qU++hJjMaiQF2UNy7Hn42Oliqv4eBWG18&#10;U6GHX5uN8bxMhz+PuEvhdjrL5zhAUM7K74Ou8lHYXD4J3ZN7sW3NRyzc/8Df//53/IMxSsSpE4xn&#10;AW6OCHC1R4CLLXytjeCkfRamZ/ZA88hGnNu3GpfkN8Db4DyirzsiKTwUuXm1aBx+hp6Fb9G38A3K&#10;WkYQ6GIJZ9VtsFHdybjEqGRykTHsCrzsTXHr7h0kltahYvgh2he/Q/f8t+ic/Qat01+jafIt6sff&#10;oHb0NZoGH2CirxcLdIyFgS6C0okJRuC+xka01TSinmDUEgw/ey9s27RdgkKOEWqNkIBi9Rps2rge&#10;noxo5Tc00ReuhycFBEPciVDx0MF3npZeGOwak/rF1PgcJtkvRgbGpEsW7zmZIlBLCf6aSsiPiGBG&#10;/x9QSCDInGORJVdEKwGILM6IiSrizV/BkHWI+ZWuMS/6BrfFYkBZbxAwvHeIFSDEKEmAIU7sies+&#10;liQolgjF0hwdS4x0C3G7zcVpoQkCPE53EECMY5mO8R6MZQKxyL4w3VKGoeJ4dKfeQmusO5qjHNHK&#10;SFQTYsW9pjFSvIyR5MG863yVe1tNBJhexHV9VXhwIvgZX0RDtBOSrxkjnp+ZzffE4zJvzOe7YrnQ&#10;HU/LffC65hq+abiG7xq98LYzFstdmYgMtIO60n4c2iEHlaNboH50G9rSA/B6IBtv+rOxXB+DnrTr&#10;qLrniqJwT5Td90NdUiBa026jKj4Ao00V+HaqGs97c+FlqoKdjDuuloZozr6HQHsNyO/cgGh/D1Sk&#10;RqAyJRSWWsrYsnY1quM8sVjpi4n48/hngyn+02qBX1vM8KjQDOk3rRDibgY7AzUoH96BPRs+w551&#10;n2Dr6o/YK2Rg/J3jPz78AIqHdnPvfg5Ol4/BQV0edqqHYKt6kDoAe9W9sFLeCbPTO2CuvINOoISY&#10;Gw5IvxeGLEapqp4ldHGCd81+hZapN0gpboarlw9CU3OQ3zmFZr7fs/QOve+1+A49AgwC1Tn3DTpm&#10;vub3fYWmiTeE4zVqR16hcfAR4WAk7u/CDLvgdE8nBlvb0NnQQtdogYeFE119IzawT6xbAUNoNSPU&#10;lr0HERgRJ11nVBAdjhTni9LKXQmMw/v3vbMxdGSEGJVilDhMK45Q9bR3IedeCIL0lXFb6yjuMk51&#10;VddJULzXe7eQ4pMAQgJDTE5RfAUYnLBzC3jIPfx7MB4Kx5BWwQpAZEeWxPgnFCuS3pOtrJW5hLhk&#10;luMCofiLlhdlTiGJYCwRDMkdCMIyY9PS2CBme1sxXF2ADkahplg/1Ed5ov6eGxqj3NgNXAiDMzpi&#10;XFgIHdESYYX6YBPKCAW+erhpoobrhiq4QfkanIMHdxKeOqdxQ18FOdcNkOKuhVBrdXTG2iDc9iLu&#10;O2riWZUffuwIwo+dt/FTmy9+bPHCdy038KonkZM/Db2513F4+5c4tWstFPdvYwdgUT7Avf3VyyiK&#10;9ENz+l00p91FS9od6jYj3G20ZwagJv4aShMjpJslfztTjUc9aXjaE4+nHfdRHuON/FAHXDi2Ffpq&#10;p1EaH4rKxBBE+1jiICFUlt+O9Gv6qLiphse5V/BbuzVliV9bzdAZY8KYZ4YYLwvEelvivo8Fu8Ip&#10;7Fj7sXQS8r1riDglVgWbntkFL82j8NY6JslH+yh8dMTrI7imowBfbQX46VI6h3BN6zAi3Uykm0/n&#10;pOfRLWbQMv2GDvAWzeOv0CHcYP47dFE9CxRB+FPfSlB0rYDRTsdoJRitU2/RKMAYfYVqxqragUfo&#10;6RrGVG8fpukgE93dGGxqgaeRJQv1Rkam9YxPBINAiFG83n7wMELjs1FX1Y26yg7UVrSgpqASRYEO&#10;siileFjxXWJkKqbG6BSiW4zMYIxuUVdUiCgXUwRonsBt7VPICLyF6SGW1r9AIYNBjCtAvHcMamFK&#10;bM/iyfISHjMCiZuzSV2DsIgjVH8cbhUn8Fa2JTA4yvQ/lp5L8Um4hIBBBsTywhweLM5heX4GywKI&#10;0UFMtbMTFKWhISEY1fe45430RDVVe88DdZFuqKcaotw5uqM2zBGVdyxQGWiM2rsmaIwwQ2ukGdoj&#10;xNp+U75vgEDT8whgZvYXZ1W1T8D1sqL0LAbbCwqwo5y47cFs3RRhjnQfTenzw2lO+LkjAD+0EhDq&#10;n23X8Ev7Nfy7x5e6jul8KxzY+oXUD7Yx315hDDktvwPKigo4e+wIDFROIyPACS2pgYRC6BY6svxR&#10;l3CNEe86qnOz6Xgd+HmuHD9NF0l62JWBkvs34W+uCsU966GjfASuV9XgYXQBVhrHsXX9KlheVkKO&#10;vwHa7qrgh1pDgmGB39pM8X2tMcpvszC7XEaC8zkk2SvCRXUTdqz5EJ999HfIffoBPiUgHxCQLz//&#10;CIdZ5M3P7oEXgfA3VEKQ6SncMTuNUMuzCLE4w+0zuGtxFmFWZxFhcw6RdqqIcLiC9LDbyE3NREHt&#10;IBo5qVsnX3N8gbYZusHst+iYIwQERahTiK/F+22zBIJuIaKUcIxmxqlG4RpjryUwKgZeoKj7MQoa&#10;J9FS342x5la46RthzZdfYK3cKsjRMeXWrpEOzQrtVTyJ6PQS1Fb3oq6aYAhVtUtwVGYVyMBQP6f7&#10;rqa4UQYFNUa36KNb5EaF4bbhedzmniPYWAutJZV/xKg/wXgPw3tI3r9m+Z2aktzk+aOHkmOIE3yP&#10;2CkeibL9BwyyUbjFX4GQOYUsOgkglpdlesDth3SOh2IR4eiQ9IjcrtxY1MXdRnXUDcaP66iJusaC&#10;7IVKxpDKcDdUhFEhLii9bYcC0RH8zVERZI7qEHPUhpiiMcwULeGm6LxvhZ5YO/TF2WIo3gqDsabo&#10;v2+EoRgDdN/TRaDxSTiqK8DxwmHYqh0iFPJwuqRASBTgdvkIsr3UUXNHGwGcKA139VB9+woCrh5F&#10;2S09/LvbH//p8cPvQ7fx21AgZgptCcYqrGHH2LFhFdJu26M2+Tp8bS7jwpHt0GBhVhJHkAiKv6UO&#10;f75r6Mz0R32CD4oiPFAaE4yG4jIsdZRhqpDQJLuhlhHwjo0GS/NF6J7ejWO7N8FWi2XWSB0BlpfY&#10;H7Zg+4bViHS+jBI/NQxFKOKXJmP81kE42k3wNFcdyda7cd94B2JNdsLl/HrsWC2A+Ds++/jvWPfF&#10;BwT5H/j8kw+xda14BqAcLipsgo/uUYRbqyDSVg3RDpcYOzXpmhq4Z39Zkngd6XAREbYXEGJ1Hvc8&#10;raQ7G2YXt6Oy7zGax16inv1DTPhWAiLUxrglJEBonV4BQdIbCQhJdIx69gzRNSoHn6Oo6zFym+aQ&#10;VdSLK2e18eVnn0pXSUoSD5FZ9aXUKXYfUYR4Km9dTS9qhaooAlJf3UlAOji2CzBOyBlftn7XWtst&#10;nbcQa6OGB0ZRX1qMWE9b3NE5gyAWo6Rr3pgcGJFB8V9wEAIC8B6GJbFNpxBQzE9OY25iClPiYZCT&#10;s9INEp48JhTiBJ84S83XUnx6L3YK6SKmpRV3oB6IhYL8s0R2HK4SUSiak+M2arhnrI25xdGfMPii&#10;knvRiohrqAj3RuldFxQF2aHotg2Kg2xojRYoDjRD8S0TlAYa0RnMKHO6gy3a79miI4pjpDldwhCd&#10;EeIuE0bSmn9xN+zpFFPMpJpgLFYP9yzPwIlguGkowlPrOKOEIryuHMVNTgx/HUYITQVc0zgMX44p&#10;TucxkmyMAIPjuGd9Di+qvQjEHZkG72Ch1BlHdvA/ihPtEJ1jttgB/5kKwVS5Pxo5+ZP9DXGR/eP8&#10;oV10kt04sns7tJXkkXqdP0e4Kwr585YkRqEmLQIt8c5oS3BBM8cYN3EN90V4GJ7GYdFhDu+GjcYZ&#10;+OifhbPmEeza+AWL/3rUXj+AWt/deJJzAb+3m9M1zPBrkz4GI48j2mQroky2w155neQYnxIKAcan&#10;H/0//nv/jvUERKwo3rNpNRR3rcPpfethf/EIXeES3eEiIRHjJdxz0ES0kw6iqHsOGvC9qgRjdo8z&#10;e9fA1uAykqNjkZpVi4LWRdQMPkVN/xM0TLyV1LiiJkrqEgIA9okaoeFXqBWiU9QMU0MyxyjufoKM&#10;wgH2t8t0tU+pT/AF/51C4ulKcqs/g+Lp46iqrUN3ay/a6nvRWNuHesJRV9NDILrRUNOFBsLBjnFC&#10;zvCK1buWGrb5UXFXiyl2i27pQvUwS+7xNE/ilr46ajNypUkuJruISFJMkiCQaWlK5Hohsc33Jif5&#10;2SnMiRWr4yzC7BmPxSWrLNILc2KpOCf8yiJAAcoyXWBJnJgbGcRYSzV6C5LRnn4PzSkhaEoKktSQ&#10;cAf1dIaaaH+C4EsIrqEk2A2FgbYoCLDmaI2CW5YopIoFDAFmdAlzRiU6Q5gN6iPsUH3XEuUBjE3B&#10;V9Ecpo82gtBxj44QZYy+GAGECUbjjQmDMSaSDDGVbIClbHM8yLXCcLIZFvJspbvchZufgMclFk+V&#10;/bA9vx92lAPLp6PaAThfOMR8fRTjWdaEUQNJLqoYSrPHw3JPZDtfQBJjxWSmJS7Jr8a21f+A0s7P&#10;MVtqh98nb+NfEyHozfZGdbQ7AfFCUZgtLC7sg4r8Vigr7GZP2AsVhUNw19dEdqgfGtKC0Z3qir40&#10;NxZ2F6T76hICxhjCqH9qu/RUVyG1A5yMyhuge4IllBPET3crWvzl0Rogj+8q9QiHGeEwwS8NOqjw&#10;OYQ4011wPrceO9d8IK3nEhJwfPbJPyC/7QvsXPcxNqz6BArb1+AEY5sA5KLCNukaiFsm4nFgp+HB&#10;HYjRyT1QP7wZF45ug87ZA+w+8tA7vw/2uqcRft0diZFRSE0tQk7dJIv5A5RTNYSgbvwtasfeEARG&#10;JU7+ysEX0uT/bz3/Q+X9z1FYNQ1VRQ18Tqf4/LNP8NmnH0srg8Vlv3JrVuGkyinUlRdiqqMNYx3t&#10;GGjrQmdLN5obe9BY10MouiXXqK9aAeOqqum7uqIWqXCLI1FNZSVI9XPGLXGihj9cjJsLhjq6/wRD&#10;kpj8f0IgoBCjbFucYZ6UPiM+P09necTu8PghXWGek5+Ra1ZcF93ZguGaYvQUJqMjO4qKREdmBNrS&#10;QtCSTAhiZW5QEUkAQtyRd8sOeQFWyL1pgVxGotybQmbIuWGKHF9j5PoaotDfFLmMSnn+AgzhEAYo&#10;C7hKaaHqljZqb+tIT+5pvnsVraHM2uEG6L3PyMTYNJxgJT1EZDbLBgs5NljMtsZSjiUeiqXJxXZ4&#10;UWqPl+XibtpmCCUYdgTBVpVAqItH4h7ALcNDCDPnntNcEeGmJxBrdRp3DY8hgJCkOKpgLMWMkfQo&#10;gvQVUXpTA+ryayC/8e+4cOBzLJQ7E4wQ/D4TjW8GwlEXa88dAN0s0wUTld7wvKqAM9s/xmlOwvNK&#10;Ysn/GXaRozA8dwKlQWaYzHHAbA77UchZGJxYCxe19Yg03g7Vg3I4uWctrhzdCDPlrXC/uIsTeS3k&#10;OaErfZVQ57sfg6Hy+LWBcLSxc7Qa4nm+GrIc9sDh7FoJjC8Jg3i4pZA4vHxVaSuCDA/i+I7PsXn1&#10;R9KfdYqucXLvepymVOVljywwvnwc9gaqlDqstJVhcukY4dgD7TN7Yad7EtcZ+yL9PREfHobkmFRk&#10;lfWgvGMexR1LqBp6TSjeoIrOUE4IyvqeoaTnCYp7nnL8b5X2PkNGwQBO7z8nOYWA4bNPPsKnHAUg&#10;AopDqpcQVdqN3JpBRqdGjLTWsYvWYrSlFgONNWivrkNTRT1qy5pQW94iwFCQ01DWeleUUckYNSMd&#10;iSpNus/ixKyqxVLF8laWkMyJTAcgGAvigqQJMen/BEGC4Y/tCUkLExP8PEUwHi0v4/nTp5ilGwzW&#10;l1Nl6KvMQXtWGAtlODoJRAthqE8KZrkM5IRgYWY3KA6ypwPQCcR5gyAhC+kcQoG/GfLpBkWBVii5&#10;bYvyuzaoYIEuDzJigTRE+S19Tjw9Sgfl/jqoCtBFbSB1Ww+1QXpoCjVEe5SpdFuV4SR7Tlh7jKfK&#10;ljnPZYgHFVKZFtKt45dzLPAw1wKPC6zwrMgKr8pt8bLCHoV+FxFly4jpooL7NqcRZKDIKHUIXpcO&#10;wGfl2mjvS3vheWk/fDQPw1/3mHSjr/xrF/j1A7ihuQ9ndn6KY5v+AbX9X2K2zJNRKgq/T4Ti96kw&#10;/D4djt/n7uP3WXFD4zDMVrnh/OF1UOPe113vOM4f3Igzh/ZA8dABKB48CM1zZ5Hho4vZTBM0h1+A&#10;zYVdCDOTR5DRfijvX0cIN8Pw5HZYndsBo9Nb2BE+h8aR9ch3O4Rq7314nHGeULBvtBng3006mIpT&#10;IhirsZ0dQ/QgEZ/Wff4B1n7+IbSPboafFp3y7BYc3fYZdqz9RHrmuOKuDTixeyNB3ADt04fhcJVQ&#10;6KtKd5G5oLgHR3euw95NX9BxvoTuyV3wNlVFkIsR7t+6hsTwO0i8H4v0giYUNk6gsHkG5X3P6RSv&#10;JHcQk190iMKOhyig8tsfcXzE10+Qmt6N0woXsXbtBqz+ctUKHJ/gyy++wDo57hi0DRFXPYLcxmnk&#10;1I4hu6KP/aYFNWXVGG2qxFRrOYbritElLtTKS0VVQqwMjAtnNd9lJxdjZGhCun9R+i1PBJDwQB1l&#10;hNtwAtU3y9xiXIBBh+CEfz/5/4BjnNtjY9JD44XmR8UCvdGV8v0YD+foRs1VGKgrRW9FLlozI9GY&#10;GIjmpEA0xt1A3X0vFmZXlIc6ozTYEWV37VEWzI7ASFTCnlAeYsevO6Ka0aKMe8iSAP0/VBpgQIlt&#10;4QxXCYYuKgKvoirIEPUs103h5miNtkB3vFioJrt7uHhoyHiKeGaC7L5EE+wTYmHZRKIhJhONpUdR&#10;Leea4UW5Hb5r9sA/u27gly5f/NTijW9r3fCy1Bpvyi3xtswKBd4suJzsnpcpguB5aR881AkF5c3X&#10;vlryCNA/hoYIIzyq9UKK+1ncNlSAvdY+RLor4ZbeIUSZncBkrht+m44mFARkhkAITUZSApZw9BTY&#10;Q+XQOnjoKSOJXSPU7iIn6XrGq924rK4HE6sbMLP1Q6CbMzP9RbiqH2DXUYS12nb2gHUwIBg2qntx&#10;XVceFw5vwCpm8CirIxiMOIfe4CN4V6GD31qM8C/GqR+qLiDUeBO2fPkPwvABNnz5ATYKrfqArrAW&#10;Jip7GYdOwd3kIjSVD2H3+s9wYPOXnPxrcZyuJnRq3yYo7d2AM/y7VQ6sw9n9a6FCqR6Qw3lGu8sE&#10;7Lq5KsJ9rBAX5Iuk8GAkRd1DenYFCmo5kRum2BuEIzxHCVXU9RT5rQ+Q27JALSKX23HxTVDYe1K2&#10;QpZaw3K9miV7/To5bN64AUr6pkioHkZe0wyy66eQUzOKzLJ+ZBa2IiO3Dll5tagqKcdIXT4WmlPw&#10;sOYu3V8ZfzM3cJUL8gl/19Pah77OblSkJ+CevSEC9c4hxFQThfeiMDU4gjn2BKEFAiCAkBxhfFwm&#10;luv5UX5mZJgdYUSCQmiRX3v24AG1xNjUiL7qQvTXlqI15x5jkh+hCEBTgi8aCEVdlDuqIl3pFC6o&#10;jnBBfZQrmqKcKHs0sSA3RtigKpiO4WeILE8tZLhrINPjCnJ9LqPA9wrKCEJdqJn02fYYJ3SyiHbH&#10;O6AnzhY9seL+QubsEIQ82ojRyVDqEwNSpzCg9KWL7BdyrfGiyhlfN3jguyZPfF3niVcVrngmbg1T&#10;aEtZ4UWJtXQN9VcV1vi6wgbfVNqgMegSbnDyu19kpKKua8qzkB9m3FDAXcaqMEslhFmcQLS1ElIc&#10;zkpRKoAOksyusVzhgTRPFXYWJRT7aeHnUYIxG7dyZ+97+H08giNB4Xv/oQrC9KB9fAciXfQQ6qyH&#10;m9YXGRfP4g47wdmDm6F2ShUaGqa4rGkOXS1DuBleRLzTWVw+sgm6jDe3jE4j0PAk//PlsX3dZzi2&#10;YzVKPY+j+tohDEccpVvo4T/Nevil7hJS7LZgBzuQOBolgNi06kMpOumd5c9npYHrFlfgZXIJzrrn&#10;cPn4buxay0K+4TMJDqU9dI69G+lWm9g9tkBLcSt0jm+htjKKbYPJme0wPbuV2oZrJucQ7eeAhOCb&#10;SIq4i6R7EXSBfORX9CCralgCoLDzMYo6n6CATpHbsoTc5gWE3i3AwR1HsX7tRkKxHuvEuQq5ddK5&#10;io0bNuC8sSVS68aR3zKPvMZZ5DVMM0qNEYw+pOc1ITu3Ap01OXjZk4B/Mb6+ZmR1VjmA3ZvW4m92&#10;BnZyrpZu78L8I1GbX4ysu36MBWq4rcf/LLpFR0UtY9QEoZBpXmyPjROCMckR5giCAOJ/SoDxeHER&#10;zx4+xPxwP4ZqizBQU4ShujK0Zd5FY/w16joaY33QFOuFpvtuaL7vIqkx2hmNUY6oCrXjf7qAwQT5&#10;vgbIv66P4psGqLpjhNpQcVTJHi0xLmiP90BXvDu64+zQFWOO7vtm6IwyQ3ukMWXEgs3oxC7RES7u&#10;VmeI3hhjjKVaYqnIEU858V9WeeJFpRceFLhIz2QbSzDGdKoRY5UJlnJZvPNElLLA0yJLPC+2wEvq&#10;daklvq60xQ8NDphO10OcrRJ3JMcRyj1/qNlx3DEUR6o4gbRYxDUPwPeKiE8y3dQ5RHAUEEgXGU23&#10;wWCWFe4RnPsWp9kVXPAbe8bvwjkmhFsQiinxmqDQQf41Fo5Gfn68zg8/iJsaLyTiZ379cbE5Hufp&#10;INntMM7slYOy4hlc0bKEtp4dLl4ygOYlDWickof5uf1wvqQAl4vyuEJY1n75MYxPbUSx827kOWzD&#10;k/TT+HejNn5t1CK421fA+Afd4kPC8SG2rvkYmif3wVztKLSVduLqiU2wPb8ZXpe3w019K07v/hx7&#10;Nn66AscGyTWUCazeqV2wVdsPJwLpdOUQnCknOqz9hT2wPLcdDoyfMdftkBZ2C6mRwUi5F4r05DTk&#10;lzQjrbQHGTUzBOShTM3LuHu7GHt3HMH69ZskrWOMEhcbbVi/GZs3bcUlCzsklfUis2YC2Q2zyGqY&#10;kQp+eX0fJtrL8G4wEf8euYd/D0Xg3wOheFvpC1vlA9jAPrJ+9Zfi3rXqcsa6Wu+sTSyQGhyMWBdz&#10;BOmdRbD+RWTeDsTUwBBm6BQSHOwZc6OEQgDxXoRgdnjof4HxYHYGzwnFw5kJjDaUYbAql8qiQ/jR&#10;ITzRlnwDXWk30ZF8Hc2x4qSbC0FwRkmgDXJvGCPnuhFjlDkq71oygthR9miLcUVnAgFIdEFPgiM6&#10;6QQdBKEt0oKTn8Uz3AgtYUZoDCE87BQtYQbopEMMJlliLs8Rj0rFk3o8sJjnyk5hL5XunqirGIrT&#10;w0jcVUYpfUyl6GM6xQDzmYaUEbuGARa5/SDbkB3DFF/X2uHnVjf8q8MD/+ryxL86PfFVrQPmGbu+&#10;rrEjKLZouKPGbnYIvoTA58o+eF7cQ+3lawKhc1DqFzeu7MdNfr3Q5zy+6fBB7jXGI1sW6RsX8V3f&#10;Half/Idu8UN3MB6XeOCnQUIyI5yE8WpadI8E/D6fiN8Xkqh4/DwWgkeFV/G2xEC6zrvyznkW7rU4&#10;c1ge51Uu4dSps7h0RR9XDcxho30ZpizAqvvWSv1gzecfE5L1UDu4GgXOm/FNsQodQxdJNruw871j&#10;rICxZfXH/N6NCDHchbsGuzju5biP8+UAnZA/m/ZeXFZYg8NbPpcKuYhUJwnHqb10ipO74al9FNf1&#10;T8HP8BRum59FtPMFJHtcRIy9OBmohBgvY6SHBxCOu0iJCEN6fAryi+uRzuiTUs5+0LCAG95J2Lxu&#10;F+MSoVi3cUWEY8M2bN5CZ7KwRVJ2HVILO5FZNYDG1m48HijDL2Op+G2cQIzG4d/D0fhXfzj+2RuE&#10;B4ywWod2Yu2qz7GOWr9aXI9x4oSc+vnz70x1dBHhbIdwM3XcYYwKMmJZzSmSSvfM6ARmqTlpXHEK&#10;CYoRFmo6xjAdgnAIzVGiiL949ABPHy5hprsRQ9W5GK4tQH9FChpivNGWeB1t8V5ovOeM2nAH7v3t&#10;UR1qTdmgJswGTdFOaI33JATe6IhzpxuIWCRgYESKtUd7tB1ao6zQFGFKCIxQd0cftVQjoeiJY2fI&#10;csRCgSuWCj0xm+eJ0VRndEaaoPbWZVTcUEeNnzqagi6jOVgDXRHa6I/SwQA1fF8bY3G67Bt6mM0w&#10;wpNiK7ytZseoc8C7Bhd83+KB75s98V29s3T99LtaOkadPX5udMKv7W74d4cbfml1wVi8FkKNjrCg&#10;HsZ1OsV1jX24dnkPC/lu+LCQBxKOcKPDuGciL9247EGZE4YyzBBjdQxx1qfRRLDfdfrTLbXoKsdx&#10;1/Q0hrLcAQHBPDVHIOYIxiwBmYsF5gnLQhy+HwnBkyJDRjwzvK6wpbuZoS9OA1YqG6GwYwsuqahD&#10;W8cAeszdRkaWMNHTxcVThzgZPsXujasYrVjI5b9ER8Ae/Fx7BfFW2yQwROFeTzA2UMIxvK7sQIaj&#10;PO6bH+Bc2YOb2rsZDffhruFhhBlTpodhd34rDm3+nK5B59jLvrF/M05TV47vRIS9GtK9dBDvfBmx&#10;VJwr5XJJuggpgj//PUcNJN29QThCGa3CkRqfjPyCCmTm1sPZ6ia2b9zJ+LSBMLBXcBTasGELtmzc&#10;DEMnL2TRZVqrC/BmMB3/mUgmDPH4bTSWDhGDX4fEA2Yi8ctAGH7pDcFyjge0FXZjHV1CPAt824Y1&#10;2LJWTnah0tFD8u90lZVwx/gigg3Ok35VJPp4Y6itCzN0CplbjBOKUUnv49MsgZDcQtKgpIXRYbxg&#10;p3j5+AEejA1gtL4AwzW5dI0SdBfGoDbCiXHJVYo/7Yw/7QSgK8kbvSnX0Uv36El0R2ecC+XErmCL&#10;1vvWaL5nIS23aGSHqBcn54LFBfAmaL9vhZEUO0xnOVEuGM9wxVCKKzruWaMx+CoagrVRLw7Nhuqg&#10;JUQLdbcvoSZAHY23L6LlzkV0hWtKUAi3mEkzxgNxc+ISKzwttWG3sCMUTrRYe6lbiHvBPsszxOsS&#10;C6lfiPs1fV9jge8JyI/1tvi5yQH/anPGv9td8LTAENHm8oxPe+kOe7kn3c8iewDBenuliXRHbxeC&#10;dHdzPIgwQ/GU11OIMDnOeEWYdI4i4OoxxkILPKjxQozNKU6448jwvEQnEYdzCcEsY9WsiFfsH9Nh&#10;gABkgaBQPwwE4VGePh6kaaH71lGkm2+E30WW5TObcHbfahzYuAaXlFVhaGABcxsvOLgEwMrBE/KK&#10;x/Dppx/j048/ZPxbz+8/hTirndLh2veOIZbI75AjGJd3IM1OHgmW+3HPeD9dgz+fEWE3PYIwo6MI&#10;Mz+GaBsl3Hc8gfOH1uDI9lU4w64hdPbARqiuLG0Ps1FFjJMGYhwvSRclRbNz+esfgdHpHdA7dxD3&#10;/L2QGBqCEO8b0D+rhnP7d+O2lQrOHNnBsi0ng0OAsXELdu/aiqggU3w/fB+/TRCECcbM8VgCQXcY&#10;vU8ooghFBP41GC7pl/4wLOZ4QV3+ADbKrcV6udWQW/WFJOFAfzPQUpfTvHD+nfWF0wgxUOV/wnn+&#10;YHqoScvG9PCYDAzJLWROMSuikgBhSIgwUOKknBgXCMbT+Tm8evwQT+YmMdZQiKGqbIyy8Y/VF6Ev&#10;PwxdyV4YSr+GkUxf6hq3PdCfzIgU78hY5Ii2+/YEgXEk1AI1d4xRHWSEmiB9NEeaYTjNAZOEYCrb&#10;DUOpruhNckUPnaTtnjm7hLhFowHawq7SCXTRdEcbTcFaaL6rxX6hg7ZQLbTe1UBrmAb6Y3QwThAe&#10;FlkRBBs6gz2elrBglzrjYQFjUYYpltI5uTL18TjHEE9y9fEs3wAvCozwqtgEX5UxUpWZ4bsqKzqG&#10;LX5ifPpnky1+aXHEv7tcGLWsUXlDSXKEEEMCcXUfQdiLWzrcszJq+NFFvC/vZ8zaLy2y89U+KN1h&#10;XCwf8RdwsMjHWZ3GV82+7Fr6nHTH+ecck24T86+hYPw+TE0IKAjHnADlPuHgOMc+MheBhw1uuM2I&#10;43/1MMKtTyHZ7xK6ixyw2HodN8wVobznCxzY9DlUlJRgb+GAW9dDEOATiBue3tDVuQKtU5tQe20r&#10;Qq6uo2N8gA0EY7Mo36s/lE7sXbuyE5kO8shyVECavQIiTQ/QJQ4i1eMMWsSOJlX0PCO6swZSHU9C&#10;99h67Fz7KePUOpxhvDp3cKN0oEBHaTdu6B6Dq/oh6ChuwcVjfE9lP/TVD0NL+TCdZjt2bpKj1mAX&#10;C/Huzeshv2sznDWPwd/sJHZvFYV7HfbtWIvCKG38ZyySisJvkmIYReMpjmMEY5h9ggX7F+5cfum9&#10;g5F4J5zbtw9bN23B5g2bsEm4DuFYT9fZu2e/6Bhn5Uwuqr7z0lLBXWN1BBmqI97LA4OtnZJTyMAQ&#10;vWIFjGHGJ4IhbiMjHEKCQowE4+HUJF49eYgXDxex0N/KgpiPifo8TNakoT/tOgZSPNGf6o6+ZA/0&#10;cbsv1Q1d7AttBKLlHntEmIW0iK89xhr9KY4spi6UM4apQXF2N9EZ7VE2hIDlOtoUXdJ9S8W9SvWl&#10;u9K1R+qi/Z4eYdBGa4g2IeFek69HU0wwn2eD5UIbLOVbYbmA2wRAulNFhiVmEvUwk6AtaTpBA4up&#10;WljO1MGDDF08zNTG42xdvCg0lG57+abYCG9LDRhXjPF9gw1+6XDGf3o88HufJ37v9+LISNXNnylE&#10;BQm2Cqi6rYKF/KvojlJDIB3D6xJztvpuuLF0isO5Xhf3Sec9fMR5D/YQIbEtSru4696zamc6uTy8&#10;NQ/itoEilosc8XtvAH4fWYFjhjBM35ONs9TMPfw2GYHv+2/hn0NB+H0slCAFcc/JbX7uVcd1OGju&#10;htLuVVLU2c4Je/LAQTib20g3zvPxCsDtW3eRGHyDpXiPdB5DHK7dQijEEvS9Gz+Bn+4OJNrsR5az&#10;Al1Zhb9ffQyznzXc1kC+uyoync8ix00FmS5nke50Bom2x1nQtxHGL9g71uHsIbqG/GaoHt6Gi0e3&#10;0w0OwPTKSWicOgiFXRuwd8tq7GK02yHi3cbV2EmXExJHiwQg2zetg8LObTiycwsO79uAljRTAiCD&#10;QirUAgLqV7E9wi4xTLGj/dJ3l1AEMera8e/fi61btsm0iWBs2IBtW/bg4B46mbeqzDFMNTXeeRrq&#10;8D/gCu5aGKE0MRWTdAuxlEMWpWRgzI4KKGTxaVa4xQocC9xeGhuVRSj2ikcTA5hqLsIUoZioY+ku&#10;ikZPkiejkhd6kr0JgwcLNPf2Yo+f4o7BNA+M0tbGs30wkuFFKNwZqVzRFWO/8jRTC+6BLNEbJ55q&#10;Kjva1BphyCxOZ7irg3aC0RLCMVwPA7HGmEgzx2yWBWWFOel+RfbSrVkm0yzZH4wwmaCHKUIwGUex&#10;D4j7Cs0k6xAQbcwma2I+9QoW07SxTDAe59ApOLHflhnhu1pL/LPNEb92edAZ3PGfborbv3VTPW74&#10;tcMVPzXZ4fuVaPVrmwt+7XTjZzyZ/U0RY6kAjwu74aJKqe0iHLvhzmLupr4HrgTFTW2PdLjX68pB&#10;eBKWUNNjeFzugEp2IXdxbuTSfuR4quGnzpv4rf8m/t3vj5/6ArFc6oGBeCv82OGP3wZuEwSWd/YN&#10;yVmGuD1MOAjL77MCoHC8YFey09gD+a1rcJp78bP71xGSL3F81w7YGlrCy+0aPJycpQuVdst9gE8+&#10;+gByn31I1/gIB7d8igxvBUynaWAo+hLqb5xEiecJFHsqI8f1NNIdTyHV/iR1GskOpwnFaTrKCbjy&#10;5z27dw22suzv37waaoe34oLCVpxjrDqxdwMObJUjEGuxb4sc9m3m9mbhEqslOLZt+FICZOuGtdgg&#10;egW1kduaZ7ZhMN0UP3UF48fuu1Qwfu4JZUyKYIdgdCIQAoxfR+5L3eLXwXvccdrh+J492LV1F3Zu&#10;3ontm3dg6+at2LbjAA5xBxHieRZPa/zwN3MtLTlrQ/13NnoauG7AwuVzDT31rYRhilBMyg7NSmCI&#10;wi0r2n/tFfPUIuPV85Ve8Wye39deRSjoFg15GK/NQn9eMHuEG/ozfDCa74/JkluYKgnAZIEfxnJv&#10;EIZrhIGwxNqik6W6PdKCMFhJULTfs5KOOgmX6BB3oRO3ZwwTSzm4F75vyD2VGSbSxf1QxV3srDGV&#10;aSPdj2gk2RZDLOJDMcYYibmK0VhNjMVewXisFibiGKXE6/vitQam4jUIxBUCoYmFNB0sZ1/F0yIj&#10;vKkyx9c1VnQGe/zYyJLd7Ihf2l0lAH7l+HOzMws4u0i56B3Mt3V2+KnRDj8yWgkwRBH/VxsLeZs7&#10;vmInSXdSZGzYAxdCIO77KuBw5mivsgtWZylloZ2wOrMTtioE5dJBditDvGi7wSx+Fr6MWYEGx1B/&#10;+ypBc8JDxr+beocJ0mHcYDdpjzZkXKAziKeYUhIQ0sLFW3QXQjLJ98Syk8lgPKh2hM5JTsrdctA+&#10;soWleyP2rPsU8ps/ZSdYD3N1Nagr7MImxqgPPxQ3XPsIcp9/zJ6yCg2Bh1F5TQHl106gzIdgeJxA&#10;oftxZDkdRzLdIcbiGCMjXeDkJqgfXg9t5X2w0TkHVxNNWGmfg8KeDTizRw4mp7ezb4jesR6KuwUU&#10;ayQgJCiEU2xYjS3r5CC3ejXWrF6FLZvW4/TZ4/D0cETinRuIslNDjNkx7gxN8K41AP/sCSEkd/F9&#10;+228a3uvYHzXFoLvO8JRe9uaPWcvDu7YjV1bdtIhdmD7lu3YvvMQDuzbj9hrqvi6KQBfN/rjb67m&#10;BnIupkbvrpvqIsTaCCWxyZgcYtGemJYcY26leM+NyRxDgCFpRByFkvWKJ3OzeM1e8WJ5AUsDbZhs&#10;LMB0UyFmmvMx08iuUhaOqfybmMzzw3gOQcgS/cJH6hcDLMs9zHud0TbsCpZojbQkADbovG+D1nBC&#10;ESZWvZoSGGMMJFpgNM2KE98Sk9RUtj3lhDF2j6EEW3YHU5ZpPfRF62CAGmKXGIrRwkisKNg6GI65&#10;QkA0MJGohXG6xHg8oxOdYok94nmpFd7W2ONbTnRxxOm7Wiu8q+fen1D80OjAbVt8U22NF8UWeM6u&#10;IaKV6Btv2TXEUaBvhCrN8C3H76ot2D1s2D0cCIgz/tniTCexRcXNU3C+sBN253bCkpPf4vROmJ3a&#10;DpOT22F2ZgfMzwgwdsOakDio7oGzOrO7uTK6o80RwYLucOEAnC7Kw1WDhd3+HF7XeqKFMHhpHoHb&#10;5cOERhEPil2l1bu/iy4inoU9ShDEMhNx9nyc742LeEWN38aTegcYndsmLRe5xFiz7suPWbQ/wXqO&#10;hzZ9AsVtnxCGD/HRRx8Sjg84fsRusBazqWcxEXMCVd5HUOpxBAUuCki2PIjrl7ZC5/Aa/nnrYax6&#10;EK4G5+Bldkm6a4iHqRYcDdRhfOkUzh/bI63M3bGO0YqQnDsgO2J1aPs67GZk2rJutXSUaPWXn2Gd&#10;3Bc4zNLubHEF0QEs43eDkBgWgsSIMGTE3EfCDRd2OCUUeKjhaakb3fQOfqJ7fN8WiG8bfPFtoy++&#10;qfNDkbcenWIv9m7bid3bdhGIndiybQe27FOCgsIJpN3SwOsGf7yukelvN+3s5G46OrwLsLdDjNd1&#10;dNU0Sss/hP4LDNEx/noyj3CIw7MPpiaksi0i1JNpvtdegbnWYsy3FGOiOg0DGYHsE4QgzYtdwUcm&#10;lm7RNXrZGXoSHdEVaycV6OYwEzSFirU+ZuiJs2bZdsR0titmclwwnetMuRIED4LgipEkewyLB8TH&#10;mWJQnMVmHh+4r4dBSowD9wUIuhiWzlHoYDROV9J4kg4WcozxvNweb2ud8LbKDq/LrfGmwoYOYSOd&#10;i/i21h5fEZLnJdZ0D0M8yNLFI/aMJ7m6LOG6BEOffcMEL+kqL4sM8KpIH6+L9fGmxJCgsH9UMnat&#10;wPGu1oaQ2eDbGltCfgFOF3bBQnk7LAiBycltMDq5lXvObTDl3tP8jNAO6WsWdA9L5T2wVtkLxwv7&#10;4HKRE42T3+XSIUnizHVTuD5+6PZFnAsnoNZReGgeRabXJWZpTvwRgjBCMMTJwdlYYIpRSgAxRmje&#10;jxN3MVVsDiOVrbBUYxGV+wyrP/0Q61Z9grVffAT5jZ9i3ecf4ZNPPsZHdA0ByH72hDr/I/i5RhPF&#10;rgdgc3wNNA99Cf1TW+FI1/IyVYaP8Xl4Gp2Hi74abHXOQ09FEecVtrNbbGDh3gQT5a0wPbOVMLIv&#10;rPsEexiX9rNIb1zzBdZ88SnW89+huHctjM9th6s4D6R9ENf0TyDKxxoJwf5IIhhJBCMpIhKZCUnI&#10;jL2HcFstRraz0k7kW+71f+wKpXME4/umQKQ6akF++17soXZt3yOBsZuA7Dx4EscVjyM9UBOv6glE&#10;7S28qr6BVxU++Jv6CQW5i2eU3hmoXUZKaAzG+zn5J2cwOzktWwZCKObpFtKyjxGx1EMs+ZDBsTQu&#10;6xWvGKGeL85ioaeeTkG3oGPMNOZhqCCUvYJFPpXOIMlLcorBNEKR4IyOaHt2BWtGKDsMJjtJh1sn&#10;czwwleuBmQJ3zBZcw2SuD8az3DCW7ig5w1iKHUaTrDEUbyG7kEgs8YjSR5/kFHp8fRV9kTrojaBr&#10;sIxPJBhgOc8cL6rs8bLSgc5gg+fFYrWsFeOSOSe/BV6W2eBFqYP0FKC5VCOpgE8nXMRCiiZLuC7B&#10;0MFDgiGebSc7QmUoHaV6WWyMN6UmhMIQrwuu4utSglFqTCfh+2XmUsR6TUd5U0pVWhLQS/DV3gvj&#10;U9sIwDZYndsFd/7Hu6jvIhg7YXJqF79GYM7sgfm5vbBW3S9dS213/gAdZD+hYkm+dFhyDBeOIRan&#10;8bLuGsYYI8VzIG7oHUeg0SkM83f0HwHFuFhSIs6e3wPEEazJMALBDjJKiWhFMH4fD+Tv2QhXCegW&#10;OYJAINRPrUOs7wmYqWxhtxCLCAnHxx/js0/pJpy8Oie2YCrxAuYzLyPI7BQCzM7hptl5XDc+B7er&#10;p2F18SjUFfdK3UHl4DpYqWzGbf09iDQ/gAizg7hjdADemvtgR1cUCxsVdjAyrf8CJw5sIKDsWVoK&#10;uK57FH50QKGbV4/hhi7j4tXjuOdhQTBuSeuqkiNCkBwZgazEJBSnJCPZ1xkhxheQ5aqJxVxPfF0f&#10;iCQ7HRzezU6xYxeh2I3dBGPvNkapg6ehdFwJxWH8f2sPxTftkXjdHIbXjXfpHEH4/wDepdEOJvU9&#10;HQAAAABJRU5ErkJgglBLAwQKAAAAAAAAACEAVMLhVxubBQAbmwUAFAAAAGRycy9tZWRpYS9pbWFn&#10;ZTIucG5niVBORw0KGgoAAAANSUhEUgAAAZgAAAINCAYAAAF0f1muAAAAAXNSR0IArs4c6QAAAARn&#10;QU1BAACxjwv8YQUAAAAJcEhZcwAADsMAAA7DAcdvqGQAAP+lSURBVHherP1lm11HsjUA1rf5MDO3&#10;u2+3u80kM0Mb2m1mlkmWZVmWLGZmLkmlYmZmZmZmBqlUKrGh+77/Yk2syJ3n7CqV+70zz3xYT+aG&#10;OrUjVkZk5t4ZGT5ZjY3/z6y+qSXpfdNL0rulnIeUeeXvgn/vQpYgV36Xv21KHptzppyLgr6LnrJg&#10;3rHn/KC97mDQVQp8MnrOLcrun0FW3wVk9E57kK44L/ULyHSusbTg/Vn8OwH/nsgZMMjuv4BcKfME&#10;uYMGrOcPXoT8Uw8Kh2ad0o3ZOWXRiPda0bADOWfqs87xLIql9AhjBDIPzAed/9CeY733wk0C8OFz&#10;Bi4o8vnwgnwKINAHHlzowc1DFeqDecEHU8hDK9znBHqPXptFiQuOMNOeB8yRkgKYYzfsg5sH5sPn&#10;sqTmpc6HJwrmCCAMuB7YPrw+kNT5QHMeXlDienj3gy6E0lHikudYhclyBCD4oHx4+9A3Y67G54MP&#10;bEvF8My8B7YPYx7W/dDuB2P99zGLMikJHtv6HGY8Dyz1PIHVvmkyF9SO8lr7UNjQIgzIg8r5+Q9d&#10;JCUfUDV/kwCE94Et7EPahyt3lRWCMvkbrY+ZY8JzbCHHHmGsIPrw0qRU+yqEYaC6fxTFZSVIy81D&#10;QWuvsHgeaQXFKO0Y8AjgfXC3tgUsBWWE/FO9JqU+pIDn9CHdDzcPleOXvaWA5XyoMLnKgmFCvY4j&#10;iDadIdG+PGzj4ChGpqZQ09GFqtZ2RPkdQWPfIHLEaWSLYF988y2K5V4+KIVSAbQ5GCHKpaQ2b3pw&#10;50Hsgy6EKvfxxBVUEeM3wwjjMOIRQh6qQJuQNB1ChGkeGMLQxAR6hodRJwLVOqhoaMKen75B1eAk&#10;Koen0dI/KNe75whgH9z9gPPBB+YDVeuDXdZyPuz1GhGmWu7R0lMXZvJFGHogPrwVwEIFcdp+d1eL&#10;CjMwNqYM1XX1oLazG3UOats7UVZTg1B/X1QMX0DtqLjzjDRUDkzMEUQfekwegJC6eVCWpm4e1Ckn&#10;rs45NjAPvhBUGGPI5uH54EYIU7ftv76mFIPj44rhyUkVqKm7F/UilBWIdYXUC3LT0SjXK0dmUD1y&#10;HuGRkSLEJUe79uGJSws+mBu1k1cETukc63kRrk6vGagw7oe3UOMV2ObS3lrtYYUYO38O49PENEbP&#10;nZMH75sjEAVpkLK2vQOn96xF08ikstUxNIKWwRF5mLlCuB+UD1g3ZR6wbuqqOXbBc4+gXq7XTwqk&#10;9MkfPrdIH15QKp7ICHDRae9eNNaVom9kRJsaMTJl2Bk7T2FYTqlQfaMjaOrpU2FsaVHd1IzTB3eg&#10;cfwimqcuYc/+/aiVutWwfSg3PA88B/PPmWMVxuM2HRbc8BhvcQb6R0c9wrCp8eEpEEuyxHOGsfN6&#10;PDgxPkcoWzZ0daOkKBctPdJMx2fRMHoeVSKofbAG4txVKQUsFfb8QjD3+JSJMPOZsK6z0oPLyE0J&#10;nyMMQSFGz1EoAyPMeUzOTCtTExfOO5gWxkZVGKK5t9+pC2PSNCPOHEbz0BgaJ2fVJptHptDoPHiT&#10;PGSj4ooHPEc0O6WFCuNmwMOEI4QarZQ5qRFqM/xnFKSnt0MfmAyMTBnBeM0KwfP2uj1mSWE7BodU&#10;IAMKZwSrb2/Hke1rUD9xEXXC2O59u1QoPvRCaDl/bU6pwvDBLRt8cAPWDehx0uIDlRkrTEdDKTqb&#10;KtDeUCbOoUYFoh1NyQOTGTJFYVQ4aXYT0vwoDM/z+pSwxWtegeYKVlNfi0YRrlEEax87h3Y6Dnno&#10;/wQjjAjifniLGrpNcZ/0MvFhp1QYy057fTE6GssFZaZs8tYnhAU+tGHMEUZwbuaCHk9qfVpLCjgl&#10;ddoeBWnp61dYoZrEI6ZGB6F1eAKt4jSKigrVebSqAIYV1lulrsJYNsiAGx63KcjPiJnTzDoaioSZ&#10;cnQ1V2jZTkGELYUcd8r5ruZKTAoDfGhrRxSSrCjkHAWfunhB7hOh5BwF5u8bgeay1dDRiUObv0fH&#10;+UuoG7uIqoYGtE5fRZsDFcb98LZUny+ok86K7nFcmknPyLAjzLg8dAm6WkSQZhFIyo5mEYZCCDOd&#10;IlhbXaHcU6yCdrdUKSbY5OSh+cCTjg1pk5Nj1pUlQs7Rxoie4RGPQB7BxCPWSjNsaGlG+7lL0gSH&#10;0Tp23ghjOrB5Qji+3/j5K7j6269zvBkflOhqKpMHLlOBuigYGVFmpC4lmWKTNMKVobetGr3tNRif&#10;GlcmyNx5YUaFIYOEsnZBhaFwPM+6bX4qEJtgj3TOnT1ICj+DkQsybS4bviTCuJkQAbS8LEIY0KNc&#10;+9dv2sysE2ipyvFonwLxwbtbKg1aK4WdUtSWpKKppgB1JSnoZnNU1krRWp0vf1uEHmGrp60Gg4Pd&#10;pjkqMxRuxmGPwpnmyJIsUmjanVcoi14jjLc5eVEvaBBBmkQQ4vpvv3kEIShIV1OpPAwfqNLReDX6&#10;O2vR11Gj6BV0y3ne003m2CzpLJStErTWFqFFhGVJz9gjQ6berkaPMBSMD8+6OTbCUkiWBG2QglAw&#10;FaZuUgzKNimpU4hGhxEKQh9OZvpk+G+FoSC9IgQfeqCrTjHYXa8lBbJCUcgeYcowQ28nDkJKuvQ2&#10;EapNbK+1rliEEi8ljDVV5augdB7d7XUqGKHMsMlJP0UYYaxwBo4wholGB5YNT+d07hou//IzeoaG&#10;HI82JixUeQQZ6mmYAxWIgogQLRWZaK7MlofNVwb44K11IkC9COJAjx001xSpUI2Veagrk7+rlaYs&#10;rHW2VjmMeBmyjFnh1AE0LCCIFabFwdVff5Geu99paqPIK69Q7VtGBrtZF3RKU2krR/ix9WiqzEKr&#10;2FZLdQ6aq3IF2WgoS0dTRZY8cIE8qDSzWmFFoMI4dQrUJEw1VRUIjFB1JRloqMiTLoCuv8IRyjS1&#10;SfG0KkydMENh3EIYQa4YQc5fkQ5JvNmvP6NZXGJbX594szH4xyWju7MVXZ3N+OizxSirb0R7XT4i&#10;jm/ErrWfITFwpzSXIuPdBB3iJNROROst1TLIFOEobF1JGhorstFUnadNrEmEbBQhGgS1pVlYtfRz&#10;ESYLFTnR4lAyUFWQgqq8BNQUJcv9uWK7xSLMpDDkCDNXCIcNCiECaYck9Us3rqK9vw+tfb3oHhrE&#10;6ZhkdLQ3obOjGYdPnEBm6BFkp55BXk4Yjh3ahoqmFm3zvV3N6OluQU9nE7o76tElRk63TQ3To7WI&#10;5pursqRZZaKxPAN1xamoK81UAWrk4atltF5ZmKZCVOYno7IgGRUiTGVuPMqzY1GaEYHyrCjUl6Yb&#10;YaxtKBvy4C1Skg3bsxLTl2fRKj1yqzBDdvxiU7Bmz2FsOHgMi9fvQMDe9chIDURWuiDND2XFWejp&#10;aUK/uF3/s2d0nNUng9O+ng4Rrk2F6xJhO2VcRw9nvFuBND9hSJrh7rVfI+DAOhSmBKMgJQRFaeGC&#10;CBSnR6IkIwqlmZEoy4qRMlpRlhUtwpwzwlgBLFSIC9e0bBdc+fmGzj/4QqNzYAC7AqNwzD8QJ4NC&#10;8NnGPQg/sQeFpUUoq61HdnaS9NDiHIZ6RBhhsr8XKbn5GBzokXN9CAsJQGNHB3r7OtHb247urlZh&#10;rVEFoz2w6ZzY9RPee/dZPPfsg9JkDyD69C7kxvshK9YPOQkBgkDkJ1PQMBWuRARSYaxdzGejXYTp&#10;nCau4ud//6bNrHtwUD3avuBYnMooxemMEnx8KBhFTW1Iys5FelEx0jNShIk2DI8OYnBkED2DA8gt&#10;LcPwSL9iSASiYDU1lRgY7EFRXirqW1tlWtGprHV1tiAy8Dg++vBFvPPWs3j++cdw5+23Ii7goNQf&#10;wR23/Q171y5FRow066RgESoU+TLf8mkVYeYL0uEIQHRdMLjxr1+leQkz4p4p0N7gGJzMLMe28FR8&#10;4StUt3Qir6YeFVUVKMjPQktXFyZkyDI+MSxs9KO8sgLDw4MYGRH3Lsf9g30oKi9DT18XumiHwt6V&#10;G1cwNjGKsfFhVNXVYslXb+CzT1/BW2++hJeefwZFmXF47NEHcN+9d+GF55/AvXffBr9DGxHquxOr&#10;l37iCOMIwebUPn3FEeSKRxDi+r9+QUtvD7qkifVKU4sLPCrHfdgTnoxDsemoautCSkERwsOCEHxs&#10;L9q6OjF1fgKT5ybQJw6jsq4GQ8JS//AQegb60Nnbi6pmcRKimM7+fozI4PXKz1cxIMKOy9+MjMl9&#10;YmOxp3Yjwf8gyqurUV1RjHvuvhO33vpXvP7ai3jg/nvx0IOLcP/99+PD154zwlCIDhfcQhA9M9cc&#10;19wjI9Ye9WgDYzINlrk85xsNnV2orqlAXNBxtHZ3I+jwDvzyP7/iwkUZZ104Jw84jPpmcQYjVMSg&#10;jCSG5OFlmix/T2GI4clxXLp+GbNXZtErwg8MDyhjecJyTnw4ajPipS8qx5GVS3Fq/XLs2bEVy9eu&#10;x6OPPooHH3oEG1cuM8LYJuVuVkS3CEFBWM7euC6CdGszaxPb4Zsa2k6L9D3sf5plsNcioMdj2Sz3&#10;Nre1IDnUVx5+EIVVNWo7XcICme2Wcx0DQ+iSGSTBvmv26mUVSCd30twq44NQnRaJ6tQY1GUli2Oo&#10;1KZWmp+C9PgQvPHu+3j/nTfx7ldL8cOK76wwbFoGXY5AFILovSiYuY78vCx0yINQixSoS0o+gB2r&#10;dUjzoxDzoe7cCihD9iZx0TlJ4airrUKvKITvA9oF/I3Zq1cxOjYizXJA3HgnahLDRBBxx8JKY0Ml&#10;GgQhfscRlpyB+qoSLNl3Cj8eDcDnWw8iOj3bK4xlwwrRQyEc8LhRhhfV+fGoKUhAg9TZdCw7bCJ8&#10;GE6TWbdznk55yLa+ARVmfulGk7jpyuJclBVkYkzspWegXxxDN3LSQxB3dhfihd2m9lbMXp6Rpnte&#10;m+9gfze+PeSPH46F4IvdJxAqAqow2qTEDXsEEVhB+mava1mcHSO9bqwMJeJUIEVRivTYKTpvqZcx&#10;V0t9GQZk7MZXTsOT9kXhhMxSp3TsxOE8haRA82EFJehY6A2rKoqQJeyww23r6cbFSzOYmb2gmDo3&#10;ju1+YTgQnY7VftGIyS0xwnSrMGTFMOMWpO+iFSZexkcxKoxlqKYwGbUiTF2xdJIiUF1pmgpFNMjQ&#10;pKE8U8sW6QRHROOcel+4dMkzrJ+5fElHvZyYkeX2/sE5AhKWPW2mImC9dMbJ0f6Ymp7C/sgU6Q4a&#10;sME/BoXVtUYYLyNXvYKIEP0iDMF6cvhpGQtFCztxqBJhKFB1YSJqhZ0aEahGBKIwXoGkXct4yQiV&#10;IUOUHB1YmjJbx2McwnDKTEzPXlRQOJYUljPKzoFBj0DzYQTsQX1TI+JDTllh5gphBRmYveEBe18j&#10;jDQ1ClKQiKrCBFQXJQlDAjJkhREhDDvZMniUYX+5CMG6jLmaOEKuFIE8QnGgyVLmLk6d902JS+cw&#10;n4KyiRqhZ/T9G+2zpccIRE9qnY0K4xXkGvopiMAjyKXrGBQEHt2CCmla9XwwGXo3yEMZRgQyx6+R&#10;0a4VqLYkXUoRSEa/9WUCjoL1HNmSYb8jNJsm/6a6IElGxIk6WOR4K1lG4InBBzEmNseHH5LBaqNM&#10;8hpF+HPsu3TmyfcDRmC1R5mg+fQ4wvRJM/MKYkAhLGbEbeo/lnlETVGqx0ZqiwXy4LxWqwLxIdOM&#10;YFJyUlVbnK6oKTLnq4TJirwklOfF64i3KC0MuTJ4zIo7g/SoUwg5tBY5qVEizIQKMzLcj7KMMJRx&#10;pJwZLsN+qaeFoiJb+iDaryiCU2oVxgrRL0INzAouXcOQlMMixMilG1rO/nxNGJCmI4w0VuYKcrRu&#10;BeJDUkgVVgTVh5f7eU6FENuiEJXCQrnMRcpkLsLhPIf3uQlnkR5xHBEnt6MyOxyJAXtRkJ3sYWZi&#10;agwl6TI6Tg8XhKJYhCcKU4JQkBQoCEBhor8Rhg9vMeiAAliMXL6Bfhm+VIrB14i2+fDVfEgtDVPV&#10;dATOg7PO69WFqZ5JVXluIkpzOJmKQmFqKHITA5ER7YuUkCNICNyP4MMbsHfVJ6jMiUKuMFRWmKPC&#10;sDlNiCeszolE1MnNIrTcH7AP8QJODRKDDsjxAcQGHubk7NyiQbIhIBuWESuExdCFiyiRvoazvIr8&#10;JEcYPrAjjJTVhaJ9cQgUggxUCSryxBbEA/JvyUReUhCy484iLfIkksQuYs/uwZ7VX+Lgms9xetdy&#10;bb7F6REoLcx2mJmSgeckagvi8ec//0kHmXffczvuuPNW3C7TgoDDm+Avk7jQY1vgk1DWuqhzahZD&#10;89gYvjxXmNHpC2h23pS01hfLPD1HbUUFkOZjmlCigbRh2gOFKBUhStKj1C4oSGbsaaSGH0OCaDTq&#10;9E5sWPIWjm74Cr5bl+Ls3pXyuzLSkCZaWV6oBj42ZV60N5Tn4NGHF2HRfXfJ0P9O3HPXHbhbEHxi&#10;L2677Tbcc89d8Clr7VnUMn5hjiBeIa5h9Mp1jErJZlYtTaiKbAgTVcKEeiDpRMvFCO3Dl0tTKssR&#10;IXRKG6lC0EPRwNMjpVmFHkWs316EH9+KHz55EYfXfYHjW77BqW3fwX/fKjQ3VKGuuliEKVJ7GZe+&#10;hq+WWhqrZOJXih9kLPbDEX8cPhOAMz8uRcDxA7jrrrvx4KL74JORX7aoefS8S5hrKgQxdoW4rujs&#10;7VIvRc2z7dONlvKFAu2AEAZK5RynsGxOnLNbITKjTyGFbATsR6TvDgQdWod1X7+BHcvfxYHVn8J3&#10;+zIEiweLPLUDrS31aG6sQWVFiQpihJlGW2sjAqJicOeDj+DORQ9h1Q/LcXr5EhzavRWPvvYenn3l&#10;VfgcWffjoppeGTBevCqCGJAJwgpCNIhm+NDFmabJFKaGqyHTG9mSzYjgHD1b5uoZFEKYoIHSUwUf&#10;2oAze37C2q9exealb2HPqo9wcus3ygivkbG29ia0tDagsrIUozLGU28mzWx0XGa4vW0IC5W5f3kl&#10;ymrqELF3Ow5s2oBH3vkUL3+4GD7rvnhlUWZRibjgqx64BRm/ekPLcunsKtStJsqcIkq0HmIeOv6s&#10;vmQg0qN8kRZxQlg4gXh/voTYLYa5FX57V+Pwpu+wd81XePLBu7Hqs39g78pPcGjt5zi+eYnYyo9y&#10;32YZZRxCdX0d4uNlpFFZ4vFm56Rj7O3pQObpQ8j3O4zSsDPI9z+CouDjSPU9iOKcNMSePgGfvUvf&#10;WpSeGIv+C7MYnr0iwlhW5jJTmCmDuYxIFKZFqFvNFPeZFnlCHv64NqHksBNIlJ47XtxlrN8eYWIH&#10;Ag6ux/Fty7Fr1WKsW/IOPn/9KTz2wN3Y/O1b2Cdu+OT270SQVQg9uhkxZ/YgKeykCFOP3LxMlJUX&#10;ywh7XKYExgFQmKxTB5Fz+iAKRZi0gONI8N2PNUsWIzgmDtsOHzfChOxYjiYZoY5etqxcw7h4swkp&#10;Jx0khpyQwaY8vBhxRvQZZMacQWrEScFxEeSo+PtDiA86KPOPfYg6tQshMvw5I4wc2bQUu1Z+iq/e&#10;eloY+Sdee+5R7Fr+Po5u/Bqnd/+IIBE4wnen/O1hpESdRXVjIzJzslFSWqiTQI7DyFBndyfCAo4i&#10;JOAkgv19ER8eAP8dG/Dy35+TuUwmlu8+Cp8f33pu0cbPX0PsqQMYmb2KMRFmXISaEFhBpgTZCUHI&#10;TwlVm8iIPo2UsOMyfhIByIQYdrz/ftVuBA1cfP/p3auwf93X2LzsA3z73vNY/vGL+OmLV/HuS0/h&#10;uLhh//1rEXxkE0KPb5G/Pyis+MrQPhBVTTLVTk9DaVmhDiS7nJf1fBly8ZKMy6bHpdmNSzmBqNAA&#10;LNu4DVGZuTgYFAWfD597YNGBHz8WKX9E36QM6mYu3yQMUSDNi82ML9+SRZCE4CPS6x5CLG3j7F4R&#10;Ype+8vE/sB4n5LfYEa7/5l08++h9WLP4Daz76k05fhsfvPIcjm1ZilO7VyLw0EbxYHuQEHIcSRFn&#10;kJEYjrKGZsQkpaCoqEDnM5zjcK4zMjYsk7LzIsQkzl+YxPTMFKIC/LBs/RYEJqQYYYL2Ll10ZPVH&#10;2PjF28jPTEHP5HmPMMTU1es4JyiVXr9KBo2F4npTIs8gJuAwIs5Ix+cnOHtQ6vsRenIPTh/YhMPb&#10;VmP7qiX44dN/4q2XnsaRLT8iJSEa0bGRorDzqGtuRlqsuO7MJKRGBSI1JkiOhfGkSORX12Pvgf0o&#10;KSt2JmhmBlotjFVJE6yoqUZ+QTbS5PdiQ88iLjwIqVIvLMiFzxevPL7ovb8/jK3fvIXDa79DdUub&#10;NqtzYvTnrl7D+WvXFdPXbyguXP9ZjHJS23RTSwO6e9rR2tOL7pEx9I2Ny99ewcDUefj7nUBenmn7&#10;lSX5Yg/BOLh5JbIiTkkzFQeSGIHE8DM6v0+V44yEMBEmCtmZqcjMSEZRSZHOUdjU2p0ZZ32nzDS5&#10;gqqD5Tx0dLKf+XDRMmnT6z57BRs/f11GwkXo6e9BS20Jegd6MTF7Saa8U2jvbMGEzAJH28pxaawL&#10;Vy+OoK6uChelvmLpMoRGRCIhJkLPTV0YQ2xcFLJSYpAcdAwZMQHSHI9gz9pvxSF8KzZyFDFnDyNJ&#10;Zq/JEWeRGhuM9PhQZKcl6FugnFzxZpXlnmmzaW6m3um8FaKn43BnVKYJ/GrG/sjnlcdvWbT121ex&#10;4v0XVKCTa5cg9fQu1GRFobMxH61VaWipkYlVURy6m4sxPdGLKxeGcV2EuX6hB1emurD804+wfeUy&#10;6cDWom+oH+cmhhATGyM2dRLbvv9EPNwh6fn3SF+yU7zcDulPpCMNkYGmCJISJcMcESQ9MVKEj0Nq&#10;ciwyuOiutkpfMBphZEbZ3or2nm609fKTypAOr0Ymx/VNKEcJ9Hg+D9x1y6JP//kItn/7OrZ9+waC&#10;dv+A46s/Q2WyH+qL4tFcnoDSVF+UpnyFmKDPMN5fjovjTZgdKsHF/kIRpg0z/TJcb0rA6e1rdIQ7&#10;OdKPhIR4pMSEYN+a78TI9yHG76B0ovsQfeagOI+TSBFBkiP9kRYXgrT4cDH+SGSnJ6K2qkAEC0aV&#10;2Ib5uGWYyYw4KlOATQg7uk6wXsZ2Uj+2CeGCKN9tCOKoee+Pryxa8vYTYjMyVlryhjD0d4Ts+Q55&#10;4QdREnkWP9+4gq6KnajN+wJvvfb/xnNP/Q3ZUS9jrDkBAzVRuDxejaGaYEz35iD+6AZxoQOYGupC&#10;eVGeuPMI5MUGIE1sI046ubgAmYsII6kiRGK4jBjIiAiSJbaSm5GInCxxQAP9aGpuwJVrl8QOulSQ&#10;joFB5MWdRqTMZ3av/QIrF7+PMyu+QeCaZfjDH/6Adcu/xisvPQmft567a9F37zyGL157FDu/fQ1H&#10;fvoYZzcuRtzhNWjIixUtt6C9+geUpb+Gf770F/z3n/8o84o/Ysfqe9FXFYyLI+UYrg3Chf4C9JSE&#10;IergBnz4+msoyBXPl5WMnPgwGe6fEhs5ghj/4+IFj4vRSw8ujKTEhCJTBBkbG8DV65cU5y9MYXh8&#10;BNd+voKatnZtahSoWGaZ+TIenJRZ57g0r8itqxGyYYUKc/jwfnz1pYzN3nr8rkUvP3EXfnj3aXzx&#10;6qPYIQIln5Re+cBKxBzZIG74RRl/vYzlX/8Ff/nLfyH7zEf44x//KPU/Yqo9BdN9paiI3YrZ4QJ0&#10;l4TALzAQ/qGh6OpqQ256Mjpba5EQ5odEaVZnj+7Bj1+8g3PnRnHpygVMSwfIh569PC31MczMTOLi&#10;1Vn8/O9f8fNvP4swHeq5+J2fnwIzZCw4NNyLO++8HaHrf4Dfym9VmICAM/hu1WpxAMLM288vwqtP&#10;3oMV4tWWvSfDg30rEbVX2Eg+i8zwN1GW9g+Zc3+CyANPYarVD2///W8i0B9wdP1LaC0KQVdVLKZa&#10;hKVL55GZX4jy6ip0iverkcFiRVE2hga6MTU1hJ6OOhza9jUuX72Ic1MjmBgfwM+/3sD582M4J5i9&#10;fEFfnP/82y+4zncOwox1xfycUZAVj67udpw8tgcxO9YhStihYhOS4rBy2x74/Nd//T8WvfTYnXj1&#10;iXvw0yf/wNI3n0R++F7s/Oo1+G36FBH7liHi2JNoLfsO//3ff8RHL96Ke+/4g/4IBRpuy0V/ZQR6&#10;CnajXYbvydm5SMrK0Z76gvTUHHaQgZHhHrS3lOOb914Ue7iIEbGrqclhaVoywB3oQn9/B8ZlmE9h&#10;rv1yA9duXEV1a5s6AS78qaoqQ2lBltjkEJ54/GHEbF+rwpCZ+tpK/b7qc4sI89wDd+LHj17A+s9f&#10;Fo/2OiIPrkD0QRnN7l6KdP9taC2NxCP3/Q2bVj6Gr969G1ni1fgjRHdVNCJ2voaewl3SlseQkJaG&#10;1JwcjI4NysMNYuaiTLCkPiH1msocFCadFWFmMSgPPzzYiaviYHidH28vyBDlkhg+PzqxmVU2t6jN&#10;UKCKmhqUF+djeGwEDz/yACK2ymRu5wZ9hl7puH/adwQ+jDjKmhfZ5I1imr45ssl13xzwvP6WGyay&#10;iWB0EmGv2eP5KOi7uCR30EQz6bFGLdm6jWxySk9kk7nmw+gMG+jDKCZvdBPrJrIpQ68tHChkgoLc&#10;YSomskODJAZNbI0GSAxe9JQmxsDAE+WhkUyEWeWu8TbOGuv5wUKKoUtz1mEzMEiFsQ9lY2jcD+zG&#10;QiFZ9qFNhIcJjFDog5vgCBuOZWEf1DykPLzzQBrtMcK6s2BcHtCcN4vGWddgIb3HKQV2VbxHGCMQ&#10;Me2UbpgHN6UJgrCxNTz2RHYIPA/MsCyPxrk833lwKe0D2ofzPihLb1wNwTga97EXc8/zPtqMPqRb&#10;GD5gjpRWyzaKw/PgjsbdKLSlCuAIIQ9GLdumodrUc3wA8/ALwQrAslQeWksBw1UYc2OP3ecZDSLC&#10;GCGsAFYYPjyjm/jwjOLguVpxlfv37kRB16gRwtG4O6pJm4rz4ObhFn5ornI3pTyQwtT5sPrQrofk&#10;A9vQFW8Ii4m5cZ/3yRlwBJAHZ1AQH9o2GW/TmdEx0+HN0pF2DwuL0jl2jSEoJkGEuVkAryDOA49y&#10;af7ch7QPqg82ehnlfCDXw3lhHtrCHXMzHz5GCNukDBveZuSNpeGCOa6bqdE4mVrs3rgCub3nIC4T&#10;pS0dqO3s8QhhQrOMtvlwXNFuH97C/YD2gRd6QAsbvaQYc9UFjK/hPT4UYD4LGhxEjTvgQw6OjYFL&#10;5DlOqpMhBoN/ats6kZ+bjmqZBjOqqXrkAlb/KOwNTnsf+qYH92LOw3Jt9byHtgFCBlxjbepmybLU&#10;PcfmnI/x/ebhCwYvOBF+FMLagokjozD8isyVgIy0UIFkzGSjm6plHBXqux8tMiNknEzt4ARKa2tv&#10;enjvQ5sH50OytA9qH85bmugmL4xQppwLHxViSIRwGGAQ3PywRDaXIWlm+spnYkLfZfWMyLTZEcQN&#10;DgxrmttkUrYUtcJWpbDV1d+Huv5RfXCrbf5zo20Lc46BPvacrbOcDy6OnX/Op0gEcft/BgWxNN6F&#10;bd2EoQyJABTCxs0wRoZfgxkvw3P1XSZkq0FYU0idglVUV+rLifqxWWGxF1u2bBQhXEvznQexD+cu&#10;3WCgkJZTN0c61dnIJstAqWLhoCA2EcuMDdMyUU0MK/GGllCojsFBEaQXjT3eqCYjWKe+oWnuH0LT&#10;5CyaRybROiBNUhiZ82BT5oEtGBDkPp4PGzDEug+FoE38XkAQS8bR0JuRGTYzCsIHZyyMLckW6xSK&#10;4HGb2A9Xg7ujmtTexL6OiJtvGJ3WyKbi0mI0sq4PaJbr22glb/2aQOrOPeacu5Rm5hZAhbDGKrBx&#10;NKz3DJv3vmSHD02huNqbD22iL6yAJnjBNEUvGHFhl7rbemN3D2qbGpGeHIumqUtoEcYSZQphH85E&#10;MpmHbXKO3ZFMvKZ1EY5LMz3CqABkQUEhjCDG+1zSZVUUhN6MQvChvWEkhhWuldEABQEF8EYMntN7&#10;+XmbcWgmlMQIZNfzc+0ZvzC3DQ1rVFPL8DhaBXYxLB/c1t1g/IwtfTxMaHMyJYWoJpxQlGox1H5n&#10;BRPZ4eIert3XIKCGMozJw7LpUQgrIOssPYI40HsELHtEMSZAYZ5g4jjO7FuvsWe0r4N7dqLZ0b59&#10;8IXgY1igALMeJjxCCNTjCMiMdctchmXW9XujmSgcl/SOTIx62LDM8I0jP+UpmyKELv4Rb6iRGY6A&#10;XM5FoeZENdF5tLUhMSZEheqdvqQL7vjgrdNGAC7JZGRTm5Q+RgAXC/MFmWTUxhUVgk2MS6/YpBgz&#10;w+glFYJxMo0m8oIRGDzubq7E0FCPEy7iCqgTUDAKpUKKYFwyMjHDY8MYPSKFImwEBpdTlhTloV08&#10;YBvtq7sPrSIghSC4NPMmYWrmBwWJIIyhYVQThbEdJ+NlbGSTB3JOGWP0RV2REUzOM6qpp6Ne3wdr&#10;oA+FIWNadyItKDQF5LHUGbpF4U0zNE3RlAyH7ELw4W1on7qIzvOXERYVqWuwfTxCOEwQXr9vgoEY&#10;gtI/PqrCDE1MqhFrCFZjiT6sRjIRXPdPIQkKx9ASYYsxAQTZ7G2r0QAgCkCwybG0TVPPcyUThRNo&#10;0xTGqMT5kU180dHQ2oKMpFi0yDP6WCE8TGgn5gQEOYLQ9fGDj2WGaKsVyuspUKk8fJnGx2ipsTLl&#10;uoyrsSIXbfWFcl+hBjfwXjJmgn/KNPiHglmB+PBcscRjNjfbRG2YFu+hcFzb6WGMjkPAtzg+XgG8&#10;sCEo7simUXG7tBuCzYys8KH58IxouimqSY6728mCPHBLpWFKGGPTI+zaf0Y2MchBm6IIx2gLFU4F&#10;MexZ8JoKLcLZa7Qhy5SPYcERRB6ekU1kxApB0B1ybGZcM3dsmNCwKxsMRCFsVJM9toJpVJPANDsj&#10;jAaq0q40GKhE42gYT8OQE7JG79jVWoWJc06QnTy4MiQ2ZwXjsYn1NMLzWIXR+DKnbCJcQhi/boRh&#10;M+sfpQMY8whCIdxRTVaoPmGGza6JazSr8jSyiQELBAN/2ggRxJSlGunUrIFARqj68hwppSmL4J3i&#10;Gft7O9Q5nJsxC+foOGzgqmXJxwrCGLP5bKggAsbP9Io36+JK8DHazQjaWw0LRiCWZEOaWkcVTu5a&#10;jebydBEiS2yLwT85GqrVVJaBRgGXNWpkkwjmiWpy4IlscphqELtjEJAnZEtY626vVyHUtoQty5jP&#10;/NAsKwhDUCgIA4I0PoBrlJ3V4kPS1DRMpLMVtbWVCIuNR5f8g/1rvkDwoTWIDd2J1ppcaVIMTK3y&#10;RDUxgrC1WlgS4ZoqMjVki2s5GytN4FxTdaEnsonMlOTEoa48U4XgOjYuyKvKT9DIpvrSDKdJlnmY&#10;8pkvhAnPmhuCwvgA9jNcZc6wE3o2RjWZyKYmZIYcxtHt3yEvMxCpyaHYd/gIWtsa0dPZgN6eVhPd&#10;1NmIrrZadIoz4ANoc5Omx3AtLjLlytp6LoXk+s2yTNSWZoKRTVVcSeUswiN0vVsulyXHaUQTVwdy&#10;8SubpEcYy4ZHCJcwXFLP74iMamrt79VgoMaGajzz1Sr4hYThzI7VSEnwR0bKWSTGszyDrq4GdHc3&#10;o6+vAydOn0FnV7sG/vAld48I1y2CdrfX6vo1dQbisnUlbWUuGqSJhhzZaJYs6kKjMF1QNzeyKUoj&#10;m8pEINa51tOnWWzFNKm5bFhwmNAt6B8d0XCTjiGBCHXEzx/HA4IQkpCMgANbERsn/7CiHLEx4UhL&#10;icXgUK+C0RbdwubgYA8G+rvQN9CLNT/+gLaONiOYDdlqq0OHNEmN3xTW3n/3Wbz15tN47/XndLUT&#10;V3TkiKK4+Cg3IVBXijAIiKurVECGadEmWs9dnsOIEeSaNC+DngtXdNTM4AXaDLHjbITGzgSn5SGu&#10;oAzRBZXIrapFSFQ00rMzMDwyhOHRYYxMjqFHFDAw3I+h4T6DQRFUwM8YjGz68rOP0CHM9XQ7IVvS&#10;JD/+4AW89+7zePP1p/Hkk4/g1r/dgpdeegzPPfswnn/sQV1lmxV3VgXKTw5DfkqECLMAG7SRzgve&#10;EJReQgRglAYDd/rEflbsPYaDCbmILKhAVEk9QjMKkFVagfD4BBRWVWuE0vikiWoiGNU0xOiLgT49&#10;JkO9/T3o6jWRTZdvXMHl65dx+eolHD28H0kpCfhy8ev46IOX8PFHb+DBB+7F008/hIcfug+PP/YA&#10;7r3nDsT4H0DIie04tWcNSsWGfG4SwgGFsOifuaILcigI7YXRRzWNjcirbdKJWWJ5I7IqahGXlYvA&#10;QH+kJcZq4MHU+Un0MlBVZqn8Gy7mYZQTH56/w5UebLr8XX5gOnfhHGZFmInpSXT3diI1IQoxoWex&#10;YfUKlNTUYtG9d+Ovf/0Lnn/uSdx5513ISg7HQw89iIcX3a/9kwpjIpsYZ+bE0HgEMYFAAyIMe37z&#10;FatbH8AeE/Uy2MtODEdpWQnKa2uQXVCE67/9rKEhDE2xGBT76ROBuBChY5B1Y4ddIuzstUv6CZDr&#10;CLhitkMErm6oR0lpMYqTxMDD/XB89XeoLiuE7461OjPNykjBQw8/iueffQqdYnM+7dK7WyHcgtio&#10;JmJQhOHyDoZp0W74EHbgqQLKuMiuxyf0HENGygpQUZqrHW3XgDQtaWamnxpDp0yPOdHqFcfCkhEb&#10;FIhgv9Es/U6N2AHXbNZmJKA8MhBxh3egs7tD+pk0HN23FQnSApb9uBJ7TpxCY1s7fPjgRhBvs3IL&#10;YuME+HaGzYGa5KI2PpQZeI7qxjk2TIsll4i0COy6Fz3mkF20yZCRpBBfHfkyOIGCMLLp4pXLKkSP&#10;/H6/2FRDThJqRZi+/m401FUhJuw0gv2OahxNS2MNcnKzEJdbguPhMVh3+LScl1GzmxETQzNXCKJH&#10;zjN2pkZ635qCJG3/dNVkx4RqTShLfNFhZ6K9cmwFsULNhwopzbahuRERx7djULwfvzb0ShOsqylE&#10;wPGNGhVYVl6CQRlCsdnSUczMTqO4MA9ROcVIKyrBhhOBGs8mzFhBvGwYYUwQENE9cxXlTmSTDQSq&#10;LUpCnaC2OFl661QNM+EiIArCdwRmZxMnssmZi9BZkAm3MPNLolm03yR2mBRyAkMiYFldA67/+rNG&#10;NF0VR3HpyowIW4GkwnLUt3dib0SK2JgwY5qVN6rJsqJxNLMGvF6RE+sJ0zICxYtAIggFcoQyQxFX&#10;/AwHljIGGxyT/kaE4oj3wqVZnYCxNEE/F5RNK+BCaO2VJtzbo+FayREnpc8a1BeH7N/6xB4PRqUo&#10;wz4eIRwWjCBGGBu9wXsojIZp2cgmBjmIMAxsYKiWCUExsWcUiILYqCYGA2n8C4OBZCStEU4ych4Z&#10;6cd5VzTT9KwJ32Kdw30uw9Km6NihhXU0uuBBBCzITEJLeyuFIRsi0BxhbByNCQhikyvLjlZhKsVu&#10;uGyegzuNatJQEysMA4AY8MMgIEY2UQCGqDiRTASnAiw5wORUwNn8gANObjLCqcLgUI86AxvCRWFt&#10;ABDf7jB0i4K4BSOUGU+zmieEBgRd5vE1VND4i1NleC4PIcN4PrgK4ox0KYwNEDKRTBTKCiYjYikb&#10;nKimejZH+XveT2a5JL9CGOdK9syY09i2/H0Mi/dkUAPnKs1UijDMkbeZVns3DLHgewIfd0STEYTh&#10;J0YIDy5e0cAeRmJYAWrlQdVG5LyJaKIwJqrJCMZSmhyvCzREhcN5YdMTxSGDQy69KkhmQFCALjHO&#10;kDFX+PHNIsyoru7jg2okU0a4RjVpZFM6o5zCUC2/QWc0ONil9/l4hbCCSJ8iAgxdEkjJ0JP+6Yvy&#10;sLQFmSXKMJ3NhmA8mQqmwrhLRjKZyZSJamJ8DecjJrKj3Imn4dA+X0a/WTGnkBC0H9lRx1CeEYrE&#10;kCPqxfiAfL9WnBoqAkVoVFOR1DmHKUqVqUGyTBESGdUUgPwEP/h4hLhkBGFpojVMeBZDT4blHm73&#10;QK1yCqvhV4wtE1RJE2GdQpjAIBP1pGEpTlQT48vKchNUgGKZl3D4zoCg1PDjSAg4iOgzu7B12bv6&#10;QFU5UUgO91VW2MQ4vKnOjkDkiU1IOLtXI5ni/ffqonBGRCUGHkSk3z5E+x8SYS5eVQEY0cTwLE+s&#10;mRNDQ2Z4bMJLYrR5UMNVDMWSGWC1uGQVhJ5NtO8NzWJzSpb7E0xIikyeOPfQQLmYMxo/wFCrqFM7&#10;sW/VpzixeQkKZSJGz5geF6g7lliBqvNjkRFxTJeI3XX3bbjzrltx5x234bZb/6oRTdyeIs5vt4wA&#10;zs0aAUT7hhERRFixwow4wnCbIu6UxVlhs/TOnNpWyz/WqCY+vDBko5roLBgkR1AIGyjHiVV61Ekk&#10;Bx/W8KyI41txYPVnOLDmExzbsgRFGdFoqMxHZlKEhjBaYRhOyW0lHnrwPtx3z10mqunO2zWyKfz0&#10;XhlB34kjO9bAp7p/XOYrlz2CqDAigEY1EVd47qrOw6sZMEcIKxrVJyyVM7JJS4H0PxrdRBbln5dI&#10;O2dsTV5ioMbTMAiCzYJsBB5ci83fvYlD6xbLtPt7BOxfpeHxjGDKz0zQqYCNampuqERtRQG+2boX&#10;K44HY09IHHx/+AYHZVKXK4I/+OAD2L9tLXwSiyp0iO8VxkQ12RiaURGMdXovNq1yaftl0mxKsiJN&#10;02NEE6EPH6XgXN0tBENTkkMOI0aaQtjRzfDbtxJblr6t8TNsXmd2/4CQw+tRlJ2oo+T8jERcvSHP&#10;ICMDBpO2tjSIQNV44qVXcceih/H2x5/izIpvceCTD1FRnIPn3nwXWzaKMBm5uWifZMwZbWXhqCaC&#10;Mzn1QL8T1WQim4I1toZzdYYt0sCTpEkxeiNMZoT++1bj5PbvsfGb17F7xQfKynFpXoxsCj+xDblp&#10;sfpWpyAnDdd+vaHC0KP19Xdh+uIUMjMTERwagrq2DkSfPY19n3+C2qoSPPvBF1i6/Hv4hBzbpw9P&#10;QWxUk1uY8assb0gTolcy8WbcHkU9kjw05+GMpcmUPoKxNSkRJ8S1HlZvE+m7EwEH1+HEtuU4sP4b&#10;rP36Haz58nVsWvImDq5drBGAfntWIPjQOkRyK5aMeBw/dkSF4eTOvpblu4HOjhYNBiqV6UO2/1Hk&#10;+R1Gzol9YsMyPTh7Eqe2bIRP4N4NKGruFAewcIiWDdNiuEmRGDLDs7LipOkwJEuaD70SwXjkhOBD&#10;iBMhGJ7FYCCGZx3c+C22fP8hXv/7Y1j63gsayrht2Tsal0mj99+/GmHHtyFObCk7NRa5+bm61ev1&#10;X+UZ6ADEbnq62tAlwmSLMIVBoiz/48gIPI6z29eiurIY363fjB3HT8Nn//IPEbBnA4akl3eHaE1I&#10;STB2hhFOcYGH5KHlR4QBxpeliVdiZBMFYXhWgjxMfIAJCAqTJhNwYD1O7liB/Wu+xJJ3n8dji+7E&#10;+m/exJZv38LhDV/Bf+9P6gTCT27XiPbEkONIk+lxXkEBCvOzcH7mnM6R9JNjTydaO9oRFXIKYQGn&#10;4HuSgqzH4RXLUFyUh5e+Wo4Nx/zh88O7L+DI6i/RNT5lBBF25kQ1STObFOSLTeRL86J7pVdKckKz&#10;2OmxSRHRpxm8sBVn963Bsa3fY+fKz/DZa09h+Ucv4amH7sOWZe9h98qPcHzrd3LPagQd2oAoYZGh&#10;vMnhZ5CVloBsEaYgP1u3efG8J+jt0jc35y9M6NJivlgszU5BeHgo6poasONUADYdlxHAyg9ehL+0&#10;6Zy4cIzMijt0BQJZYVgvEi/FMK2MGD9pUsdUm9H++/R1T5TfHoT7mqZ1Zu8aHN74Hbb+8AkWv/EM&#10;fvjkFaz96k08++j92PWjdI7bl6kwYdLHRIjwjA9ICvVFRkIo8sVW0vPyUVRcqNFLHBW3c6re262v&#10;oHiO4MvFpppSxETK+Ky+HntEmK3HzsDHf/tS7Pj2HfhtX4m8qjpMXLpykzBEjYY2piIrIQTxwcc0&#10;minytLBBYaQefmovgo7vxAlpsvs2Lse3H7yMnz5/A9tXfIqk2DAEhAQjIzsLORlJKCnMRXpsMOJC&#10;ziAjPgxJkeL9EoX17HTEZ2YhMydLp8btzi4NLTLzrGpsQmVDPUrLS5GTlYrYcH/EhgUiMToUmekp&#10;MrUuhc+GL17FRsH3776ItJgwjIswGtl01WB+ZNP09Z/FbV5Hrfj9htZmHNm7Q3dK7J+QZjojM8dr&#10;NzB07jxSUpORmSWj6vpalBdmo7woB0lRQQg7JU0ySOwtJliUcly8nwxtYoKQLkJlJEXLgyWioKgA&#10;45NmYsaYM1MOmAgmD7p1Q17WuW6gQeCz4ctXsOGLf2Dnd+8jaNePaK0tR79MS1ulJx6Th+PbyxKZ&#10;Qc6IEP0Dfbh6bgBXzvVjfGIImdmZiDuxHxHR0aLZKLQ1less8Zf/+Q1xEUHIEe+UEuGnb2NOblkm&#10;TLJZSrMK8xWn4avhJ2kiFCObGK2RnhSD7MwUZAsz56YnnSmz92WIDabjFzwT0cTJGr/PmA9OPsve&#10;fQZblryBb994Epu+fAPbvnkXLWWpaK5IQ0d9PloqU6SehLrCaLRUpOiXgOsXR3HtwiCunu9GZeIp&#10;HNv0E3au/gHJ0eG6hJ7f9YNPi4OQB473PyyDwP146pF7ZTzGUEhzPuL0AQ2cS40N0viz7NQY5OVm&#10;IkOEycrJxKUrF1UQor65Aa2dbfqaiQzxNRXfvY1MTMiQhwPSCcEUfD566UEsefNxfPP6k9jw2SvY&#10;/8NHKEs6haKoo2gpT0Sx1Guyl8P/yMuoy1uDqfFepPq9iKtTDTjXlYuJ1nhc7M9ETymjasN1n6WL&#10;8iCnjtHdivaDjhkhZIgeK51dgvQTjDljVBODgTISwpGdEoOs1Hjk5mXLKCAcWbk5mBbXzKgmTodz&#10;4qQ7iDouk7b1GtVkIps2I/zYZkSc2KoRTqHiUHxee+perPnkebz+1CJs/OxlrPrwBeSF7UfssXW4&#10;Oi4sTPQj+NgDWPzRf+HlF2/B8f1P47vFf8b5LmkKPbkYbQjBTH8eukr8ZGQbht7eDvz8719w6vgh&#10;mUTFIDdOmlHoCRUiXjq6qLOHkco4s1iGZ5lgIArDEK30tCS0tDXrq6Tz01MqCJsWh1D58adwcs8y&#10;fPfRG1jz9UfY+8WHeOuZx5EWfhTvvvkS7r/3Dvg8dPdfsezd5/DeC4uw9O0n5IZFSDy+AXVZYRjs&#10;qEZj0TbkRD2HjSv+qhERt/z1v3HrbX/C+b5CTPdmoa/sFCbak9BfegLDTfmIP7kf77/6KrZu24JM&#10;Mer4IF/pcGUSRkbE8BPCxOBtKGNiJKrLCjQg6OKstP+xQUyJrVy+OqsbvTV29ahAFYVpOr2ub6gR&#10;W5rSbcb2f/0xlr36oky5A/H9ihX4+99fgM8rj96OFe8/i+/ffhqrP38Jqz9+EWc2fY0TMgicGm7E&#10;Iw/+v/DYo/9v1GS+jbGa3fjTH/+AP/3pjzIWegcXByuRdnYFespC0F8RKlPqbPgFBiM8KgodrY0o&#10;zk1DtthDRlwYDkmPHRvmh7z0BIwO92BmZkrDUa5eu4jrIszk1DD6ettw47cbKgwHl1yh29jdrUOW&#10;ioI0fLf8I8SJEv72t1twcvmX2PL+WxoFv3LTFrzx4Sfw+fOf/oBXn7oPi//5GA6vew97lr2F6H3L&#10;xEttRmXyAaHxBQQeWYSv3rsVbanL0Ze/Xhn6k8z6JtuS0JS+G515ezQqiUFveaWlumtce2s9dq5f&#10;ifKCTExLr93b3YjJyUFMihcc6G0VYSYxLT06BbnOzxnnRjE40KVNlMY/MTWqbpdRTdyImlFSa9Z9&#10;jz07NyBLpgjRW9fg+DefSv+Xg3V7DuH9pT/C5+OXHsAbT9+PN566B3nhh3Hox3ex7ct/4qQwk+6/&#10;DgXRP0mPfb8M3e/H3/78Xwjb/x5Ctj2rAr334j3oLvZFV/4BaSbnNPaYkU0ZeXmYmBxGfUUuzp8f&#10;x8T4kEYy9Xc3Y3i4G4N9bcLKOY14uv7LNfk7meuLkAyTJzMMCqJrruvo1NVMNU2NqKqpxPp1P4lN&#10;NegMM2rLTzj21cfaTDcd9sVHq2TU/NCdt+CJ+27FR/94DJtleB52YAU2S7/jv/lLhOz6Fs0FMu75&#10;9p+47W9/wl23/RnfvHM3XnvuNhXmvwQtGbtRE70MFy9dkIcYR3ZhAXJkfEWmmutK9IEnRbDRkV6M&#10;jfaKMF0assXo8QvCzg3pgM+JwBxz9UvTui7CcB9BviTnpxF+h2lo70BlbY0030jdQ/C22/6G0C2r&#10;cXjJZygvzsW2k/74eN1Ok0uD6/9tXAxz0XhiZhgUJKUNBGLKFhswZNIg2cChhermPs/fE1JnIIX9&#10;fU2T5Jyz/38h8Pm8sMfe856EPg64cl7rXHzuRI+Y1fQmIMme+79B43503bcr8sRVekNqpBxmVApL&#10;55zW7f2u81L3pGdy7tcIlhEDpmzicmwn/QwJ8SrJKk6xgEI9CmeKJ+f6791rob/v+j8mVMfCEjCf&#10;BEfxcl5DeESpVLaFN3zhZoW7c13Za6oYLb1KmgtHcfaaW3FOybXs7mO7LHzhOpVsglbc0OskwpYC&#10;rsZ21x1ijOKsoqxy3eA5e5+eY13PGWWb60bB9rd4j/lNc54wynYTYOq5g6au0WuO4k2rN63dU3eu&#10;WaXbVmsU74YNDBOw7gQIWMV6w5cMjNJMS1blWcW5QIV5It4cBf4nmPit38fc3/AGnTFgx0sMle+U&#10;HoX3UZnTjoKNsqlEWy4EE5jmjawjNMJI4W3lVHD+wEVPy2fQjo19ZGarOcqn0gfZiuWcKJbuxSif&#10;55xWLopjacMIvcqeW1eoAuae8yrofw8q0HtsYsnMedbtPTznvmavLwxGTLFUYjxW4CHFwhCjGPAG&#10;1XncikOAtmZH4Sx5X6b0Mdt9A1Dc2qP3GCIMAV5l27pzXpXtxVwfzlYvSpY6FT1H8XJuvpJtOb9u&#10;MLd1aqnnRCkOqCB7nhErGn5DpdlS65dMJjAXbDTX/JA0ggEinvNjc68R9hpLj8UYGOtgPJ1t7axb&#10;MkyUow1PMy5GlS11KpjKL+waxImjh1DZ3o2yhiZk9Z4Xks4hsbIZWTUteOG1N1DV1okC+V9Kjsfl&#10;GNeiLmZea7aK9ZZuJfPcf1K8t+49N1fJVK4ty+WcW0Fadynco0BRrA2h4Ln5YXU2jM59zn1toVLr&#10;Y6auxFgCGG5qozRJgKZxc4ixhCgBDiH22ITdGXLqB8cwPDGGzoEhVLd1oKKxSeePW374EmWNrSjs&#10;nRSrPO9BTmsfduzZjfLmNhT3TvwuGXMUa0uXu2BrtS3dRoNqa5Z73MrlMZVorokyCCqF56QsHzPX&#10;TaDlAgocd+53jj2Qe+cc/wfYsMGFrlkoMUqGQ0C+uC879LTKd9eVGMf1mNbugC1dyqaBEV0txPdA&#10;XHPCJeA2TR0jVWva2nV//aLyUhzftgpJSQmo7RvRqFWicHAaNQOTaGluQG5JGcp7hj1kaEsXhRoC&#10;Zl0t2SrTqbsUZ+v/CfOVMh8LKdIeu4NKGd5o6zZu03uPNwTyP6HGKTVZm0fx1tez9at78lqCtQo3&#10;GfTttrStnFsh2cBUxp+RIIIE2VyCjOO0gaqWNFpXeX0DUmJDcWjrajT19qN2+DzqRi+iUaywYvA8&#10;2ru7sUesq7Z7QKzCS8BCcCvx9+BVIJXhVaBVbjUDoiaozKsexblhYkrNNdZV8Zr6z0S5eM/be815&#10;U59/bOsGJr8hrUCtgQq/YEY9jAh2k+BYxPyO1kL9vPh+rqYnMTaIg6SwblZsTaKh05tC0E2SPTcH&#10;cr6quVV33z8m1lXb0oL64SkNna4S1AhaBgbw4dtvoKmvX6xm1ihdFOqJNnbqVpkG5tgS4j3nVo45&#10;51Xazcrz4uZ7GC+70HUbW6vnJu11AwbK2HtMrkZV+FzovgpKgjfCfz4RpQIbZ2tjbjtaa5UQC0sI&#10;YY8ZL8g6l9BxlVirKNWmRbSk2GMLd2AxY3CrZGARG3QCQaeOoKl/GDWjJtklg42bhyfg53tCX3/U&#10;MFekKt0br2XgVtzNx4ywM6VXmf8bMGDHXbfHC9Xd4HkNtXWCnZ28kxxyWgLmEkErIMqkzjhhS4SF&#10;jVS1vr2hlvtEmrhHwqZ0tNAwwGkTDsj4KxsUbUJwzTUSxtf7lgxPKbAB0gzi1EBOD2HiEtvaUFKU&#10;g90/fYXW/kG09A9p1GrTxCzqhTguoq4UQutHznkJYAudR4BVFIOr3cqzoAKZD9PELHvr7nOKBVJP&#10;es9fm3c8F94cmkKOdUdKAImQOoePbuW7SdDSdr6Ob6+tzFNirAtj3VqK26UZyzEp9hjcTdJMncQY&#10;i+I9rJNAEsbjrqFhJYRkKTEugmxpySLqZMDBV8T+B7fqN5+WkQk0CFEt5y6jcXxGV/aeOHFCQ449&#10;yhdC5ivq97BQJLyeO+dAfssEmXuPbd0Elptrc4LN5djJB2qtwVjEQgQoOJS0hEhpEzzaUGjGq+al&#10;RSkp/EJnLMYomWDdKpsWY63ERN2zbsIzec7+Hes8Z8nh3/Ea6/ZeukOuA3cT9HtgcDtzl9Q2y7wq&#10;MQL71n6HZrEuDjJoVc2T0k+OjmHVmtVoGxrxKNYozFVXXNEAeI9C59TNMYPj+Xc2s5q57g2g9943&#10;N02oJgPzKN4FNwF2KGrLqlF2sCaM28DWLyE3NUZTUpEUEkTlWsuhco2yjYINOYYYo2SjbGtRxLhz&#10;jSGoLI3787pDljYxrCWPpfZfomAmrzAhqSZQ3xvTbkoDWpkQJn1SVXUFTmxfg5qGBnAbbkZON4qF&#10;NY9PIywqyoS0yrGNASMx3IXAhhi6dyTgNfd5W3dD73fgPn8TMXMsgXUtzUjHbA5giZhbt0HR/FzM&#10;yAaSYt0ZYYMDNH1cY7nGX3V3NjvEGIIMTJ9EUtQyRMlUtMbWKwk3QwnhN3OHGHMvQwKn5XdMg2Cd&#10;1/g/OPm1pHgJMwR6zxvra+CIsbkFCaGnkBgVIi5vQvfGqJ+QuVTXsPRbQmhrK5onLs5RLOP53ccL&#10;neOxPWfrFkqMWoKLiPlKN7CbHRgCeGzJsGC4fW4qXZmJSCes1VBBVIzuEdDEnJtCEGObGRLswLPb&#10;Q0u1LpTjsl9VtC4BNvmgGbdjIj8MDKk2jy0XMwgcIkkW79FzDlEEieLfsc57R+U+7ptj9xwgKaY0&#10;x+7odp5T6+roRGlRHk7v3aguj3sRtE5eQotYE38rMiIULaPnFlS6STFrUst6z5u6TT+rxHjJsLCk&#10;GDIMEXNJMGP8udH2RGK4vxDCMBozAGBpiDGuSVPVNpIYhwiHDAaacyGu7lphSwbaynmzVwKJZDax&#10;fg1No2JpFSxJIJVtYRcMkkSSRnJJgq60ZwiB1GmJJMUSpX/n1K3b5DYH3F3GEmJBoqxVEWplHHR0&#10;iXU11uHsvvVo7elB9/lLaJdBRhvjm2TQsX3rJrQNi3slAdPe0L6FoMR4Cfk9EgjvXMBNBOEdSjI1&#10;dax2/NZarDuzBJmUuowbN5tUmEy1xnrMRhUOaSRGSeIuHNzbQUDCxAXqNblP8z+2VAkq0dfTpmRQ&#10;sVQqrUVLAQkwYQ/MOWSsx95rLI2EebdT4Hnd6ILn+XdO3RLHKQAJ81qXJc66QmeXD/ZdnHeJq0uL&#10;DUFSTIjMsaRxnr+CjunL6JiQfis8FF2j8nsaTOokK+SGGSTmZhKMW1Kr0LoZ81tSdBsHQohwk8LY&#10;++v//tUQ4rwvs1ZDcsx+LiW6KYCHGFWuA4cc1o2VkCgH6uqMNXFvC7MRhy25IYdYlhDG39C9K5z9&#10;K3ra61SxZksHYyFUvocAhyQSwGObNFrrAksiYf+W1y3pBO+jfNyqeD5RliDuWsLSktXQ3o7KsiIc&#10;2vgd2gdH0S1EMdDvwo2fUd3Y4CVG3ZLjnqh8JUEUba2Cx14SBFPmWDdCkLpJuHsFV377RUgZ9Sxo&#10;s32CcWcTGpLVVpOHNm5KoHmeS7xkUbFKlpAjClbSWG81xOlWFSyVxFIw7Wsj9w6oyEJ7XZEh1rEy&#10;RqybtMsOYfI73EVF0V4rhNVidNyEsJA43XREFG4Jo5tU6xKopTmEKMG8x7lOIpU4OWf6Qu/IkKDc&#10;fLNhXZ/XmkxdwQmzoLGzE7XiCk/tWW+I8RAxD3OIoHWI8kkE9wapl2Gk3Z3CM3QU3PjXb+CmJ9Za&#10;7Jtm487Ev1aTlAJt5ZYYkqI7uojCe1qrzM4u4p64b4hJAe0FXRgTBXOTlK62ahkoVKKjWQiTuu4M&#10;Q5BUhyRDFK2MRHHvBG6eYvYYobXRKu0mKrQw/m5vd7Mq3mzJYULcTJjbjMea1HqkL1OCpDTHjuWR&#10;PDnWOomTOgNLWOff0nMwLNySZAnzkjYnd7aLAE/pJsLZIoRQ61h4q5Brv/0qxEx5RmV2OzfG0+oD&#10;NXFnmlL0NJepou3uNO4NXtyw24u4z9kdbCyUNA+hJIYEOeR43B9dnhlgKOyxuMOWGubwNumuiVax&#10;ZpLIyCBNey3EEV1iZQwX95JglE/QqtT6HEI8blMJ9pbm2kL3maE9V5vS7SkxlgQPGdYa3GQI3ES4&#10;YUkhLgsxJIKuzLoz7uFCmF12xKU4RBBUtMlWLXA2qLEb1diSsORoKa2aG9j0tQuxQohaFrcX8rgy&#10;Z3shjvS4d5KSwfCrMmeHnpvRKkTpnjC0qlqTl5xbq3CLFe4L01DOvGd5upcMN8bRPo9kyf/njiaj&#10;Y8Mekgg7MrQkmHXJdhBiSgOvtblLJYYkGEIMERYLkWEJmE+Ibh4iI4tLv/6s+wRy1xM7OuPw2biz&#10;UWndZvsj2/qt4ufvHjSXFJNevK+NBNA9idLK0tBSkYHWqmzdy0ZzB7K/YYRuKbNxm/R+dFtUMl2X&#10;2ZyH1uBszuNs1KPksOQ5QYstSZCzeQ/j6bj/jSlNznVm8qovy1Y0VOQYaxMLtHMyWlt/b7uHDCpc&#10;I36duiHQEEZX56kLNHE2CbBEuAlxE+MmwcBsDOTezYVDvuvS+ZMMRoXw1Yy1Gt2XSgYCYQlJKJHR&#10;yGdffIGw+EQU1dSjq6PBQ5TdDWmgo0pgcr3/+Omrmio92pchmTvRXJkpys4RRXp3H9NNhaTv4v47&#10;mjbdIcuDSiaJzEB9SaqWnjBqdV82VzxhiNDSQwr3vyIp3F2JxHBzIrNZkRIkFsVMgizry7M1praa&#10;cYWFJrybEc+MxWXjoLVxyM/5G8myFuItTf2m9OwLwU2IJUJzbcuY27MjjYDj8yu/3DCbHQ30a+Jj&#10;ptntc/obvhHwjUnWlO7MjW2hO8pwjyCxiLLUMBTFncXa5V/g2Okzuk4gNTUCMeG7ERu2C6lhh1Qw&#10;HVazXxG/b/YQqlOXQvfCvbV4nQMFzoXYn7iJ0727SIoQ1iJg4H5jeSbquXOBgGHkGtyvaRsZ5GxK&#10;o/hccKurKlF+WX4KKoszUZKXovGKpflM5cg0jhkmXljJsRswJepuUppWPjNKM5BqotuiJDSUZcmg&#10;yPRt7P+GZBL9H4nxWoa1DkOEZ3cdwjVb5c4hl65fQ+/wiL481AX7QhB32GEYEncLYYp6Bly2tTSg&#10;tbke6/YewvGzAQgICcHR9ctwesdPSIo7ibREX6Qnn0J2egBSk4JQmBuKotxwVErr6+tuQlpSDA4c&#10;PozKllZ0dHfpwme7J1Iv0dXi7GrV5CKuRogTSGtt59sGTlydoTVdHuP/OQTnRgS0MBJndlvIUitj&#10;Yt2qfIYCJ2huwPKcOJRlMz8gEx0KchiYyno8SrJi9RrzaTLSlvdWyLHuiiXH3ExKzwtBJhI3EqUZ&#10;4ShJCwWTg3rS5t9Mgtl0yk3E7xFiwR21zl+6qP0Ld0vQhNQDZlef9n5zvD8oBo999h2O+AXCLzRc&#10;ERAZjU/X7cCZXWsRfGgT4mNOIT0tGJkZwcjKCENCnNTTA5GZchbVlYXoZ36NgW4MDPSgv79bN+Dh&#10;dkjM55yUkY5uscjA4/uxb+9ucOPQjq4OTVxNeDa06uZ2ZGKt3I7MWhvT9ou1KWl0j2ppHAgY0riT&#10;xP4N3+HJR+5FyLEtiPffh9gzuxFwYA2Sgw+ZANtkZr7nxldBTsAtA28FGoArjUsjiMUrSGl3/vLu&#10;/hWtIGkOMZYQZwew+ST8DhF8dcD9Nll2CLizC+cx7OwZ5ESC7L46HBCwvic4GofOBOCIfxCOnA3C&#10;Yf9ghKZkYX1UNhKLKlFQ14LM6iaU1DfqxltMTRgcEozs7DTkFuSjrqnRbLY10ofhkX4hRSAjPm5J&#10;0z3Qh/SCYgwOyTUBN+TiPlaDQiAxICT293WhT6yLyYi++fQjNHZ0oKW9bQ5p3SROrK27o1EsrVF3&#10;R+KLVfYL/ke34b13nsVbbz6F1199Ei+9+CiefeZBPPrI/bjrzttwy5//jG2rvtIsms89sQifvvky&#10;EgIPIJOJ+ZgmMc5fUyYywDgngbkfSZ6Nog5HEeN3xdUpMW5rcGMOCU5pdjWj2+JWVOaYhPB1AjcH&#10;u/GvX7VPocWQCPYxtuwbGcK+4DisPOyHHVEZ2BaWjFMZpQjNLsHSswnwTchCWUsXgtLzkJJXAKZo&#10;a2xtRXhSCorLSpBbLLN9mR2PCBGj4was94vF2M3FGNw4LMckjQSydIOWxkjO6rpqs4uabhHXhZ7e&#10;DiGkHV09nbhy7bKGXoQEnkZlXS1aOsS65DqjqJOjg7H403/gq8Wv47PP/okP3jc7rf3jH0/j9ddf&#10;0Ow399x1p5BwFk899QAeffQ+LLr/Ltx91+34219vUdzyl7/gL//9JwSL1R3atEzIYn7LQEGwEEXr&#10;ElfGLNNzyJhHSMd5sQglwkuGBbcLshs5Ef0zV/GzWEyvWAfdF8kguAtVv24zN4Et/tHYcCoUh1OK&#10;sSc6A7si05BYWoPvTkUhuKBGiOlAWFo2UvKLUNLYgoKiPN3hLSMjGXklQoy0bkYCTTqYmJR5kliH&#10;JaasqlI3SiN0jzFuzTXYJxYlDUUGIx093ejq7UFxpUwc+YxiZZ0ENzMUDE+M6GZqujucgJuwXb5+&#10;RRsBM1sxPowEEts3r0djWysycrLxwXv/xNJvPsPbb7yKZx5/BBXFWULSg3jqiYfw2CMP4OGH7sfr&#10;r/0d/3zlOSXp/nvvREq0Hx66/z5NmnvXnbfjmUcfwKvPPaojOCVGSRBCuJeZ3ZjNlF4SSICbBDe4&#10;V5Nu2nbxCq79+otuEMp3P9w/qV1cGgN2OsXV0HJIUl17O+pa21BbX4u8jAREB/rqEiXmLeM7p4qm&#10;ZmTkFyItMwtBJw4iODgQ/vs2IjMtWRXL9GDnps9psNyUzMTtznXc8I2B2XbjN+Zv6hM3yt3suPNW&#10;lzwLcxBwKM8kJnwTYS2aYGPi5jwjE2O6MRxx4dIMLukWFxMyvzgnFtyC0tp6zXZXWVeH3NxszYiX&#10;FBGIqmoZKcoIs6w4G9VCzJqvPkV0jIy+mlrwzjvv4KP339Vd8p555mk8+NADMrCJwyOPPIKHHn4I&#10;Dzz0IJ549GF8+8kbMhcqM8S0CymWhA4hx9TN/mzWMn6PjDkb0Akxl3/+WYfFHCq39vaiuUfIISmc&#10;1zjWY17TjGm4mH2Bp3tEuUqCH6PYedc21qMoJwXxQcdQV1eBAbG+C5dn8dv/+R/8+j//1m3P+mmV&#10;gpqmJiWJZJCwbifKno2F8ygqXvd/E4I6++WZ5B5+ce0cHFaQrEt0ZUIG31YwPpap1czufecwNCa/&#10;KRbGPFcNFfkoTwhGnRBSnRqL2swE1GbJsDn8LNrlOXNOH0bQ1rVoqK+G/9Y1CD+6C+kpEYgI8cW+&#10;bWsRFXwKXy/+FAxoXLd1uyZl3bFlg04hlJiFrGIhUrhdm5uM3hluBuat905fxsVr18QdjKONr76F&#10;FBJBxXC4TGUYt+b9wsmJJ3cRVEIEWtqXe86x3YCPsNHM3NGMZQtfp4tgjR3tqBdrKSuUQUTISWQm&#10;hqNThtED8j8YSs7lUHxVxMkuN+Vr55ZwQkxHv1jMkCGFhPEebtg3e/WKEkR3RssZE4uhC2Q/U5sR&#10;h+qEENRKX1Atiu7qbEV1WizqsmVeIx6gOCdZBhmdUibg5MEN8lyNiAo6iarCLOSmxGpQ9BfrtiEx&#10;rwjL9x7H1mOn8cn6XVi97yjis3LR2t1piTGEuGGIMIT0kBCWDgmejc5IiNa9BHGewFEY92tlaTcG&#10;ZJ1KsXWWVIL5JGAsiK2V9/BVOT9GcUVnp7R8nRMpCaZUQhySbAw9X627jz3nHZi/FdBKhcSGZiGx&#10;IAuJYoUM2eXniYFxfjcS4npkMCBWTvc3MTWuJS1QIaO6ikyZp0gnXZweIfOOMAxJH5cVH4aS4nxU&#10;VhbLCFImqI11iErP1peel69exvTMeY1nbq6v0tTGSw6cQUxOEX48Hozw1Cws3nEU6475y9/koo1b&#10;5JEYaxFuzN/MkFACLCkLQf6uRmax5dx9LtfsD8i9Ae2Gh7rpoW6tl2RQnIaWhgoRWIa2ohC+5DRv&#10;og0MQSTOEEjwu//wpFnCpKtoxO/z8zKJ5JZ6/FjV3jeoxNjNDiw5btIs9JqQ6qkLSDr3A23p6pQ+&#10;pVmsMAsRJ3eJO00WtzmCOlFukP9RsYIjSE8I121nE9IzUNHQpPsRcJeK2cszGhRLcDDBkmmYx0YG&#10;UJCfg2VHAhGZU4yfToaiUixq+b7j2BuehFg5x81OlRhrGSznWMYcUn4f3FmPJXfby0uLNNsCOsR4&#10;N25McBEk5BQYcmoLuTtlMuq4u56A77Ls/oe6aR131CvL0HMsm2tLMCh9CEkiaYSpO0uZ9GWg+cZv&#10;90G0Jd/k8l0UyeVnCLo3EucmiqS4j4n59xC6LTUtUNw1N2ptam9FTVUZkkNPIjXqrPRF3BRvQgkZ&#10;HhtGUloqZqTO/RhKZOi/JzIVKSXS96Tlqytf6xeNjb4hOiJlCl0lZiEizGaTc/dntCS4tzkk3MRw&#10;6ynu2chXDZYYRb6LGKmTELcV6S6bJckCswUiYYkx5JhdN7Vezj0eM/T9Fjer1Do3rdRjbmDp7PUo&#10;Jd8gj0qHTaIuXDIkcXdO7mLLt7uWtOlZs3Pn+Ytmc0vew+uDjPWRQYuHEMeq3PWFjgnbL+omtPwQ&#10;Ji6KbrSuvgZpUf7ISghFd1+39sm7QhNxKDodOeVV6m5dxDhEOOi9aPaadMOSYAnx7j15Q497SQxJ&#10;yXE208yNR2VevJAiZb5YjlhKtRBRJeDmmtVF3GST++sZkAzutVdX4iKk1JChW6I65Ch0r0qzm6iS&#10;UZ4tyFJCGvjKX19MOgRVSum89zLvv7zH88HXL2Njg0KQ+aBFKyNZ5gumtHhnR1LCvM7nTqUzei9f&#10;1w+OyRBc+lBLzHyyLLykzYUOdmR6ocTMJ4DbsJpyLhFzyXDVL9nja4g6s0f3+qsQK+EGnnzpxzer&#10;lWIV+oZVXJjus2lL3QDRbH6o21G6LEUtp5QujntxEtZquF8tiTEbifLtLOskosGBIcoBd08VgkxJ&#10;wghzP0uPxan1mWP9P9IY+AzV8pwVObEyKw/Ath8+0XkOtyHTbyfO8ilDorFAU16U83PPGRiy+bfs&#10;O/mqil8tlRQXOT49JEYshhuYmn1xxTJk6Kulm5CLonxCCRBcMhi8bKDba8o85tzsBWMFRSIQyxKz&#10;Byg3MuXmpsZCvCQonD1C9bqzQ6W9ZklSctSSRGG6ISqPSZKQI2DJ7yD8P3aHV5Jqf4fPwU0j7et4&#10;Ngq7gapC3/Byw8gI3X/U7PB3GilhR5EQcACH1n8Jv90/ID3Gz9mC0OwQq5Yi5eBAN2rzZS5Ddy3g&#10;Lpg14iXUTUuDrJMGSPdNWXt7WjzLpaz1sW6+zxjilBg3AXPgsQpH8QpDBDdpHdQ9G02pxzOXcOnn&#10;G2jR1+iF4i7Mp1iTtiNblacJI6g8gSrNIUnJIEEigG7cKiM27otKZZMA3bHWOa4VUrQU8F4tRfGe&#10;On/D2fjSklBhd+0UEvgqnm9wmb/B7BlptmHM55thISUvgekR/AVnkZfoL+cCEOu3C9Gnd+kmyRyZ&#10;cccn98etkdFBFKUGoyQ9TDeMLRNwJ9wSZzdcnuNrfX21ny5D7bQQlKSGoCg5AEUpBiUpQSiVaxXZ&#10;UQ4xonhDhrESu0uulwwLZ9dcgXdXULPxrBIk/dKUdJpV4prYOrnFby1bryqOCnWOHbDVG5KMoql8&#10;hVibIUoUzdbuIc4QYYhzvhJK3fNBqpB7v3IHXrOJLbcA4tapZdwLU7cVNq/Y+TqeBNjthWkV3Pcy&#10;7uw+zV8RfnIr9qz8GDkxJ2TOEoaq7AhkRh1DQvARGTKniSsb1V1ICV39cl5c2rkxVWyxkFOcEozC&#10;5CDdvTdfiM2J90OOkJwTL4g7i+yY07ojcKYgK8oXGREndCMpblf5xIP34LP3XjV9TL+zQa4bg0KM&#10;QupDAqt8N7x7zhrw3OjFy0IKXQz7BPHXFeyMs3VPWGMtRrnsVxTi2ix063DdYJelQ5DcS6KNG7QE&#10;mOtuEmgNZTLTNjupxqLYIYKv0s0mpOKehAju40kyuHskd1JNCjqkhESd3gnfnT9gz6qPsG/NZzi+&#10;6RsUiHI5kqwSt5SfGIC0aH+Ul+TqFpeGEMIQNCllVW60uK8Y+b3d+kb5fsWduOfe23Hb7X/FvXff&#10;hrXff4xI3x1IDz8mZHMj1INICTmi33P4LElBB7T0aR0+t6hr+rLZtVhAEhRO/f9GhoGct1s2X5gR&#10;YrgJNhUpLViUyH102emrIjkQsODXQCkrOFKjzxd/bI/5t7QAntddkp3f4TV1SdYtySCjlKlltI+I&#10;8lgFCaFrojvKjvPTnZJTuS9p6BFRBnfB3C/WsQeRp3Zg+w8fY//qT3VH2GMbv9LNVI9u/gZF0t/o&#10;52RpYOVCfqYMb0sKzWxeF7wrQed1IMB3abUyyqRrzk8MwtNPPCx4RAi6W98kMzcJt40i+CaZuy4T&#10;gUe2w3fPWtx269/w5z//GXfefiuObF0Bn4yy1kXd05fQOHJeOm8XGeLe3ISo0gmSoCAhdk9gc45/&#10;0yczdpJiFJdgFM2RGVu5DpGpZCnV/RhL0U3ASYzeaxRv+gWHBCHA7uhMIrjPsCGCewtHah/Br4H8&#10;QmhdFPfepqvg3qrJdFXSCtmJx5zZLS12O8KObsG6L/+J3Ss+xNENX+Hg2s+VEN8dy3Tf4eBDa1GU&#10;FYfG2lI01ZWitiIfOalRqCwrxIzMh9i/kAyWBEdcjVXSr9YUobIoE3tP+WPjmTCsOysTx4BYfLFl&#10;P5Zv2YWvli7Dy08/geeefBRPPvoQgnz3y/OdwB133IH777sH99x9Jw5uWw2f05GRiwrb+lHVP34T&#10;ERbcZFZLEiH1+VsB2/ro5avoHuhRN8Lv39zr27R0WocQ4mx8TkJoHbr7tCraKJvf0cuy2frN51XW&#10;+TtKwrxNnrlPHj/RkgzdK5lkOCMpbr+dGnpMt+Dm51+SEXFiG0KPbkSQKHzzt2/rxrb7f/oUR9Z9&#10;KVbyNU5t/w4nue3w7hU4u/dH3VI1Ly0aLU21gjo01JYjP0ueu6IYl69f9fQvHASYofI0WuVermNo&#10;qClDamExNvtFYLVvqL4P+/7AGewLjceB4ydwavk3iv0ff4BTh/bqYo4HnnoeTz7/Eh5/6hns2roe&#10;Pke2rVuUV12Hqt4RHe4S3FjabMROcCtj727Z80mZD24GXSwKZCuvkqEvd9Ou0M3YzbbgJEE3ZM9i&#10;Eih+645AiccFMTmU+Q7OBAbm+ziTRpkRE/sKblZNEjiczYplf3EK6dx5W6yCfpo7DdNFRZ3cgbBj&#10;WxB8eKNui3xaFL7uq9ew8es3sOP7dxX7fvpI+xLuAU1LCdj/k2ClblHJPqcwMxFtrY1obW1Asyi8&#10;MEf6t8pSXPvlhocY28eQnMYmua+1CU1CUEBwEJ579XU8/OwLuP/JZ3Hv40/h/c8WY82qFTj1wxL4&#10;CjGHP/8E+5nKubQAD735IZ599xO88Pb7WLNmFXwSIoMWpSQloLihFZW9o0qE3STbjf8bIRbVFYVi&#10;CTKj54hKBgBcylMmLojfsYuEBOP/zc7gOjwVmKxdplTF607h/NRqNt7W7Z4jT2pCLN3yOeyYbr7N&#10;b+ncKTnq1C6En9iOkCPcDn2NkLAKx7Ytx8ENS7Bz5af4/sMXsfar18VK3sD25e/pPta7f/wIRzYs&#10;xoktYi07v1crCTywBhEnt+v+8LEBB/UjXktbiyq7vq4ahdmpqKgswfVfrqsbswMA6874mXp8cgSj&#10;E0OoKMsXV5iKjLPHkHJiHwpDTiE38Djy/Y+hKOgECgOOI/f0QSTItbzUWGwWsg7v3YWy8nL9duQT&#10;tG3pon0/fIb8iirUD47r/tjDs9wjeyFS/u/EFGTGOAsNApCXLON0WoH0AxyucqEBFx7wmlU4dzrn&#10;Vu3a8mXoqG5IlM+tqmkFCdz93OkfYmX0FHNmr0PEDgQf3YzAgxt0M/FTu1bi+LYfcHjjUhxY+xW2&#10;LPsAX739HJ575D5s/OYtrP/yNewUUnb+8IEMhT9QUo5t+lotxX/fSvmd9WphEWJpMWJxCUGHkZkU&#10;ibKKUqSnJSMvNwNF+ZmoFGKu/SYDHZm160tTsRZ2/rQYLqHiog5+6Mo6cxgZJ/er8osCjqFYiEk/&#10;c0iIkSG3EnQE2b77EH9kF9oaqpCWnor9B/frnt9bNosr+/HD5xbt+vYd+G76AfFpGeg9fxE1A2M3&#10;kbKQtUxcvSHghubSgq6YXdqLs2JRIn1CUaa4I+kL8sQScuJlmBp7WjriE7o/OFt/auRx3ew8Vcbw&#10;3D8/Jdy4I1oCh7GJQQdl2Em3tFc3QY/0NVYRLFYRdGij7iNuyFiOQxu/xd41X2Lnj59g2Ucv4cF7&#10;bsd3H7yI1V+8hpeefBCbv3sXW5e+g4OrP8eBnz7DESHkjLi2M7tpJevE0jbJb28VUnYiSohPCOGu&#10;vTLnyEjSL6J5RdLx52ShMDcTpaVFmL0yox/5+B2J35AY4cZRGj+YcVFHn/SzRWlRSAw7Dn/5bd/9&#10;a3Fy/zocObAVYacOwHfjSgTv3Yrj63/E2qVf6TecuKw8fL56M/YFhGOHbwB8lr7y+KLDP36I7V+9&#10;hcSAI6hvbhZyZoSI+aRc073MJ13bf98EISk9+gyyaS3SIZu5Q6B2yNz/P1UIIRkESdCJnWMZSSRD&#10;YMbyQoq4qDjtuKW/OLVbd5wPEd/Pln1mz0+6S/2hjUuwZ/UXYgWf4Ju3n8WSd5/D0vefwxMP3C1u&#10;6y1s/f59vPPikzpZ3Cs4vOFLsZDl0o+sRYj0Pex/wsTqImSUFi3/J+LUHt2+nLvaJ0f6ITs1TonJ&#10;LSxAelYm8vOyUFLCvdSn9FW9XQJsP/h19HShu78HbV0diIkMQWJ8JLq6WnQjU25o2t/XgXPnxxDq&#10;dwyr1qzBirXrsWT1BtTJ/4gRYnaejcDhsHhsPREIn21fvLJo5fsv4JiMUE7LsDHm+C791j4wfREj&#10;4tLGLwtc+7Fzu/8FSSHkej77D3bY4sLYgXPj+UQmKJGWTwUwW0qYtE66Iiqa5+iamOOAymGdoEth&#10;dolAWoe0ttN7VuPolmViGV9h07IPsXLx6/jh01dx16234Is3n8H3YikrP3sFKz9/BU8+dA9WLX4N&#10;25Z/gPdeflosZInirLg8ZqUkKbS+sOPblIxosUzuIZ8YKvMcISQ1JlA/TWemxuvHr+zCQsQlJyO/&#10;IBclZcVCDPe4Np8BSBAzbPLLK1/hczkVd/DnRzHd+H56AuccDAxwIcmEDIpyEXr2FCIjgrF03WbU&#10;NNQjLCUTO07640BQpBBzVobL675YtH7xKwjZsxzbZRh5avN3CNqzHlxI0To8hqGZWS8pDiwRdsN8&#10;C54rypRZt6AwPRp50p9wvVR6tJ9YxQlxEcelv2CfcVhzOcRoloADiPYzmQK443+EWEeouJRgIS7w&#10;6Fb4H9qsySKPbVuBfeu+wbYVn2Pdkvew+I1n8e37L+LFpx7AGunYt3z3vvYr25Z/hBeffFjqH6mL&#10;+/j1F2UwsFKsbJVMDvMQdlJcoiDs5G5kxocjOeIMYoOOISsxEqnRAc6m49ziOgJFxQW68DAlJw8R&#10;CUlCTJ64smJMXzzvIcaCH9NSs3MQGBGJw76ncei0H06HRSBWugeukUvNyUeyXE/JSEdoaAh8jx7C&#10;Gb/TWL99FyqkHzsVGgHfkAiEJqVi10k/IWbbF4s2ffFPbPn6dXzy0qPYJQLtWf4pkkLP6L5idd19&#10;c4mx1uEQc86DuQkBLLyJAbzg3y503ovrGovIZAI85u9OiuVOXrqEsOAATZJZ3tiM4to6dI1NoHts&#10;XD9CcdMEZgjxO3saCfExSEyIBRNwpifIkDwvQyaIcchOiUV82Fmdk2TI+UySIGRwS3sSoqWQkpkc&#10;JX8XhYOHD2D7T0uQlhSLPLGY0vISTDrJBwwh3g9ofF3PRSjcNarBST5gwU2kCVu35zUeU+5nfj83&#10;fNZ98dyiL159QjqkL7Hnh4/w/XvP46dP/4mt37yHeL+j6KEfHZ/E8PQFVfTEpcsYOn9BlXWzQm/o&#10;PVSqxXkhYaixCKOdNbg4NYDpyW4MtZejvTAKV8a7MDPcgjgZvexe/SOObNuIvevXSLkJx3duk2F3&#10;Fn77P//Gr//nf/Dzv3/FxSuXEB4ahGTx3QUySmKEdHq0DLGZGyA5Glmi2IQgGVZLx71n7VJNc5EU&#10;eBAxZ49o0oTUiLPSp51GalSgZn1IDj+tuQZS5HyaEEL3xehibgifwd3tuU2/DHlzc+R/5UkfU5iv&#10;SUcnp8Y8H7wsuNbAWg+PaUFmpygSYQlyHXfcTFx9uyWwCz633PJfizjp2vTNO1j18UtY88krWP3x&#10;y1jz8T+w69v3kCCjoSMrF6NKJo3dDaVoLk2T4V0xOtuq0dpYgcH+TnS3VqOzqRyNZSloKktEU3UW&#10;Wutz0SrludEuXBBfe/nCMGqbGjUodWq0G+cGm3BtRvzxZC/Szx7GT199gX0b1mKHTMC2rFiOzSt+&#10;QHZiFC6MD+DK7BSGe5pQW1moGxuEnJFRXEwwMuNCECyuLiXslK520XwIZw7IyGsx9m9YJi7yoHTw&#10;m6WPOyGjLfYhvkLMKYWSEn4GKVEB4sIC1VLSE0zuBBKTk5ms+UbShZzsrDRN75GRmY7yynLdydwS&#10;4iaDH7nc5yyYHZ2DBLNcy4zkuMaNw2yuC+D3HTNhNZNW1n32/vjWos1fvYRP//Eo3nj6ARyUideG&#10;z/+Br994Gp+8/Bh++vAfOPzjx4iQ2XNFWgCqUgNRlRGqBHQ35aCuMBz1RVGozg1EU2koKjJOoLv+&#10;DPLj16KhKEYspBfh0rFfOtePS2ONuHa+SyylDlfGqnF5tAoXB4twoS8bF/tz4Ld9FQ6u/QFHN60W&#10;C1qBqsJ0/Po//9IJ3VB3M5rrSxAnLirgtMxvwvxE8YexR9xMvPRXkb57ZAR3QMq9Msw+qGXM2UPS&#10;n+zRVAmJwSdl0nhMSUkUMGVCspCSJuQSdGtqJcwBQZeXnijEZGjuFKbfzclJR1ZeDiprqjAjfYwl&#10;wk2GvibiKn8m6+ObCk6gE/lth6/8+abCed0vo1O+6s/g1IGj01DzdjlF3zDvR+Sp7fB54K7/WvT1&#10;m4/js1cewffvPIUlbzyBr99iKcPMZW9jO7M+ffMmTq3/HGUJJ1EYLT9ychOywvajIisMNdkhaCmO&#10;wWR3FWpzvpLR16NoKPgSob5/R0bkP/DVR/fgwlgFuitWIyfsNcz05wsJ+UJGHiaaYzDRGoeJpkg5&#10;n4tzHYlazghZfRURGoBEYrhn/vhAK1oaSpCVmYpjRw4gJToEeaLMoMPbhZgTSkJC4BFxZUw9dESe&#10;44Cei9dEHCdkDnVWXJk/ksLFpYmFpMUGq9UxeQ37IJuYIyctHpkpcSZvklgJE61XVRShqqoE2bmG&#10;mAtCDFeKGkKM22KdhOTF+iIn5hh2rFmMJ564B/fefxv+9re/4La/3SKQUkaRt9/6V9xx219xz523&#10;4f577hJ3u18a0DaEHJd5jkwLgmTu4/PcA/+16J3nF+Gb1x/Du8/ejy+lv3nuoTvwk7i1FR/8XTP/&#10;HFn1MQqj9qM07iiyg/agMOIwuiqzcGGiD7MXRjEzPYS+pkDsWP1nYf95pIW/iDvu+AOefvrPuOuu&#10;P+HW2/6Mb7+4H08+9gdsW3YnZkdrMdGeia7CEzjXmYahan+MNoVjujsdF4SY4Zpw9JbFCHk12L7s&#10;a/zw+adY9+3X2CNurkh8/aEDe3VFY77MzHPY4qX/SA49JQQc0/6E6V2Y2oVZhKJlhs0EI8nh/uq2&#10;2Jcw5QuT8NBCsqRvslaSK9aRK5PKhtoKTE2NYnR0UEM8uOa5XeYmly5fxFUZCjORAjtsdva0GOuy&#10;+A6QKS2Z2jIp7BiixKoDfI9g2/at2LVrBw4c2I+Izauw96uPELrxR3z2oslekSOWtGvHFiz5ejE+&#10;//BdPPX4w/B55fFbFr351L348eMX8P27T+Pd5x/AT5/8Ha8/cx++ePUxnBBL+f6dp3Fo+ftIOrER&#10;G2VonR28D23S10yNdaMg6TNphfK3X/436gs+xasv/w0P3P9H7Nj8mP7Txx/4K/6oyU0MnnzsL+gq&#10;9ce5rixcHKrA+Z5s1CVtwFhLEobronF5rBy9xScx2piBsdYihO78BrFHd8iE8Wus/eIz8flJiIsK&#10;0fw55YVZMk8K0pQ0eTIASAj1Q7yMJuNDTiHi7FHEyfFPSz5FYmSAuq0kQbJYS0luqvaNTJQyO3se&#10;l6/OYFbmHcwxcunytEwIJ3Dl2kW5R/rH2Qu6YI+Dj8vXZjVdx8BQL6pa2pyOm8lUjPVUleSYD3VC&#10;ED8Uzlya0TlPRWWBjBY5D0pD1NbVOPLtpwhcsxw/vvEP1RFf5J70PYYf1qzDN98twyuvvwmft4SY&#10;Zx68Has/eR4vPXoXnrz3VrzzzP348IUHsePb17Fj6etY++k/NBlL4LalSDm9XRS1QQYBKegoCxOf&#10;+R7Kchfj5IHb8OO39yDc90l8t/h2xPm+isn6A0g+/Ab2L3sQ/63E/FGTtdxzz18w2ZqCi8MVmOzK&#10;QW/JEaT6r0VLzlFMdiSgviIdV65e1BwmJRXlKCivQFhiKiKS06UV92vEGInhOuXqUhnC5ibryIw5&#10;tmgRR/ds0aiw8zLLZl5HJnS5whQ7g52aA4XJXiYnBnVG/rO4SSZ+YZ6VG9KXMUEMU5HMXjqP/l6x&#10;ErGQG//+BT//yxBD8hgjWd3arqMnCw6Pa8TNVQg5VaX5YoWRWL5iscbVHDiwW7+z/O1vf0Xklp+U&#10;nOhta3Bq6WJptH9EZWEawsNDsGb7bvy4aRve/mIJfO6SUdn7QsLfH7kTzz18J/b98B7Wf/4yciOP&#10;4s2n7sPKD55DwM6lyBf3FbnnO5QlBWLnt+8g+fQaRB1cLOc348T2x5AU/Ap+XLIIIy374LvrWRxd&#10;/QxefvJ2cY23Iz/sE6Sc/QrJvh9rC+HD3PKXP2CiJR7TY20oDf8RBcGrMFB6BKPVxzErrZbvo66J&#10;UuLTs5AmE7TM/HyUVVWhTtxMVXmBZqCuLs40Sp4c0lce56ZGMMX8LsPd6GqvwuhIj0w438OgEEJL&#10;GOxvx4hco0VMyGhvYnxQLOFnUfY1jI0OaLInJruZmBhSVzYy0qezeBJz49ef9Toz/jC5TU1bu5Kh&#10;UQk6Z+E8qg7VVaWoralASX4aNm1ag+GRQUw6uZUm5O/id29CzPa1iN2xTon5g+iirixPJrO52Hjg&#10;GNbsOoAPl/9khsv3SB/wubitlx+/E9+8/QwW/+MRFMlIIlIs4y2xnp3fvYG0s9uRcWYTTqz9BPvE&#10;ekL3fIPoQz8g1XctQnd/hYzgH5Ab8xHi/J+SofX36r6+eP1+cXNLNWnOH//wX9j63VNKjMWtt/wB&#10;zbmnZJ4Tj/Adr6E9axs6sjcKKRcxJgpii06T2XKGzJpJTFpODsblPF93TMsQvKZURnPiimgFJIYW&#10;MsIosqFO5GdGoa+rCcmBu/Qa+4bhwS4MyTUSOCZKvyCkjo8NiHu6rq6Nv9nf06avTabOj2vo36Ub&#10;V9R9MXMqX+nf+PWGdv7VLa1O5rouz0Cgsb0NzEBUVVOjSXo2bVwrFj6C1rYmPPjAfbjj9lvVUiI2&#10;rkSY9DEHv/xI9UAL6+ho0vyEa/Yfw2drZVT23AO3LHrozr/ieenwn3nwTix+9Wl88c9HcWKd+POg&#10;ffj4hYewS1pd2P4V8Nv0pVjKVnFN74i1rED4LrGg+IMoiNyF8qRDMtx9BX/9yx+x+J3bEHjwn5pZ&#10;2G/76+jOW4e//PkPMiL54xxiiOaiUAzVhaE4fBXyTn2Mvtp4fcc0NDKA8+KC4lNSkZIlVpOdLcPV&#10;XFFov/YHdGldrbXqpuh+aAFU8vhon7T+PlQUp2g2pDj/3ejraZW/OacWo5vUDfdiaKBLrOiC5qui&#10;C2MjmBDFDzNNupR8x0U3RFfG1/yawVIawI1//SwNZxaVzS06Q7eDAKKhowMVNdWorK9DeWkBtu7c&#10;qbmwGVPzxOOP4LbbbkXktrUI27oGQVvWYtNnH4p7/xNKinI1recBvyCEJqchMa8QPrl900uy+qaW&#10;pEuZ3k1I3UGKq77Qsfscy7nX5/7W70L/r6sUZLnPKUydz8lrprT1m49zpU65jGym/N+goO/igucJ&#10;XnNft8cFg07pXJtbd903B3Le9XcFI4JBnjMolmMfTbgg0Hwx/SaBD2HTWmk6LBfcKbDSXWmxzHXX&#10;37l+wx7Ph00IpOlRnFQp5jnmJgLK1mc0dQuTCMKbh4Al88+48xJo6WyBb+reYwvmpfEcO/lo3NcJ&#10;mzJlTtoUTykYdkrdTJzH3N2dx7NybGDuYWn+B0tNtzLCUjDC+kUnadCsWIwIaJVAxVBRHkW6lOpW&#10;sjsfmYFc13u8SrfXWLe/a+tKgvM/vXlq5sJLhLduUmKJwkXBNiOTzWPjVbxA6vOVawmhwrTUREFz&#10;77HKtHlsNG2KU58LR9FUrJaOkgm5ZurmHlW6c7/nmvyGvZ97XnvqDiksfawiqDSWqjhHiXPyjzmw&#10;ytbSpfz5192w1mBJsf8zWxRIpZvkQeb/e8nwWoeSIgpXYkiEQ4YhwSiVdbeS3dAEQqIMrXsUb1s1&#10;rwtEMfbYm8vGKtIcz89ro8rUUu4bcbbd57HrPj124D5mDhxzj7e0eXB47BBDpRi4FehR7LxyIdi/&#10;cd8zhwRCzlHJhgALQ4TJUWYI0FIw3yIUDhmse5QvypybucOrZFW6kkALYet16lSQkjAXhaIcawnz&#10;YVo0legqHbiV6oEce8+5SnveKe09tk4oMVTmHGJY6vFcC/Icu85r3X3snFMiBFb5/G1Dwu/BkKB9&#10;BQkgSIIolkTwmtbdBMwDidC6hxiHDBGaMNZAxZuWTWXYa0ZpXnjO3UQAFcq6V4kW9vpN5x3SDBa+&#10;Zz6EGKNMLQWZjpLd7sXA3GPAa/a6F1Sul5D5incgirWJ5Gx/MafvsKVgob7CwmMRgvnHJq2KVTrr&#10;JpHEQgRYUBmmbhTjPm/g1BcgxELTa42aBEQLX3fXTfotwp26S68JfLytnMp1k7AQQUa5POdWNkdN&#10;vEb3QwXznKmb6x63JPCOlgTym1Qqz7ktQa85pT1HKAkLEuGFHRUtlOfMwLZ4KlrAcy6l/G9btFfJ&#10;c/OhMRuUve5WvkWJgCm4PMe8V/7GfQ/hIcZLxHxYYrxZ/ZQQOceSSp5PBOG+X4lwwSifCv59i3CD&#10;CrelsQbpJ0TBC/URC1kFhfeSQSXa+lwSFnJPNynesQireCqapc2LZhPSac4055qFJaRsbO51z3nn&#10;Nwh1ZYSxmJuhimYpsInlLAwZRtl5Qqy6IQGvfb9+CyraOpHfPXETKQbeunbOrKvifwe0Ail/j4Cb&#10;CBEFsfxPFuBt9a5zthTl2NLmRfPUndIkoLsMm+mPMDnTDOzx/PPzQUK4hb/33GVjMXPJ8FqITuwc&#10;MlTxUrck6DmrcCpZOmjWSR7/dumajchp7UVxTS1WbtiM8tZuuZ8pFknIPFKocAXrxiKsom3/YOou&#10;xQuoOFO3JFCpv0+EgVW4OTYlFW1IUQVT4Txn6yznQ85bpXoUKpbA0iqZCSxsqfkTWFrwnjEnc+AC&#10;93gshoo2pIgLco4VUrfuyMAhxyHEklLAc3Lv2y8+hYrWdiSnJiO7Y0TmOueR2TWBzLYhxCQkIqe6&#10;HsUdg/J3JhcarcR20G4SDOyxJcCSYfAfrUHhdUN6TgR3Y76iec4qmee8WQMdiMJsfb6i9RxL9zlX&#10;nbBJ69znFkzpKKUQY8iYT4qSIXXNh+kmw1UqXK2fxxOTg5puKiUmADvWLUdVRzeKesc1UanNfZlR&#10;147F3yxBtbi6woFzaik2FRctx5JgiSC8dVPOV7oFzxslm2OreLUGXuOxU1KZrFMRHhJYFxilOddY&#10;Otc8pYO5yvYq142Fzv2n84QSYyxj2ukzDCG2bkhyEeGCuq85rmlGv41wyWhNWweqW9pQWlWNswe2&#10;wvfUSZSIO2MW2WwmJu2ThtAzhfzaRmzfux+VnX3ixi44BFhS5pLhhVG0UbyXJJ5jDhxLhoG5R/Pj&#10;iCI8hAhUmXp+9iYLoHLcx27MV6Ibv3f9P/2dJ83jhJP+UUof66osCW5X5YYSQasQ5dv6zX3FjH6c&#10;IjHMeFTd3qlJSTWDbFML8vKysWf1N7qJW5lYkSWIyOscRVhsPIpq6uTa6E0WY2EI8XbMbiuwrb5C&#10;SlW0o2xNWOTUCSXFdaz3CBZSmgXvWei8G0zfuNCxUbiB97y3TjK86R8N9CWmJ22v23VJB28tw0JJ&#10;YL/gkDJ35GT6CO7U2j3Cfb+46c6YJwGpZo0V8Ft5aV29JiLduPRTtPQNIb9vymSOlf9fPXQe3Orq&#10;8w/e1TSLJqmdlxSPq5K6WgOPHcWrVbDuUvj/FlaZFlSm51hclOe8Ld3X9bxX+R64CGHdKv1mGGLc&#10;8CERtBQqfk7f4YAEePsRKdUyLujwVcnwQFq4lF0dtegfHVOL4UJrZs2r65ybjFSJEvC7eVlNDSJ8&#10;9+HM0X1o6BtAhRBT6SQfZeZYrk4JDg9HVc+A5trUfoDE2BY/v5wHKs1dnwOXwt3n3C3Y62KcuqM4&#10;e13rE1dddaf0gAkt7HmnLudN6T42dXvsM58Qb79hOnMPIQ4phhiHFI6kpDRuh+WMJiilK+NuSCy5&#10;ApHbWykplphOhyQBrahWUNksllReBt/d65CVk4X6gTElhxli0+o7Udc7jFMnjukn3YrBKQ8R/8lC&#10;rLJtK18IVKi7bnBzCzapfe3x3BS/c5SsymXdpPa11805r/K9x/bc3LoSYwixlmFKtQohhQQoGc41&#10;EmHmHcZKLDH6akOOOzvq1YWRDGJAY0dMGiyS4SHIqbuhpJEk9ke5GTiw4Xs0dvWitKNfM8CSqJrh&#10;ad1nc+WKFWgQK3JbiuZYEwWZulW2ARWkSncswtPC/xfwKtOem6twW7fk2Pt+T+kWnuy0rnMWSoyx&#10;CGsZTq7lebAEzB/OWrAPqBDl9fe2qgujtRAkh6SoBdFypN/wkCDQuoscXQ7klBzZVTQ0Ik36o/2b&#10;V6Kxt0/zLNeMCknE0Dm0tjYjt7AI1X1jQoiQsQAhFlVj3roBlTBfkfacV0k3nzOZZVm3yp2Lm3/L&#10;ZqW15711J2Mtz9m6/KYPyfAQ4FjEfFDxpm6JYGc8b8Qk5+rGLqK/v2sOKRYkhiUz6HlWwjsk2XzK&#10;lhx7rOCxgJZUVV+H4KM7davfxsExdXOV0hjKxbpbBkewbs1qNPb0yvkZFzHe0hDhVZb3eG7dwq1I&#10;VaBTuq/fdI+1AueatQbP8TwwV89C532Mm7owhwiCRLktYj5IBtP+mjzMHB3Nonn0nC4tcpNCa3HX&#10;7TEHB8NTJkUv0/N6SHFKN0E21zLzUvI6Bw3FJYXi6n5ADVeryCCBCbDZMJj9tXugH/sPHETjwIgo&#10;3FqGUZxXif8JRjmsU9Hzlfa/hU2W9Hv13wNT/PpYIqjsuZ25QwAhSjdWYlCq52WERHJGL+pwlZ1w&#10;5/h5XXNlLcaSYPevJBkEM73anMrmnLneNTxiiHDgsRoS4pxz51HmElXuacw1yIe3rELrwBDqhRwl&#10;aWRaU8zn5MpAokMGGCPnF7SKuZirVFt3Y35ibCrR1JkE27nHdd5mG9f8zU5dcy3r/eZvvL/hXBPM&#10;IWY+jItycjA7VmFzMc/PyWyImcKFmXMaB2JHY1Q8NxI1xJj8lSRCQ7EF5pjkmI1HCQ4YWmTobC1l&#10;vtXMh1qZKL+6oR6Rp/YiLjJYXRv7oYbxWdSOyWhxdBxfL/0ObTw/P0GeKGQ+rKI8mEeIKlXrRpH8&#10;G1Wwo1hes0r+/wU+HhLUIkydFqGJsZUMkxjb87rDRY6Bd2bdOTaFS1dnlRTvNr3eHV9JiNlg1JBB&#10;UkyeZW8mPJa8Zl1fj1gRt/QlASTHksGsePPrxpKEpLZ2DTA6uuVHTXbdNHYeTZPiaqcuoWnios6t&#10;4pKT0DQ8aaxECPIqXBTqKPv/n5ibUt6QxgTYWtpj1zkfWgQnboYcEmJclU0XT2K8JHihQ1RPaYar&#10;XWPcB587fDOJjxmZkQTr1qzCDTHGQmhN5phWZIixRDJE2xJG18fcmgx3WIiU+aVxdTJPknlPbnoC&#10;jm5fpZtgkxgS1My0X+LqIsNDdcf0erEq2+rngCR5FOjk4HeO9dy5ax5l6nmBW8GGBG8WcnNezukx&#10;f885p8fmHO/zISmGDCHBZSELEULla0kinGNNmO2Q0zk2oUtKSQSJcQ+bjaKNsllS+dY6SI6xIOPK&#10;7L28Z+KC97wliPd3i1W6ybB197E9p5YkJNU2Nmi8TNjZ4+rq6OKY0JqDho6hUaxf+5Om3F3YDXnP&#10;eVq4KLDeUbYXLhL0Hhfcf6OEWJjzmmLegY8hwov5ZBgiHDIsCQ4Rtq5zByk7Ridw+cZV7SPozqhc&#10;9jeGIGMprBsiqHijfDsQsOnjrcWQLB7T5XmJMfd7rUtIGh42RHR7yXCTY8BzQpy6ug5U1VbjzO41&#10;qG9uRJOMJqulP6rq7kfT+Ax6BgdQVFmFhjEZQFglzyn/E7zKNYpmnn5znglcCXvNgsdNQhrrNg29&#10;DxW/UEducRMhSoQbZlLH/Mwdo5NiMdfm7N/vthgq3wwI2NcYMtjnmAGAGRgQJMYOHEgGYTO6jqnL&#10;81oQYev8vfaBQQ8ZTKtrS1u3YLARUcehd0EW9q/7zmwvPzGDRqc/6hg/hwP7dqFV5l2Nk5dUgR4F&#10;s7QKd5RJeI/NOWay4n3ue5hmzP49r5vzcl3O27/xofuaQ4QomJhzziFHiZC6kjFKMGG2IUWJkT7m&#10;ys/Xdd9hkkLlEiTGuCWT4tYSYGGtxR5bYkimtQyet4TMh3V1pm7+D/+2Q57DTcx8crxwLKmlBSnR&#10;wQg8cQCtg6MmDbygcWIWXaNj8Avw1yTWdEMkxyrSKtOWlgTW3Vjo3O9BLcZNhCVmrqtywUOGAfM0&#10;W3I6hZirv/ys+exJhrufoWV0tNZp6VWi6TNoLcZ6vKQQTA3M+zS3scs6DIFziSDcdQsS1CdKNZnE&#10;58ISY9PqNkpdc/XL/KhWht4Bh7ajqCgXTSPnUCfk1AsaRqeRV1So27o0jctAYgGlzgfTxC90/j/B&#10;EEMSLBFOaSxjITKMdXCy5q3PKkHcpYIWY9yYGTJbUNFMf6g5/Jmcrb5UY9xNf2OtxpSWGB5T+Zpg&#10;WielonjHgsalbq8z4Y6eY13IYD5kez9/b2rG5EdmnUNlQ4SXHDdZNtcx0+qqq2tr0y1Fjm75QQYc&#10;ozpYaJB5UNfEebTIQOGnFcvQMSy/OU+x88mwx+7zrC90HzGHGCXDIYQKp7siGba0RLjJcKNTJnFX&#10;f7mhxFhLsWDLZVpDbtRgyfGiAgPD/aI4vikwr3NoEdwDzLZ8KteSZwmwZGhWcMeqWCoxUtI67TmT&#10;aVyuOffRMtkf2Zz8JIWTWms9liRLlFpSeztyUuIQ4nsAvSJfowy9m8SKWiZlbjQ8hOz8fLSOT9+k&#10;ZDe85xe+buHjdlWGDJZzSbCg8m15My6jW1zZz//6l+5QZ4mxJZXUxnS3zINMMkiOkDSXIANm3iNJ&#10;mtXbUShLksXfInm0NGsRhhwh0CFJM4g7LlKvTZt8xgq55iFUzvN3+dabSX6suzMEeS3oJpL4pkEm&#10;rtFnD6O4tBBtY+c8/RGJiQgLRhtz+0sftJDSW6cXPm61ZMmxj8dKXJYyl4xZKW+2DosahXm90TEy&#10;his3rCszIzISQ2uhIum+TDpbZnQ1JDADuCWIiaVJGK2K53jc09WiSudGbVbRJIgtnr/Lc0oeXZyc&#10;Z8kdXUkC/6cllsc8z+vckte6N7UwucZ7ONBgRkJrRXNLC2tRQhLnTdIfVVZVwHfXOn1rTuuhJXVP&#10;X8GgjDxPHjuI1pFJhwQmeCUBFvaYhLDuHE9LHzPXOmz9Zotxuy6SoaX4Wn3f5IAWc006f/eIzPYv&#10;VKJJ115kiLH9jcet0ZKYRZwliZPSuc/e29lc5SGHMFbk7fA97kwUTAtlw+D93mzgJgG1/q3co6Q4&#10;f+MGz9MSOT8iKW5i3HXTP5kUJBzV1YurK8hMxOn9W9A2NALuZ90qQ+9WGYI3t7eI6xSrpFUJAW2i&#10;fG9pMimSkDYhhhBirPJJhtc6fs9K1DoUXlJYcrbcMzGF678yD6bZ0MaS4yXGJIDWfoa5kpupbKfP&#10;IQFKCq2KBDLfPu83RFkrMrn6K9HVUmX2olQ3ZfbYJ6hYY1V0c8bdua1IrUMUT4I8dT0W8LekrnDu&#10;pWXxN3qk47fEGHK8FqXWI+R4Bg3i6rhTYuSpfSivKEb7xDTaz4mrk7lRowy39+zbK95lXAlRMiwu&#10;mISvrLuIsYQ4JNjSwiHADWspdRN8+UeL4ajsZ531s7XakqQQquDGEs2739VCBQukVHIUlijeZ4i6&#10;iSALJVYIIlprMDI+ogRQyZ6RmwNvH8O+hxZlXJ51cex3dMAgdUsU91G2xJEcW6e76xWSNGeai5j5&#10;UKLE1fGTQ3VNJXx3rkFrT49YzKymDOu6cFkHENyfpk3cnyWHWXgJh5i51mFdlal7SbCvyz2E2Dey&#10;hBDTNzGJG7/9qsuX3G+YDcZVsV1NpaJMhxgHHmLUZdEyjOKVAFqSQwZHdcwyTndorK9Ur/M3esSC&#10;uonWagyPDGCcbw2EAJJkcrYY5fLY48ZICl2ckGKv6yCC7swDc5/2T/I31tWRcPZhC1nPHHIcgnSj&#10;BnF1+RkJCDq2F+3D42JBMnEVMlonLmgS8I7hESHniiHGTYgb2n9I6SbCWIo5N4cUQb0Q08s+5jcm&#10;KDWuzLozWg1BRZKYblqKJccpjQWQHEOSnuOAwE2SwFiRuAexIkOUkOSM9nidVtgj5PRwfVtrJYaG&#10;B7xKVysROMRoKQq2BOk5R/nW2ji6M8SYa2pdUqolOiX7I01jzP7GRZLXvTlk6XGPDhgaWloQfeaQ&#10;zpHaOWDoH0aruDu6uJO+vl5ibJ/hhpsUJYMuaw4hJOiykqLEjE94iLHDZL5Ntln5aAlUIt1ZR0Ox&#10;sR4S4aCLimVJKHkOcfa61h3C5F7j4ujqitWSjDVZkuS3hdxeIaivvVZL7n5hkuc4gwG6L3FzWheQ&#10;EGMtXnJ04CAuUEkhwa77JmYMwfo38pss2a91DQ0pOZYU79sFEmPeLnisqLMTVTKqO7plud7fwwHD&#10;uSs3E0MCFiLGkHAzKXRh9ezUpM6ECz//+zeZXRti7JCZ4ChJE/1UZaOttkAUKJNNIcj0OSREIApX&#10;axISWCpaKg2k9bM012SYXVeAJk1dlY6W6lwlysBaFCEjQCGJrrCntUrJsejrbpKBgyXJcVU8ViXT&#10;5YlF0Mp4zFKJMRZjhtuOdalFyT081r93iJJjfdMg7sljMUqS14o8dYekxvYO5KbGI+LsERLjECHE&#10;KClKkNeFkQR+fp1DhtTrpayXoR9LksIXer2jY7jkdP6WGLoy29c0VxeKEnNUYQaFDjG0HK+1GFIc&#10;C5FWT1LU7TkWxzQj9RVMAJeLFiGZ1ldTEKcWZol1u71Wuae1Jt9xe7SkKuPuiHYhqqNe879YIqh0&#10;KlddnMD2QQSP1VockAx7n52wmt8wRKs7lGNut8hJrJskgvudKTmWIAFHdT7zO3Q3IcZ1WTIcQmgh&#10;UldI3ZLCt63MvHr1VzOPIRnGnRmXRnfWWicup6ZAXQ6VadxZmUOClEJAj1hFj5DQ0ypoEwW6QIuh&#10;srtFmV1t1ejksYzKOsUaDCn8HeMCrQUZctgfGYJa5P+zbKujGzR9EgcNpl+qlt+uE4WSJKNcksFE&#10;cHRnSgAtRgnhyM5YlZcYhxQXWZY87ZOkzpJfYpnF1rq4hazIZw4hjvLnwpBi+xES0iAgIbbU19+0&#10;GBlGXpc+xhJjCPFajOljjAvrFiJU+STDUXxve7W4GVP2dYi7EfR31nrqel3vESV21IoSTSdPN2Vc&#10;nZBCC3OszQ673QR5SSpWkphesaVGBhHsr9gvCdEc2dHddQvGJ0dhkpt6LcZDgKN8DsNpZTpAcJ1n&#10;3WtR7vsNODqkbsygwBBjyTHEiHKVALUUS46UQoSSIiAJlgiFQ4YFX871j43j6s/X1ZXZ/sWSxHmM&#10;jrY4KmsRUtoMIVbZJMCNga66m84RliA3WUosySExjsVYt6h9DEnRQYIpzYChVN/dkSQmurNJ7lhv&#10;rTXDcU586fZoUSwHB3sdpbqUrITYnJjGndlrSqBDopcgC9O32XvGnJGddW0+unxHCbk0x3VZV0Uo&#10;KU5JEtxWYklplpFEvxBx+dpVmSUPz/mKaV2aug21lEpRaJUqlsomCW4MdtfPObaEzCdIidG+wjU4&#10;sNailiJEECSC7+jkHMs2JciUtJRW7YdMJkJLUmNlng5WlCjpm9TtWaLEYvt72z2uziYoNRYjlsDB&#10;gZZmqG2Ub8kyx4YcwnGRSrDpl/imwcdrIQJRsiHFdOqWDLUUucbjhSzFgq9imGqdFkNiSIghx+TJ&#10;72mrFcgQ1mUhloihngZPacFjizkk0WIE6vYcV0j3ZYfRVCIJ0XdvSowQ4CHCgMQYqykVYkiOQ5CQ&#10;QNdmLYgEEQ1lOUoUCTR9ExsCSRKZ2us9irbkWKuyFqEjN4cQ6xYteM2SaWGIcQhQK3GIUJAIKee7&#10;LkuErbeItbRI2S/9yGWHGJsansQwnQfB0Y91Q25S5hPihpsYJZN/L26Q7rBFhsvN5RkybGaqXhmh&#10;VbOF52vnTgWyg6fCjcuSuoCltRRLEs/ba7beIn/fTIJYOhZE1Jfnor4sW+q5ep5k8iWsfX/HjerG&#10;z5vcZV7Fz7USU+d5Z4iux8aq7N8pMdZC3J07y/kuy02KBQmhGyM541OjmLk8q0mjaTEkxpDDd2Yk&#10;pm6OS3Jbi5sId2ksRf6mQyyE1iGENFeko6k8TUhJl2GwKMjJk9zILOYlqVLK9cocURyJMiSpJWhJ&#10;qxDlS+fvIcRFUJtzTgcHUpKYJhnmK8St0YpoOSSmvjwHdaVMJcmhu/RPtTLJld/RN+FNdKuVGBNP&#10;YckxRNHtGZIsWbpDuUOQtRwfax2WEGsh8wlxg0QoKfyOIKX5jnAF56SlzF65hI7BASFnwGMxXAA4&#10;OD6Ksto6lNdIi+80rd8o3dunDHYbWDIGOg0h/dIfdTcVY/eqzzTHZHOVIUInqzLRbK0RFyMEtVTl&#10;KHi+WXMqp6OhNM1Jim2JMv2IIYmWIQQ4cJNFUniu2Q1LUFWBWovJiGsIqi/N0hyf3NaXuT95Tfsm&#10;ula6WCFpZHQI55UY258YcsaFmDHp/C1Rc4j535DithQlxoG+vhbMXJ7BzJVZjaHsFmLsAIB9zYi0&#10;nOKCdBRXViAkMgIvv/IKShuaUFlfj34hwhLV38n+x0F7pSYIDTm0GpEnNyH86DrEnt2lyicRrbV5&#10;Tp9CVyVzE85TqjmyyhfFCTlKFC1KWrS4PVpTg1iVTSvfLPdSgc1iVc3s9Kl8cV+WFO1rBCSDpBhi&#10;hBDb/zjE0HpIhrGgDJOAVfN4Jmv2WyZoJZFtOho0A5GBvk6PdXgtxevafJSMBUhwYyEyTL9iCPEQ&#10;c/G8kmP3u2/t6xPL6VeLYedfUpiJUrEY5vDq7myVshldXc2IT0zAe++9i6LqWtQ2Nehs/NDm7xFx&#10;bAMij2/E528/j5jQnYgP2oYYIYYkcMir8w6dXMokUzp/+02Hs33O8rWvIVEcXVWbPkjTwzvZyJnv&#10;uZ4WVZ7lKFhclNyrSidpdF2i0EaxEEVlPuor8lArfUxVUQbOHliveXJqSsUyxSLLsqKUDJJj0w9X&#10;FaRI40pEVV6CZmonUWwYOtoTq+XApLezUQYM5zwuj65OiVmIDAuSYUvTlxhSLBltLmK4q/e5GSa9&#10;6UdHP/e97/MMAmg1hbnpKKk2xCg5XSSHZYsz9C1H2IENSAs7gSXffIncimoUlJUiLvKgISZ0F2ID&#10;9ukLTZ1bcKLZKUTKoIIzdn0bYImSe3RExhaqRIkiOKFUokiScXkcODCVPF1eXVGSkMWU9FnS+g1Z&#10;BjIqc1xWnaCWmWRF4VXivsryU1Gck6SoKGRuaCdlsaYt9qYgJimVTLKaHY3yLEF2jJCWKCSmSWOh&#10;9fP9YYnIUKdvDnzmE2HhtRJTd1uKJcISYz/yzF6+iPHpCX3X09Lbg84BIUfQ5QwG8nJTdekp9xju&#10;aG9CZ0ezoqGhCtG+e5AZckRcllhF8C5kpzP5TjAy0+OQmRaK7779CiW1DSirrkFXe6OSQVJ6e1rR&#10;2000S8trlnNN6O5ocIiSe4VAfoBTa+KbB7E09+sZEtXM/ock6SDCyetfJkQV27T1Nnc080VnaQpJ&#10;ppOsLs4Qy0kX0DKEAJIlsDmgPSmMmQE3L16thuRU5MQJYlCWGYnS9HBjaXlxqC1Kln4xS54rby4x&#10;863DluzkjbWw7iLFIcRiWixmanpSF8y1dPeKO+tDm1gOXVrP8BByslNRUFGB1pZ6RU5+LlbtOgi/&#10;4GAc3LwGB376Bvs3LEVKgi/Skk4iI+W0Ro7l5YSgQFCcF4kSaXldYl2fffKhhlvUtraiT/x1X2+H&#10;bmDd091miBIr7OlqUqI4z+hurxWiatHZwjUG7JDNXIet1LyWEYLEjRlIv8QBBPsmjvaEKE1vz4y3&#10;bPWiWELTzzPxdhZLZre1xzEm061A780lEVLKdVuaukGZWFCpkFScHooSIapCrt1MDAlx6gv1I79H&#10;Cr9VX7lxFaNT44YYvvvp7lF31i5WQ+vJzk5BflklTvgHYsmWPXjk4yXwDQrBYb9AHD+0F2d3r8Wx&#10;bSuRlhyAjLQAZKUHori0RKwmAJmpZ5CVFoj0lEh0d4uye8Q6ets0vWFzUy3eff9dHUg0tAlRvV2a&#10;j9KS1UuyxG3Soro7GoWkekNSa42OlsyCEJmA0pqEqFYZ9uqcyCGpSQhqrBDryI0Ri96OY1uWISvW&#10;F4UpQShICfYkXGXibZP32eR+tgm5CaYhtrmhmaybZGjaYiXFwBJE+Lgtw5DjWIaDmwix5TxSWHIO&#10;Mzwxirr2TocMZiLqRadYTbe4s31HjmBvUDQ+W7cNZ0LC4BcarjgZGoF9B/cj/Nh2+O1fi1QROCM9&#10;RAgJQUl5uRAUjKxUfyFGyvR4DAx2o18wMNiD3n6LbjS1NqN/oFv6g0L88PXnYpHSWbeIi5tnUT1C&#10;Ug+tykNUnZBUq5NDuzBE3xZI30R316yjvFx1NX77VmPlkg+Q4L8PcX57EeW7Hf771yEvwR+ayIcQ&#10;smxWXOaDJmEmfT3TE5tUxRYmbzTJcBMUY4lxLGTKWsllxXxS5qzoELQTXDwgZcc0LeaajL7GdFt1&#10;pn9iv9IpJUlhfcehowhITMfRswE4HhCEE4HBOCkWExCfgu0HDyPm9AFEnjmEzKxklFRVCgkJOrzO&#10;y89AUUmRWFECCooKMDDUg8GhXgVJ6RF09/ehTtxa72AfBoUcon+wV+6VBiIDjI1rVyE9Wzr11hb0&#10;0pp6XEQRDkld7Q2ONZGoKnF3xpI4MeVoKlYIee/dZ/H228/g9VefxMMP3Y0Tu1bL/IpE7UHI0c1g&#10;SuBcIYoZdLPjAzRTLpGbGKzpik36YnHPKV7SLDnMsFsiLtAhhkTMI8EFNxluQlgnIax3XLiKS9ev&#10;4oJYDTt/k8BzSAlh50/rOXjqtBCToa7r8NkgHPEPwmH/YASm5eNsQR2S80uRW9uCHBmNlTW3IatQ&#10;+peKKhQU5iKvuAjpqUJMSTGGR/oxNCIEDIsl9veiR6yTkcq1reKyZP40JIQNDfUpKb19HRgSgkjU&#10;QH8X+sV6Whur8dm7byAnL1uG52JRQpS6PCHLWlQ3BxEyjO0St0eXR2tqlVk9E7C+I6S8+fpTeOUf&#10;j+Pvf38Yd911G+6770785S//jQfuvUMTcT/x8H145tFFOL1nDXLizmqS1swYccdxJp0x01CSKEuQ&#10;WlC6QFxdsViRj7UOd6f+u6SQABLhENIhZaeURJcQw5RV5y/Nar/SRWKEEA6XSQ4/ARz2PQW/5Bzs&#10;j0pHSIHMVeKycTolH1H55TiZU4X4nEKUtnQirawGGUUlyK2sRm55JeITYpGZk42MjFTNJzMsM+iR&#10;sSEtScrg6LD8nwE0dnSiXwYZQ8N9HgyzFJKGBSTIkNSj1kPLozvsFCLWLP8aKWkpaO4QYoQ8SxKH&#10;9AoZPTJaoVjczMcfvoQP3v+7WM7f8e7bz+Kuu2/DU08/jEcffQB33HEr7rzjNrz71nN44YVH8YIQ&#10;d989t+O5xx/Cu/94BmEntiNDCMqM9VMrIjH5ycy+zn4qQpGfKn3MQqSQhJtIEahlOEQodH0U6yyv&#10;4trP13Bu9qLO/O0Q2RLERddn2acIMZv8Y7A/Lgcb/KJwMjkfCSU1WBWajryaJmSW1yCpuBKZpRWo&#10;bGjQSWdsfCzS0pORnJ6Gspo6jI4PC0YUfUJIv7gvWkdHZ7vma6FFDY8KWLpA10ciWNICWWdG8X7p&#10;n7p729HV04aJqQlcujKLqsoSJCXGCFEdmqesp7tdCGpDhQyRF3/6Cj7/7J/4+CND0OOPP4iXX34a&#10;L734NO69+w4h5nZ88PYLePLJRXj4wftw7z134Pbb/obbb/8bbrnlL/jTH/+Iu26/BUe2LEeU9FO0&#10;npyEECEpFHnJYShIE4vxkOGGmwynNBZiSaGlkIwrHlKIX//9qxAzI0NkYzG0FpLCzp8k+UcIEXEZ&#10;WO0bhp3RGVh1LAC+maXIqG7GsoAUFDd3oLC2EXFiQTmVNcgvFdcmnX9Q4FmUSF+TlpWJ6sZGjEs/&#10;xlwuTCtCQiw6uztE6QNiJcQgRoQkujtLHME6+6U8Ge0xWXW3jOC6+3q1jyKYjuTyjSuKS1cv4cq1&#10;y0pUfl4mjhw5hMb2dmzfsgpfLX5Nyfnko5fxysvP4O03/4G33/qH9Dn34+677sSXn76FJ554EI+J&#10;Fd13751Czp149pnHpH4XbhOC6OqWfPKmJosLPblD09Qv/+xNZEmfxPmPlxiHgIVgCDFkeHHFQ4jF&#10;Lw4xHXRl4uutG+sb4TuzESSIqzgSnYJ9Yi2HknKx5lQEjiXlI7+xDRsis1Dc2I6CmnqEJmcgrbAU&#10;FY1NKJQ+5szpE8gtKpQWHIsaGRJPnhvD5NQopmRobpXOsrNHXNkg+x9azZCe7xX0kAxxYR094rY4&#10;8e3tRnFVtbo9NqCuAflb6auGx0eln3QRc+0SLv98Vci6IsPyTkydn1Qr7Zb+qFGG6Nu2bFKiflzx&#10;HT796B0h6gO8+NzTuOfuu7Bk8Yd46omHlJhHHl6EBx+4F39//gn8/bknxN3dhtdfehqPPng/Hrz/&#10;Xtxz1x1C5u348ct3cGLPOjTKhFeJWYiMuf0ILcNtHfNJMX0MiZmYmTEZiIQcEqQkifB8LZMRG6Sp&#10;2LkAm6tBDkfJ8DO9CL/8z284lJCL4vpmQQvCU7OQVy0ERUYhr6hYCIlDxJljiA8PQkNLE6a4UFyU&#10;RPSL4rtFsapk+V/dYp0khugXy+nj6FAaiSGkBx10s/I8NTI644TYECPX5e9GJ0zUNZPFkRjN5CfH&#10;s0LQ6NQYmMpqTKYDJKm2vgpxp/eJCwpD2NGd0nfsxo6dW9Ha04cVK3/Ed18vFuu4G3eJW/vzn/+E&#10;e+65S1zeI3j1ny/KYOEuLP7gTTz52MNC2P1YtOh+vPL3p7Fx+Wc4tGO1vvD0WYgQS4olwxIzlwyD&#10;7hmSck3LX/71M8bOT+tLTE4uO6Rjtu/M6NIIbmlV1yoz9qYmVFSUID5URiup8TqDp3L4tiA9N1+z&#10;K0VHx8hQOQ8xwWcQcmQ7srIz0SQTSGbKY54wliSkX6xygJ+zhYAucUsDMiggMQMjQoy4NJLD83RV&#10;7UIMP0vUSUufuXLRQwpLvgHnQGL8vCHoohBCUgjN8ioNoln+jr/B38vIztBF4/HRYYgNOY2amgrp&#10;j5qxbdUyJIf4Yt2P36O2pRUHj5/EG6+8iA/efRs/Lf8Wd99zH1ZJ+ewzT+Phhx/GAw89iDf++RJ2&#10;rV+GfdtW6+hvDjEd50nKFcdK3JbyO6QoDCmGmF90d6UmsQiTI9KskeJrGc78zeiM25kMmwVuco3W&#10;o0tG2ztQ19SIsqIcxAUeQ5q0RLqJ5q4u5GanIcz3EDIy0zQVFX3/hYvTChJCkBwS0C7uyhzLoEBI&#10;4aCjV8mh4sfUYkhMk/zuxauzWudz8eMeV4tekP5kdGLcYykXhTz+3vC4WIzIxlUzdH38vdy8HFRV&#10;laKkMAeFiRGoSIlGdVossuVZ8xMicHjlEhxa+S2OrPwOEQe3YbsQll9cjOiUNGzbvg0vvfACHn7k&#10;MTz08KN4981XcWTvFhzcuUlHfz5KhsA79LWkeImZQ8aMU3fIIHqEnB4pfxZihqamRNl8JdOnBHHm&#10;T6sxIzPT15AYftFsFHLsUlGb54t1Q5qQJcNfrvGtri7TfJfpcSHSb4kCJ8bEbf6G3/7P/4iLmXCI&#10;GFJiWjo7lCRjSaaP0/8rfQ5zGqvFiHVw5T1Xr3TJPVzS2jlo9vG8cOmi3seVo3wVf+HyjBJIiyEx&#10;E9Kv9cr/GZThd1VqBOrKZIgfFYjarERUp8aiNjMB+WePoaEoCwkHtiNg2zr4bV2HiMM7kBR1FnFR&#10;/ji0awOSYsOwbd33iE1ORqH0d++LNZ04tBeH9u7SN+4+nQ4pHdLXGCIMKW4y3LBkKCGC3pnrWiox&#10;Mo8ZEuGaemgxtBR+MGPWbtPP8KMZlWQ/A7BUchxi3ARxrRXJtdDr8pv83eYO6Xwb65CfHov4YF8Z&#10;5sosXwjvllZc1yLzDXEzdGuEHYD0y/8aHhdi6LqEBDaWi1cvCykjCp7rHxtVQujSaC10deelH2J9&#10;XAOgptVi8kNOoSYpHLUy32gozUNJ5FnU56SgOl1ccmYi8v1PoKksH0G7N6GiKAMF/CSQlyKz+kSE&#10;CWmfffwR/AP9sXHdKhw4fgIvvvJPrNq+F5u275CRZ6o2LrUYt3W4rcSWHlIUhgQvMaYk1JWdO6cd&#10;PhXJ2T6Vzxba7vhx76dm79pmo3QvIc3zCHGX+gHOgd4jHXqTzDUa21pQW1uB7ORIzbFcIy6GhPB/&#10;dUsLZ0PgalDuRdM+KFYiljIrxPCYpBDc0WNKBi9KzNUrailTM+eFmMsykTWjvz6Zz9QkhqFWJoJ1&#10;aZFoFGLKIgPQkJuGmgwhJTkKtZUF6OtrR3zkKRzfvxEh/idljhKJ+ooCJIX6wf/YIYSl5eJ4WAzC&#10;M/Lx+aa9WLHnKI4Gh8uIc1ysulssRomwJBjMJ0RJEcUrGUKM20p6L173HP/6f/6NxJhwdRdtojB+&#10;XrYujOAQmsfsZ0iIARcDmtWabN1cOkpiVPFOnQvguHreTcpCMETxb0iyjPyEsAaxoIqSXCSGnEBO&#10;aoxuR9I3Yta7cTLcMWDcGINZe+T8+YtCjBBIYmhxjTLY6JVn7hNSBtlv9XWhOiEUtckRaMjkN5RM&#10;pASdRFl+ulhxNUqKsxAZeBytrfUIOXscQQFnEBCbhML8LM3hmR4brvO58KxC+CdmIDSjEF/tOILv&#10;9xzDnrOhmL54Xhu2Q8zCZNhhsFqKQ4SSIUT0XnRI0dKcJzH85KqjFgoqiqbC3e7L1kkIiWErZqs2&#10;S5xMMC3dCcniffo9h4qXlj2fBPexG7SC+eeUNOlXmjs7ZWRH66pEtnTYsWcPiCuU2f+Y/G95Hj4f&#10;R2/WFfLtNDt69l8KsZjC+CAUJAWhNC1cP5bFnTmIjMRwVFYWIzcnAzk5WWjv7kRJbS1mxBUOjw7I&#10;QMXsftjSWIOAKLGU7CKEpOchMC0PX+8+iWX7TmKHX6gONlzEWCK85JAMS4SHECHClPNhLeZfyBW/&#10;y69xXERRU5CA6qIk1BSnoqOjRQUbGDMrZ6gA68pIhAlwMuQQ6usdgtgp2x0zuEMtI9bY0i0B7tIN&#10;RhH/3jVLWDPJ6u5CowzX6+urkR4TiAjfXegd4IRTBihynu/jDDlCVn8nCrOjEB91HLFndqIwPQJn&#10;929AcmwI6hpq0dTepluDXXZGjtPiCvn2gTsfkhh+xIuMTxRiSpBcVIEzybn4cs9JLN1/ChtPBMjA&#10;Y0ynFD7zJ4t8/2X6ElrJXHLcFmLR55S8zlFSfkacElOZG+shyKK2MFFRQ7IKk/TbeVdXi84dGPBD&#10;Ymgx1rUZUsZlFOYliOSwtOByUobckeDuoWEhY67iba79hYjxHnvJ5TxK3SGH8R1tqKurErL8Ee13&#10;QFPzjsgEM1ZGYQFnDiEp4gxKS6STD49Ack6eus4hsf5rMgiyxBBDI/1iOdJXXb6A/t4ORCUkIjSr&#10;WLcxjsgswOGQGKw9EYR94YkyCpS5lcghxHgtxJYLWQsxnxTFrCGL18eG21Esow+SYojhd24vObQg&#10;JUeI4afaumIu7xGUpCrqBPVl6eBSIH5D6ddhNa2HMf2MSjN1Y03ebbVIqo1DMQFHXKt1TobSkxpE&#10;ZS3HYiGi3Ofnlo4rJGHab7WjQUaEBRnxiPY/hKbGWrGkIRRXV6ubJDHXlZjL6sZmZqcxPGbyQ18S&#10;N9XX047srExE55aoq4/KK8X6s3FY5x+DXSHxSgzfNc4h5v8bQvqEEIVzzPuYoiQvk4sNYha0GEOO&#10;WEuBsRyuSqkVy6krSvESw7KUy4rSlaR6rq7kIroyRo9lo7OjUUZN3DLLbL5AS2LkFi1HY1C4RkuI&#10;4VIghk8Q7NDPz5oV+bxvSAimSzSjRZmUznN584l0w00WratVhuo6yGhuQFF2EqJP7UVzU414gRHp&#10;yGktQ8gvKsCYkjOjn8KTxLoiCypkPjSEyNxSbAyIw2rfUKzYd0LDJDkYUWI40nJ37j2Oom8iw1OS&#10;EEuM171d/uVXlMvwkUt0SI7XpXkth1ZDcviZllByihySSu2qFAFXqZCgckMQj9WayoUkBYly6hVZ&#10;6BbfzYnnmJBEizLhe0KIkGIIMiWDkC5cmlWYJatmLde4/B1daYcMWtr6vMRYstzHFvOPCQ4ydK4l&#10;1sMRYVlRNsKOb5NRWoNYk8yZusWVpaQjMKNAB0lxeSXYGhiLdX5R2BYYoxbfIcN5HyVlQUu56lG4&#10;GySHZPS7YMm59Ouv6Olp8RDjtRqZFYuVeCxH6uxjagqFJPY3StA8t2YJ4qI8tRwvSIYtdamRU1pw&#10;lWVTBRdQ5KC3q1lm7JNqMdaCZi5fckgicReULFPnPZbAGbGuc9KCb+637IjQlvMJMiNAAx6b4bvM&#10;t4SsxtYWfe0UdXo/6mvKdTAULHOZDWejsVlAF9wmAxslxk3G7xGjhDgWYgkZmL2Bfms18jdXxGK6&#10;xVR1UZuApOgKRIHHlbEUUqqFCBJiwT7HECN9jyXFBSWFKx5pIXRvPObaZB471kMydG2YrlU2C/mU&#10;JKnbpUhmWVIuejoaxFLM6kdrPZYcS5AhzUsoz1l3SKvskZHlfELc5fzz7rpZRcS3HRy+t+lrp8TQ&#10;MyjISlIX5+MlQuAiwkuIsQaWblIsMRa8phbT2+4hhmuwqvLNKI2rDquKhKQCS4xYDddqCVivlSE1&#10;6yytZbB/saTQlZEQS0qj9DeWEK1LH2TWJAshlWI1JEbOkwQlS5cgZRpiHJjzhiy9Jvf0djU6pBgS&#10;Fipt3X2eW6ewz2Mfoe/iXCSQgLmkeK3JlvY+S5ZDzMJui6CluMmghbgJIXiO1y7/8gva2hpQ4SFG&#10;RmfSv1RaYghxX9U6vxHXJpZSXSgWQ4JkAFAj1jLXlTkESeevkDqJIGFcxspViySDBNiF4p5zrOs5&#10;B0oQrYdujiXJ4boxswqTpHAhOhes85opaWn8nQx0NFfJ4IZvBmykmCHG9mM2MswSRQvjfQyg5QCF&#10;G9jxtZQlxQ03WRZCzH/qS4yluInxEHLJTZAhjF/8mpuqdFmoLgnlYmolwwGPHTemViOkWGLUtVli&#10;ZBAwhxxdnmpJcohiXcghQR6QFLUkU5IArZMoJY/E0bLo4niO15y+iecdCzQDDq5DFiuWZ6qShlSc&#10;Ho7U8GNoqS3TN80cLJhV+iacjwvB3VY0PWvcI6+ZFfw27I/3XtA32HZkyD6quXseMb9PyDxLcZNC&#10;q7nkkCMYVJKu4+LFKTTXl6EiX1yWKJ7KZAiCCfSRFljFaKxMETjNkCF9iloLXZhjKfNhyMn0ElTC&#10;MtMDXQDOuvwuS96n/5fHAs/oTojkQEKvy2/Y3+f/rpIBCBsTGxHdLxfclWREgCssc+L9kRZ5AuEn&#10;tyHw4Gr9VkKlWmug0qnwJvkfZuBhyG1rKMXY+JDHgqxVeWMxDZHsx+yxm+w5xFgyFrKUOcRcuobB&#10;yyTFloacS1dm0FhXIq2fFpDqUTz7jWqHAA8Rcs4qRqEDANNC6dZInkKtxyjXLOw2IQ51JVK6SFLy&#10;5Fih9zotXn5brZFloRzrKnyZBIsFc7F3eR5X4MfqYjsuuuNSVy7Ky471E0JO6mYPQYc24MiGxbrq&#10;skcmiNZiqFBjKdMyqIlDrfSf+hpKBzmxcmwm1Bxx6qhTwDiccxemlBQvDFluKDH9M/+BjIvSh7Ck&#10;lailGDLcGCIxUl66ehH1lQWiXGMRVDYtxyiHBFDJojh26k5LNsqksp2/ITkeQqVly3nbugnT2s3f&#10;2L9TAvVehkDw/8pvScMg1G0KzKr7JFRwUXieWAUXhXPVoy5R5fLVEOQnBSE3IQDZcWeRGX0a6YJw&#10;3x1Ij/KF77YlSAo9ouvNhsfHlRiCAUdUbllmuAflmZFSRqA8y4DnStJDUSooywiThhDhTCOc6YM0&#10;EHqVSa5jEFL4ez590vlT8bb0ECIkmNJxWZYUqQ+REJYWDjlXpI9pqWfcIqOvuN7XRF7xnzLeRN0Y&#10;Wzxbs0OKIYKEWOJMqzbH5rohwoB1LwkkxMCQYQmhdRhUymSWjYPulf0eV9ubxdwxYiVm3bBdFE5i&#10;8ohEf7Eaf0Sf2S3nAhQhh9cjNfIUBvp79LOAIcW4Mrb4otRgRam4QIKr9kuEBA21cM6VkiA5R5JK&#10;UkNQnBIsCEBRcoAcB6EsLURJrMyJho+bDDfcFuKGWodDyPA8XL1xFXXSyVKhtdKa6+lzObpx+hgL&#10;ExaXLURlqauqcVzOHJKs1XmOhSAliiCxxqURHhel1sE+gyX7DRJiBiI29MEs3PYSouuIE8VKYk8j&#10;I9oXKWGHEeO3Gxu/fReVbP0ZVGIgwo9vRmZ8MAYGe4UY08d4yZlGcZrcR6SHGWKUgDA9X5zGUo6d&#10;skhIIYkFyYEokP9dlGTKggR/5Cf4Cc4IMbSMWcdanNKQMpcQ67LcRIxcvjGnnJyeRBVbL6GuR5RI&#10;N8M+QogydVqM44YEXitgy3daO10ZW77+Bs95SdG+S+7XiC35G43aYl2jt7yBQxV5ScZl5caZWBWn&#10;D+Fqe1oGO3UuU00NP64uKiHggC4Mj/TdiRWf/hOH132BiswwVGSEoEpcT+SpbchMCMXo2JBajCHG&#10;u59ZkSiZrb6YSk8JMiEack6tL+EscmLPiIsURJ9CljSCTGkEmdKHEekRx5AQuB9fffAK/v7UQ1j5&#10;7YfwUQIsXEQoGXJukKVASRHC5hNjMSzENbe3qu+m6zDDYrZ0p5Wr8k1r1xbPkq2bfRDvIxEeRXMY&#10;zWOeN+esq1JiCCXCRHFZIpSM3ESUChl8Dl09L32IkqEr7IO0/8gSQtJFIalhR5EYdACJgQcQ67dH&#10;SNmB1V++hv0/fYoTm5fIfCwSVbkyH8uJlOt79bP11LkJHZW5XRmJqZJ7q3MjUZMXg4gTmxB1ciuS&#10;gw8iOfSQkL5PwzY0dIOlNIJ4ngvar4TwOODQRsQGHkbU2cOICzoinf/MlZsJYemQMkRI3U2IQohw&#10;k8P6td9+FTfCli4kiFWwXzGui7HwdFsmopcEcIhqO2bCEOlVuJKqxxw4eC2jSvsOLyFKirir8rwE&#10;ISMepTmxJpRB3FVhmunU85KCdQE3CeGK+/SoU+KyjoriDqtS2JdE+W7Dlu/fxf61n+Pk1qU4JsRo&#10;By0jrSpRdlzAQeSlxWJsYtjpY7yubGxqSgmsFnA0xrXKDyy6G/ffdyfuve8O3H33bfjb3/6C119+&#10;Eid3rVKiMqJOICXkCJJDDsrI77A+C0eAyYIUsWCflokZYxkukAiFJcZFyIjMX9yW4gZ39ysV5TC+&#10;gwoqyxO/Lu5E/byMiIxSqWiSQUUThiBaB4+tpalb4gSU9ypZxk1VFTgjLJb6u4nqrhhSx//JMDsl&#10;RQOFwnToa0lJj5Q+RCaJyaG0lIPaatmfMEpsx/fvYd+qT3Bs49cyNP4KfntWSANzhu3yjAnBR1GQ&#10;mSAWM67EkAw7bCaqhcQakbe2MF5XXlrceddtGg1Acu6861ZdWH7H7SxvxZ/+9AdEn9qJoMMbEXBg&#10;ncyT1ksj2SXkHIBP1/lL0q84pDjWYWHJcJOi5QKk0IK4Vxn9fhVdFJWsrootO8HpiFlSmVKKQnVC&#10;50DdH0dQzijKkqhE8TfkvCVDh73yG3bYq4RkMJzO248weitPSKF/p5WwY0+LOK7uK15cV5z/XsSI&#10;pUSc2II9Kz/C7h8/xFEh5LhYysnt3yFg/yqxdI4ms2Von4W0qLMozE7WGFO6MksMS7oz/abEOYtM&#10;ZJ96/CE8+RjxsLOg/A7cd8+duOfuO3H3XYwGuE3JueWWP4uVHMFttzIK4BbcLuX9cl+8uDufgvZB&#10;matcxaDAkuEh5j/0KSNChPuYxHBrX25G0MIY+/pitDOkW8CILJ7j0JnfTtSlsQN3FG/IEHcmiuex&#10;IcGQZYg0oyuSohNCp1PXuYiMtNiP2JA5HfZKf2LmI37iMqRzFaSIlSQF0d/vR/TpXYjgKvujG4WU&#10;j7FbiDkmpJzc8q26Mf99K4WY1U58f77MzfKQHOmHwpxUzFwyq2jsTN10/udFLrMJA2V88rEH8egj&#10;i8Sd3SPu7G5DiIUuIL8Dd915u5LDPu+O22/HbbfdhnvvvVsXnCeIW/NpHWcu4y50iuXMIWIeKYQh&#10;wxLi1K94z3Ez7BpRurWOCpn5GuswVmBclxlxmT7D9i20KmM5+nf8G1ddh7uOdRjYSF8SYoJQjZWY&#10;WTtHXHRdtJJUsRL6cpISe3aPkhJ2bAsCD6zGzh/eV2uhpfhu/Vas5WucERd2cvtynbc01sqcrL5U&#10;y/S4YCEmTZPj2VcyFuz8m6qLBYVokvtP+Adh+4mz2BQQh3Vno7HmZAje+mY5ftyyE5++9gr+8eyT&#10;eOrRh/DYQw/Is0cJSXcKIbfrIvTbbv0r0iJluFzU1ovUmlaZ/V+9iQiLEcJFyOjla1Je03L0Cuu8&#10;dg3XfrmhLoyWYOLgCRLg1B2rMH2DdNbil8sFlgDtKxxrqGBnrscmVNtaR6kT2WsIYfwiA07NfMSQ&#10;YlwX32/RbXmsRHx5xIltQspm+O5Yjm3fv419P32CI+sWKyFHNnyJ09uX4ezuFULaT3LfJvx/ePvr&#10;9jqObe0X9hd4Nixe4cRJHFyBFWYmh2wncczMzLbMkiVbzMzMzMyyLVmWmSFZWXs/51vcZ9yjumb3&#10;nJazsvd5r/eP+6rq6p49pVnjV2OM6u7qrvYGdLbVo6OtDnkSKleV5uvzMny9CjN+l5iL6Opo1GO7&#10;pdwVHotZqzbhu01BWLA/AoulYz5dvhk7olIQsmQewpfNQ/SKRdg342sx3mw88shU3HPvvXh86iP6&#10;CEeBfNeUqs4+5Lb0oUvIuZMSM7SZH978+FbslNNOJ40LNSyv37qBigIZUjjtX5wqVu84aumoOmdo&#10;ssOTHZZqiiVA0B+epXSE/PjsBFNKR0ggUSXnM4khoy36ET7xazqlNFOiLvUl4uA14pIwWBx8tgxd&#10;JjfZJqHrRqUkau8q7BcyNs37GNtlCNux+AvpkG+xb/W3CN7wI8KElmMyjPFYqqujRX7oZimbkZ8e&#10;i8qyfE2iec+Bd4aZHdPDtQs6W9DT3YbdEfFYcTACK0JisehgpCgKX6zYjN3RqQhZJJ2/UHzY4jnY&#10;+cWnaKopwlOvvYuHn3oWTz//Ih57/AkUZ0vmn54j4/2JCbSPX3CoYWdYx287Rv4YpzOsTmtn3NbS&#10;6Ja+1IerRvC2JB2epGNqhQR2QLV0mC5MwB+XUdsdEl+hpXmc2nQEhyrzjDyHK3YInbrNSXSy0clL&#10;8iQEZodkSqjJvIQONOGIoSRq7xqJepZh65KvsX7OhzJ8fYotMowFkZY1s7BfxCgsZItYsxzHYxkY&#10;cJGIri7pHCkLs+TvryiSjhHD9EzJkBx2Du+b6+5qQ29PBxasWoMX3noXjz73Iu59dBrunfo4Hp72&#10;JGYtWIzQxWIAi6RjlszF7q8+R2tDFf728Vd49OU38cKb7+Cp516QICMLU+LCglHR2S/OX/IZCQD8&#10;O4W6s1P8O8RVWVEmyjndIT9sPenQzjGOm0OTz2krAWY4YmhrJxKN4oUG91l4O0zZziAdDH/p2L3R&#10;lvEjuyXaEj8iIWfcoQ3i3NdICLoKodsXY/XsD7Bq5jvaIZYWhsZ7VnylHcKOYSRGqmIPrJMwertY&#10;f7uqS37womyhVzrm9j/kN5k4LR1j8hh2CtXe1YGOrnZ0dndi1g8/4KW338Uzr7yGaS+8jEeeeR5P&#10;S33xmvUIXvA9QoWY8KXzEPT1l2hvrcOzn3yLqa+/j+ff+xR/e+0tVJXkYUpaYizSSipRP3wKw5ck&#10;AHA6QztEO8WULiWmnEzjl6/JD88f3+QylQWJ5hFp+aGNL6CDNkmf9Q1esd2KT/FqRzhkaGeoU+d0&#10;RgiyxYdkCiHaIeHSIWE7xLFvQ+zBjUpI+K7lCNm2GMGbFmHZrHewQjL69T9+oPnKtoWf6jT+3pUz&#10;cGjjDziydb50zEL53GrtTAYIyTIM9vR2qLp72lGcI2F5RbEEOBKBSseYXMY8msGOaW3hemQn9MHd&#10;02dGUVtXiqTEGASHHNK31DZ2d6OurQP5GelIObQf4WuWYvv0z8QvNeLlL7/HY+99jhc//hLPv/Oh&#10;fs+UnORYZOTlo2fiAoYuXjWd4e0Yp1MsKb/WMScuXkGV+Id6XpWUcLilJl+I4eMH0kFKSIKvk3wE&#10;eH582wFFaeHmWXg7TAkVzNZzNEGUDuFUioSUqUcZ+koucmgzohlp7SEdS3F480LsXTsbO5bPxJvP&#10;PYaFX76G1T98gDU/vI+N4l92L/taOuVbQ8vGuRIMzJHha6mGyHGHNyJBOiYtaj86ZVjq6ulUEorz&#10;M1BdWYJbP8tvIx1jO8V0zEW0tDZIp4xqx7Q0VcvQl4zCpCjkhexB1OblMoxnozR8P4qPBKEi4iDK&#10;jh1A7sHtklgXYf+mVVg+fw4SEmL1wSo+Gj8lcvtK5GamoO3EqTs6xMgdwuhHJusQq+FzF8WniFNn&#10;3iFDGP1LNemRoY3kaNKXEeWz/kJJ/tgB/PE5oViQwkUKOMsbok6cHZEdx47gRON+pEdJZ4glc94q&#10;IXgrYg5sRIRYOZcMCd66WNd42bP6e+xcMUv8ybeSsP0e77w4TTtmxbdvY8vCz7Fdsvs97JTlX+PA&#10;6pk6jIVtX4jIPSuUlvjgTUiS70iVTJ9vmq1paMAbb7yO0gIxMLHkm7dv6P1rplPsxbKLaGuq02s1&#10;VGNBBgpCglAcsheFh3agKuow6qtKURIqbUd2o+zoXpSF7UXxoZ0Y7G6V/zcah7fJ9x45hLh9OyUX&#10;rMSUfcu+RUGGONyuPv3xR+lrLl/36xzbMaZz3I6YuPmTp34bxy9cciz+GIqFAl07hWGt+p1EISVW&#10;OsbMW7Ej1EckkAYjXjGksmIP6DCVIR2RxqkTSuhghyQd4WTjZh2yIveuFStfLrnHEhxSSn6UjvkB&#10;25d+jRnvPY8H7/0z3nvpCRnG3sLGOR9h49yPsGXBJ0oKIzF2CoexCOkUTokw6eS5U2VozIg5hIam&#10;BtQ11CIq8pjpmMpSIeaG3hjI25f0NSjSQbxk3N5cr53CxYWaSrKlY/agKHgP8g9sE0IOSMeUSafs&#10;0c4pO7YPpdI5hYd3YoAdk5WG9evWYO++IOwP2omGmjJM2b1AQsYVP6K0vgkjMpTxx2d56toNT6ew&#10;dDvE1xk3ftLOsR104uJl6YRElElnlNG3MBOXoYvDlvqHFK4IYXIM0wkHde4qi85byZDO4DyWdEh6&#10;5B7TIQx5pVNMh2zSuxojgtYIJctxeIvkAuvmKiEbF3wpDv5jrPjuQzwkHTKTK1bc82e8//JTWPXd&#10;e1gnw9iWeZ+q0w9S3/KjdIrkLDJ80bfEiMNnpyQd2Y5E8VcZcaFCTCsaWpoRExerT1tXyFD2s/gY&#10;PqXA+6htyExiOtuaMOQQ01pegMLgIBQE79Ifv0yGrhr5bH7kYeRHHEJm6F7E792M/Svnq2+qqavG&#10;D4uXSQK6CZv2B6OpuQ5Tdsz9FJu//wQlJcWo7xvWzhi9ajslkBaXmDNOx7DUunTOmHQMJzE1l8lL&#10;kk6JVXI4POUkSn7BqXbpANsZzMrNULVPO4WhbiY7RZLCdDp0p0MSgp0plP3rESmdckyGLlJyeNMC&#10;pYQds23xt9g0/3N8+trTePHJh/DjJy/j0Qf+gvdfeQrrJCJbLz6GvmX/2u8QvHmudMpCGcIYha3R&#10;nIWdQiJTIyXcjj6IjPijaO7sQmMbH2uPQ2lRLirlx/3pH7fBp7H5qIi5yd3MAvRIzsOVM4ZHBtDX&#10;2SSGeAzR4quCJQg5vGMFcgvyEbJvE2L3bETY5lWI2LYOh1YvRnNTrT7yMWvZKny3WnKdyAQ0tTZj&#10;yi7pmC2zP0K8fKi5sxvl3UM6nE0+jN3ChJQTUp4RnXXEOsWHj/iPca6HTjpbRD/BtVPsIjfqO6Qz&#10;jP8QUph7KCkSXTEHkc+mSceQFkZa/LGMg5ck8cB6GXbEp+xYjuAti7FvvQxdK7/HNslPNs2fju8+&#10;fAHfyhD2yjNTMe/zVzHtoXvw8WvP6DCmUy+Sr5CUcOnYiKCV0skSGh9cL9ogvkVoCZPhMlwMIzYE&#10;Wcnh8nt0orG1BVEJCSgpykN5eTFu/XQDfKbUPHzFZ3lO641+XJVjaGQQXb29aGyoQGL0YcQKHTHH&#10;DiM6PASFZWWIOBqC1EO7cWDVYoSsX44dc75HbU0F+IT1FwuW4a0fl2JzWIyuJTBlxZdvIEz+4EyJ&#10;GOL3b0HPKfkipyPo+NkZJIdZPn987RTZ9naMVWtThQxVYX7RlukMG1GZjtDOIB1KipF2itDCXCRN&#10;aGHWbpz8FvUnMU6iyE7hEEZSdq38DlsXf421P36KWdIp8z5/Bd9//He8IZHYMnH2Tz5yHz574zls&#10;+PFD7Fo6XUiZJx0zVzpkteQ3dPZrtbPZ8VzThVP7qZH7kXg0SJ+QZsdwcbrI+HgUsWPKJMG8zec2&#10;j+tyX3z4ynTOGfQN9euTaN39fWiXYS0xPgqNjVU4e+4ULlw8jSvXLkk5gRjxPR+9/RoWLF+BuctW&#10;6r3MhyOisSboIDaFxmHr0ThdVGLK2hnvYNkXb2DPwumIkn+6q1+STclHzDDGDnEoYWc4CuyQs+L4&#10;WXZ11qI4U/IQhsOai5hJxQLpLHMtRIYIRlfsBPnx6dC5hBT9CKfidTvAyZOUqH3rcGz3SslLluDg&#10;xvkIWkMHPwObFkzHyu8/wizxJyRk6bdvYY50zpsvTMNySSaffvR+6bBXdAb54IY5CJHhi9c+eN2D&#10;ncMQm9FdvHRM0lHxZRFiIEJLpgxjOdIxjTKUsWP4zCQ7hkMZHz7i4xe80dx2Dh+yGpLhSB+ePTmi&#10;a89cuHRWO8KKz8lcvHROhvYE7Fm7FPGxEQiPjNC3//Hu/837DmHDoaPYcTQW/SNDmLJBkq+NdI7y&#10;j4Ssmil+IBK9p87g1JXrmJAAgB3C0nZKICnnPPXxS1fU0Zfn0emLf0mPkOFKEiz5sZkbxMiwES2K&#10;kaw8Sn6UaHG4CfLjc+G1xFBm7PQnWzXBsz7lmGbuy3FgwzzsXvUDNi38Git/+Bjzpr+J6e+8iC/f&#10;ehbff/R3zP/iNaVkrnTQmy88gZXyPz037UF8+8HLCFr9nURgC4WY+ULcUonm1sj5N5lF30J3SHgs&#10;hErewkgsPSYYeanRkggmoL69E3UtrQiPT0ROHn1MOW7cvKp3SvK2Vt5Byaef2TlcwO4EV+MYO6kP&#10;KF28fE50FucvnlHxISa2tdZVYOeaJYgJD0VcXBRaOjqQkpOP3cFh2HjwKLaGRenqH1NWf/MmghnP&#10;r56FBR+/jDiJFpokRGwdOoGTkjBOXPd0iu0YKb2dY3XqwgWUSodwLWJGY1wojWExh7FMoSU9ah9S&#10;wveokujYHSWGiR85ul0sVzpPOipGE0bxJ+Low8QfHBZ/sn+9dIyEwpsWcej6DPOnv4HHHroX3330&#10;EuZJpyyf+S5Wf/+hdMj74ldk+JII7MWnpmLGx69rh3AIIzGM7CL3rkNcyDZV8lF2ygGlJTsxTEiJ&#10;RFZSBAqyElHX0Ymq5laERMWioLgQFRVlelNjtwxltmP4kBNX1eB6NqPjXATiuB5jOuacIUdkny4b&#10;PT4g/9NGJEdHaMc0trWgrLYWwfIdW0MisEVU19iIKUfWzEAoZ1zlnwoVZ7rqmw+QHLwb9V09GDp7&#10;0b9THHk745wMYyqp8/UklQUpqJCIrDQrToa1aAmRj0kEJiFi7CFN2lIigrRjksVKOXwkisOl1VJx&#10;QkusKFo6JmL/BhwLWosj0jGHNi/BnjVzsUWSxrVzp+OHT16VIerveO6JBzFHOmWpkLJu9ieSQH6F&#10;9fM+wxdvv4QgoevVv03D95+/JZ0ipOxejcj9G5GfFiPfs0M6IRzFuanytx2RITYE2Unh+kwlp/ez&#10;kyOlY5JR09qh66UdDJe2/DwJl8tx/eYV9DnPy3hV39KCpPRM7D96DLsPheBQeBRiUtKQXliM7JJy&#10;ZBaW6AxLZnYWDuzZhcOHDiD4SDCq62pQVVuNYzJcHoiMQ3hKJsprqjBlrgwD2yXxmitOc+XX7yJo&#10;+fcSzi0ThJvRd/osxq9e9+8UlgEdc97pnK6BXjRU5qGpugD1FTmoKkpDUUYMcpOOiV85JBHPXn1u&#10;MSGUa1/u0jIxbJcMJXuk3I142Y4N2YGY4O2IPLgFR/duQPCO1di3aTl2rVuEzUt/wIrZX2D2p+I8&#10;p7+F15+bhqUzP8B2+Zv3rluA6ND9qKmvR1VTs/z9LYiXH2aL7Kupq0VhfhaKctKQFiv+LiVGhqxQ&#10;5KbGSVsqUiUzz4wLQ0FmvHRKBPLS45CbFo/KljYU19Uj6MgxbNu2FWUVpbhx66r6GH2g1j7qrvRw&#10;6cdu9UsN7R1oaGsT/9SCmoY6Z4niPORlpyBdsvzk6KNIigpDcswxpIrryEiKRW5WqvFjkog2NEoe&#10;s+bbN7B7yZf47OVpWPbl25L0fI/kkCCUlJejqqUdXSfH/TvGdoinU87fvIXzt27hwq3bfrp4+6f/&#10;hX52ZLZ5nnM35LuvXdPnHWd8+i56To6Cr9fdvm0Liior1EHXNTfrj1Mn/xTfjlcjWXvfyVPSoYtR&#10;LB3C2eGc5GhUluSirDBH/EishMWh0iFHkZVwTIiJkP2RQowYUlqsdE48wmPisHLul4iLCNGVn9gx&#10;1vnzu8zzmyTG81DSyDBauQ7OwICWgWrp6/fVuairV629ss/RlO/fewbvPPcI1kkQsFWGgVVigd+/&#10;/zJKcjNQWpCD0QuXTCc40k5w9K864tJPP+OSlOdvcmG227pWcj39V1sj2jpb0CCJVHVxOvbt3oHT&#10;VyQSvHxFneng2DiGT09IZ1x3zn1LH3/jBN8P0z9GozjMBhn/169cgGSxwMrSPLX8uupS7Nq0GlFH&#10;9iInSYYj0W4hLSlsrw5hWdIRfEl14lEJ1eMkV5GhKy3qkJTiB6VjcsXpU+yUXKGmQDq0WBLLAvkt&#10;iksKUVpeqo6dT4O5pNDP+D+oxOVXvJ1BtfCH92sbFNlOYt10ju24KS89fh8OrpmJ5V+/jbUz38Om&#10;OZ9h/ayPsHPhDMk/jomVDmPi6jUZwm5oZ7Bzxi5dnrQjrLRDtFN+xnBrOU511eDc8S5cvnQKF88M&#10;YagpBxPdFbhxRbLn7jokHdiBPetWYu/GNQhavxr7N63H3g1r8PM/f8Ev//e/ceP2Fdz+5WddJnHO&#10;N5/rD1WYnYp1i+ciNnQfirMSkCUhbn5yFHavXyq+aZMMnYdxYO0cHNy6EnGHt4tf2yeRX5D6lkzp&#10;kIzoYInCjBge207JTYvTiCw/XSTfoUNgYa6udlEudNKx8wEk2zHsDHZOnwQAto3Bgekc84OzU9oG&#10;Bv06h3Wz3W86Q8TSasoXrz+JeZ+8iPDtC7B70WcSNr8nWekc8TtfIO3wFtSLNfa0NkjyNIz+rhb0&#10;tNehp7NZkqATGD1/QVdb4vP4fOa+uDhJrfy8dCIX+xk/2Y/rZ4dx49wIrkuH3Lo4iquXxtHe3oQT&#10;x/tRWVOD8b5GJB/che1btuLYsXAkJsTK0HEE69avRVlpAfoGB3Q9Zy5XNXF+AnO+/QwZCRFIFV+x&#10;bpH4w90bJOoLRXrkQUlmw7Fz9XzsXCHDcdgeLJnxAb5473XJ6nciLeKABB+S4MqxmeLsGRanS+ew&#10;UzITjqrDZ+5CWhiR5WUmKzGFeZkokJGjWKKysopyTRTtw0ZuR5htDm3cZt1qYFQitfFTOoUz6swU&#10;8MlqM/nJl8a5l6ipM5Tsm/LeCw9j8/zp2Dz3YxnCnse6Ge9ivYSc6yTxXPzZG0g9uAlZkme0V2Sj&#10;syJT3yQx1M8OqsXIQAdOnhQCehrQ3ViAisww1BZEgO+p7O+swkhHFSYmjuP8uTFcONmJ4N0bMXay&#10;D5cvjOLy6V7cvDSGc8NtSA/ehU1LFmLT4gVYO38OdqxagY1LFuHy+TFcHB/GbbHSvp5mNDbUYPY3&#10;X6AgI0mGpjisXfA9Vs2ejgz+6MdkeJKsfceKOdi7Zo5EXjsRumMVUo5JFCj7kiXoSJdhK06CC9Mx&#10;MoxJx5CgLBE7huvB0PEXyrBYpKTkID8vQyR1hxhvx1C2I0iOpcdvn9DF6Ru7lg7n13iXzbiUnPzk&#10;BTdePtBOkQ7hxCjvVZuyZuarmPvJS/j+vWfx1etPY80MCQCWSkb91ZvYIFn1ii/fQYzE/wURu9Fd&#10;k4eGwkSM9NWjp6UIfa3F6G3KR3dDNlork9BZm4H6ghhpy0NHTSZO9taJM65He38fbkkn3Lo8httX&#10;TuHmBaHobDdunh/AtYkuBK9fjmxJMLcsmich8Xzs27Aa21Ys0bVbBo6P4MqpYV3Zr0+GslnfTJch&#10;J1YS16P45v3XsOL7z5Amw1SyRHRp0gFHdq7G2nlfS5LKWYS9SA3fLx2zTzuKHcNOoV+h42en0LfQ&#10;8fNmCzr9/MxEDZW5WA+HTHZKfn6uqqTMOH9S4F2mSztB1NHTic7eLl3gp1eCAK5A1SvDGoc5rjTI&#10;juHKU7rKh5CjC0mIzP0D9gZCoym7F3+Id59/CN+89Qz2Lv8aQUs4nL2Nme8+h4OyHbZ+NoIWfoE6&#10;SRhbCsXRpoWit7kIvY056KpJRk9DhnRIKqpyDqCzKgZNxZyk/ARddRkY7anC+qUy9ETuleFsQDpC&#10;OuhCH26eace1sVpcHa3CjYlGqVehVz4XtXMVdi5fgO1LF+Dg+lXiX37B2bNjQthpDPW1oLGuHDO+&#10;/Azp8eEyDIVg1sdvYeUP05EiIXeKhNtJR3ZKKclriPiUo0FIZEh+hJOiB4UYzs0Zh58i25n0NQmW&#10;FPErMoTliW8pkI4pzE2XIUw6JDsdeTnp0inZKCsr1HU6r0iSyHyNHWKfRjadcxzlWZGqsswIfaJA&#10;n7dJP4ai1FDwTn9eFi9KCkZBwiHkSW6XEytJbcxeZEWL74vag6zI3UgJ3YKIvWsw5dNXp+GHD5/F&#10;5jlvY+MPb+O7d57GzHeexTzJb0LWzsTuhdPBSwO5oRtRlx2KgshtqEw5iLaqdLSWx6GxOFooikRt&#10;7g50VEoSd+B1hO7/RL7gYzSXrMPgSC8unRvCmd5knKgPxs2zbbgxLp1xulX8T6eUTbgwmIvr45W4&#10;dqocNQnb0Ji2C4fWrfAtqzja1Yyf/vkzRk4O44tPPkRaXLhYfQgWz/oc6xfM0E5Ikxwp+Qiv3+zV&#10;jkoM3S2SnEk6h4EAlSpDXrb4E4bHqUKM1+GzQ1RZKShwnH5TYy1qK3OFsn0oLczSjrl87aK+SJSU&#10;2GjMUpMftw8F8fuRHrYV8QdXIW7/SsSKYvatQPTeFVLnjR5rEHNgrd63FktJnTe0J4oOb1ui6zDH&#10;Ht6IKW89+6B0xFP45KWp+PjvU7H8q9fw7VtPY8GnLyNkzTfYwztKJAGN2zEPZQkSdkZsRX7YRvnS&#10;1WirSEFrSTR6qlJQn/0Vwvc+h7LUN6SjvkFd8Uz8+M3DiA/5DOUpQs3RZ3Fk45M425uFC/3ZOC86&#10;15+lnXW2NxWXTxTjwkAWroxW4nR3DrLCg3SNzQuXzuDm9fP6NvG25hp8+uknyElNQF6iBADHDiAt&#10;8pD6kEwmsEJLtgxVKeJPuMpfytF9SCIp9CnSkWmSSNrhi34lNzVG8hlJJunwnY7Jl46h6PQ7e7rR&#10;0dEiuU+mJH21yJcAgD6Gz/J7/YntmOLEQ0LEAeTG7MKTT92Px5+4F7/7z//AX/70e/zlz3/AX//y&#10;R9xL/fVPuO+eP+PhB+7Fow8/gPRj2xF9gHOIGxG5z8wPTtk292289beHsOKrV7Dw0xcx/fWn8O5z&#10;D2PFF69hjgQD8z/+O/Ys+BQp+xcJKfuRdnA1ekqTkXl4B26fPYHb4tg51PTUL0Zb2QzkJbyKg7vu&#10;xe6t0/D83/6IP/zxP1CU8pFg+yLeefkPONUWh4mORFwcLsPZnkycqDuCcWkb17Yi6Zw81KXsRHHc&#10;Hpw+ewrnL58XYprw83//Q5/x/Oijj1DJy7w5KShJjZQyAekyNOXHizMXX8JhK0N8CENjrkabKtEa&#10;fUqOkJInUVcGSZEyW0JrdoxNJgtkGGMuVMjcpSAb+bmZaOf6mkN9aG6sQXdfD67fvKriFUyvs+89&#10;YRLNktQQFCcflmFqH/asn4kDW3/EjA9fx/zpH2DpzM9wcMF3iFw2D8eW/ojg+d/j3//93/HAvX9F&#10;buwBfPPZB3jr9efw0gtPaKdN+eDFqVj4yXP44PkHsfKbN/DyE/dh+/wP8doT9+OH91/Asi9exZ6F&#10;n6IyaR/qM4PRXZWJwfp8nOyolqhJoqsLEjmdHURN9qeC6BNIOfIUZnz+H/ijdMgf//jveO5vf8Vz&#10;z/4JScdew9aVjwkZVTg/VI7zwxU43ZmOM13JGG+PxbiUZ3rScPF4MZqSt+J0VznOnezG6u9nYtE3&#10;32DjAvlndmzCW++8o1MrxRmSBEpiWJQcIUPXXu2QhCOcIN0vlEjOEhaEZDp+Gb6Sjx00Tp7RF2kR&#10;cTpG/QmVLYSIXykS8TbYU2Mj6uS5+BsDkM6uVl3dnEtbsZ0rEtqFVUmLmQE4iXLn0b2i5GBECcUJ&#10;0UewYcNabNq4AVu3b0PYhpWIWjkfcWsX4/C8mfi3f/s3/PXPf0Rh8hH8OG8uZnz1OT5+9w08cN89&#10;mPKO0DHj/Sfw3vMPY9HnL+O795/F0i//LsnmG0LQC5j/0Qs4umEWojf/iJCVXyLv6BYJm9NwXBLD&#10;S2ePY+JEMyqzvkLS4SdQnv6WOLg3sWP9k/gPsYb/+A9Kvvze3+NPf/6dWPLz6CjeLXSkobdkL871&#10;Scf05aAlYzXOD+bj8skqnOmMx/GacJxqL0JjVhgS927Cgq+mY/HMb7Bh+VK8/PrryJKhrFA6Jkdy&#10;kELxEfzh2SF09CQkUToqMUw6RYY5hsXpkvNQdPT0KaQlOzlaKSnNS8fY2BAuXDiDy5fP6hs9bt6+&#10;hls/cb2xi7ggxA6PDGL8zDguSf3KtQt6MwaTQHZOx+CQksOO4Q2LerNitgQBZQWSEPfrE2hnRXwf&#10;QVt5odIStWoBDs39Vjvmj7//nQQLUViwdDl++HE2+Iqvhx96EFM+Eb/y98fvwZevP4E3nn4QS6f/&#10;HUu/ehW7Fn2E6O3zsfSLV7BRorSQFV9jx7yPEbV1PmrSgtFemYVzY01or1mL6MMP4eC2x7Bi7l+w&#10;8IcHsWrxozqEffT6fTKO/l6Q/TfTSTLeLp3xEC6dKBU/IxHOWD3GmiPQkbdF/E0OTrUmqp852ST0&#10;DDSgIf0wSqJ2InjNUuxcMBf71q/B4sWLJKRNQUZ8hCaI+SkSBeUlazCQHC7Dllhp4tEDSJR6TOh+&#10;yYtmaQSWLp1IUnitpaWhEhOnj+P6jUv4hwQVt3++oT/4lSvn8fM/f9Lta0IGHf3VG1dxVYavmz/f&#10;lIjsglB0Hicl7G3qYYY+gHauquSQw5sc9YnowmQ53xWckxC4q7tVEtNcFJdkYO+SHxGxdI52TtD3&#10;X+Hf/+3f8bvf/Qcq8+KxePVazFm4GN/Omompjz6GKUs+f05oeVA75d1nH8BHMrQt++LvEgg8jLUz&#10;XkP4ptmI2TIb+xZ/idT9yxG3azEOLPsG3dWZ6GvagvTEV7Fl9f3Ysfav+M///D8oSXgBy+c/iz0r&#10;7sdQ2XqUHP0CD93/O+mY/9AnqD5560EM1RzVTrlyqkl8TgJO9lRImYaJ7nQMVgZjuPIYJka7dF4q&#10;NCICR6OiER4TjRzJJfq625CdLnmGDDvVxdkoliy9ODsJaTGhSI4M1tnjVXO+0Zsp+C4APk7Bt/9d&#10;lCDivCSspyVhPXt2VKz/LK5eZUf8LB10BRfOk4hz0lE/4ap0COm5JB1x8x+39A0ZXE7xsnQKO4Y3&#10;YDT1iO/p7ZeOGTTv4pfOqSvLcZSNjz9/HbPnil85sB333c/nX/6MHz98G1HL5yF08Q/YPXM6/iy0&#10;0M/UFKdj6XoZGVauxnfzF2HqtKcw5e/T7sGzj/wFj9//B7z1zIP4+o0nxbf8DRtmvYkfPnhWqJmD&#10;r954GuEbfkRJzB6kHV6H6oxjGB9uRU9NMPKS30X4gQdwcOejyE36Gu1VP0oI+AJ2LHoCbSkzEbf9&#10;DSz7apozrP0Hfvf7/8Brz92Ly8crxdeUYawrB1WxCzBUH4+x1lgMtefoD8Vr69duXUV9czOi07MR&#10;myGRWlERJiZOalZeIgFATWmeBAKS1JbnoqooU5NGzhpnxhzGOefH5yMY165fVI2fGtROocZl+OKP&#10;/7MkrpevnFPxWsttIePixTPaAZekg25Jx7BzbstxdPz0M3wFLzvFyMx9sXPqq0rQUFWKxuoSfPrF&#10;W+I3pmPb1jX4asZ0fX/M12+9jIT1S1VHF/2AafffK9T8G+pKs7Fs8zYsXrsRc5atwrTnXsSUh+/7&#10;I5586M/48IWpWPTFy1j02UuYw3dwPf8INs5+E5G7liFfcpekPYuRvGsBKiRJSg/ZhJSgBahNW4L+&#10;hs04tu8hDDQtkHH9Rem09zH97b/geNV6pO9/H/+4WIGiIx9px/ynDGWmg/4dE51JGK4Ow2hnHjpz&#10;N2O0KRLNSQslqEhXy6WT5Xs1iysrUV3foHerNDQ3ordLypoKNNSWY8UPX0vn5KCno0GHmbNnJBiR&#10;HzgncY+e45wkp7XlGdLRl+XHnsBZ6dSJ0yM4M3FCOol+ZUKJ4b6rMpRxgpL+hR3K6/RXpaNICsUO&#10;5N9Ev8Mb/Vr6+tA6MKCdo5ORA4P6NzXVV0kiXImZ332J5Svn4Mjh3diwbiniokMlhchG0sbl2jGh&#10;4vzffnoa/s//+Tc0VuZj5bY9WLJhG+at2ognX3kDUz6W/IXT/uycdyRsnv3Bc9g8+z3UFSRg8/fv&#10;4OCqr5ByYBWyD69BZvBaRGyci9yIHYjfPQtZR+aiMHIW0sPfRkv5d3jh6f9EVdrH4tD+HZGb3sSL&#10;0/6E7z64HyXh7wuBjyu2Vku+elycfyFONBxDQ9JSnO9LRmfmSpzuy5Z//oJaL3+E3NJyZBeX6kt+&#10;GpsbhBQZ7ga6cV5C9LKseHXSF86f1gtYZ8+e1B/10M7ZuKRD1zgiJLm7dPmM/NCn1YcMdjfj/LlT&#10;mBg/rh3yDwnDObtwXT7PjiExpOW8dNoNZwi7LcPbT5JTcWjlupZcmIezwfalEXammG9p4nweE9Mf&#10;vp+B9eslSZZAga834Rs2Tp0cQfLmldo5R+bNwjevvqABQGNNMdbs2o8V2/dg/vrNePK1tzHl3b/d&#10;LyHyPbjvz7/He+Jf1n33Dr7/4EXMePsZ7F/6MQ4un46C8M1CzHwUSuJ0bONsRG2fh9LYzahK3Y0D&#10;yz/EV+/9GaUpX6CmSMLATffj3Zf/qP4kNehTbJ37LJ6f9p8oDf9I29gpJOf3f/hPnGqRnKYrDR25&#10;W3D1VBVO1OzByfYUfT1iX08HLor1s1PS8gqQUVCEiupKDA/3Ghrkx43dv0E75Mw4w9uL2gEk59DO&#10;H5Scc9Ixh7fOlfpZ8TETsu+8vrHvnORHE0INxY45IyTRr7BjuOzKeemw89LZNyUI0I4Rca7u1k/s&#10;NAkAhOTm3j7tmE4nbGYHNUi+09hYL6rD7B9mYuO6lZgQf5STlYapjzyE1597CsmbViB+zSIcmv01&#10;Vnz0rtMxpVi35xBW7NyPRZt34dl3PsaUR+79Ex786+8xVxLKV568VzL/VxCxc4Xe2fjqEw/g0JoZ&#10;OLDyK0RsmIljUg+X0Dls7VeI2/mjJJvLkXVoGYIWvYncyIVoKf0GO1Y+jrnfPq1f+IJkvg/dz6js&#10;3/HS03/EsV1fqp/hUMa2U63J6Mpfj6aUlTjbHYPmxPkYaYzFhAxJjYVh4hcuI6ewWJVXUoLisjK1&#10;ZP7gZ+SYzQu+FqrOY+LUiI79HMr44+7d+p34j3MyVJ2W4XWjduSFC3TuZ9HX2YgzQgj38cfnUHZO&#10;6ozKrsr30bfxeL5mi89bmqFMIrX/+kkfZZzg3J1Q0yzOn5Tw4pZOaA6PoKGpTqhuEjVizpzvsHH9&#10;an3nWV5OBu4Xf/LCE48hbs1ikXTMj99i9afvy+/0f8QnlWJ78FGsCjqERTKkPfPh55jyxtP349mH&#10;/4L1372Nl6bdJ37mVSyZ/ipCN83Dgo9fxBLxO7sXfSgh69cIk47JOLgKR9fNwNH1M7B73kdozAtD&#10;b438wFVxWPjVa/idUPEHcfBPP/YHvP33e/DNu/dJ9jsVIRvfkdzm33xDGXVg9esYqTmM5tRVONlw&#10;ACUhn6GrIlrfpFSVtUusU4gpLEKOOP2C0lKUVZbpOM+hZ1w6oyTtmLlFSCMqyRfOnNR6SNB87Rg6&#10;8fTIrabTxOGzI06M9OpxFDuRvuOC4+w53cKOucg3KwlFN8Tf3KDjZwgtuvnTDTEa6Zirl/UlrDbJ&#10;JDnMZWobG1DX1CgBSxPmL1iAbTt3SMecRWFBjj78+vjDDyJu3TIcXbUQh8T5b5XIjAbcIMSEJaRi&#10;hVCzaPs+PPvx15jy8rT78bXkMC8+di9mvfssFnzyItbNeBtcwmPmW8/gi1enYd2st7B+5pvYOOsd&#10;bP/hPURJspmyfxnKY7dKALAL/XVpKInbiOee/AP+/uxDKEr9En/8g0Rgv/s31Kf8gL9N+yt+/3tJ&#10;pv74n27HSAz/+9/9O4ojFmJYorvBsq3YNfspnJMfjMlcT0OKzpNlFRQgMz8fRWWlKCkr0R/z9Ngw&#10;jg/1YINEPRzS6OQZDp87JyTJ8BQdvFSHMnbsyjnvSXlW20nMSe0YroEsQ5Js85ZXfo4drj5E/BqH&#10;MnbmTfFffC3WLadjOJTx4STmNk09vepn+Ppi20HsGEaRvBFk4dKlWLdpk07nF+Rn47777sMjD96P&#10;+A0rcHDxj9i36EfM/eBtHUGaG6qxZN0GhCamISm/CFll5ZhSOnR+asmJyygWFZ64hMLjVrItKtDy&#10;kpb5I5d8yqOGL7rbUrfKvYvcfTxeNGTquk/qZr+zLcpxtvN12/2OfKeu5/mVv8MeZ/9ee0ygChz5&#10;6vy/pTT/P7fd32MyFZ24IrJ1q0uTlK6KqZPeY9lm6ixVsr9EtkulbkuK+0pPXjHbcowpZdupl8nf&#10;Y7dZL5O6ltzHY7ht9zt1K3eff7tX7udMWT56FWWj7v5yrZu2UhG3eYwe5zuG+9kmdTnW7vcdO+ap&#10;+9rls742s10+5mz7Sv/jfe1WvvNeQYVsV8h2xdg1p6Sk3ZanrqDS2a506lPyBBjbYRYU1q0BBRqW&#10;qTsG6Wwbo/U31ryhC766BSBv+AJyHTB8+xQa1l1QAuX7Hta97R4g7irZ74VBS/kfWffJMXzusxDY&#10;Nivz+/jXLRzeOlV80h8OrywUlA5UYnTaJp/htkraWNL4WVfj57ZtdwzVgmGN0CcLyWQadSGh0bh1&#10;Y0hew7fG6RqpW9dSDZ3bPJb1y75tV8b41HDHZL+t83gtXVWw1GPMeWiopjSf023n82rU9jO+Y63B&#10;223n3PoZLwzmPKbuHC9A2P0Kh0cKjiMFxvUoF0Wmbg3JGp41tsklBsyShiwljTgQjMlkjneB8bXb&#10;c9l2z/ad333n3+YDgqXzP3i3jdcwpfm/XQDMtmv83Gfq1uj993sB8B6jMEhdgXBkQfC18zinTWEQ&#10;sVQ4CIPT7jPgfynnWDGSwH00HGPsLC+rRy932ieVY7SujEHabRqXAmIh8LSrgWvdNWozUpu6a/ST&#10;yBq9cy5+zvdZb/3U5TvbVM7nT0lJY3cAcPcbsc3+DQqDLa247WvjOa6iShQAjDUsR1L3tTnyGqTP&#10;EB1Zg6X8jDug7g2P/CDxKPB8fu3y/brtlPr9nv/BK2PgZp81dv+6Pc77mV+TBcQFQetOuw8ESupa&#10;st05xsJhRWP2QqHexJFto9RYGeYEtjtt1mB9UqP1Gr35jsm9gEgMyy1FYixa943uDFuMkZo2a7Cu&#10;4Vp5DVjrYnSB+1yjFGN02lXOsZVyXm7TSO2+Kv2MMVzv53zHOOe03+X3Pb7v82/zO5fTzjavzL4A&#10;YNjZ1mBoSHYUtm3uiOwYqGOkpry7J7LHBu6z7eY73M9bg7b7fPIca0r7t7qfMf+Dd58xZmPgXoP3&#10;tvlvGwBo4O72HZLjDQhOXdo0fHLqtlQopO4FgjJA+LdNJhqu6xWsQZttn3Tb2adyjN3uc2QNyFcX&#10;cHxt3rpjqKwHloFSQ7qbaHxqZHJsgCF6jZfbJuRxDNPXbmS27ed4jCndfSKn3Z7bfo/d9j+HW/c/&#10;zlPX7/ffb+XxMHfKNWr/7UJbikH6jlFJvuAc5xquf2lA5LYb/ul5fMe5bV5xPw2bn6Uh22ONoRsj&#10;53GsszR5BA3aHuMeR7HdGLwZ/VlnOw3d6w3MMQ4Qso/bavBOm/UGJVoaOEzd1R0wiDErELbuGLu2&#10;TeYBtD1A0ulq6M7xNoQxYlhiILBG5e534fDtCyjVKH31AInRmDpL/+OMkdOw7LHmOGtsXqP832oy&#10;Y/+tqp6kzap6/NpvaL9mgTGGTwOkYfp5AIHAGK1rpNbofZ/Rksd4ITD7aIS2bo9x27zntUZv6/77&#10;WJr95jtYn0zW0AONnmGRkbPtGL+tq6FLnR7E5y14vGzTkO0x1jN4YZgUCj/5exNj9NYr0CPQiGn4&#10;XhEK51jHyM3x5tg7QyH/bRqsHdm98u5XeY6hUbglDcTst9vWWO0xXvmP0P77fruuOQZq5e6rHvce&#10;R01u4HeTPS+hufNcLhgsXd3Z7udhXEhc+dr1GAOTaaM3EcN2PuvC4hivbhs4jNw6p6/ddiMz0ge0&#10;iaFNVvfKfs4HiPxNFgSfF6A8xu41YjV8Z79CoXXXuAON/dfkhlDmM+pBKG/IJMamRi91Gq4PBl9d&#10;YBGD8wJAA7RGTo+ipd0OgMK2U+xo775AWWP5LTLGM/k+anIjtPU7jdsYYoCR0qC13dMWoMDjFQKn&#10;bmCw5d3PQdUEKHCfljy/Z7v6tAOMBUNBoDywmNHd9UB6jK/uQOGrGyNmWcy6s611Ke8ma+A0fJsg&#10;m23TpiD5zn0RFX0nUNo/plB6vYiFQ6dbtW4M1h8UGrBnWwzX3TcJHDRyX2It++3xbGfdKVXa7ngH&#10;W4ph+jyFaLLQSNudeqBRT9ZmpfvEOIwRuu3uthn5vW2mnFxeo/evG0P1bauhmtLWdZtG5WnzlWp0&#10;zvGOIdMY9XhH3FYD9bTXjl/3M2g9xtZlnznG1O0+u7/2FPe7nzfH2bpp97UJCCzNeb26rsfYdn7O&#10;8TAXHQgMGCYMswoMjbz7XENWOXULCEd71gmBtjsyUDigOKM6Dd8aPOWFoMT5Hn5f7tAF/LBsNaob&#10;m3E0LBSfff0NYnKLUd87iKr+UZSMXNBz63nuAMDd9hm0yGf03Bdo8IF1x1BtaQDgfuMdLAjWoO1x&#10;nPWx7ZMrwBvQ4B0IaHS/Fg5Z2fBJ687xvyYagq+upWvgpmS7MRiVtNWIap02NTIaqrY7206b3U9Q&#10;eDxLu99sG4O1Rsu2Os82Zbd9kmP8tkU8xh5n6sbI76Y6gaPuNI8xx+lntc2pe+RtM+f2C8m8IFgw&#10;LChOuxiirSsclLQFSj2CyHoL02YAsKUFg8br3TYyXoH16hNn0dhnYCiW7+W09Oxlq9Da14eC3lHw&#10;Ymj+0Hnk959GXmMHDh6NxBdffomgozFo6htAVc8wSkfOGVjEqH3yQSOG7MCgANCw2e6UricwpRq+&#10;HGsN2x5vjnHbfXKM3l/+AFDGcKWu5a+DMZkm9w40UFNamRGeEqOUbSrQyP0N3l80Hi2dY+x24H7v&#10;Ng2NdTU6MUKvAfraHPn2a/263zF3yLZPsr+enw1o80q/747P2c+4n/XB5MjnYVw4jOyIbkpP/mHr&#10;zj5bV+/B0qmrd5HSQuDzFk7phk0iBw5tF0P2bcs5aofG0dlUhfLCbEQf2Iwl33+G6IR4vYO7oX8E&#10;ZUNnUTh8HgWiwsEzyGvtR6F4mQIRQcptHUBRUztWrlyBJRu2orazB3XijcqHz+itIhYaf0AMADRa&#10;mzNMKg8MvhBI6zRSs22N+H8n/5He1rVUWcN2tqVu9pl2b93IHGNBMV7BtKmhy7aO/k5JQ2R7rRzD&#10;EEcNyGkzdTe0sW1WgdvaFrD9r1Q/4RiulKxb2X3ebe/xd9v3rzT5Z/33+TyMgcEfDivbZj2HhYN1&#10;nUly2ggDZYC5pFB4vYe5l8kFxQ2RbBmoy2g+cVrvK+Yz8f3HT6Cxqxf1HV2oaWlFRUUpko4dwpZF&#10;32Hnlo0orW9A88AQKgbHBZpz4o0EGtVFBcinnpMoa+/F0cgozFuyDLnllWjqH0L14ClUnJAcyQeO&#10;C8Tk8noIq0Cj/1dyR35uW+PWNqddwxnuk20as5/Rs+4RDdXX7jvGhEwKg/c4p7SiUWhdDUXktPnk&#10;OS5QroH9ugKP47a3zW7bNuspvO1++z1lYN2q4cyNO9r+t1JgaPwWFoXCgUE9h4zyCgnrTqmQOKUF&#10;RSHweAovFDaXsMd4gdAk2gmJbKhkADIjf/voaZy7cApjZ87oEjVjZ89h4OQomnr7jXr60Chq6OpG&#10;XWs7KmqqkBZ3FHtWz8GGRT8gPSsTHSMn0DQyLqHZWRSI1ykUiAgOPVGR5GtFLAcmUNY9hKziUoFo&#10;KUJj4tE6OIzawZOoPHlhEk8TaPj/M1gUBhqxGKAxbAOFWzewWDjoQfyM2ic5lsf4tRl5j2XdGjyP&#10;9W2z9MrZN5k3oMH8Wt1bevdPtk+3PfX/X6lh4oaIpZG2CTBst/tNOdnn3GP08w5odh/bFBgfIBYI&#10;wuGIYZGBwso/vPJuu5AY41eALCA+IERSljvtNiSygHhFI20/MYaBnkZ9BJXLgHLdolN8VduFc+gR&#10;j0NgfPB4IKIaunpQ29aB6vo6FOamImz3Gmxc8A0OBu1Au8DQNnISVeKJCAzhKRZ4ShQgGTj4/4+c&#10;R83ACV0N5uDuHdi8dTs6hkbQ2H8cVScuoMrJZQwEUgZARCDc0hi+8RSmzW6rUUvdlAYAY+hX1chM&#10;3RieLf3E/QFtvzX8oUH81jbbbutWdxqf//a/khqnY5D11mgdI3f3icTb+G2LzOelrsf772vU8rqU&#10;9ntMm2m/8zhf3ffdsn3G/5w+YCwoxnO4xs9tLR3Zut1/hxQICccsKL7SyM42GUAMMATDlr4k2ql3&#10;CTAnj3djdOK0riXF1abHztLTnNXVpwcEIj6/3SwJ/t1kQVJP1C0hXWcXaptbUFlVgdSoEPFGc7F5&#10;6WxUCljtwyfQcHxCwDkvv8kF8S6X0DB2CfXUqYtSv4hWCRMHxcslxUVj+bJlaOrukVBwBHUnzgo0&#10;FiADg0q9gAWBbcbwFRKtCzQe49R9LLXuQmNHfysawa9te9sn06/tm0yuQXpKv9Hb/xjT5j3eNXDf&#10;Pn7eOYdryDRyt82v3XNs48RN336rJtnv25Z6U0A7S6072zyXPeaO4zztRo6Hscau0IgX8QPAI3M7&#10;uafNgiDGbWAgLKwbAAwsrsdgYu0tLRxan0SVopMTp9DX3aiehet7ERhdLVDEbbso25DILm/IR+4s&#10;LLbeIu2+Nqeu+xyPxJCuvr0DNQ31utpS+J712LJ4FpITovXxvfbjp9A0eh71oxfRdOqSqnlcciwR&#10;gWodHEFxVRWyMtOxdPFi5JdVoE28Ub3AVyP/p0LhM35T97b9K9HAqLvts8kpY341Rm+yavfZbafu&#10;FQ3HW9p6oPHqKC+yBmT3q8TI7HF6rJVjhN7j+Fl7jGl3z+kzZs9xKs95mmTkt8bttnll9ttjvNuu&#10;vG22ztLIPae7Tx8g80IRKIJgS1cWBlOnwZuQ65LU3TYjtnmh8EzFOjJTtW6O4CbblzF8fECAadF1&#10;dMyCeHwbyFkFhvCwzcrCxLUPmglOoBxYrCw8gVB5QarvlNxIJxjKkBJ1BHvXzsehXRt0CeUOCela&#10;Tp5Rr9N16gxy2wbFE11Gk0BEoFrGzqNHPGRTcyM2rV+HiNgYk08Nj6FWIJssvKKh/lqbNWaFgMbr&#10;bPtKbfOO+C4A3jY3vHG2HdFIbPlrdSOPMfu1BbQ7RultMwZo9tnjfcc4pWu0N7XuPYf9vNvufqfX&#10;wM05rvlt+9f/lXise7wfMObBIy8cpq75hhi02Xb3Kwiy7VeKfDAQBJEFwtTtVK0LyGRiTlAtZW9P&#10;K0aGuxUYCwiB8cJi1mQ1oRrzGxuytQ4MKQQsbd2CRDC0ndsOLN79FPfzuECI1CN1dKKuqUFXNAvd&#10;uRrbln2PgvxcCemOo+3EOFrGL6DZ8UKEp9FR09gFtB0fQ+/QIA7u2YUNm7fq6pnNQydQJ79JICRq&#10;6IQjsKTBe0SD8QHANjEcykDleg9r9Lb0yt3vGh9jeBoM6zQYnt8A4DVQt7RGxnNYI3Nlj7HHedsD&#10;jwnc9rZZgOz+wNLUm8/eENnjvPI/1hzn1D3HuJ91j1FgFALHE2gpcbtJyg0AmqTT4PUYs88HRaDE&#10;yPVYhYRwTA6EK4n3WWrSbBLnalGNiCN1Z3s9hgY7dUEwryeh7Bt0uLweS8ISCA5n1hiq+WBw4PAD&#10;g6WFx5a23dbZ7si2qTwwNUp+1NDWjuqaCiQeO4Ady35AVOgBXTu+XbxR66kLAo8N6S6jcVzyIvkf&#10;mR9x+nxodBRRkZFYuGghWgTKVuZT4r3qJWzzQSKGaWQgcY3bv86OvnMfY35bN7JGQ5lt02YAsNu/&#10;JnvcbznePcZryIFGbbbN3+Tfbg3bPc6Va9T2fP5tgXL2y3fcuS9Q5tgWkQJjvYN6ERHrBhAjb91A&#10;4HqIQCDuDoi9ZuHMItnSpyuaIBvPYmaS2sYvorO1RpcK4YreFhaCYEuvbLhm64SG4vvCxs+f07bj&#10;okHJd/pOjOqMV5sDgPUiFgiFgyWhCADF7vPbFvFc9jNWXF+msaMLdY0NujLtoc3LsX/LSlTWVKFD&#10;gGgZPYuakxfRIOA0nr6CptMmL6LaTp2Xv3Uc5WUlWL1qJYoqK9F5/CSaT56V46/6PIkxfmPkrtFb&#10;INy62XYNzrv/t8gaopE5Dw3J7vM3Mo88x9nPmG239Lb/T0QjVp2bpM3Z9rXJMYH77lYGtrWcu6mf&#10;N8A4MPiD4YZPRlJXSO4MpSwk6ik8ovHbUqXthEHgsCUTX4HDnW51ZpRkX9fouCb8XDFkzEn6LTQW&#10;DteTEAwDiN22MpMEpn6aK7JfuKAl2039gu7jOTl5wKUsCZMFwQLiV3rUxsmGSdp06pp1j/h5gtnE&#10;18q0tqK0MAdRB7dKbrQIKYnR6BweQceJUzpYtAhArRPUVbSevqoQtUhI1y15UU52BjZv3ID03Dz0&#10;jMrxkks1yjEmXqcIxDVn2zX0QGjuJgOArRvD8dYnkxqWpx6434rG56v7ybR7P+u/379dS0IQcD5f&#10;u7NtJAbv1Fs9dR7X6j1Wz+fZFrXK+e1nFBgLh5ELy2+RhcTnGRzZ0MpPFghPqTNFTunbdtQ3cR5d&#10;7XW6BhKNmSIsDMFsnXLhMJ6EdUJj4DDATFw09TOXLqi4bdoMPNxnZNp5HgPSWRwXSPtO8rVB4pEc&#10;CKxnofdRMBzdAYxTTqZAiLioVmN7O2prK/W9HHxNxKEd69HOJYOGT4rHkbxIoGmVUI7hmgIkkLSJ&#10;V+oaP4f+E8dxJPQIDgSHoH9sHO2SSzWNi9dyAPLKP1Z3Rnu2S92AYtqtEd5Ndr/fcRyNPSWNzRoc&#10;jc8cJ6Uapz3W2WdL+3mRft7u0895jnPqvnP7tTufc85v9/26eC7zGft3230835TSsfNTAyGYTBYM&#10;A4MbNnnDKQuEeg6nzbZ7QZhMTHADy4GJc2hvqdKFwGwOQ1g4jewFhnK9zHmtUwzF9OXHfjB4YTnn&#10;gYZ1A48pzT73OH7uop5/9OwZDI2fRs8J44naHcNvZ90LgweOyaSfnaRupd6MuVFXF+qbGnWC4ch2&#10;M8FQVVeNzpET6Dx1TnIj5kNX0HH2KtrPmJLqmriEkYmzyMzJxup168B3dfEdZi0CWJPjeWjotgyU&#10;GppHNKbJ2lWBxugxct8+2+Z8xneso8nafrvsZ0056d/0r3T+1443+3zA3BFOWUm4xdkqSsMorwiC&#10;A4UXEHO12rS5UPhffwgExNa9GpDObm0o1xX0+E6VodExBcaGZhYSll5oLDDG4xhvwW237kLEbbbb&#10;0MzrbQiL9Uhst15sTP4W+x2uR+L+szghIA+OnTLvjRlyQHBgsFCwtHVeqwlsu5vaCJB6o37xRr2S&#10;G7WjurIUCWFB2LniB6QkRAm8AxLKnhZYLqPj3DV0nr2GjjMS0ok6pN4lQHEgqhUAN27ZgvLaOvSK&#10;N2obv4AW8UQ2F1FD19JjNDRoz4j7/1Vt5255ticx1vOObN1pb9PSOd7T/lvEz7bpZ244pdlW2WN8&#10;7Z7vcNoUGB8cAgEBMR7DhlgExdn2QWFACCxtaBUoC4WC4AHHtvv2eSXH9Z2aQGNVPm78dE1zGHoV&#10;GinhYN2bz7ilOc4Fx/VCxuBNu4GCcBhY3HZj/AYi62EuOEDYc7piu/VENtQzsLmhH6Hkq2X6R81E&#10;gwUgEBK77dWvHWvrJqwb0OU4W+iNGmqRnRiBQ5sWI2T3Rl2WuufkKfRMXFB4TG4kOZGUrDOk6z51&#10;Bl29PTh86BAS09LRf+q0ei9C5I78kxi1T9znb8RqnBSN0TE6a5iExbQLNLbdJwOSd5vGy7rbbmGT&#10;dm0z+1W+cwe0a93IAOOW5nPmGLfNaffUFRiFgjAIIITDDalcqWF7YPmf6A4YPKr3lPXOhTyti/pO&#10;n0FlUbp4mFt6L5mdPrahmRcEW6doyIHt1riNvN6FdQOEhcWW/Lw9luI52GZlz2VhsTp7+aIPFgsM&#10;jzffaaDkueiNeGtPl3ojF4h/Vf9VORDxlQ98kWMrc6PuHl3PvbQoG1H7tyJo9Vx9kRffINpx4rTA&#10;IzmRA5GdYKDHqe3oxICEnYlJCdi1Zw8GJAztHJ0Qb3XNMVYra2TGUNsnMTSfgWq73WfrXgV+1rs9&#10;2XH2+26gw9fu/YxRu/P97Z7jrVrPX/fbpng823msyvn8lBoBxoZSfnA4+i2A0Mi1dLxHnfzgtl3l&#10;gGBLc03BAGLh8F6Ea9BtAWb8DEpy4vRll3z1Ha9TEBQm4fQiVsfHT+mNmTZco3Fa47awGGBsO+tm&#10;28JgIDEGTVlDt16GbV4YKQOB9SjmOMLC0sLDffy+CSfcs/vs8fb7zbH8HjPBwbCui28zFQj4juI7&#10;wPDobjDpjJuUFiAfROqN+tDS2YGGuhp9p8u+NXMRfnAXOiSk6zw+Kt7oot4OZPOhTgnvNLQTkAZO&#10;jSOvqACbNm3SG2A7JQRsF4jazonhOYblZ3wB266h3xQjt/uNIRux3X+b0nM55++Q0t1v5X5Oj/XI&#10;tuvn/D7rtqv0HLa8Kf+3Oa5TBoZO2XaAEVAkafyt3sMHiJRWNPrANu8+wmIAEVjG7dXqQFj8wemX&#10;WLsgI8a8i1lgGRJoaEw2h7GGS9l2CwSNkEZu4DGgGCCMUXKfPcaUxrC9XsMaM2Xh4/ewtN/FfTyW&#10;oFjPYku7z57D1lkGQuNtY2k/T/HvGZO/jQNF/8lRxyO5EFkwCFag3GNs3YZ0Rj6YHJBaJTdqam1G&#10;UW4aju1eh30bF6NC8iR+X+fYWc2BupgLiboFom6W0jZ05ry+H3vHrl2obGxCz5h4Iwn12iQnMsbr&#10;jvh3GqwxRmuwasDcdkqfQWubc6xT+o69y34ru69DDN8cKxDYfc5n3WPdfYFSYLwwTCY1fJYBnsJX&#10;WnmhkG0FRdQgHocw6JVq3fYCYmWO8e2bEGBOn0VJXjJu/vyTvvdz0ONFaLhWNGC2221CQIMzwPD+&#10;MmPYxvhcIz9zyXgDu01xv/kcjzPwWAitdzEQ8rzmfPycFxgre07Kfj9zGy+w9rtt6f28d38gjHxN&#10;Df8+ztj1j445gPw6NH4adOv2mM7hYRHbXI+kIPUYb1RTWYako/uxd/18pCVEoHtkBF0CRvuZy2gX&#10;L9Qm4VwbvZCGdpc1B2I4uPfQQaTl5khOehod4qHaxROpNxBDtYZoDdprnJO1/f9LXRduTdo2KTAW&#10;ABq/d9sLiIHBud9JPIZps6XV3QCx2/5tvMhmt1kfkBymMEtCMgGGU8kMuywUFhqWLizG89C4qZ62&#10;GvS116K3TSTl0EA3xs9NSHh0pyFTNGLjNTgJYGfFDDBe78LSehcLjDVya9D2/Ny232MhsfusvG2s&#10;23Nx21eXv5mlDxyBne8qJ7Tm3GY/PzMq//uI/A59fOtzADxeGUhccBgCetstPF75wjreV8cJhsY6&#10;5KfGImTLMoTs3oSuwUF0S4jWdvoSWiauCEASqjHncXIjAtMn37Npx04cCg3D0PgEOsfPauhjAbqb&#10;sU5Wn0y/tv//63kUGOM9vN7EI9mm8dOIzY1/bpt3nxq/HO9C4pU/HBYMeyWa3sXbZsv+0xP6xlCG&#10;ZATBygsMQWLdhkks1QuIQfe1CzAdNRjoqMNAZz36pVSAFKIaI6n3dTdj9PSYwCSgiVEbb3LaZ8g0&#10;dOtprGex+Yi+aF+M18gYtBcSLwzeNm87vYW+F56f98yu8Rjdx3M751U529zPv43HW7E9cNscayYa&#10;eCeDAcOFwoJixZDP3bbHeY/htj9IOtmg14360NzRjqqyfMQc3IadK+ehsaURPSckHxJYeOfC0PlL&#10;ulYDvVI7p7tPX8SQ9F1OTjaCgnbpReLuUwKShHsEqeu8MVwasFdeQw7cZ2X3TX7M3T93NznAGDjs&#10;LJXWpVRJ3Rq8L9TSNtNuAPEHwg2vXADcbfeWDa94Ic3dvi7bEpJJclmQHo3bv/xDYbBwWFi8JY3B&#10;lnYk72mpRF9rtQOOgCEiPATHK0JE6bYDk7Z1NODkyWE5J6epGYq512/UGAnLRWfEdwxVSzFyvtOf&#10;f4sJCW1+ZGA0hu5CY8+n8PAcAsQ5PY8YvRj6ucuXzHdJ2znZx2Ps32HPQXEfSwVXjufnzl++7PsM&#10;Zb+X5+axen1LfmdN3gMAIjhu3YJiSzOzZz9j2wmPLZkf8dpRWx+nu7vVG3G6O3jLSuSkJ6BLjuk+&#10;dRYdkgMRji6bE7GUMG9o4iyqqiqwf89ONHZ0oPfUGTlOjvUY/68D8a8U+JnJzmHaui/e1lKB0bxD&#10;JQD46sbAbal1p3TlhcTWDSzW+G2bu+3c7+RsW9ltvQLtaHDiDKpL0nHrl58FhnEMj7vAUPQkDMdY&#10;mtFfdIbhk+QxYhQEpre1Cn1tAg0l3kbhEfU6ECkwDkwWnD4fRA44jlzI6jE81IszdnSnkdK4HQMn&#10;YBPy/YTDhm8GFhPOMXQ0bfRazLk8YZif53IMnwBJ/bwAQwAIFI8xnzV/gznegVZ07hJhMVL4pI1/&#10;k8Io0nYp7Weoc1cu4Ywcy/DOdwH2+EkHBguNW7dy93m9lYXI1i1EQ/pmMHqjNnqj9laUFWTh2J41&#10;iDy8C61dHTph0CPAdIkHIjwESe9ckDZOBLWIBws5fAClldK3AhEnHToviCfyM3TX2E3pqV/039+t&#10;dULB+k3dVjnHadtF026AEaM2YBijvxOMO0Xj9t8mKPQeXjjMzX52ezL53eckx+o9TtLOsl/i21JJ&#10;+m9ISHZcgOFzLwTEJv5ecCjWzaguhijGSiPvba1QWPpp/A40/V44KLZ7QOptN8dpKduuFzLH8PPu&#10;OUybAtdZh6G+Nn21nUnKbchkwicaJeEwMhDR8Ck1aKc0HkCgEeO1bQYax8MIHDyGALLUY0QWAJYE&#10;gq9JJTgKk0iBpuR8PLeKx8uxrCtg8hm7j8dZmZDujAxa4o1OCEQEwwHmTnBYej2PlWnjPuuJfDN2&#10;GtJJfsS7xjs7UVtViriQXTi4aYk+LsELr4PnrmD40g3RTUc3MHRRts8LXD2diI46hsycLLWb7olL&#10;EsoRIhq6AYZlj4XBgmDrhEXFY8yxCokDSo9TV2B8oIiHMR7Clv5QTCYavS1/qwiHKS0sBhCqxbkJ&#10;kFeX6ZIz4o/h1j8YkvmDwpHaguLWzRV+C0+vgEBgFBZ6F8LSKcauEk9BqfGb0ngaC4AA01alIlD0&#10;VHo+K3ou57h+59w+cJzz9TNvcqCkVzp16oQaOMVQzhi38Qg0VmPYxuCt0WqdYZ/so/exoPD/tF5r&#10;MqjU+EV22xq+Ce/M8SqeV0sDqG33fbfzd/jEfc45KcI/KoMUc6M+AckLj4HDbpu8yD+Mm1w6CSEA&#10;8f2U1hu18u7upjpkxoVi79q5yEyK1ffwd4+fQ++5qxgaF08jZe/5a+i9cA09AteQ5MCRkccQmxAn&#10;edEYuk9fUIgMKEaEgzBYKTCTSTwYSwHmmg8YI2+dsgm5f+nKHO9to6fQ0oGAdZbWc1hxP8FgXUHh&#10;fUzaZtqHz5xDdWkObvx826waI50SCI0NySwwts7RsEfDMQJTLbmL6xkGupxJAAFmQMHxAKTt3Dby&#10;g4J1eh0LEPMjQqX1Kv0eu5913/f5voP1ep8Gu6TsasDxkX5MSH5kjdDIhFVqvFdcQ7bexOZVBIjg&#10;WA9iIDHwMITTkEtBNPtNuMZt2afb5vt4rIZkzmetfJBwP7cdoCkDpbTJ30cQGfrxOJ5Dp7ylH+iR&#10;ej0g+cuGcAYU1q3n8ZfjhTwhXYdeM+rRkK40LxVhO1ch6vBODdeGZaA9ceU6egSeFol42sWe2iU3&#10;6jt/VW2qqFS8V3ysADmE3tPn5Tg51g8OT13Ua8tLTkhmwXBLFw4vIBaMBmfbyoRTTt1uO20WDG9p&#10;AdGb++6i1nPX5Z87j6qSbNyUHEav5jtJf2BIZvICwmImAMwILCGZGG5fW6UYrxizGq4DiyM1YE9d&#10;wXAMe1Jxv0JjSvUeCoe06XcRUANSbyvzp3LJoxgSGqDMMeZ4PZeckzDx+wcFHJ+6G6W9AUP9HRg9&#10;dRLj9CIM38QI1fDFIN1cx7TRWI0Ruwat7Sxp8BQB8YoG7hxrJghcWUgsALbO4/Uzns/6IJM2Qm6/&#10;k+1W9jz0jLyvjpMi7qSC9UQuJL/uiVyA1BuxdDxRe1+f5EGdqK4sQVzwThzashxlZUV6g+nAucvi&#10;ga5jQMK4vgvXMXT5pkAk3uj0WdQ0NSI84ihaurswoBBJu4VGQCEsPmAUAj8wAr3IJLLhlNT9yklk&#10;PYcFRctJILGehSIwnKO/8cs/cPu/fsHIaa4M4164tDNm3lv93dDMiKM9YaF3GRBgBh04AmHxyngZ&#10;whEAi7YZIzd1I55X6w40FigLhwFHYvCWcqde6albiOidCJE5jwWKf8+QwEMRpCHRQG8TBiVPGh0d&#10;0QkGDaWkDDR4NXpCYQ2Whu1AZreN0btQWdj0s6w7HkchcQzeK37nmQsuEAqNIz0HP+ccZz0Qv9+K&#10;nzEh5jmfJ2LY5vU6k4mABG7bNlu3IZ1OLkhe1NbTjYbGWuQkhuPw5iVIiQ3TXKz79Dn0XZR8mSEX&#10;YRJQmgdH0Hf2opxjCIWF2WhobUE3JyLOXXM9jAXBegrvtp/E2LXdm6w7slDcTS0UoVDvMhk0151b&#10;yKWUP25w/DRu/dc/BRrxMAIGR6bA+8hcSNxpZguM8QgMx2jITljmGKQaungIA5PA4oz0LjgOUCwt&#10;LASE2/ystjv7uc3z6HE8r/0ewmDhsd9p263ofQxEPc30SISpwgOUgUo/p98v3qhbwrluAYgw9Rig&#10;hh2wRk8OCihmAsCEXs7ob43XqVuPZL0Ej6ORX7hy2QeMVwqFyMKi7ZwgEGDYzm3fObnP+Q5fu3NO&#10;C4s9n3u8nJcQyTb3M8xkXw6fGkf3cdcLeUExgPhv2zbTTogsQBLG2VK9kbkNqLW9BWX5GQjdthyH&#10;t69C92A/ek+Oai7UJTnR+PXb4pGuo1thumpyGC8c5hFWka/N1G1Jw9fSOS4QCsrmI4RAtz1AuHIB&#10;MQ/6EBIjvf9IdFyM/icB5mcRQWFiybCMPyThsGCY3MUFiPkL1dVYKipGd3MJelvKxADLxfhMiMaS&#10;MjDRiE0OQqO2EAwwWdeE3bT5IFKQGEaZUo/3AGc9mclRPG16rEjBmQwebhvArPex3smIdeOl7Gfs&#10;30uAhnuaMCJiOdzbjCGRLUeGunH67Gk1SJUPJBqu8Qjc5swa65y+9hm2Y+j2WBo2272gmWlsOZ98&#10;3krb9Vzm3GcumxxM4SFsBEWkEEo799k2F27j5SjrjU5MnJaQbszv2pEFx8BiQDHbBMbCY/c57fRA&#10;NidyIGrnTal8zqi8CHEhO7B3/SLU1NXoY+F9Z68YYHxwiHH7oHDkBWEy+SfrLiAWGC8cbt2BxQOJ&#10;guKISRpvkxgWKG7+03gYTikPjY0pKBRDMxueWXBsO6eWRyfOoLOxDF0NxQJNEbqbSgScUlGZbxT3&#10;5Tc+GS9kQzhjjMbIB+mFbHunlA4AHO0tHDrys852pzRwVKuxt9XkITduPw5tnI8DG+bjyM6VCN+3&#10;DpFBqxG1ZxmyInagsTgJHfWFCoXvbxARDsJk8iPjlawIEc9vICNMBjb9e+XvsmGdguSUQ1Z9rTh1&#10;6jjOOwZqjFxKTkdLmzVoCxgnDqwBW+N2Qy4XEnMucz7KnsdOPNhzqFdxzs1Sv9PZpw0Q8SQAAP/0&#10;SURBVNue41kaL2YhdT2WXvOSQVNvTmVYJ1CwDISEpQ8YlWxzNs6Bh3UrmxfxwmsbZ+ka6xxgnGld&#10;HyCTeQ8xYm8uYtvU+DXEctUqxm7q5uEjCwvbW6XNAGJKhUT2UXpTnpR696iI90PRw9z8x8/qMQiN&#10;hcILjvU4LAkOjx09cxpdEuJ0N5YoKD0CCstehYWGZoGhaIzMdarFyGW0psF7pGCwXSAYEiiGHBiG&#10;eiQsEhEUrWuo5IJjYBEjF2NursxES3UuuprK0S/eYECOp7QuRtyvkm35DI1fQzyFxZzHeiYr45ms&#10;N3LB4YDQzf+7SUoVBwl6Jxck5nbqFT0wqQSgQcmRhvocrzTYJV5pwhi0Y9QWGAuKAcKAwXDOhnQ8&#10;VsFzPIkFxHop3W/PJwbP0rYpYM4snjnGeB5zjIWRxzizhs65CZQFiNPd9EgnxQ540+6doBAeFyC7&#10;b9JtHu9A5AATAIIj5hy+Og2fYPjg8HoLuz2ZLCD+XkQhkdLC4a1bHT89gZ/++79w+5+/gPd5WUjs&#10;NRkbgnnhYalX/KWjeb3E5AUmJ/B6FMLBEXiokwDQcBwQuikHAIXAkdSHe2V0djTSJ+GPimGPd5vh&#10;EI3PHM9Szyca7m8Wg6QadYF1AtIn391PERw5llLgHEAtsOrRFBwHGIXGyp1ksHI9UZUBqLnCkXhd&#10;gciIcDlhHj9HCPU7+H38Pfi/N8rfI2KuJBoUqBQkMURjuAzjCMllXLxqYFExLFMApC6yhq3XgAiJ&#10;NXKpWzDMlLV8Tj5vADDbhEW9i25bmQkH8zmbs1HuOW3oac9vjjV3sTOEH9S7vAUMwuCEci5M3PZv&#10;oxQYf0jE+C0UCgplgfC2e9rE2FknEAqIU7eewwKiHoSSzwTCESjeGzQsSf9t8TC3xMPQ5Xqh8IJi&#10;tm3buB7L12PoTZbiSVxAxIN01arx+rwFJUbqD4Sn7rR7gQjUcQHByrvtPcY9tzmXb1sN0R8un8Rw&#10;FRoxXj9wBBqT/3AiwCnpyRxIzEQC5UBDgBzx2pRCIqUJ5SrV6xEehrBGhImQ0WNxsOFnBUrCqX+T&#10;/J3O9DdBMqJ3kvDu9EnxRuddcJx72XwS43e3adSOMcuxbrsr6414rsA2Tq2bNjdEs9PsgZAEtvF4&#10;08bjjffiIDt8agzdk1wP8gdGjNnAIqXU7/QiBog76mLYFg4tRQTDW7fAmItHRpMBYkVQrJjo35Ic&#10;5srNa+piCYtXgdDwWo2FhyGZjpYdTqjVJd4kAAyv4bLuNfwTAy2+0sq77T3Ou8+2W9nzsgyU/W6v&#10;7N+oXs0BxoSEDjA+z0KvQlCci6sqeglzS48PEluXsofACEwKi0Cgku1ugkOQpLSeiMB4AepocKW5&#10;oQIl4BFOOS+vYZm/070wSy81oJ5T/v/hXpw+d8YTxhmDtXXKhnOUNWx6Ea/BU+4+8VYi+xnfxViR&#10;bedx7ufc77JhpDmX+332eFsnlASJYR1BUmBcGLxAGNHwjQcx+xQGBcQ/1PICYTwJn6wzcPwrUCwg&#10;3jrFufmbv/yC67duKghM+nndxcqGZG7d5jHmpsTBLhn1ZDQecrwKDdEaqjVaGrM1equTg62q0aE2&#10;ld2+m7yg2HPYbcp+l0+SJ9BzjfDvkNGZdevtbPim3sULiRcUMU7CYe51c6DwicCIBKZAGUCkbmFR&#10;GXi6WxxgJHztlvBVxTpFgKS0EBloStFeX4q2umJVe32JtrNUoAiehMCElLcK+e5uUJAIkYSl3ZIv&#10;9XfgjIBE47149YoYqWvMrkFTLjAGFJYWDGvo1rvYz9zdu/ifm8d5QfF6LP/PeoChmKRTLizmuogb&#10;ZlHWi1gPYpN1CwjlrU+mu0FC6U1zomEB4IYAc+PWDQFhXB8gowgIAbIlvQ2T/ePjYzoamCv9ZyRE&#10;aPF5FAsHS69RTwaAhcQCYzU23D5pnfJ+3p7fDxx+vwVEgBhmrtRZo0DTA/br7JaZjLBJvCuGTzbM&#10;Mh7CtMk+egwrZx+N3wXCIwcaBUbq3U67BchA4/U4VWL49DoStqkcaEQGHtcLWe9DYCxErbWFoiIH&#10;qGLdr57JOb99wI/38vm8kngknfyQcI+PVkycO+cYrmvQFhAattk2ABAea+CBhm627bGcnDCf8Xoa&#10;e7z7edvmwiXAnPcBY8HwbYsxe+EgFNab+IEiCgSCulu7F47AbcrcZXoDIwLM1Z9/xvXbrI9Lkjbq&#10;A8YLC2XaeCcA25nnjOtMz1BPnQBDz+IfdtGYvUbuNfxACOx2oOw+b3ligOdvVJ2gN+mpVxEQerpB&#10;CRG7GwrRXp2FjpocdNUXoLupGJ3Sxu2Omly0S9leTUm9rgCdYmyqxhIxOBm9NccwI78rY9jqJRxj&#10;9ylwO0AKk6fu2+cHkSM/gCoFngp0KEQV6JS/gzAZGZDohfxAEoBaawSkmgIFitvc5/NM4sk0zNMQ&#10;k7cr1SlQZmKkSUr5XY8PCEhn1YBp7AzljEEbw7ZAGSDY5uYr5jgLiT3elG7451xzcjyVmVyg1/F4&#10;GK/HYF3hcErbbgG4Gwh3UyAQXnX5ZLyKuYtUyvPXce78OK5Jwn/p2hUMiffoO3kCA6MnzYIYosGT&#10;JxUU1k04ZkRY+May4f42CXtMGGZlYfHKguE1/Dtlj5PPyDlODtrziMfq53kFEvEgx+X7jvcSEPEe&#10;HZXIit2PnOjdCkNnba4Yfh4666Ssy0dHndQbCtDTXIIeXiciOI2Fqg5pJ0QKkkClks+0C1BtVdlo&#10;E6A6ankOthfJcfyszS9MjsFpdVMaoLQUo1dP4Ri+gSwACqtf2yfqovS8HoBs6QOpHB3iiTrohTSM&#10;Y+hmAKHXMZ6oCC3VhWgRkFqqC0T5LlCyn8fr/+VMj+td5E74aT0UNTTYgfHTYz4IvLLG7wXEipBM&#10;cBpaINRwT7ZN2GdkvAyPE2BaBBgLC6+NWGAsILb830ASWHYKEBYU1vnoKT0Jt7spguKo58J1nBFg&#10;mMNcuHZZ8plT6BdABsZGdQ1hehuKXobhGEM2JvoU6ydOn8KWbVvw5oef4LW338XR2HhUNLeivLEZ&#10;9S3N6O1txfGBNj9w/BUIFkM5iu2EROAQr+UDRDxZd0M+1s75HMGb5iL+wErEH1yFtNBNSAnbKoAI&#10;HPX5ogK9kKpqKhKjLHVmtThjVWauF9GDiJF00aOozMVXr7wgsd4u528TIC1MbbV5CpKqXtRAGcPT&#10;0Z8gUTKiq0dQ7+AqEAQFxJYWFFt6PhcowsLQrV2BcUI3+f9caFx4WJowTmARYFqq81TNlbloqshR&#10;sU6xnce1y//Gz/J/8cHkTHJorkeYGN45997R6G045gWGsoBMXODjF9bbGE9joVNgfGAEhFheSJjE&#10;2/pvkQuGeA8HCq0rKK5HsR7GCwvVe/EGzl88owtgXBZgeOMlLyDpSiVDI+g9Id6GADlehuDQu3CF&#10;zFPMYwSiqvJ8RKdno7pREsz+LvRLgjnQ36n1hoYapGak4ePPP8ffX3kV8emZqG7rQKVAVd/WhoG+&#10;NgFKoHJCuJE+AYOix5IQa6izGmnhO7F8xnsCxhpV4uF1iDu4Gku++xCzp78hoGxA+rHNSD66VY1c&#10;PQklRmpylQpN2k38bp/8lE5WgNxjzF3PnJXidRNKgCJUKvFMWorRKGQuUJ31xlOpxBO1VmUJUDlo&#10;FaBa6alqxGOJgaqxioeiEdOgrZey4VWH1o3H8IVfVuo9/NXeQDicukpCMzlvm5y/TaGgZ5HQTDxL&#10;s4BRmZeA1GM7sW/9XOxaNQvhe5ahJDUEjSUpaCrPUFAsPC1VebrdWJ7tKBMNckxDaToayjK1TYGS&#10;41rFW7XL9+g0uQwIOo3OnJBAcfJDdHxkQKGw+RChMNsuVLaN8gEzKSSe+r+SF5C7yYDjAcaBw5b+&#10;wNzEhcvnce2nn3Dl+mV91TiB6RXv0nN8RBfWpnqPn0CftDEsM6vKuB6moiwPwYkZPmAGBrowONCt&#10;Yl3bRINO+8BAJwYFKs5a9cqPXJwWjXkzv8BXX36BsMgolNQ1oLajCyVVlUiLD0NCyGYc3DgXn7z5&#10;N4QELUJizGYkxm5BUrRAErMFqVGbkRW1E8lh2wwcAgKnfX13PDPh5zWW3haVudov4iySkwTrcTJK&#10;Wph0CpehCDtdvRINwYDUI4atQLHkhUkCpKKHMl6KEHm9Uzsl3qi1OhutlVliaBShkjYBqk3DIibu&#10;bq6hoqdgbiK/E+vt8j1GAobs13zFKRUMCbmaqvJRX56LioJU5KVGob4yDw2V+WiUEIxq4H62ibG3&#10;yOc6JQRrEgjUuziehaXdtuDYsr7MAackDfXFqagtTFbVFaWgviQVjbK/qSJLziP/KwcL8U4MZXkR&#10;V6fIFSb2URVGxBbOnDuN8+qFLECOh5kMgLspEAK3LbA0nsN6kjvAcNp6nGcO9Ok3+/yBqE904fIF&#10;Aea2/KEXMMSVIMWz9IwcR9/x4+pp+kT9Uh8Qb9MvsrmNnRgoK8lBSHImKuob0NfXgf6+Tp8sLD5o&#10;+gkS29t19io3ah/i96xGXtRuVZp4iczoXQjbsxTxx7ahtDASWalHsGntInz77dfYuW8/yhuaUNve&#10;hYq6auTnJiA9fg9yEg4gNXKfXnDkxT7eBmMu8lEtGJI8a1i+l+IU66B8/xD/BvFwg32tcgxlgOL1&#10;DJ1BkvNoEsxwQ4AyoYfAxLheQWIST5DMXQ680q+zU/YKv4Z5Tsnch97IA5HmSgKRTj5ImNcqALVU&#10;ZIocmGoImCPxEG2ab0gIxWRevAcBsSJompt4RHAUnopc1JbnoLo0C1UlmapqUW2ZGL/sa6wkGAaO&#10;RkJRYbxKQ1mWlrZOUOoFlPoygYVliYhlaZoPnroiA05NQSJq8uNdFSSgrjBJP9ck3oow8Z4/kxfK&#10;7yODD2XCvep/DYw1/sDtO2XAICTcVkhEbPdB4oiPewaWXlgsMDduX8eVmzdx7sIZvUuZK5D0EBSB&#10;g16GkwC9Co+EarJNaNhmJwOKC7IQnJSJsro69Pa0o6enDT3dRr3d7ejuapW6hGD1Ndi6d7+ukxUe&#10;FYns6IPIj9qL8O3LsXX+DOzbsBBpifuQlXJAtA+5mcEoygtDcf4xFBdGo6K8BLnZ0SgrjkF5cSwq&#10;RDXlyaipzERsZDBmzvgGO4OCUN/RqW9rbunuRm9/jy6kMTzYg5HhPgwPS53bjoYGu1XDg11GXqj6&#10;BCqRQuWBSdUtUFmYrGfS5NgFSkMTlRvmGXiMOiXfoRQmhnUCkRcq5ksKFMEStVVLCKRAMRziCG5G&#10;cfUI9AaUgGE8QZYauRp6aaZPdSUZk6q2ON1X2nqNAFBTnGLaitJEKQpDrXiR2lKBQ/Zx+9dEUGoL&#10;DTzVBCcvDtWiqtxYLamagng5NlmhU88kg8Vv8jAE4M7lMw0MBKNTvIPC4gCgkmN8dSsHBtYDAQkU&#10;n4q7JMnZpZvXMX7e3LLAB4HsnaRcokdDM8IiEPEqbM/ICa33SjuhKRRgQsXDlNbUoquzBd2drejq&#10;akFCagqWbgvCkm178Mac5Xj4o2+xJ+Qo9gSHYfqy9TiwaysOr1uEQ2sXInTLMuxeMweZaUeQk3lU&#10;wBBlhSE/W5R1BAU5x1BZXY701KPIzwmVbVFuGEoKwsULRaNRRtkaGQmPD3diZJAeRIx8oF3yKTH0&#10;wXYkxoXjnTdfw74DB/T5jAYJ+Zp7etA3QHAEJIGHQFl5oVIJcAYoA9WQ5GgEyngqA5e5f43eyb3J&#10;s0/CPbv2gM87ifT6iMCkFyvplQgTZ/DUI5kwT8M6JtpSN17JG+JxJo8w5aG2IA771s1Gdsw+VORE&#10;oSI7CuVZkVLKIJMT41OlGGllbryfKnLiVFWS31hV5yf6SquagiSVbjt1PzEsE6O3+2yYxnq1QEOP&#10;o8DQ89jP6HGmXeWARE1pOX9tqhcEFxILiAcUaTdexF8EwJZeKUBi/HbbDwrPtu+ZaU9JYK7eEmiu&#10;X5Uk3lzlb+3r11uu6VUo422Oq2fplXqPwMMchx5oYPSEAnMkNQsHE9OxfMdezFi1Cc98NQevf78I&#10;Ww4eQUhkNEKjY1VhsfHYFx6Dr1dsQtCuHQjetATHdq5ExO5VOLxlKTJSBJisYwJMOPJyIgSOcBTk&#10;RaiqamsEmGMShh1TgAoUJkIl+yrykZ0ei6EhMeYhMerhHpw4OYSR4wOq48cH9dXqJ0YlDxuR+rBR&#10;T08HKkoLMPeHWfjis4+xb28QymuqdTGI1u4u9AtQQ8P9mrSOSHkHUIP0Uj1GDkyEiABxQoP1AT/v&#10;ZK5x0DvxhlDCxClbu4qO7+IoPZRCRaAY4nHmjRAVSxhjQDJeSPKSslRsW/YdEg9vRlKI5HZUsOR5&#10;wZsQGbQKfMwh6chWFMlvW5YZiTKBqSwrSuului1eW7bLBTAqsF6RI97cAYv18mwjbhvoWCeQ3BaD&#10;z4sXEUKW/uBRXjCtDECm5LbPw3Sev+7AYQDpcuDwQWJLgiDHUl447ipC4NQtIH5wXDJL2Nhnpnsv&#10;3tJwbFB0/fZNXL7hACO5Cdf57Roe1msx9CCas5wc1ZyG4HCamW3MaZjHrNq8HeuOCBCp2dh/LAKH&#10;I6Lu0KFjkQgOj0JEUhqOxKfg61VbsGX3HhzbwVmvbYjZtx4Re9cgKfYQsqVD83KikZ8Xg4L8WFWh&#10;jEBVdbUCTLTUE1X50kG57HiJx5ub61FWWqSQTKbjJ4YEmCGcHJO/+fiw1ocFoqGRIbR1dyKrqBgj&#10;J4dxQtpOjBhAeOGOExUtrXwO/RiWLlmIDRvWIrdQ8omebvlcF3ok5BskSPIZAmW91dAQQ0EHJPVO&#10;EvbRM1HWI6lXYrjX6uRNTQIR76ymbJhnRIh4G43xSvRIzJfolUrBxxn2rJ2HmMMb8eH7z+OD95/D&#10;m68/haeffBBvvPQUNi6diaTQrUg7tgupYTuRErodyUe2If7gRhzdsQwxB9YjL/6QABSBkvRjKM04&#10;JqCEiwxYhMooGiUZcoxHpZny++sxVuYzBKosS0JnD1wWMAuMTw401fn0VMbzOB7GgmKgsKWt09j/&#10;J5B4wZhUCoaBRsFxtvsUFgPMkOjqrev4+b9+wXl9Zd+EPsxjcxUCY2WTfQtOPy9wyjGbdu3BtvBE&#10;HEvPw54jR7Ev7JjR0XAcEIAOCCz7RQfCIxGdkYvwzALM3BOOtRHpyKyoRV51PYoa21De3oOs2lZU&#10;tHagvKlFr+cU19QhvyAHFbJdWFWDpMQ48UCpyM5IQnFFOfLzs1FclI/m9jaUyvbo2Ijq5Oiwr06d&#10;GJXwUTzLcfGIg/K/DRF8+T9Yb+7qQk5ZBYZPHtfrCCcFLmpUABolbFIStLFTJzE2flK8lXgsAYRA&#10;jQgcXS11yIiLwJqFczBv9izkFUoy29eHlq5OdPcJLOqZBCbxTAqP450MTGY2cbC/S0EyExIGKHom&#10;VQ9FmBoNTI5X4k2h9ESczj28fQUyYvfh4w9fwIcfPifQPI/3330Ob7/5DF4XeF559Qk8//yjePbZ&#10;qZj68H34059+j6kP3ovvp7+HOAEt7dhOJIduUyWKh4oViLYJaAnBWyXUO4D8pGDkxB9EXmKI1I+g&#10;MCUMhRIeF7BMOSr1cFVRWoRIcs70cAEqUkoDmoHNHySfhxJPVJmfgApRpYBDgBQYA4OFhM8vO3Uv&#10;CJPA4g2rdNupT5bE03MYSd3xJBaSfoWE5U2tUwTm9j9+wk8CzMXr1zB6msuZjuh1F4Zfeg3G8SSU&#10;hYa3yQw5EG2XRH5rRBKOZuZj6+Fj2B2dhD2J2QjNq0JQUg4OZpYgpqwRQdIWmV2E6IJKfLkvBlvT&#10;yxGTX47cqgaUtXYLMH0obe9FWrG0VVShpKEZ+QJTYVUtyhqadLo5KTMThYX5KC4uREllGQpLilFY&#10;lKchVEVNDUZPHdd1ycZUx9XAx8ZH1eCHTozonbwj6jk5Rc4B4bjkbL0oqKzRdoZsChnB4fK1At6Y&#10;1FUKkGyzlG0DlJF6JoLGUtTSWIO8gjyFaqivE+X5qVi9ZC4+/+R9FMnf3Nlv3mLWJUANESQN9QxU&#10;FiYFySnNDKOTNxGmnjb097SqV+rtaEBsaBCKxCg//+RlfPrxS/j4oxfx4Qcv4N23xduI3nnrWYHn&#10;b+J5nsX99/9V4JmGp56aiiemPYKHH7lfAPoj7rvnr/jzn/6A++/9i4RzW/D+W3/DSy9OE0/1MP7w&#10;h9/hmSem4sWnpuFvUi6a+RniDm1GpuRNBKQgOVRBynNEkAoUpGMKEcEhMBYeQmPAifd5IapUtstE&#10;CkwgCP9SYswsJwMjUCbEsnC4XsSA4Q/MwCUCI/mLlEOin/5xGz/99z9x/tpVnfVioq8hmXgQAmFB&#10;sV7Gu83rMCGRUdgelYLw3HKsDU3AqrAEhBTUYV9WBXYl5WP9sRQE5wg8yXmIyitDckU9pgdFYVV8&#10;AYKTslDe2oX6vmFUdvYhqbwe+XUtyC2vRHFdI3IqalBUKx5IwCmWMj4jCxmZaSgtL0VBSZEqMysd&#10;7b29qK6vw6nTo6IxXzk+wfoYxmR7SMAflb93bGJc4Rjh/yehWXdfFyoFtjH1IgLZr4gw+bbH7Lbx&#10;aJQJ/wbR2NSgHlDbRgUkKdk+IqHesHgnep3h4yKpd3Q0SR6WjD07NmPl0oXIycnU5927xEv1CFAD&#10;DPN4vJMvDerMngMUYRKAUmPDUF2aia++eFX0Gr784nVMl3L656/j889eEYhexkcfGogenfogXn31&#10;Gbz44pN46aWn8dxzT2rbfffdg3vv+Qvuu/evyIw+hE8/fFn2T8Pf/z4NL7zwmOpvzz6Kp59+BI8+&#10;ej/++pc/yvF/xu9+9x946P57FKRnH38YH7z2PLYt/x7Hdq9WaKynMd7HwGMAinFE70OQHGByEjCl&#10;2wLzW8ItMWZCYPOSQDgoQmE9hzfMYt1C4oJhttnONqt+SfgJzO2fb+nTlry5jrNkTPI7h4Yk7DIh&#10;F8EgJIRJvY7TTmjYxkR+e1QyDqfkYP7OQ1i8PxzbUoqxJjIdh8XLLNp3FMH51QgrqEZcaS2y69rw&#10;6d4YLIrORVi+eJLmDlEncqvrkFRWi1wBJrOkTMKkKr0rIK+oCA0tTSiQkCwuIxOR0cxx0lEkoU9l&#10;QyNyiyQJlhG7rrVVADmF02fGVROSk1mNCzD0HifEq9DbmLqEYFLvH+xDTX2tGL8AMyYeid7J1gUK&#10;eqxT4wYmlnw2n6AwVDt+kuGeOY+eW887gjoBprSqEiPibajjAtLQiPEkVoPDAxgYkYGJv6mU125f&#10;x43bN/Su8RsSJltdvX5F4B5CbU0ZwkMPIToqHDUN9TJI9KCztwt9kkdlpcajsaYUM75+E7O+fUf1&#10;7Teir9/GV1++odB89unL+Fi8z/PPP4F33nkZb7/1Ej766HW8JeXfX3gWjz7ykIRrD+KB++5VL/DV&#10;p29KCPeYADIVTz05FdMEhscefRCPPHw/Hn7oPgXrsUcfwt+eeRzPiv7y5z/ioQfvwx//+Hv8SfTI&#10;A/cgIWwbIveuRfTBDUiLDELCkR3Yu26eXkJIPrZXwIlCYZoBqFg8EGGpyJMcxgfMXUQItC5lIBwU&#10;QbDeQ8sLFgIj40FuOPJCwfKGbztQIyLmL/8QD3NZQrITEmpxZoyhGC9WUoTC5jE2NLNhGm/1j0lO&#10;xabwBBxMzsUiAWZ1WBIOiYfZk1GKLQl5mLc7FBtishFd3owE8SBFLd1YGJGBNUklSKjpQEVHDyol&#10;FCuub0ZMbinSy2uRUVKBksYWZIunaerpQ1VNFUrr6hCVmIywkAMoLszRNxMzTMsrKUH34KAuoHD6&#10;zCmcOXsKZ8+N44yIJTVxZswHiZELTv+gwCYGyDZCcurUqAPLSQm95BiBgmAcFxDs549LKKdtopET&#10;wyrOvhkIBlAp3o5/H8PAIdk3ODwkv5mAcVzqnI531C+enMeckN+RwFz/6cYdunbrGs6eP6PXywjQ&#10;NdHFyxdw4dJ5bR+W7+MtSFXVZdi3dyd279yGJsnp2np6kCM53to1C9TrfPPlm/jis9clNPu7gPIG&#10;PvvkXQHqY4HpPbz9+it45mkJ06Y9igcfuA81JZmYPeMTvCBw/e3ZaXhcYHn8sYckhJMw7olHtZz6&#10;yAN47ZXnBLan8erLfxOgHsEDD9yLe+/7Cx5+8B689Nw0pEUdwONTH8L94r0I1BNynmVzvkbMoU2i&#10;LYjYtx7Lv/8Ur/3tMQTvXIX2Bl6ELTDAWG9xNyjulJnZ8nkPMW4Nq/xgMYB4IflXGrzslsev3MQv&#10;//efuP1f/8A58TCcGdPbYqQjeYXfehOCY8MwAsR7yvgszO1fbusUNO8OKG1qxVYBZ2dKoagIB7LK&#10;sTetCCtC4iQkq8Sm6AycvnQJ/5Dv2xKfg22pJYguk/ylpR1NAyOo7uxFfn0LwlMzkV1ajsq2LpTW&#10;N6GlpxfJaSkCRiliExORGBeJmGPBiAo9gLT4SCQcPYju/j60Shhz7sKE6DTOn58QnRFYROfPCjwT&#10;atyEQg1ePAfF5L93cAA1jU0YkP95hLmJJPfUSUIj+Y/CMSbeVH6bYYZxOmEwgr6hQTF4AUG8A0u7&#10;TdW2tqGpsxNcWOL81Yu+39HI3DVhNX72DE6dmTAe5uebuC5iaUVoLss5Ll27JHAM4uwF/k9cpfOM&#10;nP+s/L9n9e+kVx2S8M3rxSpKsiUf2YpUGdlj92/CWy89j927dqKbtz8dH0V1czM2bdmETz56D+++&#10;9Rpeev5Z8SAPibcqw6xvPscjDz2AJx9/VPKXx8TYH8Fjjz2s4dvDD9HL3C9h2tMC0GMStv0NL7/8&#10;HO65x4R0U8ULffLOK8iRHOapaY/hsamPYOrUh/Hgg/fjEceTvfzCM3hY4Fwy6xMJ4/6GvZuXO7cE&#10;lToeRoxa15N1wPHJc7tKr1Pvk9J6FTcPsXD4lzR+1r1QeDV42RuK3fIAcwvHL9/Az+JdmPSfvnRB&#10;oeBauGZq2VxzsZ6G4ViXGAOB4p3MPNbsG9Zp1iYJm2qrJBHPSkJK+H4kRx5EUW6GhFPNaJV4nOfl&#10;8ReuXkZCcSWyqptwViDVmbnhE6jvHUCpeJWk7DxkFJXgYMgR5JeVISk9A0eCtkqSX46jYSFIT03E&#10;0R1rkBC6D7kZachIThBjHUB7V4caz3kxovMXz/nENt6vxFkwGr7VCfEkJyQEJQBNbS0KAbdPjBtg&#10;7ITBCQFnhOEn8x5HBMfCYtXLbQeCJudOAy4/e/HaZR1ovJBQ9nflDawEhrOVhOOSHM/v5zrQhOjK&#10;zau4KMCwflW8zdWb13BaBoTTsv/MJb6t4JzmahPyP7ZKmJZRUoWUghJ0SL1aQs2MuDCkhu1DRWE2&#10;0hMiEX+I08q7JFzaI56pCvX1Vejv70RPbxtiokLFS+1AXkGBvrSJN8mu3bhRvMgLeEiMmwZOD/Sw&#10;GP6rLz6HLz7+AB+8+xYWzPleAJuOadMeFy/zgOQ4j2DOrK9RkJ0oHuoZbX/sscek/VEV6++IV3vy&#10;8cewfvEsfPvxa9i9aRm6mqv0jm5fSOaDZFLd0JBrsqTdKxtimW3/EMwrAwYBMTLt7jZ1QoD5h3gX&#10;LrF06vw5Dcn0Cr90Pg28U7xHt4y8nASg2MZ9enuM0+Gu1zHPzPA1c7psqCO+154/fkt3D5o7O9Dc&#10;1oqamgoUZSUiNeoQkiMOIi8jURdya5XknasmtklOUt0oeUBlFTKysxAfHoqi4gJEx8UgLTYCEbvX&#10;idajqKwU+fm5auxdfb0+SC4I/AxZjC5om4FEwkgJJRUMRwSA70vpF6M/If/HSQmPGK55Pc0IPYwA&#10;ppLt41IOSihFHZdznDpzWoARr0yQ5HwtMkC0y//AxyAu37hiQlz5zSw45nczeSDh4293+cZVXBUo&#10;+EIpwmFFQK7IOXxtAs2EgMhwWL9f/jYOBvQwPcw9ZWDrGx6UgeAEGuS3Liwp1FnFurpqFJUWIzUz&#10;CzkCRH5xEboEqo6OZpTlpiHh8G7E792C0HVL0d1Sh4L4cAQt+B57F/+IAyvmIWTDUmxcOBtL53yH&#10;w4cOoK6lRS9BcEDbv38vFs+fjddffRkPPjwVjz/xJFavWIoCGTBf+vuL4oWewBNPPoHHpz2Jxx6f&#10;hqmPTcP7b7+O5599GrvkvAu/+wK7t6xEb2c9ejrqnZBMDFtDK3oPx4PQa6gkzDK5iQGB0FhADBRG&#10;NPo7vclk3kWAkJLQeAEZCqifuCIe5r9+xq1ffsHY+fP6fpgu+dF5x7IFhKIREyR6F86eqWgAHHnF&#10;yCjevcy7mO0iGXwPiS5cLWLYxs97SytzzIB6oRaJu1s6uyQGb0WDJM414rHK8tKQGXsEiUf3ITMx&#10;AnW1lRJGSfgjRkcD6ZSQ6qd//oxf/p9/4p//z3/79Mv//S/JzWQwkLDm4pULDiDytzmgEBxqWIy4&#10;vasLPXIeC9NxQqGeyJQ0bjvxwSdOCQ7bebGXGpP/mx6478So6KT+fvy7hpmbiOfg5/RCsPxeXCC8&#10;3ynNG9S4xtuE5JDGgzBE8wLDkI4ze/RCF69fVo9Dz8Xj7LMlJ8UbTsg5NEcSeDiAcCCoF6NuqK9G&#10;Q1kB6iqLUV8joW78MTRmJ6O5IA2NOclozE2RMgVNUlbHysAUEoSellpUZqcgeOU8hK5ZhCMrF2Lf&#10;4jloaarDwWXzcXjFXERtX42kg9uRHrYX+YlhiA3egqMHNmPL+kVYvmSeQJmvd7oXVlRixdr1eObZ&#10;5zDtiaccaJ7AR+KZXvn78ziwaws2rFyMPds26A27fb0dBhgLCGEhGOpJFBAbYnnh8AeFIgi2/HVZ&#10;KAwsBCMQFKuTGpL9A1d+uo3Rs+f05sv2gQGFhfeP8ZoMgWHd3ibTI51iR0s7CWBFUGgcZrUZA5Bd&#10;nI1qd4C5m5gLTdbOWTsFV/42ql1yFia1rWLoLR1taGlpUIMozkpAToJ0ekYMOtubxJAEZBkETsoI&#10;Ps63kXFkVhAEAsllaFz98j82Sf7TIR6K2xzxCRFHbdZpeIRTvYHzf5r/kZ5lQg13TP5vhq98AI+z&#10;i/yt+mSbq6BcvnEdA2OnpD6uiyT2nxwTUExJ8Q3NhObitatq/BxwuDgeweBKPpfEuxAkwqIhGT2M&#10;8+SifX5k7Oy45jXHTwzg5MkhXdOsITcZNamRaJDfojE7Dm2Sl3S0NqJKgCEcrUVZUqYKMKkCTwaa&#10;8lIFmDAUS6jbK8B0VBWjJGQPyiScK5O2wrADaGqqR5YMWiU5CSjMjJGQOxElBakoEqUlHkNE6F6s&#10;WTIXc2fPQmhoMFIkXJ4/eyY+ff8dLF00D/Pnz8W8777CJx+8h9SsTLGrExKB9GluunPHFgwNSh+I&#10;FBg33AoExR8Miobv1u8OiUKh5Z0w3KErtzB85TaGL9/WbdZPXL6On//5E679/JOGZHwXI6HgtRiO&#10;/DRShl5mZDVvWCZEFG++pKdhGwHhI8sWFlf0NmzndPVxn1fxwmC9l5/o4QiPiCVf6sN21gPlbedx&#10;2iYJOENHvm2YU84dAhdznGYZIavL8pGfEom0iCCkRe5HeYF0XE+nhDfD8vcSevmbpRwZNQk+FQgM&#10;Zbd1gXZ6mOMn0Tc6ZkRPI78N267elP4TQLhOMdetZpsVjzspOQwXRWRud0Xg4oN5/MzVm8bjMBxj&#10;bsPnRLhNr8NnR05Lf/G5eHo33hPHW3FK446iIS1aFIHmzDg0Z8WhRYyb0LTVlKC/tx3V8XKMeJbW&#10;omw056ULKGkKT0thJmoEppLwQ+iUkIzPLTVUF6CxRrxTVT4qSzLR0d2BiCN7dEHx7OhgVMl56ktz&#10;UZgWh2QBKjP2KEK2bcRnM75DVHw80jLTJQfagK/mLUZ4RgFW7tyLL5aux/RlGzB/804s374X+yNj&#10;kV1SqvliZV0tdu0JMsBYL9InuYwXDheM3+ZBbG5i6gKK1C0UPnAEDh8oPhlQvBqR4375v/8tsfNt&#10;XRuKL1RiDKxQMCYXQ9HQS0ZcayAsNRYXg+DtMfQ23icyjXexyzEZaEyoxvWY+QjBmOZFGrZYo6cc&#10;w9e60z65nDV9pa5vx3Igmax+t20OCISK6hgQoAQqvvNE7xHr6kRLewsaG2pQWZyN3MRwpITvk5H1&#10;GKoktOnq6dLfgP8P4WI4RWj0Tm4BgKvSEwR6Ey5KNy6/qwnVJBRzvEqvHsf1EyQP4WAkv9OFa+JJ&#10;BBSe7+rNm1q/duuGehoCw3CREA+MDKn3G+FMn878iScc6sOIqEXCrIbUKDSmRaEpM1ahac1LQqOA&#10;015TqncSVIuHqM6MR7WEYaVZSWiqK0N3d5uoRQaUCtRW5qOnqxXt4mVCg9YjKnQP4iODER4chO7+&#10;XhwN3o+jIftRmZ+J5tpytMnvVCrgZcdHoqioAOGx8fh+6wHE5ZcitaQCIUmZWBAUitj8cmwPi8K3&#10;63fh67U7MG/bPizbdQC7w2OQnFugeWbP0IDmgg4wBOPuHsXrSdw2BxJbipEHhlp3Ez3JsPUqvlKg&#10;8cA0LGK8P9Dbpg8U0RA0eWU8LuLISkisd7GwWI9j2y1A3M82s24Z1wAgNHa1f7NiJqGy+zmyHh8X&#10;mKSd2yx5xzQBpEfyGrsBjCsjikciMI4CYdC6fNbbHih9RCFgO7DNnksBlbr9fuYmnQwNe3vR3t2J&#10;tvZmNNRV6O0vmdGHZaTdjay4I6irLtOk3D6ZekJKPgLOhbz5zhQDzai0mf/9/BUJucSr8DdjKMg8&#10;xISHJyQ/GVeQbYioGpN9AtBxKfVO6pF+tBVnoikjFo3pMahJCUdpQggq0sNRlR2D1ppivRMhNz4M&#10;JZkJKBeP0txUi9aWejQ2VkuCnoac9HjkZiShs6MZvX1diE5IQEx6FqKz8lUEtqK+DqMyGFy+ch5X&#10;rl0QXUR7ax3ammpQWFSEsLhEzNoejPjCCiQVVSA8sxAL9kcgOq8MR5MyMGvLfny7MQhzdxzCin1H&#10;sCU0Bom5Rbh89ZJv0sIDjFcuJIGATCYa+K/ColAYcdvW/eVA43xmWM73y//zX2iXkSU/VRLqYj7I&#10;kyJJooxU5fLj1xajt6fNdJQkutr58mMRChcOuyqmCcnYbiHzehszEttj3UkCSsMaBYnHua/I42sX&#10;LHA0Kh5HqEy4Z+Dioh2TAaDGPknb3WShsWJ87f2Mr93zmTtlPB8nTnTyRHMu8V6czHByrZryfPFa&#10;oUg4vBkJITtQKaERp7i5TsKo/E+8n4+/tw0H6U3Onp/Qi5EWIBquDxxqhDeC9qFJvENJVgxqKzIl&#10;wc9FZWEC8uP2oyDhMGpLM3Sq/PCmRUgK34uk6BBUVZWhqbFW/67KmmqU1daitLpGQtguXJVQ8NKV&#10;i35iOMg7IXjh9BKBuWqA6e5skXCvA9k52TgSHYcfdh5BdEE5EgSahIIyLDgYiaPZxUjML8LMbYfw&#10;jUDz485grDxwFBtCohCbXSih51V0y2DEQdoHzK/lI1Y+b+Ik7zRstlkj98pC4NZ/m/gaNcLHkh6m&#10;o7kCOZIg1vIxUgLjUWNpKpoEoKZyUVkGmrlggtY94jZXzW+txQDvdZJ8YNjxRoTHC45Zdca8JtwL&#10;i+t5DCAUIeMFUpYGOPtKcfN566W4zrOu9ewk0HY/S76Sg9/PUJCzUz3DYviSP9DAtT4JBArHcbPP&#10;K9++f9FmFbiP2zacZMnJjC6Ghsy1+vrR2ctcq10MuF7BKkiOQGIw7yDegZqyXPQP9DlwyW8lg47C&#10;M8YJihF97qekKAV7di3HmtXfYcvm+Th2cB3SI3brQiJluQl661BY0Gakp6cgo6gYdW3tEor2aihE&#10;UG/9chu3/nFb13e4zgmHAGB4UZXAmO0LuHpd8qrrlzDGW3+k3yvLSxCfmoE5e48hpqAC8UWVehPt&#10;wkMxCM0sQGFNHb4T7/OtALNMYIlIy0FIbDLiswv0+hOjG/aRAhMIhleauAdsWyju5lEYTk0Gwx26&#10;aryKX5ueg99j7luqLctEXaUkd/qoaArqHU/TWJquwHhFQGzZXC5Jo5QtFQSJ9XQFio/Ssmyuch6l&#10;rcpGS6WIz61XSylw8Tn0rtYacIWZYQHMhC7Gy9DQ6bHU4DnyOmBYOLwAWUi8Yju9E8VtrhlN8Oi1&#10;7Ar39pUNpy+Yd/lz35gcw79hQCDn9LA3QfcavhcAbxlY/y2aDCqvDFgm36LH6uzv0/vIWjsl12pr&#10;loS8BIUShqUcC0Ly0SCU5qags7NVbzQ9KV6+q7cb1TVVqBBvwtAuPDYWqTl5yCwsRo0Aw0cReuTc&#10;BOb2L7wmd+uuwPDOA3op1ulZCMtVOXZiQgZFyY/KS4qQmJqO+fvDkVgiYV5dEwbEY2wLj0N0brE+&#10;Or7yaBKWHUnEyrAkbI/LxNbodCSXVOLS9Ss6s8iZxkmBMZAY76GjvZO8/7b8xGP8AWIiT0hGHNk2&#10;W/dJz3UTZ06PoKY0U0a0HAEmSWGxJWVBsd7Geh7rXSw0ulSPAKNeSIERCUgtlZSzuINnkQdKQeJy&#10;RCKWVlyeqJULQ7DUpYry0MbHdVtqwIe69MKieiKB6wzB4tsECIUxfgOJeUe/AcXsM7CZYwwsUvJa&#10;htTNFO1F806WS2aNLN6QanTFtxyQfk7EFwtxXWom8V5vZOGyZSAQk2myY9jGc1hwAvdb2f0aDoq6&#10;OTsoAHCGsIszhISroxWNDRJy5achPeoAEo9sR3biUck96tVTnXRCwes/3VIvY4C5rnmFV4SJd4Kb&#10;7Qt6I2pns1nLgddQamqr1XNti8tCYlk9Mqsa1LPvTylAYmmtTuysOJqM5WHJAk4KdibkYFNkqgBT&#10;ZTyMAMPZRAXGehGfCIkYrYXFbt8hMW6WNHJbTiaFgiIovtIFx9Z9n5Fz8Tu5TGxWQjDaJHEjKJT1&#10;MrbuBaWhxIXnDmm4Rigk/7EwKTgGFALURIC4TYi45BCloOQagGoIkKkTFh9AKi6kx1VUpC7HaOmA&#10;xXYjs8IKy87mKg0VxiWE4btveM3DBeusL1dScAQCwsNtvQdMADHvY7ki4u0pLI0MRAYob7v3OHuM&#10;XeGRgPM6F9d6m8zwLRyBbd5tryY7PlB2v4XKhoJmltBc29I8S2cIe9DW0aFPmNaW5yErLhhRe9cj&#10;M+4oers7BCgJmzntLv/D+cvmDorLVy8rPBdle2CwB1U1lUgXz7U9PhtxJbXIqm7U56aSS2oQlVei&#10;3oa5y8IDkVgRGo9dCVnYcCxJb7Yd4Xs25W/qH/V4GN5OT6N3gfl1SChj4DddQ59EflA4YBz3QMKS&#10;28elNCGa+Rz/huu//II6Cclamqp0IQMLDYHhIgUWHgOLWVKH0BhIuD6Vhcd4Ga5LRVDUwxAg9Tbc&#10;J22sCzB8U1hzhWwzZNOVQuh9pORnHK+jEnh8dUeEw0LlguNC1aarU3KtL1O2U87KK7r6imclFq6p&#10;TPE5+Q7xYFw0jw9o8ZoAb27ke1YsGASIIJhFti/r0rouKJIgX7uqunLjmt75bbySOdZ6JwOR/Tzh&#10;cre5n3DxWhhnDgcklu8Tz9XtybMCQaB+zQsFfsZu27q3zUxW+EuviREqm2dx+p1gdXWgta0J1WUF&#10;yI4PQ+yhrShIj5ZQsFmfauXETNvAEKpaO8CbTXnBOrGwUkPsDRGpWC1h2crQBOyMz8L6Y4koqWvU&#10;QapbvotT8z4P4wfFZBIjJkRq0Lp9JyjWk5htA4APFILhSKGR8sTVn3Diyk9Sp5x9In6e38X3W9aK&#10;4ff1tUHXj3Jg8cr1LIHAiJzQjKV/mxuq0bMQBi6jQ4CM15H9bKenITgExROmMddROBxIDBwONFyu&#10;1ettrNju8zSOCJBC5CoQIitdmUUBMsu/mgXKWSdQZjlY3dbF6UrQ016NkcFOnJ4YFaOXMEVAuSzA&#10;EAYLgoXC9VbWAxFE/7DPHG/g4+e8QNkQkaHjGXpGekzxWsz1GPbw1hsDmEDgAGCB8ELg3bZ1e9y/&#10;2rafs22cZqfH4sVoffDQzgzqda1enQrnG5RrK0uQnxqjF4pzk8JRXVGE3oE+nRhqlLymtq1D715g&#10;GBkAzN28ioChgLhg+MAJkAHGAnLLB4CFhXAQEnoUhcWRehgHIhWv08h3XP/HP9SQh44PoLogXr2K&#10;lQuNWdWQi7ZxITfWGwQMBUmhcCYHCI2TyzRWmHZC0ahehmGabAsgTRKGKTj0NKzrxICBpllAMdA4&#10;ALEM8DSEI3DbqkVA4oqLrdXiTVgGQNTOtYJrCUaRlgoPPRLXAfPCo5A4K7RwsW5C5CxzpOuHBawl&#10;5m3zHsPStBWiq7lMn9Hnw2h8nyXh4MuPDCQCjADC0gXOhIUWGkJlgaPMfhc6s3KkU5d2u88sxXpB&#10;Q04NDcfGxDMZuLwATFbaurc9UPY4uz+wdI9xLk6r56LX4m1O/WaVns52ve+NeZYC44LiBUdEEKSc&#10;DI5AWUh8gHgBsPKAYWC5Ozg81zUBJj85RKeDOa1sYTGexoRj6mUISKkBpL5M6mL8er2GkCgojggI&#10;QzPmKwqLwGMhUXnqAglLnQSwAHjqDLd0QWyuNC+lAqAybTrb5oGB+10xlzHexHgjgmByG64FbGAJ&#10;lAWFyxgREAuKLa3xS53HWWm72c/F+RQYbSM09EYGHKpL9zvbeowBzELV7nxOt8WL9XU3Yvz0CTF8&#10;z2r59ExSEgQb6hmACIsLiinNhIX1ZnY9Y95q4x7D0i4abidA+FYwhodjetNo4IXkQHkhsbpb+6+J&#10;MHmAMbIA+NWd0sqAYev+XsRbVzAcr6JAcNsDyJ3ifnMMj739X/+FpLCd6OpqEkhSUCfegxcwNZdh&#10;qTmMiEuCOsuCMiTj0qC6ZCg9DmGS3IULVtObGBloWHdhEYk3U49jPYpHhMRbJxAWHoJkQbFrEmvd&#10;4110nWKn3UKjbQKDTgZQYuAWENNOD2NKGr3CJMcoWAoXJcd7PqfwWCkojggPpdsGFi90NpxToCxE&#10;hIPfUe+8VsMDkO7jIue6zbq7zScT+X9ycKrOj0NM8C69uZQ3ZTK84USDMXyzALhXBhgj77YFyNSv&#10;OJ8373thnVDZz5j3vjA8NJMavAl1dMLcYMrbgP4nsPAY43WMpgw5wPwmT3JVJJ7IQOHxJv9CCoDP&#10;m3iguebUWV6/ZUqn7bic/+q1S4gL3orurmYJX8QgdBHsEnQ0GrFOI2uVDmoR42sW420Sg24U429U&#10;43ehuBMaE3Y13AGOP0Q+SJwcxguNb9uCI9DYFea19EBl1iIWz8N99CqEhyIoCo8xMuN9jAiFrRvg&#10;JtsmdKzznHa/s0/aW30ejiAzLGSORXC5bdq03fk7vf8j5fst+JvJb0iZnJGDl1nwu5rLEOXGgmt/&#10;cZmj3PhDSIvYiW2Lv0TcoXXiiSTUmzitD6R5obEy72Xhm8YuYPTkoMLJRcK5/tnIULfJwzzQMCy0&#10;sFmYvJ7ItpuSQJk2+xm7zWNcyIwHY/7FyQ2Gh7wjhLdC9ertTI6HITA+IAQGb129iC1FI1JnfnE3&#10;SEwC79QD4VAwbuGkAGFFOE5ed+RsG/EBslu4dPkMwoPWoKOlGnXiQazU+Nl50omEwHSqdLDI18GO&#10;2OnGEER6YdIxCicfscdZaLwhmp6Px/LczvGuzDmtoWm4ViWGJ9JwzdnH0M7dR2hcmHzhm7Yb7+OV&#10;73h+Vr/DeKpWuy3ncPOqO42d4u+iv42zwr39X/UVEY7qJGzl72oW7TZrD/uWU3WWSyUQXEWyjIvi&#10;ZUSjOJVLGB1BXuJhZMceRFb0XqSH78LRXcuxfs5HOLxxNmL2r0F61H59U8KpM+a5GRqtFxbjKRxv&#10;I4ZMYHixuU36oVXUJr+fkXkrm77/Rupcz9n+zq3Sxt+lu6VSl83l4iIM8876oJG6wuLC4Xokf2gI&#10;rQXK1F0wKX9gHChsSVAUEIWE23fC4pfIe8MvhcUjBw6FxkLigKLytCkwV27q1drLN2/o/WReYDTU&#10;Yp7iwGKMg8ZDQzIjOD2OHe25KLaRMSr7GQVDOsPfw4iRS8n3jtBLaZtTWiNUgJyS7a734TFSZ7vW&#10;neMcGXDcv8fWWbpy2vWcRmrw8nn92+S87uSEEf9+K/WY/NvL+T9wdXtpE9nfzP6GXMCbC3pz7eFq&#10;XV+YS6Wa1R8rc81qkLoelwDCxe+K046p9yiQnJKQ5CYEIyvmgK7/lREZhOgD65AcukNAmYMDa2ci&#10;dNsCpIRtR0F6lC7FNHbaAMNnfywsNESO6j5wZHtsbAj1hfGoL0pAA1WcKHUrrrRv9qmkzvWba6W0&#10;7Ty+oTjJTPSUpKJJSt8FbEd6mUF+q67GCl27jTkY8yyC4kJsXtvngmSkwCgcFpBJoPhXMpA4YDhw&#10;mJJhlisfIN7y+k8YdUAZk7ZRtlNXruPazSu4cvsW+Bo4hl4UQWiVUENLCTtaROZVC2JsMioTGjVI&#10;NTTX0G3d16bGLsfo6vJ22/8YHZ0tLHJOe6zdRwB1RXo1Vvc48/00cgGkcjIoCIRp13MSZP2cabPi&#10;Ph7XVCF1/Vvs95m6eeUDgXG8BeGQkq960IGFYIjRcDV7lhYQu16wgYSAmHWICQrXLbbLqtKblAgs&#10;pVx+1YGmKPWoLpBXmBKq9fjgzVKGOvvCEHdgDcJ3LUbCoY0KVGlOot6xzCczx88aYLyvxzPhmet1&#10;uBBhVU40KrIipYxCVW60iqvr68r6khOZlfZjpM7tWNRIm9bZZiWfsaWeIzsC1TmRqM6Wc/Lcomo5&#10;P4+pkc8SOopgNnAiyXcNz4FO+pdvW1NgaPQWlt8sAYKlDwzJb3wKBMUHhwuFLW3dK7aduHRN7yW7&#10;cvsm2viSHolrNSmWxFQlMa59/Zt5AamUfB2dlB2yz7y118i8S5HvLqHoeYwnckdxGrgdzQ1gCkNA&#10;PtOkhkoQCAaNnCJotpRj6AGczwcav5Vfu+88Fh4HDClNLiZ/g3SWt1RZD+KEVeo9ZPS0sNSViJwc&#10;o6bIXbGeIiSExa6ab1Z35GqP0WYd4wwuqXpU1zMuTgtTFQoUhSkhRsnBiNy3GiXSXibHllOZ4ajI&#10;CEfasR2IClqJlGM7kZd8FOVF2eAStny8mnkMQTl9zuQwhMWbz3BEP3XqpK7yT9HQKxWaGIXFiHVC&#10;QUDMqyn4ygrdJ9u62Dj/Lwkf7Wcq5Xiep5IgZvPtAaKsCFRKSXAqWZf/u8L5Hyr4/8j/XpZ2FKVp&#10;ofJ/HkFpeijK0sNcYJhke3MQX5sAwPI4QeB+3SYoZt/dINEQzMLiyAuKDxAHolPXfvJrO3Hxsnk/&#10;zK0baBTjti/TUYMSQzJhjxiaxvPG41j5PJACQtAMbKxzn92vn1NYjDcwwJjzekExMJjvtV6JbfoZ&#10;Le0+inWey/EW6iF4PkcOML429UzyGW6LfF5DPQfBICC23XmBUKnkHc4soA1R60rSjQcRONSLOICo&#10;FxFvYrwIl0E1C3NT9Br0EoUpR3T6PjfhkOQj+5Ep+UhWVBAyIvZIWLUTSUe2IfHIFl3rePnM97Bz&#10;6VcoTjqMOhmd6/Jj0CBhkaowDgUJBxArXiYj+gDyU8Xwi3IwykUHJYfhbFUgJFYMg1iePntKDFcM&#10;WA3cyHgZA4pKDL+Sbc7+Cj8QIlGu3jFCFy8vUfCPCvQs6S3dthLxiKVOqXUOAISEdRkgrIrlt+E+&#10;SqeVFQ4FgWA4dXoObXc8CKXtXiiM6Dn8tsXoLSCTQkLJZ05JOOYV221JcbnUvuEBGUGd17E5o6lv&#10;lBWDaxSDbxKgmmyIo0YqUg/COo3XGLQxfDFMbosn4AhuLlI6xq7GTEOmh6BRG6OlV7HfqR5G9tGI&#10;jaGbz7G036/GrW3G0HW/A4u2OfBbAPj/sXSBcF40xNzDqZsXDJmXCtUWS6glqpE8RIHweQsTVrmv&#10;fjCA2BXtbUiVr8l6CHLiD0nYtA+ZkXs1D8mI2K2Je6p4ieTQ7QpK3KFNiNyzErM/fQlbFn2GXQLL&#10;zmVfiSEdUVhq86JRXxCrsFhgEoI3KTAF6fL3lOThDBfk0KTfLI5hPYyRAcUAc0GAOY3GonhVg6hO&#10;zl0loVSZjPBFAml+/AHk8s3U8nerYvchO2YvcuMOSH2/7DP7+U6anBh7nGxH2+39OkHB7azoIPnf&#10;RVF7kBS2FVH71yJo7RzM+eIdhO1ehQT5DdKj94unDFGPW5EbRWDOT+Wt9F6Dn9xj3KlROW7UAUrr&#10;UtLQ74DDo0A4Aut2m2rv7cJxceONhIAA0NOowRsD5ChsDFYMzY7UCoM5Rg1TDZSG78hJ5o0Cwxyn&#10;VDntTuhjjd8ne4yz33eMtnmPE/Fv5d8ox6o8cHilYIj3sIAQDvO2rVRUM0nni4EKHa9BMf/QGSyT&#10;pHMRbSbpCge9B3MNZyV7XZBbITmMbDGubDGEbDEcepF0vm5CIEkJE1DCtqnBxx3egOAtC7H2x/ex&#10;Y+l0bF/ypWg6Dq77XvSDhmANfORC4v3GUpEk2ky4S2WETjm6E1nxR1CcnYTaiiKc48J+4lWYv3in&#10;lW3Jhdgnzjvvxr9wVpP5xuIEUaIpSxKRKN7toQfv1aVg77n3z7rK/0MP/AXvvvo0lv7wCfaKoYfv&#10;XIEEOS4zcicKEg8hP4H/oxkIGCpyEiIldJuUoqOmnnpU2kV8Lic9nAPGbhk89iBNlCqfS+V2lAwq&#10;BE1AnNIydl6SfnMdJhAIimGVlgKEyqkbWMy2NfBfkw8MCb28cEwmG6ZxXeXRS1f1iTx9HZsaj0lg&#10;NRQpTxdQ6CHEMwhMZoYsX8KvIr3l3jtRoCGSehzxAoRJgRJDda7D+F+nEYO2hq91gsN2AxCf+DQw&#10;EhICYfe5UOhny8wxWtc2Fw4LCEtCwv/NJuamFNGDSGhVLYbJsKpKQiy+cZig2FksO5PlhcSEWZzR&#10;ChVIgpGbeFi9SXbcQRl5JeSK2itGtUcNKVWMW0GR0ZSvk4gXg9uz+gdsnPsJti+e7vMo+9fMUliC&#10;Vn2LI1vnSygTbu67U9lZqFT5e6LE2GTET5JQJ1f+7rICXRGTcHCNNHoX1u21FwON1+OcU/iaBEKq&#10;uYyPa6QgSyB46IF7zfrJD9+Hhx6+1+ihe/Hgg/fgAdGDAtSDzvb9D/4V9z/g6P6/4l6B7M9//iP+&#10;+Mff4RHZ/85rz2L+tx8iaq94kkMb9beglzKeynguDUvF+xCmjEiCtNsA03f+KggNPQu9g4WCJaEY&#10;Ey/i50FYd2SBsO3ebUoBcMrfKgvMrX/+AycuXBaDyjSjbQmnQsWAqKJEMShJYhm3O1KoFCYJWyTp&#10;NS8GdeN8VyZJtrJJs9YlDDJQeEJAMQqt29ko3c/jjEyb8zmdqZIwiu2s+76LnsMk5pqUO1I4+H/R&#10;e2j+4cxgFTqzWNaTKCQ2zDIzWTYPUVDoSQQQ401MPkLlSIjCEIR5iQm7aADiUWRUNd5ks0CySbQB&#10;mwWQLfM/w/ZFX2Dbos+xb+VM7F8lWj0LQSu/xaGNP+LwpjmiH1EmeYO5nsTBiHmkCX0JNZ9ryU2W&#10;vy9fwsaKYvUwBITTygYY42nM+mUXAqA5Z+7zc6aA9e5y+d2LJc8yhm/017/+WZd/fUg8Dr0O9eAD&#10;9+g2PRHrDwpgD9wv8NxnxLcA8DP8PJeN/d3v/xPhQevF0+zAwS1L8Pm7r2LN/G8Qsm0JYg6sQ+zB&#10;DbpgeXjQaoTtXI7E0C2YUjo0NrX7zBV0nr6EEQnNaPTMZQiHBYTAWGi4PRkYk0kBcDyKb3tSTbJP&#10;PscllsYl+e9sqdT3rKtaKvR11BRfeU1P0spXXPP11o43aaIXYRjEfELCNPUkHNXtKC8GrkZMQxdD&#10;DgTKty0GrgZPT+ZM2RoAWDLHsDA4x7FN4LahFcFVccaK+QdLBxLjRVzYqwX+KifcMnKvhzBZt6+q&#10;M+8xMdO9JicRSCTG9kKSGy+eREZKk7zvkzDDjJIEhOJr8hIIyaH1iD+4DhsFkq0LP8cOCbl2SOi1&#10;Z8U32CuA7F0xAwfWfo/DG2aLfsSB9T/o9ZWjO5agQgDW2UudwXT7oK40C9kJ4t0y41CSL/97dZm+&#10;Pv7cJXOLCuFg+GW9DMMw1nndQ/MYqZupd3Nhlje38o4FTlo89ugD6mG42DjLRx5+wFlL+QFdnZ+w&#10;EBIuGevT/fcKaCKB5QEHGsJCcRHyiAOb5fcKRvjeDbjnL9L2l7/4ZEH765//hD3rFsggswtT0mpa&#10;pjYcP6MQ9IunqT9xBgMXr+PklZtq5G5e8r+BxR8aA4ZXTtsNz34PYFxX+aT8qLzFv04NVwxVjN/k&#10;KCav4fWXZo5ynPVSuddmjAQivU5j9/NajcmHOFFgE3ITYhEoguAC4oNC/gYLx6RyANG/1QOFBcMH&#10;iM1FrBhyMdxyAKFhmBkthlwBs1pO4s4Zn4KUUJ3ZKkgyIRcBscmtCbckNxFPwlidr8XjLBc9Sez+&#10;9YjZv07fMbn427ewaf4n2CGehfnJvlUz1KtsWzRdITmw9jsclPLQxtkKStj2hephovauRkV+Mtqb&#10;q9DRVCnQlKOjoUzKMjRU5iE78RgKsuR/KM5BfW0FLl/jXc+XFRg7G0b5gSLbLHnxsr2xQgbCUrTL&#10;+Toa5dyimuIMLFm3Ees3b8Hc+fPw+uuv4bXXX8WLLzyP5//2LJ566gk8/cQ00eN44rFHRVPx+KOP&#10;4NFHHhawHtTFy7kGswXpARFhiDy0XQegVBlU7vnrPeJ97hUvRE/1kH526iMP4f5770HQxiU6kTEl&#10;r6Z7as+ZSyjqHEJ57wl0TVzSq+zHJURTOBzvEgjEb5EfFKpbjm5j3Nke97Wx7n6O38nnuE+enTBA&#10;qJEz/6Bo7AYYlppUi0yoJIbrMWTWacBWNFyO+Fp62ik/APSzAcfxc6UuCCrHQ7CupUCgV9E1vBIp&#10;JCbUMgk7cxBeUbfvVDQvLKUXsZ7EC4leZXdCLl4szJfEPTeBV9qZk0jyLjIzXU64JQm8NyfRkEti&#10;9BgBJXrvGjH6xVg2401smPM+ti74BNsWfyHh1jcKS9CKb01SL55k3+oZCBY4QjbPRZjkLLyCH7ln&#10;BcJ3LUO4lKW5iehorTNqqdMF9jpba9FSX4YcCccKs2UQKM1XYK5xpcwbV528xcDiP1NmrvpTvGWl&#10;U87Z3lwt563Rc3a11Uk/F2B7WAyyyyqxaFsQVhyJx4rQBMzdE4rPV23HjE1B+HFXCOYGheG9+auw&#10;LTIZu2NSse9YFEKWCexL5iB8+XyELJiN6JWLsP+Hb7H9688RGbxb+icNeZJz3fvXv0qO80f84Q9/&#10;UK9Eb0S4+DKnPZtWIicxjDnM2NS6gZOo6B1B44kJDF+8hrZT5xSa/wko9CZaeozewmGBMFC4kGj9&#10;hoHHlO6+sWs3cfMftzE0elKM0YRN1nhNeCUewQGFM2ENmnw7nsIBx+YPPmOngYvBWwO3kwiaQ5SI&#10;oTPxtm0esY33V9m6Hi8wEAwFRvMOkQWEpWwTEHstRPMRgYRQeCEJBIShlg239H2NIt6Kkud4EjMV&#10;7HgSSUrTI3ZpuMVZriS+B1I8SaJAEndgPWIPrNWkNkIM/KDkHytmvo01P7wnCf2Hksx/id3Lvlbt&#10;XSmeRXIV3tKyf80M9SLBAkjw+h8RumW+eJd5AsoS9TDR+1YjTmL7ivwUdLU3obujGZ1tDVp2tTWh&#10;takGeWkSNko4Vl1eiFoJyfgypusie5Xf5ium7noYe29XdyfP2eg7f49stzRUYv2+YAVmWdARrAyO&#10;wQrR0sMxWHI4GosORmHB/kgBKAyfLt+kb57bE5eBXYeO4MiSeQie9x0ils1H8PzvEbFkLnZ+8Sm2&#10;ffoRQvZuF6+Yr2u3Pf7c3/Hw40/iwamP46ln/4Ynn3wSTz05TTzUw9ixcRWKMuIkh+nunlrQ1IGa&#10;/uMIySgCvc3I5esYdvIZC4Spe8Mxuy0G7rSZEMwfEKvxGw4cDiCnPYBQ3DZttv2mvkW5d6AX5WJo&#10;5RKu0LhoZBrby0jNOFpf1ikhjQ1xOClAI7ZweJNsC4nKC4yCICIETLYln6DU2HlOhcFMMtRaMPxg&#10;cF9VrUk6pd7DyIRYBhZzRd28gNS+V1G9iIZakpNwdouJe/IRX15ivIi9oMibHPc4s1t8PYSEWwRE&#10;cpHYgxJuiUFHBq1ERNByhO1YjO1Lv8a6Hz/EprkfY+0PH2jJEGyb5CwGFPEsTOjX/YBD4lmCJVdh&#10;nTNhDMOObJ2HiN3L9JzR+9aKl1mF+OCNKC9MQ1dXC7q7W9HV2WLU0YL21gbkp8cKMBmoEmAa6qpw&#10;86dbuHlb7ECSfkJiRXCs1yE01sv0dLfp+bq7WrXe19OBdvFgQZHx2BwWi2V7Q7FCIFkVEov54lG+&#10;3rAHb85bg1dmL8Vzn87AK9NnYtHW3ViyZRdWrlimkByaMxNHF89FyDwBZuk87Pnqc+yc/gkO7diM&#10;5rpS1Jbl4am3PsJjL72Bqc+9hOffeBvPvvQqnvv7q5j29NPYuEa8al6q5DARIVMTI4+iafgUcpu6&#10;0H7qPBpGJvR1ExYQX/Lvkz84pxxZ76Bytv1lYLBgWGgsLIGqEs/SN9jneBKTyDdUcgZKcoxKyTes&#10;N3ESbZNsEw7jVXzexcIi0hk2JzTS3EGMvipfROgoNXwJlyjeZsFtMXpvKFWZSwjshUIrN/cw+Yd9&#10;n7yZ0fJdPNQQS+BgiCVSQHT614RZfCMwr7bzwhtntzKcK+5cw4uQ8G3CCSGb9VpJLCGRfCQqaLUY&#10;9SqE716BUIEkZNt8rJ3zMVbOokf5QEHZPF9G1EWfYeOcD7FT8pXdy7/EzqXmugo9C8tgCb+ObFmA&#10;kC3zwLzl2M7FmuDTQx3dtVRCuw2IE/GCZkl2shhzuxo0y26qqw2dYuiFWYmOhylCQ32VWVNMZIBx&#10;vQyTf8JigbHQ9PZ3oaunDd09cv7eDlWXeJrPp3+B8KgIPP/qG3jmpVfw+PMvYuqzz+Hhp5/DQ089&#10;iweeeAoPcAX+Z57D2x9/itlLlmHZ4oUKDBW+bB6OLJyNcAFnz1fTRV9g16a1aG2sRn1VCZ756Es8&#10;LtBMffUdvPjh53jhnQ/x97ffw9Mvv4qVyxajoigbU0K2r5h6cPMapOcXoaZnEPVDYxg8fwVDF66i&#10;/9xVBw4LCEtOBtxUINy62T4lXsHnUSbRZFD8moYmzqJV3H2pGB1HZBO6mPev0xDLcxjWiGiwatxi&#10;tE5uoKWO9s4oz/02FBKxzhHfeCxj9Ha/ld1Hj2CTcFOyzYRSVr6QimAwrLLXRZzcw4ozWkzUGWLx&#10;Gokm6wqI40EIiV5o49TvLnPFXZJ2QsJcJPbAOjPSS9JOQMJ2LBNIlomRL5CcYz6WzXxHcpS3sHKG&#10;wDLrXWye95HkKx9iiwCzQ/KVNd+/pzNh9CoH1szCXvEwwRKuhWyZI4m+eBYJwY7tXCqgLBYPs0jz&#10;luj9axAj4R2nWvn3JMvfVlaQ7hq0eAAC00XPIF6hUGAqE+OqrihGQ0M1bv18Uxfhc+8lIzT+95KZ&#10;sMwAExq8H7t2bUdo2BHEJyYguyAfFXX1aOzsQmN3N8oaGpGcm4eDxyKwYuMWzJizAG9/Oh3Pv/Uu&#10;nhSQ3vjwE8yctxDrtu3AonlzcGj+dzgsClv0I/bM+hJ7vvsKi994HUvfeRM71q6UPKwBTXUVeP7z&#10;mZj2/hd47O2P8cInX+P59z/DKx99jr/Jeecvmo8a8ZhT9m5YMTUmeB8iw4+ioq0Lxc30MmKoJ8/q&#10;W8AsFF5YrAwoRgyhKFP3QmI1ORS/Jl6DaW6qlpApTcMmXu2md6gsEAg0RGKbhFGO96DMcclyTKJe&#10;BXcN3QBnjXsyY/81WQ/hA4Hhk1f0FgqHCamM1wgRMJwkXXIPe5Vdb4kXMJio88oyr4vwffRM1vW+&#10;rZCtEvZsQrzkClGEQ5L1CAmFjgkgRwWOI9uX4PAWzljNx8EN87B3zQ+Y/clLWPz1G1j67ZtYO/tD&#10;rP7+fayTfGXz/I+x/sePsGnex+JVvsL2JTKqLpsuoHyj11eoA2tn+UKwEAGGEwOEJkqgZAjG6xGc&#10;iubflqTA7EaJhCfdPV3o7u0UWCgBhh5GVJSTgrJCAYbvfREPc1tguf3LT+phmMeY6zHeK/5uHsNZ&#10;szbJX/hmZ74wd3yCr/wbxcXLfBnVGSnP4uz509reK7DW1ZShuCAbxflZqCrOlcEqXqDeh/jdGxG/&#10;ayOOblyJXcsXYMvS+di4apm+ZzM6NhaFZRVoaO9ES3cvWrnajCinrBwRyenYfDAYc9dtwSc/LMA7&#10;33yP59/7GDN//BE1lSXiYQSYiL1bkZ6WguT0dH2Fdl6jxIxj5yTpv+ED4m6guPL3Jl5YbPj1P9Xg&#10;2YvyR+ahTHIWepRix3BpsCxpyDRWe/HOtlEKg5YBSbXzeTv6a97gkW47xm/bzO0lAkOyk4g77343&#10;t5vQUxCKYOdquqPYg8gQr5HlTPOm6zSv5B4CBkOrpCPbEX+YU72b1SCjdKp3tXiNlWKsBGM5grcs&#10;lmR9vgAxG3tW/YDty2Ziy5JvsHnR16JvsGr2p/jrn36Pd1+chrmfv4yFX8mo+e1bWPLNm1jz3btY&#10;LdrIaWPxKLskl9m14hsEifYJJHuWf6Nh2KH132newge+mNRTDL/Cdy/XBD/2wHq96TJWlBwmUPOa&#10;TtQB5GcmgO/u5AIRnd0donZkpCVhznczUJyXIR4mB1ViYDW1Fbh+65oA87OCYgCxXoXhGKeWLSwm&#10;h2lvb8bw8UH093ejV7zX4ECP5DHtqM5KQl7wbhSG7kV+yB6UCBglYXtRGLwLFREHpB6EisjDqBPP&#10;Vhi2D0VHBOzQPVpyvyr8IErlM8Uhu1FwaAeyDu/CoISRva114un5+vFEhO7eLh79gOSG+5EsZfyB&#10;nQjbuA7NVcWYsn32Z1OPbl2GaGk8sn09ohMS0X/2kj6PMnpFPIwDDUE5Kdt3gmJgmRwYa/y/7mEm&#10;brL8Scqf/NpPXrossWWeLhfLK+f1kq+44v1WkqPoBUHHs0gyXiGhGEOusmzeLmI9g3kIyhq/V3p1&#10;3BEB8NaZdOfoxUCBgfkFp3ElfMpiyUScV9E5pStgZETvRzovEjIp571IvJrO6yBiZCasMjcz6rWQ&#10;gxslvNkgoQ4hWSPGuRrHdq00odU28R6bxXuICMu+9XMRtPoH7F75PXat/A7bF38rsHyFme+/gCen&#10;3ovnn3gI7738BJbPfBvLBJZVEo6tnvUOti74TMXrLNslFGPewpkxThfvW80Zse80JKNnoQwsi8ST&#10;rZR8aLlea4kSz0aYE4I5PS1wi5dJjRCvKMAUihdpaGpCZXUF8vKysGblUg2lSorzZV86KkryJSQr&#10;QT1Dsp9u4vY/f9K3BJiLl3zhkpu/GIjcqeW25np9gRFflaGvyxjux4DkNY1FWSgQYPIdFR8JQqnA&#10;UyTAVEYcUiDKCUxlKfJCg1CiwAShWKApD9+v+8uO7UMZgTm8EyUhu5AtwAx0t6K3vRFF6SmSNxfi&#10;yO4dSAw9jKSjh2VwC0bCob3i0dejua5cQrIV307dt2wGts6djkhxY3zXYFFdEzpGz+D4pesYuXhN&#10;4SEQLL1exyoQFONRJofEwBEoAwv3eaHhLf41pVkChLlD170RMVmvilOcLSvXZFvyCpGZfTLXL3S2&#10;ibeu0xOI0evNhxIe5UidENgr40y0s5hHxB1UL5HDe64cL5HliGGUVbqEU+mc0hXZm/RS9AZGXih0&#10;7/RNJCC8kfGQgSR6/3oNsRhe0ZPwdovQ7UsRsnWxhFcLcIiArJuj93LtWjkL25eLR1lsPMr6eZ9j&#10;1kev4Ot3nsP3H/5dgXng3j/h2ccfwgevPCm5yQcKzLof3hfv8o6EYR/oLS6cFWNYRs+yZ8XXoq9w&#10;gNdaePVeb3OZ48tZju1appDwbyQohJtQJ4XJ/8NZOXpIesqYwwpMc2srGlqa0Cgq5Hs+YyUKKM5D&#10;aUEWygWYirIi1NZV42cJx27/82fwfTx2HWm+dMnmMATIPt3IPKajpcEHjL4uQzQo3qa5NBcF4lkK&#10;gvcg79BOFEm9SMApOLhDQSgPJzAHBZgSZKsHEqAIhwIjsAhUxcfEOwpkKXtlANizSf7/VejpatbX&#10;YuTl5yA+NR3zlizH/JVrsHD1WixbtwHzFi/B9G9noLZKQrLts9+fGsopxTVzER20AeFBm5FXVISG&#10;3iHU9x9XSPg2sOGLVwWgawGgTA6MCcPuBMYA4dQdmbrAovtZeoC5cAk5SUdlRD8sohEfVEOn4as3&#10;sPkCwyUNmySxtp5D2nRq1vEWeRRDJ17TICQOKOo19Nye3EI9hrfuAOKEVmmSd9jQih7E5h6UHY1j&#10;DxpQCAnvR4oQT3JUvMjRneJFBJBDAsh+gYOA0IPsWiGASMi1dfHX2LTwSwWEWv3jJ/jirefw8P1/&#10;wRMP36OgzPn0Fcz++BU8dO+f8dJTj+L9l5/W21tWSd6y4ccPsX42p48/wu5lhOQbBWeveBXeA0ZY&#10;9kt/M0/hDJjmKw4ovAOAgFAMFfl/JIYI+LzLV/KWjJhDyIgNRlZiuIRkSfoi3ab2dn0bdXFpEaIk&#10;NygqEmCKclEm+USFhmSVCswNCcv4uhEuqM4FJvg2M8Kj4syZeBkDzHl0S0g2IIB4vQy3WyoKUHhk&#10;r0JTeHQ/yvkiqcxYVGVJyJ4RI97+EOLDdiMnLwcHd69HMD321hUI37IKB1ctwAFRyMZlCN+2GmGb&#10;luPIxuVYu2A22iTpbxRPyMXRs8oq8f2y1fhuxXrM37Ad++NSERSThK1HItHU0ogp377x6NQD8sNu&#10;lhHqiMTKCXvWiMHFSRyahYqWdvSePofOU2fRdeqcHyxWgbBYWaM3uuUDQaGR8oxsn9GSuuXTWUds&#10;P33lmuQv8ZLA05vwegmnh3kR09z6zhCMyT09C2etTPhFGQ9jQy4FhnftStJtEm/jQRhOMawiFJni&#10;YbyAWEhYpkXt0RsXFRjG8E6SrlfVpTTh1lbnyjrzki0acmnYtW+dwEJgJD8RzxImuUnoNvEqW5Yo&#10;NPvWzhFjlhxFQq4dy77FNvEoW8WjbBRYZrz3PL778AV8+vpTeOKRe/Hikw9j3hevYJHkKou/fhOP&#10;PXgP3nh+Gj557RmdNl4nXoWeZSfvB5Mchbfl75OEnnca8z4w3v7OiYMjW5ncL9Ar9uESgplbZVar&#10;N+SdAeZ/2CygiLc8FoTUyP2atyRKPSMuVIEpzE1DS1cXmjo60NjWhtKKMkTFxaOwKB/FAkxJYQ7K&#10;y4tRXV0pSf8tXLl2yfcSLPsmBPt6EYWG+Y2EaROS0/RJ+DU41I+hEcljBvvRLYbc3deFhppihB9Y&#10;h/CD6xC6f40qbP8GHDu8A5ESnkWFHkCkKL+kBAf37ZT2IAFI/u592xG8dimC1y3D0c0S/or2L12A&#10;3Qt/xKJZX6GxsQa1NeX6AqiEvCJ8t2wtpi9Zg29XbMDG4AjsjIjH+kPHdHGNKRu+fWPqfvmBj0pM&#10;G8qrvUu/wpY5nyN27wbkSQJU3dSM7vFzEh5ddQD5F6A45QRFQCQ8O0M5YCgMcg4Lxl118xbqqgt1&#10;4emsWJNIZ4kYTtHoNbRikq0hE/MJA0Gm5BKZMc6FPhtGMe9QOBh22bzDFXMSA4vxKgoL4XCugfBa&#10;SBqneimGYEfN7Sf2FhQm8CY/4Z2/W8SzMEdZpw8khe9eJSO4mf49IvlJyJZFOrOlnmWNCb12LJWQ&#10;WCDZNH861s/9DN9/9BK+//hFCb3oTV7CzA+ex1NT78erzz4qif0bWDbjbaz67n1Me/hevP/S0/j4&#10;9Wc0T2H4tWGOeJblkqtIX+5c/rV4lXkCyEIFhKWGXCKdXJC/Sy92HpLE3vGGyfyfOCnBKW3xKolH&#10;5X8WWNKjDwosIQpMtgBTwJCssxON9DBtrSguF2ASEpBXWKDAlJcWoEKAqaoqlxzmBvia9R4Bhu/X&#10;tC+28n83j+txBoYG/l/e/vLLrutY+4b97fl0QiccO2RIYkhix3bMjiFmJkmWLGZmZmbmVjO31MzM&#10;3C21WkyGJOd+xsg/cb111Vy11ty7W7Zz7vG8H65Rk9bau6X6raqaa+290SRqITDtrfqz7Q3NDSgv&#10;K8D6VQuxfuVCiSCiFYuwaukCLFsyDyuWLsKKZYuwYd0qVFRXory8EOfP9+Ly1UGsnT9VIslHGPvu&#10;65gz5mMsnjAayyZ9hnXzZ+P19z5AVU0lKqrKBNp+JOaewZTl6zB9/Q7M2LAbS3Ydwfzt+zFt7TZ0&#10;9/UQmBfuHvH8nzHvoxcx54O/Yd2UD7BZ/jPXThuB/avnoSArGeX1DeiRq33f9ZsKgx9dzgbF/lmB&#10;4pyAQEsgVOL4Phx+BPlGSSSqqS7SCJKf4WoXV9y7GoZ3+HODO+dZJ+WKJykYUy4HlsBDkAhEAILC&#10;EEgfdQ+ih1mrR9QyTxer4geImIZpNDFQXBpGWLgFzKsyHY4RZbekX7sZVaxOkYjCFGwjQeGO18yR&#10;WClaIvUJo8l8Sb9mCSQzJfX68MVHRA9LVHkEY954Ap+9+YRGlE/+/ij+eN+v8OSf7sNnbz2J6Z9I&#10;JPn0FYk6d+LFxx6SlO1hLJACf76MLfjsVaySiMLahJCsnT1K3wsjCKFlSsitYm5V89kyftsL3zv/&#10;DkbJA5KCHdwif+N2uTDsWq3R5ehO1m0bkHBAosvhHUg6tgcpkpKVSYQplghTLLVMRk42du4/hKTU&#10;FKSnJyM7S4DJE2D4aIykYwSGX4rHr4Ft7OpGc0+3fqm5/RqcS9X4g1Nn0dIusIj441cdPQJZWysu&#10;XbuM6/rLYxd1e/nipXOqCxfPqrQftPkbMfwh2ouXzosGkCbvNyvpCJZMG4/9u7Ziv9Rae/fuxs5d&#10;O/HZzHmoqecvXldj3/EEHM3IwZyVazFHIoqLLgdF+zFr3TZ0dHe4Gmba209j/GtPYub7z2On5Lkb&#10;p72PJfKPv2bC20jduxHFxQVo6O5Fy/lL6JOapp+wiBhNzqm9pbD4CoHxIZCxGChEg7QCRyhv7ty1&#10;GxpV+JQoP5R0MvhaH3NmFqDH5D+WV0SmRlpXsPhmn8W3XiXdLlUYDezJXd7nkKKW0cDl6sF9huB+&#10;g1vPx+Fd9GAU0fsjfCxeo4hAEu54uWJ+x4rp4pC8284biePEaSXlmvWpRBIHyMJgS3jOmDcwQwCZ&#10;+vFLGPPWM3jj6Yfw7vNSzL/8F4Vj1CuPYfTrj2OMAMMt4k9f+yseuvdXkn7dJwA9gSkfcrv4VTxw&#10;zy/x97/+CW899wgWyf/VqhkfSwr2iWrjwnEaQfheCIpuWUufqSHfa5gyilhvERJGlUMiF13koiFR&#10;JUGiSsL+zQrLMYEm5fhe0X5kJB1HaU0diqpqUERgcnOxff9BnEpJQUZmGnKl4M/JThdg8nDj1rUQ&#10;GIrfyO/A6ZKI48Cxn1JkxGnr6hBgWvW3dvibL/zW/Rtf3FBg+GNJFy+f1/sxtBcECGcpgUbaVyT9&#10;4xdvuHs35yWd565qGlbPnYaDe3bgwN6dATA7MGLKLN0eL6+uwsFTydiflIYl6zdh7rqtmLt+G5bu&#10;2I9F2/YIMFtR19yIO8a+8MDd4199DPPlqjXrw79hxbjXsFSuVtPffgbzpK7ZMmcMEri7kHwCZQ1N&#10;6Bi8hNaBi+i9cl1guYkBEa2JoITABFJQKA8GUwhM3DiP6718GYfkP/KAOCudX6HRlMvVHu7eh2i/&#10;q0sS9q6T/+TVGimOSp2hsHBrV1ILPr7NnZ6DfLREoDgYAiJQCEgOJkLBR08IFa0D6QCLeEm3LIow&#10;dWFh7Ar5adiydLLueHFLeN28sQLJaCnkR2Dp1I90l4uaI+nWzFGvYYpAMvmjlzDy9SelBvkpHrz3&#10;l5J+PaawjH6dUUXqk7ee1i+bmPjec1rIf/bmU/jT73+N5/5yv9QvT2PWqFcUkD//7td47alH8N6L&#10;f8ViqUPXS/q1bo6LLGtm8ZH8cQLLBIlun+n7JRiEncAQlAMb5G+Tf1/+2zKyHJNIwvTLahYCc1yU&#10;fHQXko7sRLLAwufEUkSZaadQUlOr325fIMCk5eRi8+69OJKQgLSMdIkuOTh9Ohf5hWcEmKsYFIeu&#10;b+tQWCgfHKZpBg4jTWtnO1olHevq6xZgBCQBx4C5cu2SgmAwWBQxaBh9rl6/gu5uiUr8rRiZa22s&#10;RWXJafm/mocjO7fh6L7dOHpwLw4c2INR02YrLGWSViZnZmN3QjLWbNuJBRu3Y/6G7Vgm9cvCzbsx&#10;RyIM12jRP0b+s+bIVWvBqFexfup7mPTGkxj76uNYMOJlbJ37mRRLY3Fw7RKkypWlvLEJNfKHNvUP&#10;oP3CJf0IsQ9HvOJBGCKBZdAHxmt3nR9A6rEdSOFOmNjUI9uRcphP725Bsu58bXG7XyLWNolS2zAi&#10;UbxX4O6LOBE2E+8lHBURIm6VUszXD1O8wkrKxS9A2C/A7JUoslecbA+3WCWq7Ban20lYJPXatlwi&#10;CoHhTcaFUsTPH4+18u/FL1JYJint4skfYp5ElFmj38IMqQunfPR3fPrm03jnOSnmX3wUD0ma9ZcH&#10;fotP5d97jEAx6f3nMEVAmf7xy5jxyStSp7yIBePexLRPXsZjD96H155+RKKSFPWT38cyOffjD92H&#10;1599DCPfeF4AkVRv+kfYOH+MpGEjBZ4xAsVcgYORZD62Sxq2f+MikfxdIv7o68HNS+WCtFz+fv6b&#10;MF1dL6AwqkjqJRGFUSXhwFacOrgdyZLWJB7ZpcBkpp5EWuJxFFbXIL+yGmfKKpCclYONAsyBk6eQ&#10;nJGGjKx0nJaCn/dp+P1ydF7+5EU8MA4a+/nBLrT09qCupQVrtm7Dtj17ceiEvJake10Sdc4N9Old&#10;/vOD/aKzGLwoKZkA4UBh1HEgcYOhp7dDUzP2+6VdWZQr0V/+DzeuxcFd23FIgNm7d5dEmJkoLq9A&#10;SWUF8ktLseNoArYfOIS1O/dgw+4D2CNp2r4Tp7Dr8DG3S8aif+GIF3Fg5URMf+8pLJMI89HfHhb7&#10;BhZLbv3p35/AsvEf4KDUMxtnjkFhSRGKq2vR1HcOLecuoPX8RQdHEF2GtD2FUAQiKMPJIGrqbENh&#10;doLUUSdVZzKOIzf5MLIS5T8tYY8ALBBJ7cJf/j11QFKHfZK+aZSRqyR/jZe/rbh9lUQZiS6SYrCA&#10;PbR1mcCwPHAWXlkXawSL176NC0WLJLIsFlDkqrx2nkiAEe1aMw/bxRF3iLYKNJuXTsOGxVOwZv4E&#10;rJwzDstmjMbiKZ9gnvy7zfj0bUz66BV89Pe/4l35d/1ICvpRkmKNePUJgeAePP2wRI13nsXkD1/A&#10;rJGvYuaIVzBv9JsCytuid/Rm5aKJ7+PZvzyI919+GgsmvI8NCycLpNPx0pNS63wkkeuzdwQISbXW&#10;L5ZCOwvZmSk4nZeNxKP7JDrsQ3FhrvytUoft3YLUk1JnHNmLTP4WfmqCRJgV+ihL0tHd+nv/yWJP&#10;7GUKtk2/9UUjCmGR2oWRJfXkAWRItpGdlSKw1CCvvBI5JWX6u5Rrtu/G3mMncDQxCdnyPvIYYQhM&#10;EBkaOxlhIlB8cHyAyqsqcGSfpE47NuDQzg04vHuL9o8d2IkTR/bh1InDSE44hrSURE3/snPktc7I&#10;axUVoKisBKWV5aisrUF1fT1qGur1R5bKJTqUlJfKmkJky/vKzs0WSRSU98e0saS0CJVV5frUQo2I&#10;mwzNrU2SGjZrtGvtaNdvMbrjhQfuunvFuFexcuIbmPTm4ziybjKmv/+sFpDL+dnuT9/AygkfSJr2&#10;DnYsmoqC09nIzJMXLK1ERUuHpGcX0CjwDAeILwISX/QzHaMuBIDQRvrS2c+/wEXVl7j4xZe49CX1&#10;lWt/EYzL/IVbcs4bN3H++g2cu3oV/Zcuo/fCIHoGz6P7/Fm0SXhvl9De0tmKxrZmyUflH7OuGpXV&#10;pSgtL0SRONWZ0xnibEmSbshVTZwo9ZTk5OJAx8V5juzdhMO7NmD/9jXYv20V9m5egd2blmO7RN4t&#10;qxdg04r52LBkNtYsmoGV86di+axJmD3+I7zx/F/w1t/+ilGvP6OPsiyYKHXGvClIPHUck8aORElV&#10;NdIy01FQXo6WvrNaRPN38uvlaltcXY2m3n6cKSnB8aREGeuWNGIvMrKzkSY1Q/vAINrPncfSmWOR&#10;K5CkpyQg/7QAkyIXl+w0SaEOSip9UuA45lIq+VuO7d4k7d2iPUhTeHbhpPx9KUf3aCRhFCEsiYd3&#10;6m4Yt5CTJCVj7ZKWcECAOSjn3a+/mX+6vAppRaXYL1Fg9drVWDZ3MuZP+giHD+6RCCM1jEDLn8pj&#10;SsafA+cXehOYRoFCfx5wSMRx0ES/XOZ+EKmysRkVTU5sU1VNLagMxpj1lEu54GwjKtiud9baZXUN&#10;KKt34iZWufRpy+rqUVZbj1Lu+HGLXKKmWgGsVMDlPabi8jIUlZagsLiId/pfu3vhyBcw5a2/Yp5E&#10;mk9eegQvP/p7bOan7qZ8gCnvPIcVEz/AIcnb5458U8L5CmTlZKJAaM7JzkBpUyvapa7RWsSDw2oW&#10;HQ+sD0ikz8XhOeZbGzdY4kVYhur89euoa6iLG/9Cbf/V63HjQ8XXHBDg+L70daTPsf4r10RX0SsQ&#10;doiTDly7ofPDncPEv4W/1bhz2yZ88ubfUVhZhczCItS0tiHzTIHk/3WYM30KKuQ/7VRyEsql8Gxs&#10;a0dudqoAXILiEoG4OF+ALkdORgpWL5eIt2OTRK6RkjJtR8LhPSiXFKEsPxMr5kwUp96DJHHuY3JF&#10;ThenTj+xXxz8kESLrTidlSyR4iBy05M0mhzazlpF6r6D2ySV3S7Reaus2yTRWVLbw7sk3RW4ghTs&#10;VNDmzljyMUaYgxJpDmLX1vWYPe5drFs2Byflqp+aeAypEnnSCKjAwgiTJYX/mQJGmCt6D8P9MKwr&#10;/C2iEBzumvlj1rafm2iQyMR0rbK5FVUtsapsbgmsa0dqdYCF8268gqAFbT0HzyljCmAwXi1jlI2H&#10;8wLqHWNfe+Du9579Ax79/S/xl9/9Ep++8gSe/MOvFZ4Fo/4uEeZVTHzjKcz+6GVMePNZLJAUY8Pc&#10;SZL3bpB6YJO8YAu6Bi9KLXMlcLibARSx4jgjANt0plgAvgiczOzwThjpK1yWKENduSUOfq4VtQWn&#10;kHdkLSrTdqOvNg/nm8tQk5eC7SsXY/nMyVi3cBY2zJ8hxe9C5KcdweDZZly/0ouL51rQXJiETTOn&#10;4Z2XXsGsKROxd8dmiTAncGS/XFlPHcM+KRQP79uFfbvlapucICE8V52ipaNNQncTGpsbUVtTjLra&#10;EvD3J29+eQv//H//BxcuX8R+5slvvYLUJHGk9GQ9NoMFs0AxZczHyE6X/FguQvni1AU5aUgXJ89N&#10;PSEp5yGky5U8/eR+rFgwAwUC0o51S7B0+qeSJko6uW0ldkn9dFCK99XzJ8n/BeuP9UgQxz+wcSkS&#10;90vtIbVI+vF9AoPUesf2SgTZJtqKk/s2yf8ft4xZ2G8QUDZKOispbVCzMBK53bC9Asl+OXafAkNY&#10;FBhRmgCSkXJKAWFk41ZyepoAmZGqysnLQu7pnACYq1p/NHREv7diUJgsslBs2++zGEC0jEjVofMb&#10;JBE4BsFQeAyU6JhIsetM9Ov4MZ7jjp1zRtw968NnBAgRH9qTVOzdpx/C8olvYRS3OV/4M6a+84wU&#10;/qMw/vUnMfntZ8W5PsXWueOQdXg7WiWvq5GrYKtcBdq5l37hIs5evaZX6g7pN7W3680n/m5gS3cX&#10;ui9cGgYIRhSJSBKVDKBBgYu/Ktze16P9y5KKXRFQrnz5D1wWe/GmrL3Bz4pfxfXrF3D1Ug/6WorR&#10;XZuLjvIU9Nfl4kp3DT6/0IlbFzpwY6AFNwSSa32NuC6A3bzcj6syd7W/Bf1NpZKKLsHuJXMx+t13&#10;MG/CWCwRgBZKBJg/abwANxULJ0+Q2mQqVi+ci10SNfgw4LWb13H+fD+amyRHLstDc0MWunrbcfY8&#10;H1/vQ8/ZXuzZswOj3n1dgNuud78Txfl4lWctMXX0+0iRK/yWZbORnXgYaeLcSeLQaeKodPwkcfBk&#10;0ZIZn0kxPx6rZ38mEWaE1lGsrRZKncNif82CyVKjSeG+gw+GblZgCMKxnWsVhiSpTY7uWqe7X+wT&#10;GAKisOwhLFs1/Uo4ICkZUzGJLBQjC6OKRRYHywGknTqqwKRJqpcpkPDvyhBlSiTMykpDWppYrSvy&#10;tK7g7+WzQG/qjAXEYLBI4o8bOLbGzQ2dd9vTvL/j7vFwp40//MrXau3uRrNEMP7GS2sPU3K3dc1n&#10;2njvp3fgrO7K8Rek23t79NfM3A1Vt4a/0dkt6uINVrbPncUdI1544O6X/nIPXnvsPswZ/Rpeevg+&#10;fPzinzDu9ccEoucwSlI0PjqzfsYo3T1bKmvmffIitvD+ghSgh9YtQs7RnciRwrvw1H7UVxSisaoI&#10;nS21aKo4jUaq6gwaawrRVFeClsYqtDbX6m+v8zfY+/kVoud60d3Tju7eDt3d4Fp+vU5tWSqaqyVX&#10;b65Ab1+Xqqe7Gd1dTTJWhd62alweaMeVwW50t1ShriwDVwc6cL6jQmqSHNx/3z0oLz4tBWAVcgqL&#10;kZQt55Ia5vixQ5r21FWX4MZgBwZay3Fq6yrsWz5PnPtdTBw1SorpjzF2xKeYOuZTiQSjMXvCOKyc&#10;NwfrV63AmtWrcOHSoP5kOKFobm/Tb0W5evkCbn11HV/+6yv84//9Jy5dvYhj8lqj3n9d0ilJgY7u&#10;xcmDOyQ92i9OugVzxo/AwTVzsXnpTKQe2YET4uAJe/jw52Yc3boaJwiAOPbSaWOwYvL7WDj+PSyT&#10;CLNr1RwBZhH+9Lvf4umHf4/5UmMekYhzVKA5wUizc40r8nevc4CITsh5uRumkOzbrNCcICxSr1Cs&#10;XwgMU7AIFqcUeb9U2qkjev8lJUGAF1i4uZCenijF9ymNLqmpiUhNc4V4ekaaRJk8FJcW4/K1i+Eu&#10;WZhmBY5PWd/AMDkgHBjWD8cC+AhJs1yIIxjcTVA6O22vXLwoe0ra/xwOvz+AbfeNnG6Msg+z2SdA&#10;3ZPVrn/HiKfuufvDF+7Hu888oJ/v5v4/vwp0hUSYRXw+iVFn5EtYNuYVTH5LgBn7Gsa/9lesmvA2&#10;ZnzwAtZIfbNj/jgsH/MmkrcsQur2JShK2IW6M0mo45e7pR9EQdIeNNfko6kmTyQOnJ+gzt1UmYv6&#10;0nQ0iJrKM9BeX4CW6hw0V2airigZFTlHkHVsHQpSt6M4+wAaq7NRV5qChvJU1BSeRFvtaVw634Gu&#10;1hr0dDajvbVeIkcvrp1vw0B7OT6/3CfqVfvFtbO4cb4VX1ztx62L7fj8UreM90i7Gxc6apAmwOxc&#10;NAtj33sLc8ePxoJJn2HuhNFYOGWcXNXHY87YT8Uxx2L+xHEyNhGZh/agtzQHbbmnUJtxHLU5p3Cl&#10;8jS2T5+E6poy+c9sR2VdHY4cPYQR776FAzs34ZhEGTplsoDDK/xn776o28NTPnkNp8SRj2zlc2pr&#10;kLB7LfZLFDm6jU8WLJcI9xkmvPs8XnnyjwrM3nX8YnDeJ1qGQ5uW6JbwnnULcWT7GmlLJNnhUq2D&#10;m5dJf40DQ16P0eeInP+wzBMQE6MLxZ0yKkzHJOKlnJCIYmmYAJMudUqGpF98jD9NUrGUxONq0yXC&#10;JCefknQsTcBJRlp6qtYxRcWFEomvSpS5imZxbqZjlm75YPhQ0HLe1tq4D4+/lnLgSBTpc+BE8PSj&#10;RyKDfXiNz68RIH7Ps32YzT7Q5sPk9511H0G44567vnP3tPcfx5yPn5aI8aqkYH/Ehy88hKce/DXe&#10;fup+jPn7oxj36mMY+cKfBJgnMOuD5zHibw9j1IuPYszLj+HTlx7F3qUTJfK8gf28o7xoAjL3rUHN&#10;6QRUpO9HadJulOccR2XuUYEjTYDIQpukS83i9A0lp1B1+qDAIhCUJqK28ATqi06gtuig1CQHUX1m&#10;v0SoVBk/hY7aBNQXLEdD8RE5NlOOTUGbwHVpsBO7xYH4fNfmRZNx42KXQkAYPtd2O26eb8StwWZJ&#10;zwSoc2X4fFBStYuNYmtxc6AaN/pL0Hp6B7L3LEZVynoUHVuJvSvmYPnksVgooCycIKnQpHHirJMw&#10;d9ynWDFrCnLSEvQ3T1jMdknk65dIc7G7FT1tDfjiX5JiXh7UewYHDx3Ah2+/jm3rVyLhIHeedqrT&#10;HhfHHvPey1gw7n3M+ex9AWU1Dm9eKlbWSaTZu3YejmzhUwsrxS7HzpWzcXgTn1hYjoMbFwkg83BY&#10;ADu4SY6Rcx3avEKiCh8QlQgjspTsgIwnSi1DaCgCckKiG3e/2GaRb4W9RhOpmxQSqaGYgtGmJ0i6&#10;KLCkJRxBqtR0BCZVarlUqfPSpDZLkaiTLNCkpsk4RWD0XowAU1qkd+d5b4TObA4eD44PDFOvrOBb&#10;9HP4rfkntyM7gd+8v8N9KPCk+6CgWhlz38wvkrX6ZSLH3Lf1Zx7dIm3R0c36Dfy+Mg5vRPrhDUg/&#10;tAEZorSD66W9Xi2VemAdUtnm0+371yLlwFodv2Pn4vfuXjT6eTz90F0Y/+ZfpOj/M95/7gEs/uwF&#10;7F70KSa+/ijGvvoIJrzxmESbZwWsv+HNJ/6AKe8+g6USdTZLNJr5/t+wfuoHEolexvKxbyJLXqAw&#10;YRNKkrai+NQWpO5cgvzjGyRl26ZRozz3ICpPH0Blzl4BaR/KMnehJH2H2D2i3ag5sxfl2WtQnrlI&#10;ruTjUV20Tgr1qdiw+DGpKR5BSepyVGVtQFv5cVyROqRV0qymhioUpOwTYDpw/Ww1Lram4UZvvtQt&#10;Fbh1vg7X+4tx82yZ2BJc6y3GpbZsXO44g2v9pbjadVraabjSmYErbcm4KrazaBeastajOW870nYu&#10;RFfpYexdPgNLJozBxnnTJQVah8qSHP36n+qqct2d2z15PPbNnorW9iZ0i3M0tTbj2PEjeOeNV7Fx&#10;zXJxzN04LvXCid0bxcnX49O3XxJgPsSMT98VWJbjiESEowLIsW2rsH89vyibbQLjIsnx7SsVKIKy&#10;d/1igYQ3WVdJKrZa0q01CgeLecLi65jUL7wRadGEgCQElumXK+4JzF4p7veG9UpqAA5hSWHdQgkc&#10;6amMJKm6K0adzs1AXV25/hZpdWU+Cguy9G5/enYmSspKFBg+A8YrPgHxI4PJB4fip2QJgEIg4ND5&#10;+bMclH4vwqGNalP55SHi3PxOZH4fAr8P2T76zUekjvPLxvltn1v4JPk8/bJyfn80v4Zq/zo+0sRv&#10;2eEH+NwDsnyCfOXMEXKBfB9jxa9HvfcilkvtuHf9XJzcvZy7ZI9IDXM3Xnj4N1q7THjzcUx551HM&#10;/vgpLBv7sqRfj0g0eQizP3wGz/3xNxghkeazV/8iED2GuR89r08EjHvtcYk8f8O8j1/A0VWTcWLt&#10;NJSl7kRxslwlDqxAzr4VcvVehjNH1uL0iQ0oETBK0nZIlEhQWMrSd6I8a5cAshPVBYfRWbsBp0/+&#10;HWUZHyMv4R0h/S0UpX6ANQsfRlHWZ0je97L8I/wVybvfQEvVXtSXbMdgTw3ONRzA1T5x4IyRSNv9&#10;LNoLF+N6Xz6uCzhXOjMFinRc7c7DQH2CAJOJG32FuNpzBpdk/EJLMi61p+BKV5bMJcm6bFzrznIQ&#10;yTEXZf3Z6hOoSN6ItTMmIO3YfnR1t+PqrRuoqXNfBHGprwPdnS1oa2+WiNOpu0NMU1595WVsXr9a&#10;Cv6DGmVOSR1zcu8WTPr4Tbz792excPJodfxj4uysQ6jDAgOjDseObVsh/+F84JPfLi8ACUQHJB3b&#10;v5GP/TAN47N2jCzrpPjnkw1MwVinbNaCnqAc3SW1zP6guGdkkdTLRRRJv7Sw36/3VxSUUxJRGFkS&#10;JaJolJHaRcBITxFAJKpwVyxLYKhrqNVvjCkryUNe5klkSCQ4ncPP8mcjM1ugYYQRYK5dv4LLVy7p&#10;rxjbDhlTKAUnKOR9eDjGH2rKOLwGmYfXSkRYJ1qLpN1LMV1q6Hvv/jnuu/sXuOc3P8c9v/45fvPL&#10;n+kXjN/zq1/g3l/fiXt/4/S7396J39/9S/zu7l+p/nDvr/DAvb+R2vbXeFDqv4d+f7faJx9+ACe2&#10;SYq7YTZObF8sF6ZFqmMi982h/J6F+TI/D3f86Ef/z91//f0v8Pu7foRnBIg7f/x9PHX/XfjLfb8Q&#10;eP6KkS/9Ga89/ju8+Mg9mChRhs+cvS0RZuX4v2Pt5NcxRdK0eZ+8gJXj3sCs95/BwRWfYc+CEUjb&#10;sUCcdjEy9yxF2i558XXTUCh/eFNeAgYaS3Gzrw1fDPbgy4t9+PKS6EKv6mJzDmpy38P6xXfj4LYn&#10;5E3/Uf7hHpcrzGNYt/hOHN/7MPZu+QM+fOdn2LLmafztqTuxedWTGPXBb1Gd+wGyZe3a+b/AEw9/&#10;D1M+/BEuNCdJtMnAYGMimjNXoL/qiPZ7SrfhQlsGrvaXCWQFCshA3UGcqzsqAMl8+S5c7ZUIJLrQ&#10;dErecxIaJapVJKxExp7lcgXch8K8NFRVFKBN0rDSwiwcWzANScvnSV+AkSKTmwLZGSl49dVXsGHt&#10;KnFOfrXTSeQlHpIrolw1j+zEmURxVD6KIoV5oqRKJ8TpE/h4Crd8JWok0uklSjACnZB65KSMs6g/&#10;sm21RhnWLIwirFESGUX2b9Lt5USBgvdTeJ8lmUW8iGkYb1Iyurj7KgKLRBFGErWEQ6IIQTFg0iWi&#10;pHJMLKNLmoKTgDQp8KvrqvUR/PrGOlRXl6G4IAeVlWWorK5AU3O9XDR69IFI3ofhoyvcjeK2b3xd&#10;4stFGAEmYafAsl4yDIFFoMk4tBrJe5dj06KxmDTib1JLvoEVMz+W/iQsmzQK80a/jynvv47Rr7+A&#10;Ua/+DWPeeAFrx3yI7eNHqHZMGIUdsm7XlNHY/NlHePIP9+K73/2u6td3/hyJGpmW4/1Xn8Yzf30Q&#10;Tz76Bzz65/vwlz/diwf/8Cv88s6f4M6f/QR3PHXPj+4e8cKDGPXyn/Dsn36JN5/6Hd555g+Y/v4T&#10;mDvyeXz68iP45MVHcM9dP8ZUgWP6u09h8ai/4/XH78PMD54ViJ7Aq4/+DtPfeRp7F4/CvmUjsX/p&#10;KCRsmI6Tor1LxiBp6zzpz0ZF4k7slDecuHG5pEZt+HygE/2dUkcIODfPd+LmFSm+2uXqdPx5rJ77&#10;U5za+Sh2rLwP8yb+ABNGfl+K5x/h5z/7Ln772+/hhb/9FEf3P4UNK5/FH37/Yzz+l5/i3dfulCv1&#10;XyRsP4WP3vgBFk/+FQ4sfxbX+solemThYnuuRCECJFGkIxdXegpxrnoX+iv3obd8JxozlqC3ci/6&#10;KvdLRElBV9EGjUpXunLQXiSpyraZyJb/wPrCRPS1lqK1Khu15WdQV12K2qoiVGSdQlHaCdRUnkFD&#10;baF+1Sk/LvviixLWly5CdvJxZPHqfZS/QrwHeQJd9nFx5r2bkXFUrDhzijg907ITfKxeosdxiR6E&#10;4+BmPvvmIs5RKdqPyvh+gejAJj5V7IA5uWezpF5SyAuMxyTKWDHPrWI+3kJoGFlOHuAd/F0KBSFJ&#10;l/ekIiQs7AkKd8SSTyIrNUG/1CJDpN/OImIKVpifK6lnCzp7u/WWAm8bVPGbKhsbJBVt0bv71K0v&#10;bujTynz+q0uKb94QHK7wN1j0CWZp86Pn/Ik8/mSe2hOSkh2Uv1uu+htWTsJ28aftm+Zh1aIpmDTy&#10;fUwdOwIzJnyKudMmYN70iVg8czI2TZWLt4iQLPnwDeyaOkb0GdZ++gFe/vMDITA//+lPtFZJk5pm&#10;jhw/4sN38eFbr+Ktv/8Nr7z4JJ57+hH8/t5f45e/+CnueOCuH9095d0nMO3tRyUt+zVeefxefPj8&#10;g1Lw/x6fvf4YRr/ysPZffPi32DDtbUx68zGpY57FWD5+LunaivGvYe2kN7Bh6rtYNuZlHFw+FgeX&#10;jkPatnnYPvsDnNowEylbF6A0cQeai6WAzzmGjuo8XOhvxeXzXbh6qVcL94tnG9DflofKjA+l3nlO&#10;8sz7cWzrA+JMD8uV+HGUZLyOjcvuxV13fk/+yO/ge9+jvosfS0R89JGfydj38OQTd+KnP/0Bnnj8&#10;Z3j7lZ9j2pjfYN64n2CgIREXO06jLX8bGvM2oyV3HdrPrJHxo1LvlKG7bJdElhNok7HOoo24JIBc&#10;7swRyDIFrhScbzyBnpIdEp1OoD51A3rKUjDYUoTG01LsSrrET/LNHPUxZo2R/7RPP8YcsXPHfoo1&#10;82frzz08+dTTWLJ4oTjiMWQJNAmSkp1OOYqMI7slB9+OFFESo8NeiQ5Mq6SGYSFPMYIQHKZsB1jn&#10;CCzHJb2iDm9bg0Oy9sj2tTi2RyKMwMF0jxsL3Co+EUQT2ybmzUtLvbjrpelXAAwfn8nk+xMwstMT&#10;9Stfm+orMXC+V1PLK9cu4OYX13Dz82v44qtbOHeuR+uSgYv8tGQfunolrWqsRWtHG9q6mI5KGnb1&#10;Aj7/8oYcexF9/V16L4M3AKtb2hQafxfMrEaarm4UZEptlLQHuad2qvhzfCz8k49sxdGDu5Fw/BCO&#10;S4q7a+c2LF+1CktWrsJS0cbNm7Fp2zbs2b8PxzeuxP6Z4x0wH7yOfTPGYc+0z7B57If46KlHQ2B+&#10;8uMfIkug5G96Ll26EJ+OG49PRo7Ahx++j/fffh1vv/oSHn34j/pLABphmH59/MID+Phvf5Di/5d4&#10;8sHfaET5UIr/P93zc4kwDwo4f8Lkt6VW+fBJqWH+hIWfPodNM9/FwlEv4aPn/yiF/9NYJ2Fy9Vgp&#10;cCe/haRNsyRlewurx7+JvYvGIGPnYtSdPommknR01Beit6USFySqnOsskX+MCdiy7AHRb5F54lkc&#10;3PQH5CW9JVfiJzFx1I+wbe2D2LTiASyZ9WusWXQffvAD94d+5zvfxX2//bHC8+Of/EAB+sEPvofv&#10;f/+7+O///j5+9csfSC77PXRVHsZliVwXW1IEkgSJJvtwvv6YQCF1Se0B9FcfRtnxKRhoSsUgU7iO&#10;TIkuO6TWOSZAFUhalyAgbUJd0gI0Z+9Ad2kiaqQ+K5AUM1GKybSdUlesXoDVkz/D1FEjMeez0diw&#10;dAGWz5qOnKxU3P/HhzF2/Dgk8/7FSbmqHz8g0eYoTkm6dYo7VuLYp7gZIE5/ZNtaHGI9s3O9ALFW&#10;tFqgWK1wHN4qUWfXBhwRHd+zBQekP3nkOxj59t9xRKILQYwv6F0KJqnZEdYrB2Sc4OxHQU6KAFGB&#10;fqm7GAmuSWHOz95fv3FJnf3Lf3wuDj+ImzL31b++wFUBhs5/6wv+WO81Oa4zeNT+Iq5IjXLt5jUM&#10;Xh7U78O+dus6bsgaBUb6LPr7+rvRPXAOZQ2NKOfzYHr3nHfp2zRNq251EBk4JWfS3FfvBt82yq/l&#10;5Y++8vf4r/DLzW9cVV25egmXg/dx4dIFvT82eJFPLV9EjUR3AkJgln34posw0l718dsY+9wT4j/f&#10;UT/6b/EZ/ogsv0hl7dqVGDtlmn7xxYhPR+OjEZ/gnffeweNPPo3f/ua3uGPTlNfunv/xM1K4P4zX&#10;/noPHr//Tjz2+zsxQaLLi3/+Lf4sBdaKsX/Dn+7+KUb//WGMf+NR/O3h32DKO3/FpLefwJqJr0kd&#10;8zjmffScRpjtsz/Swv/UhhnYtXAkFo1+EQmb5wo87yBZUrPKrMMoSt6NC+faUJY7Gsd2/QVH9zyG&#10;lQvvxMKZPxdneALzJ/8E21f+Ch+9/WO88fIP8PIz38e7r/xM8synJDR+X//QVZMfReqm15Cz820B&#10;8gl8V2AhKA6Y7wk838MPf/g9vPLSz/DWyz/DyslPSRqWo8X7QN0pqU1KJILk4lJ3Ac7VHkLJ4fGo&#10;OLUAnaX7cLG3Bj1VxwWMfbIuF/0V+9BRsBMd+TslXTuFrgqpZ7L3oTR1NxJ3LEQKvwdg71bs3rAW&#10;ezetx8Fd27BvmxTZh/djYKBf07K8rBQcPxI86SvFM+ufjFOHUFVyGs11ZSjKSZaLxX4c2clPNkpa&#10;JSkT79fwCWNGjHEfvYVpo97DppULFISEwztwWCAZ/cazeFGulieYZh12hTzTruzkI6irKpbX70F3&#10;Z5M41qC0u3HlynlcvjyAy5cGcF0cmXD8419fKRgE4vqNy1KgDwgwN2XtoK7/6p9f6KcZuYZgMdp0&#10;djTqB7X42ZMbX97Ur4K9ITB99T//Emg+1zTsshz/1b++FOcdRGdXm94DMWD4mImJ0PAZO0JTE0BT&#10;IvUQv1W/MPOkWkacoszjAvtWjB77GibzYyhT30d3Txv2SP338F/uwz333qW/IcMfU/rlXT+TbOgl&#10;7J48GrsmjsLake9i+8SR2Dqe3375Jqa89Cx+IH5CYL4vF9zC9KNSXx7Fli0bMHH2XIybPhOjJ03B&#10;iDHj8cGI0Xj2xVdw932/wx2vPXLX3fNHPoVZI5/EMw/ehbvv/DHekXRszCt/xmP33Yl3nn4QLz9y&#10;H95+8g9YKMXWhDf+ghnvPY7ZHz2J0S//EVPf/iu2zPoI22Z9iA1T3sHxtVOxZdr7OLj4MySsnY6M&#10;fSsx9+PnsHLcmzixYQ72L5+M1so0FCcsQlXGQhRlTMb4UT/Ex+9+Dyvn/gD7tz2IPZvux+/v+x6W&#10;zrgPeSdeQFXe+zi05WE8/OB/Yceye6RG+i26i+ei9tRISbFWYNy7j2L6Rw9jz+JnNeo4YL6rIkS/&#10;+c0PJZz+AGPf/rPujl0VWC53FuLGuRqxBVLQpyB3x0hUJ85B2dGZOL13AqqTFkrkOSiQpQkca9Ca&#10;vwdttXngjybdEgeho10T5+LTrEeSUrDneCL2nUzCvhPO7k9IRFJmlu6kNdZVoaK0wH31ED/rzm9o&#10;lNSMz4dVl+ajWtKf/KxEcYpEKdZ3oig3RWqdg1p38J7JcalJ5k/5DJPfex5bV81HmoDFj9zW1ZRi&#10;3xp+Qfh0/WguAbj5OW8SSgrU04pz/e24Js49cLYTl6T4Pi/wnBdozkmfABGcL8XRv/qfrzRyXLt+&#10;QWHQ8X/c0mhz8eI5aX+hx/EYFYFpb9I7+Nc/vy5R5HN8yXNIqvbV//wDX0ibwPDf54uvPhewLopj&#10;d+DshfMo5ZPDDU0qez7LngULI40AU1ZWhBK5qJScTg9VnJeKjIS9eP3t5zFqzFsYOfoNdAmIy5bO&#10;1humY6SG+YXUGT/96Y8lVf8RPn7xWeyWqMJif/3o97Hu0/ex8pO3MUNqk6kvPIOf/eiHQVr2HZTk&#10;JMm//0ns2r0Dk+YuxITZ8zFuxix8Onmqfkfz3956D/c88JC7cfnB8w/gnWf/gEd+J4BI0f/2E6In&#10;f483/vp7vXn52mP3SNr1IHYIBIwykySiTJeIkrB1JjbPeh+bZ76HWdJP3LYAO+Z9hOVjXsKuOe/j&#10;1Lrp2DL9A+yaPxoHlk3C0dXTcWz9dOTuX4ia7G0oTZqO9fPuR3nOJOxY9TtJPe7B4R0PY7MU+hNG&#10;/RpNZZ+hvWomMg48h/aaxXjxye/hub/8TKLcb1GbPB4XG3egaO9beP2JX6AqaRqqT05E9r5PAlgM&#10;Gpei/eC/v4dnHv6ViyAtSThXcwSDTWm4PFCPgeZsVBybitITM9BSchw9FYekntmM+vSlGKw/hL6G&#10;FAWEN9/okDc/Z2oiV2BJBTLy8nC6uBiFZRIlREeTU0VpAlGqAJOp3zzfVFcpOX+vPnOVJUUzH8Wf&#10;P3UCls2agrJCuZIKLHlpx8UZDupOVrbAwN+H5BfHdbU3iLMPoLurEcmH1qCns0Ed+sJgHy5c6Mfm&#10;hZ9KOrca58/3yHuU9ydRgOkT1w2c65Bj+YGrXh0jMISlv68dV/iBKzkP0zACw7qEEYVRgVAoMPI3&#10;E5hbEnkIJNffuHVFIsZ5iTDNuCJAXA+iy5f/5x8Kzlf/80+Fh2mbK/rlvPLvdFb+/nOSMhEYF2H4&#10;WL6LNFHE4RPGUuMINHwSuyQ/G6USaXxlpxzBW++8iHETPsa4iR/pFv6ihbPwwt+ewX333i0R5rf4&#10;9a/ukgjzC3z4wtM4On8qDs+djEPUnEna3jLmQ6yXtOzPd/86SO2/g7J8uYjnJuPQ4QOYsnApJi1Y&#10;hPFzF2Ds7HkYNWUGXv5wJH738GO44zvf+X/u/uVP/xsP/Pbn+P2vfoK/P3qPRJS78dQDd+H+3/wU&#10;k955CjOkPhnxwkOSo7+F0uyjWPrZKxjx4kPYsmCUfvdVxsFVWt/kHF6D7P0rUXhsHU6tnYjjyz9D&#10;7qF1OMgvtF48Hkk7FuPY2gkShcZI7v8Z9i17ERXpi1BwYrzk5w9g68rfYPXcH2Gt1Cmzx/8cD/zu&#10;uxj73m/QVjYOCTuewKppD6IlbxxS1j+L9ZKSna9aieS1L+Llx36Mvz7wPSStfw7rJz2ETbOew4P3&#10;/kT/MSzS8Cry4x99H48+8EM0n2bRvxb7FzyH851FqE2Zj4ID49CYsQCnNo6SIv+ozK+UCDZVoNyP&#10;tpJ98p8uubrk5FflaklHuiF5Oh0hKStHlZqTg/TcXOQW5qOgpBjF5aX6QajGxhokHNkuKRi/CTIT&#10;Gamn9Fsh1y+bh0JJwwYH+/V8AwO96pB0UPYJBJ37gjj7lSsX0NVZj+P7lqGxNl8cdgBnJXrwW1Em&#10;fvAc5o57BWdl7TV5j3Toixf60NFaLfYszgocndK+LIC46NKlwPD8fL1/iKMTGH6zy3l5D3wfdHR+&#10;cQUB5Pv7/MvrGJRzXpb3QVguyHn7pPa5yR0wAiNp11dyHj7hwOfoeD53gbmo5+GF5vyFc1LjXAg+&#10;tyI1DMEIaxgXaVjTOHBaUCb/dmXFZ1AqKivJR5lE6DKJxqczE/Dxx+9hmhTz02eN048w9/Z2g09a&#10;9Pb3qPrO9ukzih2tDTi2cDqOCDQE58i8KQrO5tEfYMOId/HKIw/qBfW/BJjygiyU5mcgNeUUpi5Z&#10;iamLV2LS/KUYN2cRPps5H6+Pnoj7//o0vwTjqbs//fsf8cuf/Tfu/Ml/4+67foRf//y/Jbrcp5Hk&#10;TYk0awSUca//BRPfeRLTPnoJ6QdXY94nz2LSa3/BstEvYMGI5zF35EtI3LkEGya/geTN03Fi9Xic&#10;WDsJu+eNwpFVU7X4z0/aJcAQorni1C8hZedE5B9fKM7/VzQWrkN+4mtSv/wc77/yQyycfCfGvfdj&#10;ubrPQ9oeSRlH34lf/PQ7+Kk4/Q+l6K9OnoGE1a/j01fuRuaO18TpP0PenlfRVbwEN3sO4/ial6Wu&#10;cbWMA8dZ6ne//RHaC7dLUZ+Ci+ea0FWyHTWJ86WQX4iO4sO42p2O+qQZ6C5ci77S9TjXlKxpCJ3l&#10;mvznEx6mHATmZFoGTqSmqz2VkaXtJLGZeaeRXyzp3vk+ScfOSIRoFseR4lSixaBAUJCVgEkfvAh+&#10;28kXcgVnysQag59Jp7OdP9ejdcOgRI7L8rp9PS1YteB91FRkawTolhpiUCLM/LGvyMVmDnq6W2T8&#10;PG6Ik7MG6e5o0Hqjv7cFTTUlegzPN3BOnEuAYW3D/pfm7BIdBuS1+vra5BxXFBamVD2S8hAmB/R5&#10;nJPjGG26ulo0BTNgGGH4dbAabQSYq5LOWSRmncOPEvObX0r5oS2pY9xuWavWLqqgjrH0rKy6Sr8v&#10;rKSkAKVlhU7lhfqrZp988j5mTp+MOTOnordPoub5c+CXoCecPIw3X3sRzz31GB5/5CG89fwTem9M&#10;QZHoclAgOzBrAjaOeh9rpY6Z8OLT6iP/9V//JZE+G2USwUqK8zFj2RpMX7YWUwjNwuUYP28J3h4/&#10;HQ88/QLumPLeCxJhfiCwfB8P/vanGPnKH8Uhv4e/P/47vPTovXjknp9LkX83lk94G/tXT8N7z/8Z&#10;2ce24bDUJ8snvSVg/Q7b5o3EkrGvIvvwWhxePVnvxywa9TJKTm3BJknJ1su6/ZLOLR39ErbPeRcH&#10;lo9A4Yn5cjWfgsPLPkXBkUUoS1mOkuQFqMpdLWnG6wLL/ShIegUrZj2ChePux+wxv8U9v+JOmDm+&#10;RAxJs/aueU3+YX4t0cPVLr/8xffxiESRJ//8M4Hfrfdl8Ez78BGUHPgMBceXojV3kUJzZu8YHFn2&#10;Bs7XHxRgZqItZzHytr8r0Cbikjjc9o0rMOWTN7B92Th1cIKTmJ6JhLRMhYWgnJJ2osCTLOlYWna2&#10;3n84J05KZ+PVminPoFzdC7NPYd2sTx183LaVcUYUOjHhpGMz5eoVEFhL9PY0Y/Gc95Cfe0IB6mip&#10;0fnR7z6FCR8/rxCyQOfWL9OwPjnu6rVBcfgmNNeV6jGMSDzveYGYO2AEh8AyInwpqZluEAjYBIXv&#10;l+CyVmGU4HtnhB2U6DIo77FNrt5ay0mUUWBEjDAs+AkMb1Tqt/YLVIMSXS5eHtSf7XNFv9QvjCga&#10;VVoUFhb6Ju6SVdTV6pPOJWXFAgpVou2CvAx88vEHmD5tEubNmYG+fonEAky9pL5Jp05IWvYb90Ou&#10;P/sJnvzj/Tg4eyIOzpqI/dPHYd+0sdgndt3H72DVe69j2svPqz8QmNICSf8kBeTPdcxZvQEzVm7A&#10;1OXrMGnJaoxbsAJvTpqFh/72qttW/uSlP+H+X/9E0rKf4afihB+9+DAeuffneOS+n2PKe09h64JP&#10;8bqAwWfJpr73rD6EuXzKx/jgmYcw64NndYdsx4JPsGX2B1gh6cHh5WMx96NnMfHVR3Fo2VjsldRt&#10;j2jXvI9xbM0E7Fn0iWgEjq+bKPOfip2M4oRlSNg8DuWpm9GQfwD7Vv8NI169RwBwNcidEvV+IJbt&#10;X/zkB3jigR/j45d+iZMbX8GLT9yJVZKG/fjH38MTf/o5Hrr3h9ix5DV8R6CyqGKgRO3vykXgSbSX&#10;H0VNyjyJLgtQITXM7llPSH2zHXWJU1BzYgIakieipXCXFK6XMDDofmahOHWj1hGMGEkCR6qAkZSR&#10;oWI7LTsHGaI0gYZXZjraNXF6gqJOK45ZeiYNy6eN1HNcFWiYHikk4ox0bsJA0AbOdek8gdm1cSpy&#10;0g/pPIt6OnXW0fXYLdH8gqRMtvXLNkEj1Iw87S21+rqUpmPi9Hw9vif+HUzL6OQc65HzEmqmhnzf&#10;bS11uiEQfhfYRUkH5X2xhuFvVxIYhUSB+VIgcl88fk7+7s+l4Oc42/oFFRJhSurq9ZOLdh+GH9Qi&#10;MGybJTTVTU0CTAmKy0rdR4S1RixF4ZlMjBr1CWZMn4JZEmH6+uXfc3AA9U01SEk6ibvv/pX+QjKB&#10;+d1vf4VtEz/F7mnjsXfmBGwaPxL75kzGpnEjdGt5kUQZ+sJ3vvNfKDojKZlEmNbWeqzeuRez127B&#10;1BXrMUmizbiFq/D2lHl48OU3pej/0Xfu/usffon7f/kTjPzbg3j6/l/i0d/dhXvv/DFefew+Lfyn&#10;vfukPiLDnTKNJEc3Y+6Hz2H8K4/qR5vfeeoPmPPJ83j8gV9hy6z3sHX2h1jy6cv62MzB5eMlPZqC&#10;HbPel/TsY5wQOHbP/0S1f/FogesznNowBSnbZqKp6BiKEtfg4MoRmPjuY+L4P8aPfvh9/P7uHztg&#10;/vu7eP7xn+BHAjX/0Ack+q2a9gxOrnsT99z1Payc+hxGvfYQ1s96GQvHyN/yyF0hIMPp5z/9Hjpr&#10;EtGSux4dhVukbtmE5PXvoK9sA0oOjsLRJc+iOmUBWsqTdAuVe/wDg+dQkLhar+J09uNJyTiemISE&#10;1FSkCCCqjEykZmYhOy8bfb3tmt5QTLlYQ3Cbt7OjHvz5CNYWl8Q5CYhGlJ62MBowapzt78CgHNff&#10;24atq0ejruqMOnK/jDO947dnJuxbiY52pmBSM0j9wUjV19uq0aqjtVZfzwHTgy55XUJJCLmeDs1d&#10;MO6WMYrwnKw5tLa6cVXeT7vWNAqyRIlLIkaPjo4W3OQ2tESfmwKMpWM3JA1jm09qMwJ9JTUNNzx4&#10;r4b3TUrqgpRMoNE0LJAC5LUrpdYxSAiMU7kAk40x48dj1rx5mDl3LnqlduFPlXfK+2T98dCDv8dd&#10;d/EG9k9xz6/vwoF5UwWSKdg/dwo2Tx6NAwtnYPuUz7B65HtY/NFb+J74AYv+QolcZcWn0dbWhKOS&#10;Vs8UYCYtW4cJjDCLV+GtaQvx59c+wB2ZHVfezuy49HFax2CoZOknhzZQq/S/STxG7Kmgb9baJjd2&#10;SdpU/HjU9sej+W/5XkT+OYcoeK+uHZzz6/7W+DVxSgsU2+e/ZzQXycbt33y4dmT5/+M06LVvr9hj&#10;/nPldFxV+X3fxo/77ZygHSlab+tsPGx3B9L20HMMf2x839qBgvPFHGevY6/lrYvmZH2g031D+3dk&#10;dl76d2bXZWSoriC987KI1imt4zLSZCxVbLxS/Hb7JSR7Yt+NXY4ZT27jOMeCY7QfrXVtmffGVcFr&#10;hFbE86XamDcejvF8Ytn337f/nvXv88bSgr9Z/3aV+/v9f5Mh0n+3K/rv5+T+PflvaW0qM/j35b93&#10;ZrdbxzFrh/1gzLUvI0tsltjsoJ/dfVXb8h+sc2zbmPbZluNtDds5KravRmNdUT9eWfFjPe744fq5&#10;VA/HTNd0PFvaudKmOJbb7ca1H1iVjLu2O09sO7bP81s7L2zLfO8VZ735SBwP1HsNeb1uPE/ari/q&#10;c33OqaR/OpijPS1j1B3pXZf+bf9ZQ2BRZ7kyxMlinNNr23hy+8VoTOEwa/OuH81Fiu/bmHsd77UC&#10;xbx+0P8mORAcGKEV6d/sWWs7SVsc0O8bIOy7f8PI8YeTD4L2tR1YkQND5uL6IQjWDuYMininzxYQ&#10;tC2Wa6M5caqwHUgcJ6Z/u3G/TycMnD8c55gqcEwZ075ajtl8/NponM7rnJp9ea9qOe5ZrtF+sNY7&#10;hwPI5k3O6RUMrpE5k8HjFEBBcBQeJxs7E6y9I73zogKTTgWOYM6izhVYXzHOSRv0TcltF2Mc39rx&#10;UUMBkjHODwUlAsReZyiose/L1g0Zk7/L2hEoQVsV/e20HHN9G3NycPhtAyaai6BxcyEcgQwcWgVC&#10;nDgeGBNh4Lg6JKMBx6TNY1x7KCzDShwlfmw4cNS5PRDobHr+oB3r/Iwa0XFujUicKnJW16ejOWdn&#10;FKDlOew8psB5xTnZD53cjrcxz/rH2es4BfMxY27cydrenELixghIpNgxB0zgBJGTRFfYEJjAUS3V&#10;4Zg5bzQe9eMBiIGiw5+z48TGn5Pia3M8sAZOzBgl7zlse/IjSAiItPVvlL/ZtWP/dus7x7/q9U3O&#10;8Z2i8egYB4WDJIKGEGg/gMNAoRgV3LysC+ZdKuXG1YkJjVhT6OxeP348jCpMoQIn47g5rK7xx8M+&#10;56NjbD2dx9omNxZFBO0HbbfWOV14jK0TB3ROHcyzHcyz746JXtd3+NjjrgTRw/XtuPi1DkBb4ywj&#10;iB2jbXlP1tZUTICJJMBIgfhvuzLSpsl/SuhggYZzRJU4Ly0BUBs4+dBoMYyC9akBPAaknTtcF4z5&#10;c8Mp/j37cOi89XUsguJ2ioDwZePx1skiiEYN7cdCYUBwnG2Fwqw4qrMRLGYj5x+qWEBi16rz+31x&#10;ohyJIOnyb+6D4FKZ4Oof3w6OM8dViTNFgJh156GzcU1k6czmpEE/aMc7qw9B7LhLl8I+r/Ze37ex&#10;UAy/RtsGRnAuFdscVyvnCOyZAJg8UQCMc5JYp6KTRQ7Ieed4cc76DY5MRU4v/QACA8Y05Ji4fnwE&#10;CUHwrCp47/r3BH3729zfyTkZF2d0NYlzfBs35+da146goNNbO14xcEjbUi06vdqgHcmB5dcgauWC&#10;pQrGbifn/NIWp3QFuDiuP6fj1heZpSw1GiJ3pXZtDxCROr03567Y0hY5CJx8pzSAQocMxDG+h6Hj&#10;X+PovmMHOkPn9vqu7c7hxoK2Oj7nCZ6DTxUAocfq+QM4bF7XuDEnRhhJyUInChzKOVpg1fmitomO&#10;r9Yfu508ICJ4AmsRJpinvu5cfI9qrR+MuTqEbefsZiNIIksH9+d8YGx+qPxxD454BesMEIsmZi1i&#10;hJZjInV+HY+PGqLASa0fRg4bDx3ZNBwQ8hpee8i8OIuDxIGgQMg4Hc71I2kKFDemTudZa7t+BJKN&#10;UXTCaMx3XPea5rzxVkFQZ3fQ6JjXHu51/L5Cosdz3GR9Z3mMO07k9bWG8Z2Jlk4YOxZ31fakjhzA&#10;M9yYtuMVABI/b30FILA6F/TNOkCc9D2Flu9x6Hv3HZ5RxbVjxynn9BZJ3LiBYGtiIAjmKPYNEkuz&#10;NIKIY2ufc946OrxC40WTaNs16HuQ+H23DRusi7GWHsUpcPCo76yOyZwDIrDBuCpc440N0TBRQZxR&#10;FfTVOWOsOSb7QdvEMXVOm3Pz6rw6Z+u8cT3WrJO9tnN0rqd4jgCEwFqb82E/PM5bE4wpMJGjOSeL&#10;dbzAOemogThGR+aa0IG9eUnzYiDwZWMxNjgf++413Zi+djCurxEqWudb27wwIHRMrXN261sUMChs&#10;fdRnihULSwiHrPGBUFgob4wgWBFP60cQyoAJJY4Z0xeFsNDBCRKtycbDSBEBpDAEotO4sfiIYClU&#10;0Jfz0A4XOW4nc8xhZc7p97UdOZ9zUOeElg5xPIwYwXo7Vo/zjg3XsB323Xqu9ddHrxkLwe3knyNe&#10;UsNEEUadUZ3WnDdqD1GwlkU7j7fxVD0mNuLovL6Gk47becN+dI7Y9+Iso0v4fgLrtsLp4G4ny3f8&#10;qO8AiJcr0CMgdMyLLgRDYfCsDwYjRwhHIF0brLfUykTn14gStE10aGcdFDYWjYtlP1hDEBwsHiSi&#10;WId2IDFC0FFsnEBY3zlYNGdpU7z8td9mXCUOFzsfOK86osmccHjnNLhuL3fcN0EwnPP7x/D9+e8h&#10;vz+ai3Q9bAcpmXNUc1YnOqpz/NDJKVvrHePasjY41sbtPL514w4yk4PJXz9UBhwd24259c7ZXX8o&#10;IEOBCSOHObeK487RQyjMBnJplUUNG4uA4JxBo4B4cwqHOK9akUUM29Uy5zdAbq8IEkYFRhhn2XdO&#10;6lKkAIxwTJzWb3vy+2zTefx5u/KHCp2IbW9cxPFwfbDOHPabHPvb6ptBGqpvdcw3gEIRphAY58RU&#10;5PAOAEuXDB4nvx069ZAxv2+KXiey8TI4nDhmbXN8O38EQywcBMDadGL2DQICYmMKD8VjwvlobXiM&#10;WAWCVvpOkdNTfgQJbwBS4qyhFQfXeW0TADq8WKtLxNkMCleI21iQfknbOb6fUlk/iiDRuJvzHZtj&#10;vqXoEGZd2/UNChuLrsbRuJuLzhHCEhxva4aTXdHz++Od0/rxdqjij3Ua/nx8PafrnmxN7HE27tpu&#10;PLwPQ/Eq7tcSCk3QNgfVaKLr4wEZ6vyELOrHOjTlr9WxuLVu3L2uD1o8HJRLsQiCr8DpRQaJa0fj&#10;JgUgAMKNuWe3dI6QiJP7QNizVhZBwkgSrwCQmD4dP5RAIQ6tkrkwYoizqdU2591aA8MB4bU90VHj&#10;2+q8bAeOHiqmL04eOLibixzG1lj/P9Vpz/lur8h548fjx0InDxQ/bzIIaBWOISDFr4tXcFygO1Lb&#10;pegPwIgAYArkrPVpDR5b5wNhc9Y3mUPT2aN2NB4rd7z1NQJ48xoF5DWs74traengCoc4t0YFOnwo&#10;plTi3EFfwVAYXN/tWAXtwMEdLE7su/UeAL7EuUPrgxJAwrY5fgwwYgmGRRc6ONer0ysUzlk1uohD&#10;+wCYwrEQAOfkYYolThFGjWHkUqzIkf6/1fBO69rOMX143Bjb0XG2jgBEx8SujZ8vCKwvd0xwnLeW&#10;Gm69AkMnjSDwQYgFxYdF22p9cQ3BsGgQQZLht7UftS0lGi6t4jkMGgUmaJscIM75FZRgzAfDObw4&#10;oQJBxQKh9Yasc31bE8x5/a+VODgto4Sz8UV83E5Xn4Aga8OdqQCEMOWSNWpFdOjbtW+nEJTbjJnj&#10;fTv5Du634zX8Oh8I13fO57c1UljbHHgY+SCE7aDvzuGOjZkbRgXBfASFHXtNxwr4XoP5aM0NAyaq&#10;TwwOK8Rjx4eKTmtwGDA2blLHj+lHju+cPAIlfs7Gb68gUgQKI4UHTASKc1Zz5HgZNJGifniz0JM5&#10;fwwInNO2F0WYUgVwaF1CybhzfEup4q0Tndus09Ao4dcTMfVDKBddbDwCJ3LieA0/5xwnfpxOZvOu&#10;bw42dL3ry7h/Lm+tOadaWRPTj7PWVun5oteIXxuOeeekCm08znKcYt+OoYJtZef8tpWr0jECYDJI&#10;/DYlkYMKHJhjGj2oYOzrHN+AUSvH+PWHpWSq4LUyOy4gt6EDGa3nozlZZ3DEKM7BVeKofl+v/GE/&#10;Dhiutfkhx3GMIET9IRKn9K0fNXyFUUVkTu63TUOihvTdmDlkAI2udf2oJrE130aB4wdt3xFtDdu+&#10;kxpM4VWeYzoXjOuYmzenNGgoddy4frguUBQVbuicc2rX9p3a5t1ap3CdHeut918jPOZsZPm+7P2E&#10;KRnlRxO/bfORHDQExaJLCIhYc3QCEA9HvAwOOrhBYg7Pvski16n6XvztnQ9xIq8QxQ0tyGnqQVbH&#10;xXBdCIvInDtq05ro8G4+lEYC1w6d3m8rIBIdgrFwXWDDAl2jSQCBjrnxeCh8cd1w43400PokBgpb&#10;Q8c0O7wixza5K33s2NB1oRMH613brYtxMhlT59M5G3frzNFDSd8c3DnujcD53TzntB9YXRcnjhWJ&#10;M4djfjuUOy/XhefgOlsbnN/Oo+fkeJz8149JyYaHIxJhcG0v7QrGQ2ACKQwyFg+IjosD+/Kd3Han&#10;XDsac+/xEo5WdWDuspXIyMnGuHFjMX7eIuTXNqKkuQPZred0bXhOceQICA8UdfDAsdmPixTWd5Jj&#10;xNLRtS/WdrI4p+OEQdcMTae4npZzzgb9EAQfCk9xALh1sc7sy6Vi/ppvAshgcVYdXUWHjuZ9AKJ1&#10;5thuTp0/cD4FJFjvbCwwHDMHpKWDWt/G6MjmuLrGd3C2+wIQAtmxMQCJ7Pw8JnwNb82Q4w1cWePP&#10;OXtDz68pmcKiEDgQ4kUAOOesa2uKJH0FJJij6LAKhsxrikWJ8zJy+HOubykXnTsCxBePsfMTmCMV&#10;rVi9ZRtK6huR0dSLvLpGnEo+hSlTp2DTweMoaWzF6UaBR1I3ns9g0QKeTq6AOCi0r87vA0InD8YC&#10;ABwYTnRcHwobt7nbyYfCnDl2nv2hYPxnqdTwctEhaMt/vj+nUUPH3VzYVsu+czaFI2jTcWMACM6h&#10;7dvIrua04VigMKL4Y4HTmvNyvTmxypu3dKv4rDi1N69zgXS9J64Nx73z0Q4Z51hw3pgaxgFjNYrB&#10;4wpy13dykARi2xMBsDYd1sYMBku5CIJCMRwodO6gaC9ubkdhYxty2wf0tY+Wt2Ddjl0CTBNS2y4g&#10;pf2i2EGk1XXgWGYu5ixYhL+/9S5yKmtQ1NCM3OY+Oc9lhSY2yjhIXLQgHME9jqBv27kOBrfOrO/o&#10;biyw3rg/7/cdLE5RP4BFrLVjnfp/J4PDwWB9J3V2WmsbMKHl/DV1FDfvZG1ag4DnsXntyzmsbaKz&#10;3db6Tuk5Z+i08f1gfahwzEUBwlB8zrVj5yMNB1GMvGP8tWFK5uQX9AaMOH/QNkBCaCgZM0hctPDg&#10;kPNlUTJmMAyBgxLnpTVHpmWfx61aMgefvfeqflFeaVMLShpacfj4MeRV1krEEVgITKDEikakNPQh&#10;WWxOWRU+/vhDzFqxDuVNbQKPQNdxHtnyfodGGDo9oSEoru0DwHlz+AiAr48olO+8sWND579JdOSh&#10;Y87BrR07L3NmOeeBYBHH+nRQdfohjk/roPEBsDX+mJOspYNJm84VP29O5ztjcWB13hSM6XhgDQDa&#10;GBi8ueF0u+OGa/tj1o8Zk/cWRBgDJoLldnD4Y0yt1JqkTyAUGm1H8Ji+CRh/nOdISzyCmspCnNy/&#10;GavnjMOnIz7E6bJyVLS0Ir+tDxntF5CmuojMunYkN/ZHIDX1I6WsDsdSUvH8S3/XCFQqUedMYzdy&#10;5W9wUSaQRpJA0jcHt2J8SPRQp48Fwdmob9HjP5Fz8qBtMKgCJw/Go0jgxtx6wuCsWxsAEsqNhXAE&#10;a82hDRhGjiKRjZvoMDqvzuPyffbNyXWNZzlOhzOn96/U36RvdN5hZGv8tfFj3yQ7xp1z6HwcMJHC&#10;dIvWxH4Ag9YhlDi2A8ZZpj+hwwc2agdAEJAAkhAW716JpU7Z3ZdReCYVV65fRUV9AwrLy/U3I/es&#10;X6A/1b1p03rkV9WitKUDp9vPobClBymNfQLLBaQH0BAewpRc04bMijosXbkS46bNRHZJOYol1Tvd&#10;dlbqGkabCBZnXaQxIIYTndKstZ3M6f12rHzHjh1je+h45OSUW8fj2ScErq7gOne8jesaE8f9fjDm&#10;O7rCQhtIx9V5IjucQkgChU7H8aBgHjIX0w8cNjgP27789cPNm4qor5mP19eea5i5sIYhCAqK2NvJ&#10;0jI/sjCKmDUwCJS21fGjqKFtBcH6bmw4cYeLjpyfm6jfydt1th8VDU0orq1DYXUN8ktKkJ54FJsW&#10;zcCM0R9g/9GjKJPoUdjchey280hnhAmk0ARKb5NaqLoV6YUlGD95MlZv3qr1UHGzQNd5wQFDWIJo&#10;E0HgSZ0yfjxy8K+TRYOwHzi+Xf0NIgPKwcKaIBijg9PxudYk6+iw5vwhGHpsZMOawxT0DRC1gUOa&#10;48bI1klbC+xgXJ3J64ca5hxc69tQsrb4XOx4uHaYK72JgAw3/v+VFJj4aKJABGMuigRWRCCs7SKL&#10;W6egBGDEKIBjOEWASFsc1QeGY3k9l1F8JkWAuS7AnFVVNDajlKpvVHgKKipw5kwOju7ZgiWTRmDe&#10;tHH65eC8R5MvESejfVAjTgw0HXJhEJshKVtObQsOHj+pP9F2KDEF5c1tKGjtRW7XpaFpWCA69FAb&#10;C4Ivg8RB4Y2Lk9i4ObnNs89I4WoImxcra7Tt902B49m5/Hk6usnGDACen46psHCcNl63Gw9EZwrb&#10;Fi08AMzh/v+irwGs5NzNYcepkjgb36bc1yyJw1saZtHGAHKQBHBo20UQlbQ5Tufns1v6YCJhCKw5&#10;fxhVRCEQmoKxH4jAKDSUzDEdEpUXZ+P65zfQfe4ces+fR+/gICr4cwj8FSsBh5bf11tSW4szZWXI&#10;SEvC9pVzMXv021i3ahGKa2pR1dGDgo5zEl0EGC/iZAg4/JtYB2U19SCvugGrN27G2MlTcbqiGqXN&#10;7ciXVM+ijg+MX6u4WiYCgSIEft+XRQZe+dVhDYBAOifHEyh1bulbdDAHj9pujTq/OGbsGnHWoG1w&#10;OKiCca5n3yRjYTtUrMMPaQd9W+/P+bLxcD6u/7/RcOcd3ulvqqytdoBj0dxwbf/40mBOgbFoYRGF&#10;MBg0BoYV8P6ulxt3UlAChc9xifPHjCssZl2bBXcIi8juheRIdKGjFuQk6hdeM7oQmj4Bpu/8oP5U&#10;Qmnw4zyMOISH/WKBp0CcPa+wAEnH9mPDgimY/dnb2LljC2raOlHeIdGjQ1K2ABiFJpCOtZ5HXmMH&#10;sorLMWnadKzYsAlVUiMVt3TiTPfFABqDxOCJl6VVzvmHth0MdGSLLgoNHZptA4Lts67NOVpzfDfn&#10;+uqUHJO1Nq/jNifSY/z13yA6SnzbHOib2v6YL9+Jv63UeT3nLpa2m5OxsO3mwnUCufa9NWyb0ztx&#10;LH48Oo5jJn/MRRgDJICFQBgsDiCXhoXQqAwaZ4dCIf0AmAgSQkEY3Fh0l91A4Riv5m6eESYz8YCm&#10;ZJ39/QoNo0zf4Hn0DAxozaJRJk4Eh1GnuEZStvIK5OVm49juDVg+bRRmjPkQaVnZqOvsRmlnP7J0&#10;g8DBkiVRNlMlf7f0s1vPoqZVYCk8jQ/eegM5xaWobG2XlK0fZ0JwnI1giRSmYmodDGz7tlAsnd92&#10;pTjm4HBpEuWDYmO+4sdvty5edKThxkzx/duN/d/KHJIQaJ+Ob84fzKkUBDcWHXtDHDkaozUndzb2&#10;dRSCs9E5ta+KPda1ee7YMRdhxOnVSSi2CYbeQ2HbQaFjARTxkIQSJ7d2zBPCtGGf0ESRJNzWDdou&#10;/XE6I8pJOaJFf4cA097Xp6AQGto26Zfz590EElprmzT6aK1Tj8JqSdlKSpCVmYY965di4fgPsXjW&#10;RIlUTaju6EJB53mtazTaCDRZHfz3uISi3kso7bmAys4e/f35rRvWYMqkiahu7UQJU7auC8MCw3TL&#10;oooDxIFgoFh9oZGCYwSEjh6IwOiYOKgPz/+VpKYYdlxEhzL7reTVCTzOHJNOFa7x5BxObFxUCNte&#10;JBgiDx63xslfbw7Pcd/R/zO548rk9dh21vpOYQ2jkYUK2ur4ATRsx0DigeGP5Yh10cQkgNDpA3C0&#10;zQgjcxEoDg61vVGfNUO+9M9kntTfFbEIQ1CYltG29/ehubsn/F1EgyZeBhDhYeQprKpBfnGx/gT4&#10;tuWzMWf0W9i7k6lXq4LB3TJGGEacot7LKO27jGIBp6TPwVMv0ampuQnjRnyME0kp+tuMxa09EnUu&#10;CxAuTVNgxNFd1HDOz7brB1ZkkSM2oshar+1s5NyUOVr8mN+Plx3j63bj8TJnNAelbDyaN9kx8cf7&#10;Dh+7fvi2kzky58xxSxWiyJHjFc3dCqwdK/2B6DwlbIf9CJJQ3hztHRkCjEaSQAaGpV3x0SSsV8Tp&#10;bSwChI+gCBDxBb2IO14+ICEkw4hpDm2BOGBW0n5cuXFNgHG7ZIwu/RcuKDSEqKW3V8GpCH5QlIAo&#10;QNIvp4IxRpsysRZ5uFmgkaeyGmek3kk8vEvqnUlYMOFjpKanSARpR5mkbCUCCKNMsUBTQnBEBKhM&#10;xiq7zqGlqwvHjx3C2DGj3Q3V1jYUdg5oyqbRJIAhhCWQObECEcyF7WDum0Tn03Zgre/bcE0gG/u6&#10;nSSTc16vHdYGZq3t9/1x53Q83hzQjUVzLnpIO3RUt9bmI0XnsAgQOx8pigzDR4mwHcDgz1nficfH&#10;rlFgFATCEkaTCAZfdPywryD4kcPgiCII26xJfFDc4ydeP7DDqfLcVaQd34nLEmG6JaLYTpkD5rwC&#10;1CFpWatAQ9mv8MaAYu3ADgeSRh7Cw3rnNOudjVg5YxTWLJyG04WFqO3oRmX3OYHnIkoElDICIyrv&#10;v6Iq7T6PwooK1EvUmT19OtZt2Kjb32Vt3SjsvujqFIXGgUPHjSD69ukWHS+mLaKl84c3/oK5+PZt&#10;9TXg0OnpJHTe0MEl/6cNx/2+OFW4Lk62xlfseBwAnhPzvGFfrDm0m4+Ouz0gzvHtOKfb9d1anpd9&#10;d/5o7o7MLv6gkoMgPprEg8G+AaE27IvEwRUUzsWkXW7O2g4GWoEpgMffsnXRxdnKs5eRcGBzcOPS&#10;pWOEpf/CoEYYAtQuoBAatglVeXMAhcFB64FCq33CEoiRx6IOn4IuknqnoKwMWRnJ2L95JZZOHYVd&#10;W9ejvL4eVZKyVfQMhsBUnBVgei+iiM+ryVhJ14AA1onTudmYOW0yDiecQnVbB0o6+lEof6/WKIHT&#10;/281nHObvmk+lEULta5tc1HUcOORXJ8O5KwbM8e8rdTx4nUrcEJ/zJzUqWyA6ZO1nSPbvN92ayKn&#10;trnh28OJ8yZ/zNp8r66tv0A2BJJAERgBFPESZw+jiaVcCoyNRdaihqVb4bNbHPcg4fdnGTj1A1dw&#10;ZNc6XLvlgCEUVsMw0nDMxmk1TRNrMCgcppa2mL6B5EMUjhk8Uu8QnsLSEqQlHpd6Z47AMxonjh1E&#10;jUBQ1dWHMsIjwJRxN63viqZsZWLLpd6p6j6L5s4OHNy3G9OmTUNpbZ2kbF0o7pKI1H/1fwWPOfuw&#10;VkQH9m28GBEiEMyaXJ9OyLazgVPGic7j2rHAuHH/WGkHzhitdQ4ZHefG/THnsCbWIb4T27hz4ug8&#10;Q+fdcf6xt+vfXuXB2nKRAjM0sgT3UXxoKPYFDNYqCoKM5YWRJFZRVCEUDpJ48YlfB4sDyWQ3BZsH&#10;LuHQ9lW4cvOqA2NAokiQlhEcinWMDwznCI0BU2mg0AZjQ2AaZmwIPPUCT1UVThfkS72zB2vnTsTK&#10;2ZOQm38GNR1dqBMVS81VLKBYqkaVMWWTVK6mqxd19XVYvnghVq/bIOu7Ud7Wo5sKCsMw8HxduuRL&#10;o4QHgo7RgWwsnHPjJjqYWd+Z/XFnY50yVtFxkZPGrZHxqB1FFsqOs3l/LlK0ZrhxZ3358/Hjw7Wd&#10;DIzhj3XjmpLZjUYHhgeItgMAgraNOxgEHI5pO1CYZhGGQGGfILDtRZSvUfPZQRzctlyLfj+aEAqD&#10;hDJoOE5oqI7+c6HzExqtbwwGWo4ZTAEcYTuY17U2JzJ4SiU1K66sxOkzORIBN2DZ1JFYv2wuqpub&#10;USV1S1XveVfnBNBws0A3CkTl3QNoELiKCs/gg3ffRU5RkaRsnZKyDQg0UT0TA4UfSeLaDhYfBh+K&#10;qM1jzCk5bm1f0bizw6+LGwvSFbZv72hUdGzsuqg9/Jzfv93YcOM3UX7en49Ufj5ax7ZT0OZxeuzw&#10;axwwAQgxhby2HRRu94tgEJBot8sUAhEjOr2LIkNgkPkhY4HCexnSbunrx4EtS7WG8beVTfF9yqCh&#10;5X0aOj3BsNTLL/h9UMIIYxAFClO2QOHGQmOTwNOAkhpJ2crLcTonA7vXLcaCce/j2JH9qG3vQrWk&#10;bOUeLJauKUy6y9aP9p4ebFizApMnjkdDl9RHbQKTRp0IDAKhbTpc0PaBoKP5xbfrOwc0q+3Axiqa&#10;j672zprDmLgmmndrovrB9f31t5Nz5Pi17txRO37cn3cyIIYDw5zc9aN27Hjs2nBNoPg5l5IZMOLE&#10;mmopJK4dEzmsRhEpEH7kCOWlXreD5TYiIBEs11Ag/aauLuxYO9fduBTn9wFhRDHZOEExaAycdoHO&#10;RZIoJVP5bZFFm3irkjb7OuaNx9Q/En1KaupQVF6GjOTj2LJ4GhZPHonThfn6SE61RBamZmUCg6Zp&#10;/ZdRInWM1j1SA9V1daOlrQVvv/UmjiUmSdRpR1lHP4ol6vB5LYVGZKCYoztQzOltPJr3x+kAUZvO&#10;4eajtjlRrEPdfszXN81HMsd0+uZ2WEMEjmtttyZQMBedO7Zv7RjdbjxO/rnuyAqB8WARWbrlQxLC&#10;EoLhnD12zMlgsTXRw4q+DQBRBcBwjMBIv76tFdtWzcW1IMIYHLQGjoljFlko63NXjbVPc3cf6to7&#10;o9TMhyAY0zmO2Zo42XqbpzVV2bjAU1bfiNKaGhQVF+DkgR1YNWMMtqxaiNKqatR09qCyZ9DdDFVx&#10;o+AKCln/iCq6B9Ha24dTSacwdcpkFEj0qpZoVdZzQQBz4MQW7hEQEUgmHxhzJOdMtiYa+yb5xw/t&#10;a0rj9WPn4teaA/rzTjZnbXsdfyxU3PmGzPM9xfSHqmKYMX/cB5ESYC7/W6Hw4DD5AMTKQIiNIJzz&#10;+yYfEpVCEdgAGPe8lVgZc4+PXENVTRmO7FwdPq1sMkAIBtsGid+mHEAu8lBdckyHANfcIwW41BG8&#10;Oclnw8qbgpQsgMfAsAiiUMTNse33qSo5l4Gj8EjUKa9vQHFVJfJyM9wW9ZQROHJgJyolpavu7NMb&#10;o4VycSrlBsFZqXnOXkWFRJ4KiUB1vWfR2t2JpYsWYMOWzfJ+5bydvQqbS7V83Q4C53C0Bs3QNaZo&#10;7dC5oVKH0razvmNFcvNsxx+nNnDq2x9/+zk6tany/K0h437fWbcm6scqfs5fw/PT3pEjESYCxj0h&#10;fHtFUcRg8NvfJEu7+PFeQmFwGCAFGllMV9Hd34v0k7tx/VYEjMHiw0EY2LcxmzdQ/LEQJN74lDHW&#10;OY2SDnGbWB0/gCBMvTzrw+GL8wSFABowPjiVzS5lK+VjOWVl+sG3LUtnYcXM8UhLT5F6p1tStnNa&#10;79juWgXBUcmFo+8CmiTqFEp6N3PaVJxMTkGjQF/Rc15qmmvDRJbIqYfKHNfs18uvD+hAsXPOqfz2&#10;t5E5Y3w//mpuc/56rrG+b+Pb/1vpOQaDvlnT4C0DxtUnERgGhddnWxzeUqxIwwETfT6EfUuzXATh&#10;M2IU+1cVDt4JD8HRO+B8ROQaunpakXpiG258fktTMjq8gWOOb0DQnr0YpWSUPUJjTwawfe7SRVl3&#10;UcfOXhQFN0J7JBK56NODeok+PggKhrQVHuv7MlBEjDK0Bo9GseA8fFbN1TuNKKupRUFRPhIO7sD6&#10;uROwcdlcqX9KNWWr6hvUG6IEpvLcNX3igW2CVC2QNDQ3Y8G8OVi8ZCGq5dw1XX2o4HNu566r6MAR&#10;PK7v9O0gceuGgsAxv+/Ldyzr+zZcJ04YtgP57fixcI7OGxwbs0ac2Nr+nEWEIYqHQOSvZbsyOKdK&#10;1vv9MMJEoDinj/qRYqGIVZhqibU+ASAkCkrQJywWSdyj7dKXFERBYd8D5uxAH1KOO2CssLcahkBY&#10;xGDaZQBwjO0QCIHI2QsCSyQCRHBsnNaBFUWk+o7OCBhP8dBoKhaAov1AhMVkYyZGnYqmZql3JGWr&#10;rMCZ3Ewc2rICK6aPwu4ta1ArRX+tpF/V/ZdcpJF/I4s+dT3nkFndLFGpH9WNDVi7ajn2HTqIpp4+&#10;VMlcmUSdobAML1dQO2eLgJK+zct4jL4GGopO5bedAofzHF5t4LyhwwZ9/1h/na2x9ZxTZ+aY59Q6&#10;7x1jcz4YBC06Jpj3zuHWuDFfCowPw7eBw1dYjygMASBiNd0KREAsghg4CkwAB8UUzB8jMH1ne5B4&#10;ZCuuf+GAoRNb8W/Q+OD0X/Cjios4tAaJwTFw+WLMmJNbF1knRp62/r6w5nHO7tI2g0PHRToWWB8W&#10;X+H64Fh3PsLTgjJJ2UoqypCddhLbV8zA4smfIC0tST+7oymb1DWMPI3955FR246SviuokuhTffYS&#10;mvvOoqSyHJ9+NgalNXWo7+5FZe9FBccHJF5up8jazgm1LdYc16y1hxsPZY5KB1PHjXNCf0xt1C6P&#10;nxOpE8s5Oaft4DzmwNZX5w7WuGOitoES9m8n73hK/5bg73H9ABjeF/nPQXGQODhcisWt4KgO8dri&#10;/AZJqACM4aQ37sT29nfh2N4NYYQxERZagmKplosqLjqwbQC5CONDMBgC4+bcOPu2vm9wQPvROpmT&#10;12DK1tTNemdoxDBgNNqItbbCEYz54PiKziMgcvOB93hq61BcWoyUY7uxYf54LJwyElUN9QpPc/8A&#10;suoNGKlxRDUD11AmQNX2X9D3uV8izrylS/VeVo1EIm4m8Onc+J0sBUAsnWI4GHwo/Pn/SOp4gXMH&#10;zmjOaWvMSR1kHhDBmnA+HP8WAHgKz3Fh6Bw13GsMpztOd1/+93BADKcwmhASAcKlWm6MEBgUnDMw&#10;CADH46EYTgTFLIHp7m2XHH+LRJib+rgLo4vdwCQ0BKZngNvHhIaARPVM73nn+JSBwfrF1TA+NC4V&#10;i+bceLwcWBf13J3n3E5bbXtn5PS+AgA4zs0EW+O3fQ03Hm4WcIu6qgYFBadxeNsaLJGos2PjKknZ&#10;2rTeqT3LG6N8slugOe9UrVYi0dnzaOvpxrjxE5CWk6NRp6p3EGWy9nYRxYAYDozwSu1ZOhHXxjtW&#10;eGUWRZAE64LjfDmohp7nf6Pw/Q4z97+TO1fV4OdDgSEMYVuh4BgjSBBFCALbCoZBMhwgHHPjHDM7&#10;vOxxdwdLCEx3O3JSDum2cqekRYTFbmAaMAaIpWIWcaLI42CyyMMx5/yWtl1SEGwjwMERpXG+3Hmj&#10;jQW+B34SlJ/J4UaB7/AGj/YFCIPCh8Pm4+eiiEPoxHLDIdiiLqmoQE5mij5VsGgSU7ZTrt6R2qX6&#10;3JUQmtrB6yq2q/ovovXcADLPnMGcufP1IdB6qXcqpT4qH7guDk9gXPQZDhg6i7W1HxcFhgPAnOxr&#10;5R93myv/1+rbHmPr+HpBm87vH1+l9mZg/XH5Oy5Ef0sMMATDgeKiho1Zoe4iC4GRNq3qqjq66wfg&#10;KCzRHOWnYBZJfBkoPjAdnU3IJjASYfQx/iC6mMxxzYnNoQ0Qtg0SWtfmpoCLRg4cNz4cMLTnr1zS&#10;NufcOd25KXdcdA4C3C7vsVHSNos+PiB+O17fvC4Ap4kfgGPKVo+S8lKknDiATYumYO2CqSgoKUI9&#10;H/KUtKxmUKA576CpkIiiAAk8DWcvoF3+7dZt2oTtu3ejrq0Tdb3n3C6cB4xKnEUBCZwlBCbo/18r&#10;xuHdec1h6dBhO3Ty26914357+PcZfy5aHVMFwEjbxtz66PXuONN95d8EgmD4kPigWIqlfULgwWBg&#10;0PoAxPcpgyFsf83j7aUy197RgPSEvbh667q7mnvRhdYijEvNYmVObfPWdhHHpWkEKYo0TLccBOwb&#10;UA4cB52dh9ZFMLeeqZyf4tlawtPU1aMAmMKoI/LblL/OH/PXEBxaRh/dom5oRBk/glCQh2O7N2HV&#10;zM+wZ+sqVNVLvdPTj7pz3Ci4qsDUqW6gTkCqkujS2HcO5ZUVWLF0MRIzMtDU26/RqCIOnOEjSKRv&#10;hoiOGDm1r9BZ2aeDBlf+quCqbo4dOW9k9crvt4O1nI+AiM4TnottPV8QZQJQ3JjNy5j2AxuMCTCX&#10;A2BcVIlAcWNRPeLSsDBq+O2vEZ1/uP5w1qTPTslYe1stUo/vwrVbN0JADBg/JTOAbNzgsPXWN0e2&#10;CGM1C53ewWPRKIo+BMGHgNbOFwuVi0oGjonzvXJcW5+kbZ1M224Pg/UNmtv1fbnULdgsEHhKqyqR&#10;m5mMPWsXYvWssTh5dL8+HV0vUaT+PO/ruHs7/j2eaqZsff1ISU3G0mXL5VzNaJD1VbwXRGgCJ7ud&#10;zMkcGEPnTDoWWDcmUYROG7+ONmaM6yI4Qkf3okjVhRvhGv9czuFNcX2+XxnT8wTrHTxuPGZt0L8j&#10;XyKMg4RpFaEwaAQIKgBD4TBIxBoA30YKgkUTL6rYHB8qtDHXlwgj6u5qQYoAc/VmLDAGh43ZuLUp&#10;c2oHkOtHYLgC30WSKJ2iNYBcOwKHfZ7Dzk3rzhVtIJy75NI3ysZoeSzXUty84E5bbfvQSBIPhbV9&#10;688PVaveyKySeqeirh6lpUVIPXkQW5ZMxep5E5F3Jk9SNol4vQO6PR1BE0jGamWuQaLYls0bsEHS&#10;tpa+szpWKVGJW8DOQSNHDR3WxswBOUYn07lgXJ0uGPOc0a0NnNKOU/nOGvSDtf4x6uTeuihixI4T&#10;qmpaBSJetsb1q8Mxf57A9DDCEA4XVVyNYnBEsITQxMEwXOpF+QDEyE/DPIiKg7b9/AEf+WhpqUJa&#10;wn4t+n1IrB0fTcyZnXNG47bGwRAV9JaOOTgcFPFywDgw7DwmizCEwgfE7/M4vh93Lreefe7udZyV&#10;eid4LCeEwWt/kwwUv88tb613GHl4f6ehCeW1NSgqzMfJ/duwYf4EbFgyCzVNjbrLViP1TuW56FEc&#10;B46kcDJ3pqwSFbXVmD5tqvvOAknxavouhkBEMqdiJBjqZHRSt4bOzDFbY+1I6tDh8dE54vtunbWD&#10;cXkvbEfnMCuS13dzonhggjnXvyX1n/x9QcTiOPs8hm0FJh4KJwfLcDAMJ95odFYiB7+BMXD8r5PC&#10;QVj00XXXN2CYkrW2VCMj8aCmZKxf2iWtsTqGssjhA+TAcfdTfOe2iOCc3ClqGxjOqd39GJeK0fE5&#10;xmP9c9Ha8QaGD4y13fnddrS/juLxBJvwtJ3ti6l3DAQfiK8TNxlixyzqSM0TpGzcZSutqkLhmWwc&#10;2LgUSyd/giP7tqFRUkU+XsMUjB89KBNgmvoHkF4v5xy4irqzF6UeO4tTKcmYOXu2pJdnUSPwMOrQ&#10;SWMihCgCyMYNJJdaxc75bXc82z4QQ9c46wCI1tRwLHBudXJvjdrgfbFt1rXdObiuhjYELxDPF8zf&#10;UdB7JQAmAsS38dBYn05tYwoAQfHGw+gRzJkUCrUBJEHbPbZO8RF2F2GaGstRUpCGyzcEnp5utPX0&#10;6E6Z/1yZweJ/XobObA5uoDgH59Wd1mTgOOd1TuxgY5/jrs5xEPE8PF8EjAPAIDBYfGhsY8DW+nOm&#10;qH9Rz8vP8DQqPA6WeBiGwjF0jjY27eNmgbu3U8mUTeqd8spy5KQlYOfKOVg86ROcPpOLGjmuru88&#10;Ws4NIqNBzuVtU1cLPPyeAu5Yzpw5HenZOWjs7pUodRHV528MA4pzuKFtOqQ5p3NEA4BjzjlNQ503&#10;GvOPidp8DQeMP+5ez85tVtdSCsUt1No66dcGYyauj4ARJ79devV1CgExG7RNfuSgojE/qrgPR5kc&#10;ONdQX1OI0qJsXL5+zcEiULSKjY0mseBQdGy7erNPJ6R4pXc3NNl2cBgIETxuzNp0ZFvDcxgstDyf&#10;OTzFLWiTQeDOS1giOCJAYuWfh31+jqe1x20WDAfN7cZsPH4+AicQb44G9Y57qmAfNi6YjPWLZqC8&#10;SlKwTkkXJbrUnHe7bNUD7qYot6v5BSXtEslPF+Rh0aKFKJNz1HdLynZOoBJHM0DofMO1I5nz365N&#10;GzmsL54rdPBgviaIDuxzjmLf1pm1cyoYwZj2rU1YAmDsPFQIzP+mkDf7dSIAzrrIEQ+LiygWWQyW&#10;Gy7C1FeivPS0fqa/VQplHwrKgKH86OIc3l3dDRaKELh5A8Q5qkUAA8kiRhRd3E4XC3Yez9dxYDqg&#10;zNl9YDhm5zIZKD4w8eMGG8dtnrDyK6QYXRvEiR0IPhg+MEPBsTlrW7pm9Y4PT3lNrX7fwLFdG7Bq&#10;5mgc3r1JgeKXeNSfu6z3cuokmjQM3kC9QFQv/cZzl/SjEpu2bMaeQwf1Jm5t73lUCWB0ageJpT0i&#10;ccTYSBHnrGGb8yKBwDmvzTknd8dJO3Buc2o71u/beu176w0OW+vSr+jYeCkw8TB8k/z0i/LbBodZ&#10;1XCpGK30I1jco+nWJzANtSWoqynTCNMsKZkBY9aBMBQYOtrg1cs6x745Np3Poke8LMI4J48cneN0&#10;WD/C2OsocBJl6OC+4kGwSGWy17F5N+asfw5ba+O0fD/82/k90w2sPRQGk4OkrmMoMG5dbD+Sg0cB&#10;CjYLKvX+ThVyM5KxZ90SrJw5DsmJJ/Qh1HpJ2QhKPSONQEOIGH1qzl1B09kLKK6uxuo1q/VxnMae&#10;s6hlyiaOSGDM4c3alZ7O6Duqm/f6crw5vNlwLs7+p9LX8qD5On0rYBSEABK/b4CYCIBZg4bOzzZB&#10;cIBEUAxVNF4maqwvR11tmUaYFknFCEU8NGat7T842Td4LgTEnM9uWro+nZBXc3NiB5STc2paB2YE&#10;iwMmOo85uUUHc27fGjQumsVC66/1I5SJc/65bS2fpObNUYs6Jh8YilD41qKLAePm3Fhtuxd1gs2C&#10;yoYGlJWXIS3hMLYsnoqNS2dIClekz6bxYc8qqW1Y5/CJAru3wxuj9b39OJ6UhGWr16BGzscnCjSt&#10;IzCBg5olOL5j6twwY1Tdxc+HHf+P9b84zxBg6OS3syrCEA8L+8FYTETx+g4Gq1F8QK55bTenn+MQ&#10;dXY2oUHSskvX+Q0yPZoSGRj2EKYPjDkyHbKrrxvNTdXoPtsbQmSOas5HWNy4c9ze8wTMpWAm1jwu&#10;Srkru0WXfk3fhgfGd27OU7bWQDRIbd6Xf5y1eU7/vIPBOKMn31cn650+wuPqndvJIHGgRMBEUSqQ&#10;jBMajTo+PPX1KCo6gxN7t2D1nAnYtXkV6tsFhp5+VJ+9rNCE4AgclfL/W9N3QVK+FmzZsgn7jhxB&#10;y9kB1MlYjaR13zYqDAfUcPrfRBkCaLL+cGto7yjsuzoEmLBwl7pmWCgCILQd9qNahaLjOxuBEMn6&#10;0bhLxyLxidr29gaNMATG3wUzUCiC44Dxd8ikxujtRFNVAZqqC9FISXrX09+NswEc5pCRI7vUzeCw&#10;FIxjbPPcJo7zOP885si+/Nfw1/ttizym+GOtTesDc17Ec/C90eq4XAAIOeuJlp7eYeAxOCzaOEUA&#10;xY9bFLKI5OCpUnDcUwVnctNxYNNirJg5FmkpCZI6817NoEDj7ulUDVxXafuspGz955GZl4uJ06ah&#10;rK4ODb1nUTNwRSPN16VFwznxt1H8cT4Upvh5f9y3VBhh6OxqAyhCeCgDxANGrTi8weKiiJuLgIkH&#10;xSmqVUz8hKAbN5WLmhorUVVZrNvK3MokGD4semUNIg2tbTfToXslwhCWZlFTTVEATgEaBaKG6mJ0&#10;93SoI6rTBZHHRRfbFHBz1g/PK2LbRYpom9giAB15IKhH1NEDmdPzGHvdcE1wDjq89W1NzLn1/IFk&#10;LS8MmhpecusGr1zWOUsz+d55IeG30Li0bSgUUT8epKgdWaZsznKLmg+DEp4KSdm4q5adloAdK2Zj&#10;5azxqGmoR0MQdVya5uDh82yayvVdFKj7cPToYaxduxpt/ed0O5tRx3fgr5M589fJXxPfjpc/frt2&#10;GGFitoMDp1dAKGn7EURtOB45fwSI2aFysFDuI7RR30Fja8rlH7ipoQL19VW4HHzNkkHiQ2MRJoLF&#10;OXZXT7tAUiDAFKClthjNIgOI0KgUokJ0tjejb+CsOhgjioFiTus+c+OgoSVMoaOLcw6KIzuHdU5t&#10;x5nDs2/imD/PNs9BAOx84THB8TwnYdDzCxBmucbep56Hx3viGloCZNDr/Z0ACAMjRsHum5MDJWY+&#10;GHMRJ7C6Xe0ey6kUUErLSpB0aAfWzh6P/dvXo7FT6qqec+7Rm/NX0dQ3oDUPt6h5b6de+u093Zg+&#10;eaJ+r1ujgFZ7TtYOE3HinTh+3Ndw62M1/HEm/zVsTIFRSCgDJBBh0Iih7diUKxzvj4fEwePars/n&#10;wsK2gGCgxLY9yZWIT8w21JWjo70xTMkoHxyDJxYYOr2kbQJMY+VpgSTfASNRhiI0JkLjIo+pCK0t&#10;degX6CzquKjiQDGY6Jx02sHL7orunNI5LJ3bpUa2cRCBYWtobcwsx/X4wKokSrAfRheeO+jzOL4G&#10;bXisrZHz8X1dEMgoO47ie+IH4Frl6s7vaYuAGAYeT1EUcsDEKkrZNPpIvVPd1IzK2loUFeTiyI61&#10;EnU+Q25Ouj5V0Hfpkj5BQFjch92c6iQ1a5P6Jic7C6tWLNfzNPQP6H2f4Rx+eAhi9b8B5fZiDdMb&#10;ABMAYNbSLIqOrn1Z5/oRAC6qRLDQ4W2eQLi2s0PAGCIez4/O8jMc1wWYMv0Q2aXgF8jiYaEsVYtg&#10;oaNK2iQ1TENFLpoqz0hKJmDUSHQJoFERIoLjQyRtg6ipqhBtzbVS9/QogP0X3GaCOb5e6QkL24Gj&#10;UhcEIoOXzunSJufYUfRyMljM6fUcYi1SnScw4lyMLjbP17RjeG47B9+PRilty1o57uKVK8F7jIWU&#10;clDzu9qC72kLnN/fYXNtjvt9Xz40TmHUEfEpardF3YTy6mrkZadg15oF2LZqPkrKS/TZtNqzl3Rb&#10;mjdG3X0dd2+Hn9vpkP/bjetW42TCSTR296BOxizq0IG/DTBfr//8eBdhFBADxTl7aOMBienHywCJ&#10;RBAie5uI4omw0HKnpbGhEn1SqF++cV3v9Cs0Zx00Bg+jDoFh20UDt5XMor+hIk8cX4CRtIzQNAs0&#10;DgxaAYXWxnwRqLix1uZqdEtddI67W+Jo3KWiE6vz0UFFdE51aHFMOiMjE9+b7dwZzLYbRwem2DYY&#10;nbO789k5FQa2rzKiyWsGxzmQz4dr7Th7H6oAPnuvPM7NcZ37GzjGn3PnZgEfBiUY8eDEyt9McKC4&#10;9T48XOelbPz0qKZsjSirKEMan6JePB1H925DjUSj+j6pYSTCOGCc6jTqSAp3dhAlkuZtWLsK+aXF&#10;aNSoc/U/AqY+fuzSF8OPBxDVX7qlc/WXojX1cowCY6Co9URHD63IIIjkp2ERLBEAsWMGDLeMqWid&#10;Uxmji9hysZUCTkN9OS5cGtDH+/mzfBTBsCjDq7hzSFeMuwjD9Ok8OrvbFJhGRpiqfHF61iy0thEQ&#10;RRwd8yONytU4/pitaW2sRK9EHjpeGGHofLySiwPTAemc/vtzkcZ22iKIKFsfAmjAMLoEjs820yuL&#10;NurkAh4t1xpsPNYdI2tpA1hclHFrwzmRHhdARXGzgO+NFyR+DKFe6g8fnAgG68fO+WucHDRmdYta&#10;NwskZeOvIBTn48SeTdiwcDJSk06gQSIJo0udAKHQBDdGqfpzl9Aq//cnjh/F1i2b5P3J2n5GnRue&#10;w/uO7ysadxBEYxEQNheNNXC9zYm9o8iAUUVpmAKkzu5SMXP8oTJohk+7hhvzpfAIHO5LGaJvMyEw&#10;tdUl+s0xV265CGNbyz4w1o91TgIjNUzFaQWGhX9MhLG0i5JxB5I3Jm2u5a4a4YrA4nnY53EuCrVI&#10;2tjT06HgsOYwORAiGJyDuxTKgeLqI/b9NS6tEvE8MuZgcRBYTcJxriWECphA4EclW6eABceH8wKF&#10;jklbQRJp5NJxWR+0Oc73yEdy+J0FtkXNqGGAGDAcsz5lu2q+3FhU5/B7CGok6tQIPKx3ymuqkSsp&#10;2+61C7Fp6Uz9+DWL/zr9noKrGm1Y9zRdFF+4eAOdF6+guaMdu7ZvRlpGOpq5y8ZHdyRlMxAMBsLh&#10;Q6DjF8QqHF/EzBMMQqWgcF76ru36Cozv+MXi+C6qGAjx8seHXzMcGPGy1MsAcSJABswNNDVU4dz5&#10;Plz7/GZ4p99SMYOElqAYQBQL9O6+ToElSMmCCOND0ywpmSv0ZVx3zEyy1iAS69Y6QBSgEBh3Pjuv&#10;AlRXjM7OVk2ZFABxOF7V2aZc6uUAYXRwkLg5ik6qlsAEzsy+OTkBoKNbVKK1YzkfycFy8aqrYRww&#10;QaQRaYon51RxfdBWwMTqmsDae+DrMWVz3wwqoHiAmAwkg8TGXD8apyKA3M1RPgngnmeTlI1PFZw4&#10;iE0LJ2HvltVokPVNkrK1X5JM4/KtUG2Xbwo87ifpE04ew/Jli9z76xtA3QVGHTr/zQAGQkHnD8DQ&#10;PiMIAQraFmHUBuLaoM35IMJ8UxShfDhiaxU6vhtzKZeNxSuERPs+KME3llDBt5cQGNYw/Wd7cF2A&#10;YXFvoBgkFlV8WHjV1nZfVwDMaQWm2Rw8cPgwBTOr8OQ7UGjlGIs8uhGgUYkKQBpOtQTKnY+2TXfc&#10;zqqzmdOZgzNKsB7SvliLAOqknPec1Qr689ImhIws3ef6NZIaNFEq5nRBCv4LEi0UhuA8PF8MLDrn&#10;rM4FY7bOH2PksfejKZvUkvz8jj1JbYBEwMTC5MYj60chS9k06uhTBbw52oyK+jpN2Y7uWIWV00ci&#10;MyNJf0On9fwltAg8zRJpGgSMxv5BnGnqQP3Zi2jr68ee3dtw+MQxtEjUYRpXd4HQGAA3AzAcAL4M&#10;kNh519cxmRNgbkiEYSoWD4Rff/iA+ONOfvv2cjtoQyKLB44B4754gbtkFRJh+jXCMCXzYfGBMUjo&#10;SA4a+Q+VNEl3yQQYpmQKSa3JpVjOBvB4UcPAUWiCGqhRIlX8WGzUCqAJYOEYt7MdZIUCT63Co3DQ&#10;SQ0QtXRwN8ZCnOO6RhRFCAcXAXF39/lRhehZOR4TwRKkZHRynlfGQueXc1mb1pfBoeLrUt6Y3hgN&#10;3iPPz/fD99IlNRmfLGC9E8ExFBoDZKgCYMK2iM+7MWUjPI1NqJSULS8zGTtXzcaqWeNRVVeLuk4B&#10;VtK1FgGosLUHjReuq5pE3I5uaG3BnJlTFT4+UVA/eE3hcXWJQECFYARQxPWpRtoANC8lowiNKRYS&#10;c3xrDw+Jg2Jo24HiUi4qLqp4qhhw31RSRWDqK3D56iWNMEzFCIdZXyyinXURhurqlQiju2QSXQwY&#10;OnFdBE2LQcO+OnkAkPQ1khgECocogMUUpns2r/AYfA5A9gmOia/HHbezAo/eZ/EK+1g5ANRpxUkt&#10;GhEOyqV3rl7jeAhb3PkMJB8SW6PABuOWlqlkTgHmnHecf173/gimO+bcZQdzp1zVCY9BYhBF0SU+&#10;EjnFRhwHjqt3XARyu2wtqGpoQGlFGVKP7cPaOWNxYOc61DU3o767T2C5JjWOpPIifYJaxO9ea5QU&#10;7cDRY9h38IDuAjacuyA1TBB1hoEmXo2XoygTRBgDw9fQSBJ/o9GlVnFjYQShLIK4nS8CYaCYJRyx&#10;1qk6AOaiXCX53cqWkvk1DCEJU7C4aNMtKZkfYVrUeWnpwBEobFtfAaLCKBRFHd04UBEag8ele7QO&#10;IAeXrpW2AkoAKUIo52n14GmpKxF4qiTt7NM0zCAJYQmc0Xf2KMpEu2wcixzaObI5tm0ccN6imZ47&#10;aFtfxYKflq9rUHmvT3i0zuH5gyimUUfmaA06vg6B5g1S1p78fIxB4sMSDw2hiu07OXACScqmGwUS&#10;dSrqJGUrzMPxXeuwdu44ZKYnKqCD1/lVUvzQW/Asm/gTb4y2Dl5Gc3c3tm3bhNwC+X+SuqhB1ln0&#10;8MWoopHFYBHL/h1FvYwwlo65yEKH90GJgcaLNvGyKBJfn5gIxNdJv9InAIYRpr6mTK9gBCa8DxOI&#10;cJg1eGIijKRkzqEJzBkHS51A4YuQBG0HyTAiLAE82jZwFBQTI45ZAUfn3e7cEEmd4yB1wDg5gHS7&#10;urdDt6Y1daLo6HRYcV6CofJrIok85tD8t6LU+cXqOThHOAQAZzkWQaCOLn1L4RQCgsN1Ms91Vr/w&#10;nCFcwTG0FsViQBPxGIobG0zb3A9ZGTSxgPjwEAxnY6Hx25RGHf34QSMqa3ljNA171izEluWzUVhS&#10;qM+y8ZOhNYPX0XzpJlqv3NLo03zxOjoGL+J0USH27d8jkatZP8fTwFSOcPgiKCYFRlMyiya0rk0A&#10;4ttqAzhiJUAE7SiyuDZBuB0wDpChqhwMIkxdOS5fv4obX0oN0+uA8UExGy+mKV36tDKBORNFl28D&#10;iEgjTgBHzBw3B2yc0UesRhKxBg9fz0Wc0xrhHLRe+sZjRC3hazFNLEYbow1VX+oAaqhAZ0czeqW4&#10;1902gqEKCng6dAAQndt3YHXYABCuc6maa4c2cGi3ntHBweJD4KJKBJfr81h3HM/F1+E8n3AgMAYs&#10;1xow1iY43VJftgbb1AaPA4HWtX04hpMBE6ZtwQ6b3RhlypZybC/WL5iEfVvXSB3UrL940CKgNF5w&#10;KRt32Vou30TjwCWJSt04fvI4jiUc10dzWgYl6njQhMCI7ig+ZzVMBMft5KLH8GM+ENoOUrBhpVFk&#10;eFgYXSrlilAjlkXyjS+/0AjTIsDwU4aExL8fQ7l0jNY2AiTiSA3TVJUnzuyAcWkXnTOCxsCJtyaF&#10;g21Lq4LUSi2hiRNBUKvRh+DkKjQOHN5EFREaT3ps8Dp8fYNGrbXry9DZ1iB1z4A66TkByByfwNBB&#10;GR34KIxzeoPGOayBppAFDmxOTRkkTH8jYGQN58XaMeb4CiPnA1lUsWMtTdPX9o6lLDIyZePFTR95&#10;CaCJBSiSG4uFyIfKAOITBdwsUHh4Y7SuFsUFeTixayM2LpyC1MSj8np9aDp30d0YDSIPAdINA6lt&#10;SiqrsWDxYv2ZRX75YYOs8aHRCEOH/yZY4uUiiEWSKIrES78hXm2k4SBxivoKzEAfbvzjHwLN5wqM&#10;gtLvvrXEYOE/emQdMBphJCUjMAqLOLiKkASOOZxcXSNthcI5sSkcU3AiqzWKD0sATASNizT21IGz&#10;rubR9I1rg2N9EPl+GHXaFJgAILFtjRXoaK3XTQOmZu4qbzcrI2AswtCB1XEJDMEJnDh09mCt9f1a&#10;hFAwmmgUk745v1k9nnNB34AJ34OM62vpOR1EhMWOd/Dwyz7czdHhYGFa5tI3kw8Ot6cJiwHkwCE0&#10;Bg4/glDdJPVOTRXyspKxd+0CbFg0BaWVpfosW9OFa0HUkWjDdO3seRS2dqOx9yzKaypw8vhhSSX7&#10;9PuqWetohBkOhrA/bFQhDAE0XiRxgERWFRdpIkAMDl+MLiICI/acOMXn//onbrDoD6KLPUtmoFAu&#10;qkQpGWsYbis3V58Wh2aEyZdi24BxQITtABaTwqEwiEJQXDtGMqYRyNaa1PEDAEQOHAJkqRr7LmWL&#10;FTcoLHULoJHzUa1M2QiLp9Z6GWsoRUdbvTpt5KjBVd6TOqhYc2DtM9oEx8VC5+qVEIygbeBwTGun&#10;oM3jLeLFRJ4AEIo1kNVB/rFmbZz/j/xtG34zkD0MamDERx8HCNvOOmhiwaH0U6MGj9Q73GWrqKpA&#10;xqnD2CQp2871S9DY1anfU9B86QZaz19AflufwtN59RZ6rwpM3b3YvnsnzhQXM8JcCYGh8zsgfDji&#10;QKE1se/JB2M4KRRqTXHADPL+C4FxKdnAhXO49c9/4PqXUvQzwhAYr24xcHxg2OZ9mC4pnl06xuI7&#10;SH3UCb2IY22FKAKGClO4ADCFQa2cJxhv9ecMHu+1LOWitde0vpNBFKRtYfoWgWRr9b3LaxGU1noX&#10;eZy8tkSfgcFz6rwOBA8aGwuc2bUdKLYmBI5OHji8ObRBE993Eca1LYVTESD2RXY+HkdIKHese91w&#10;fdDmvD3P1iwp23DAGDQOkKEpW8waAUbrHLW2WcCvl6pFaUk+ju9ciyUTP0R2ZrL7Gt/us5KKXdNN&#10;gMHPv5LUTaCRtKxZUrYhEcaPLuFNRbWxgAwHhIn3UrQ9HBSqYFzeiPU1sgSqEhGY85cHcfOfX+HW&#10;V5+jta9X/wEtohg49iBj7L0YgamHj8bQ4dzdft0pk4hjV3FGHTp36MiBM9PqmBT4Ok44dJ4OK4Bw&#10;25nRSKGhOObWuHVRO1rj+ur0BIuvw/s2uinhg2Pw5HkycNza8D3KORWWhjK0izoCG6rZPSVhHxFw&#10;ESAWDoUiGGMKxbHwcRrp+w6uTi4yYDS1Cs8XnSOEhFEltA5EO08IHCXvTV+H71PO4TYk5DUCy1qH&#10;/6f2a9eEIPocTzwcTlHfAWVitOF3FVitw5uivLdT3dQoKVs18jIS9ROjGxdN135Dz1lcuPWl1jru&#10;aQFJyUoGbkQRRqFwYETQBGNqCU/QF8WDYiIEZu1GZGxU8ds39YvfQmBknPvmfAL1yvUruPWvf+DW&#10;P75Ak/xjWQpGMPz7L6xZLMK4OYk4EmHqSjJRX5qJhvKs4Mo9FB4XEQIpFM65h0gdX+BQWCy6WBQS&#10;BSnd7dRKeXA5aBw4tO69+Cnc0I0Dq3/sfdtuG7ekGWFCWBrLQ7VRTW67elCclTtiMfDQqdXZnVOr&#10;BBp1XjquKVhP6/ft5qXbaZPzXBPgghTMxHNyzoDhmMIi56EUxqDtxt170tfja+kaBw//393PiNhH&#10;rqkouhAM17f6JpKlagoNxwJoTNxerqxvQFlFKVKO78Oa2Z/h8J4tOt7QP6gbA8NGmBCMuPokiixD&#10;C3mK8/EwRIDEglIZQMI+IamQNIygMLrwO6z4gaLL1y9LhPkHbn71hd4AY1Rh4U9IDA6LLC7yRBGH&#10;TytXF6WitiQdtaXpaCjLFuWo49l2M6GJ0jbnsE7ihJRBYlBQwY1PHx5KUyWDQ9tRn8dpW0Dha9eX&#10;ZaGmOA3VhamiZFQVpsh7TRe4s9EsoMQCZSmci0IWcQhPFKGCtXIcX7c9SNEMnjD6KEAV6O5qlXR3&#10;QB1S4Qmc0wdGt6KlHToyRVg8RQ4ewce+QihSUAgSX0f6BhvXGwiaggkIuoZ9rqOVteEY1xAqmXPz&#10;wccQ5EJpz7TFg8Mo5MMS1Te2zpsLwIl5HKepST9+wN/dObxtLdbOn4QsSdkEmBv/Jhx0eAUmiByx&#10;gNxedP54OxQQ67NGCeoUiyiB+N28CotYAsMf/uk/34/rAsytf3wuuWxXmJKZNemNSrG6nRyA1NEl&#10;/wDFmRJlMlBXmqHA1JcLNGGk8aNNLDAWBUIw6IgKC6/o4tB1bk6jhtYUBkgECaOJHcNz15dmoSjj&#10;EHavno5VMz/F+oUTsH3lTOxcPQu7Vk7F/jVTkXdyG8rzEvQ9Wn3lUkWCxvNY1Ing8dM2t+vmdt70&#10;71CQoxonjECitkanrs5GnBuU1EOcUJ1endQ5ZmgD56VCRw+cV8eDCGKplwMlAtDW8jgXTaLzuMeD&#10;DI5I+hqEkgr64WsxqgVjlMIjF0n99Td+AI41T5iaRRDdDhgFRaymbNKO0jXe22lBVWNj8CxbkkvJ&#10;wqhCaWQJJH1CYGmaQeIkAATpltUqDhin2PrFjYURhZCIJSCWgjlQuDvmvm6HwPSe68O1f3yFa1/c&#10;DLeV42GhGHGimsalaR0SYWqLBRamZWWSllW46OIiDFMbP9K4msbqC+eszmEdLAEABCIAobWuQOHg&#10;WBhVRNomNHouOnq+gJqDhF3LcSb1AKqK0kQZqBGQayRdrCvLRR3fm0DM93gmcacCzvcRvq7I3otB&#10;7SKLAeTAYYSq1wtDrsr9rQ4g/TuCbWqFx4eI8IjtaKsD6x5uTzsHprM6p1VnDcbUmUXsGxSsfdyT&#10;Ara1HWkwqFNUBOCqnCcAyG6qDooYOQiHex1a9zpcZxHG3oetCW/eXnFr9Hk2iTp8BKb+NrWOrwgs&#10;DyiOBRCFGwYKUAvuKGWE8UBw4AwFJCzkw37QFkePwBCJs4eQSFplbUvBLLooLIF1aZiDheDQ8uG4&#10;C5cv4Cbvw0hKxk9bGhTx0MSmaK7N+zC14pR0ogaNLFSOOpcDhRGGsHDr2UUBt/0cOWms6HBiCYa0&#10;2wJA2hp4f8RZFuE6z3UaXQrVoevkPZSdTkBlYRqaON5QihZZ2ywO2yLHNbNNK8e598f3EgEbpYNO&#10;BqIDxtU1LtIINIRFUk8FR8ULhYtCCg9rH55bXiu8z2MgEZwminVPlX4VFR2SjmnQqMNrNLGUi5Y3&#10;Pa84aMIxF1msXqEzO9Aih+e9IfZ1Ts7raiEn93qEyUHBc3BMnyhQOfjsvO4cDh5uSFB83s59HzU/&#10;gmBQOFnbxuP7LvqYdVGHuqNEahiDYGgUcfJhMTD8diSO2bi1I0isTvGB0chCCSQxwIguylXjxldf&#10;Sg3zuULCCGPAMP0yYBSQoK0FP8Hpl9Cs0YXAiNOII9nddgeMkwMliCiSbrWqCsSZHBAOgAAOsW31&#10;4mgUAfkacb1tQ9NR+eGzVnHI1kZCUipwlKBJzqeSop2W4ETpXJAOmrR2iiKMRRlnXSpGOF2aJnVS&#10;ucATgFMnti6IPITHUje3Rc7z8m+U920AWdomapWap62R363QpY5MJzWn1jRMLOHgUwIOGILDyCJz&#10;YimNLAqLA0BlUHiQ+CJMLsJIm1bXRet1R076CrCe1wNIFc25ezzuJ1Eauhw8YTTxZHD4c/4Y5VKy&#10;AIYhEueNH4tguD0oVqfYuAGjoARtgkFoCMdwqr9wQ/7gQXyu28pfxEBhkcbGaDkWfYOMqE9CMkEJ&#10;aha7ckfpl7uZqRBQCgRhEDsMAFS7OLupQ67ElN+2vq2lNejc1btcoVFgBA4HDCNLAIuM63o6McER&#10;0UbQeFGGIIbwuMKf0cO1o1rHwSPgECCRwRMB5ACzD84pQPJ+/PSNdZA+ZcD3JxD19Xa4q71GEwfK&#10;xatXA2AcQJECxxbRmcMnA9TJHYAOoujGKaEgKNZWYGR+KFQ8XzTOc7qo5G7IunZwrJyHY3wPlrY1&#10;CjwOhOHhiNkYCKTAxEPhwIhsLBjW9sciWU1igFjf6hT97ZAAGI0mZuOAaZCU7NzF85KSfanbygaK&#10;yYExNBVzVsDqdY/3W63iQHHRhBGkVQp3B4KDRZ066BsUru+cfzg4OpvLh7WUf4wvB00EDh1Qr+TS&#10;NsA0uonjqoK2H210I4DRQdMzP9o4WBww3gZBhR99XOrmoMlBraSLDiLWPcEGgsIj5yScfKqa29YC&#10;UAxE+n4r0NXVImnSRVy8ZikZ6x9z/MB6Dm0pWRgZOB44dAhMsIZtB5aDQvva5rg7zuYo65v8c8VI&#10;xy/jrMDDi2sbv1Y33FUjOLGRJwKnA3eUDdwcAgxBcLWJ9APrFFvYuxrFQcG2RhJKgFBIzMa0Y8G4&#10;nRSYCwOSjn0pUSYCxqIM4eiSq0Q8QEzJNC2TCGPpl1/Um0O61IoOIO1GH4qSGEdXYJpcOx4GE0Ex&#10;Wd+ft3MNJx/KEBiR23Gj4lO02LQskgeIdx9HUzW2A9UrNBZ5XOqmGw8KjwOottRtGnAuOp+8hqaF&#10;fE8ROC0Ku1NHe32w4+YcNR6AIc5tAPHqHwCjaZeuiXf22L7/yVV7Hba1LuK59bXcMQadRaT498T5&#10;fn4ndbBZYJD40IQRpvS8izAaLYJdL0IQC4oviypBES/iHXsDJSaiSN8iiUpAsDRsuKjC75myNoEZ&#10;ZA3zxU18/q8vQ1j8nTIHjQPIZNAQGMISgqIpGIGJrT/oqObU5uzxzv916mqpGHacsuNp/dcwa23K&#10;3s9wwOh9HAMmSMk0LVN4oqiikFCMLtanw4ttCByfH7VuCPqURRUHTW4ITU1JFmpLHEQWfaIIRHgY&#10;5RxABpGJn/HhM25nB/rFIS09MjkgnNMGjivti+wrOJEz+/I3BKxvENicS+8MFnsNzvmg2vEOMLeW&#10;1s7hfhHBfaF7j9tp84r/O8rORxEmiiAGjsERLzeuO19qHSAWYfyI4iBxEBg4BkW8CIyJwLCG4ReR&#10;f+EB41sCY8U/24SJj8Vwd8Q+D0OH0iKejqiADIXEZI5uEND68sf8td2tlTF9f94/f7z892FScFgz&#10;EBaLLEGUMWAYUTRlkr/NIgx3vvTToBRBYWSxdmAJioMnkKypJziMNlLjGRSMLhE8OQIPAXKKAUjh&#10;cee3nTcDyCDiTmBrUzV6JUXmlZyQ2LY1ndbAsR027QcAKBDqzLEK56SYZ9tFpyBa6HgEqVvvxDX2&#10;Gu513XGmCCxZK++Jx9KX+DMr9mRBTErmQxFtF8eOEwi1QTThg5IRJPwsvpsL79yLCINFmHhITD4s&#10;tYMOGH547OrN61r4s6DnryjTGiy0UcRxINHyj+QX7dkOmNsOdrtb7V5UMfmObs5OSxAov23928nO&#10;55/b+v64SuqYdoGDUqANlCDCWC2jEYXRJIBF6xeDJoBAo4f0VdLnXPil66KGSoqQSN8DRmV9TdMk&#10;RfOgieTDk4Xq4qwhAGn04WvL++S38RAafiUvt9Cp1oZytDULPH2d6pi2WWD3bqIaKHJsq3kcCAJE&#10;ABChiE2x6OAEJYLKxL4T2/44bbTWQWdtB5Qdy49SMPJIhLnx76FguNrEPRxpkLgULEq/opTMingX&#10;URwY35R++SIkZk38+hyGxys3r2kdo8CICIjJRZjYbWZajTLn+tTR2ljcCzCWfpl8Z453eh+Onraq&#10;mH687Bj/PHZeysBQK319bcrejxTPDpgAmhCYKKq49CeILBpJxOntyk5YgrZTLChOMi7WRZgAHFG9&#10;gcK21DV1vI/DSENwFB5J1RQe6nQYcQyc6uJMVBVlqQiRwaQA8d6QwOg+AhEbefRj2fXcspZ/3+42&#10;dUxuGlzic2gagZyzmuM6Rw+c3nNiEyHjGgVIgTEg3Lydyyk2wug6KnwNN+YijhszqHiMpmSxsFgq&#10;5iKHjbu2H00CWKwv8qNITDuwPhx+2wfFxAjDN33p+hXc/PKLEBazLqo4SNjuGXAfLLOUrOdsjzqd&#10;D0t4Zfdkjh4DRhwknItX/Dj7BoyvEBxCE8LigKF0A4LSCONFlAAQhYRXbVG4ZUwRDrOiEAazAoFF&#10;Eh8MRhid88AxMT1z4Dhg1BIgTdeCSCPW1ThOjDQGjQJU6CCyCKTwcGdOzm9fQaXQMFUjOLphUC59&#10;+XdqbxAHvaCRxjlzbOrkw+LmCUnUtjkr/O14HwKDxZ3X2jzWFJ3f2ej8lAeM7XJF0cX13VgYTaRP&#10;cTyMKrQyR+f/pmhC+WBE/Wi8TtRw8QYuSkp2+dplvXHJDxURFPsyDKtbogjDXTL3PV2akp3tdQV0&#10;HCwGiMkHw9dwUPS2V8f0fdm5/HNTBkynANOpsDAFI8gs5CkCwd2s02gK7hfZnXtrs3DnzpbtWDnr&#10;FKZVmlqxJhHnl7XxMFAKkA9K3DrCYqqj1V00B1Ado42mZgZNUOMEW9MGjwMoE5UCTmVRRgBQps5r&#10;+ibH6k6dvF4IkKVvcuFwT0DIhaSlVrKEs5JliMPa1d5zXJNzfOfslqJFMkjM+WOBcceajQfFB8b1&#10;uXaYCONkUJgMlBgJJAYIraVjPhy+DIjhREhC6Zes3dCCf5D3Yr76IowuBIbWjy6EhW1GF0YajTBS&#10;w/j3VG4HDBUPyjcpHhz/eCoEha+nIijFKkY8haQiB1X5iagtSkFtYQpqqOI0fZynls+YlUpqQwUO&#10;Gd18JEyR6gU05+SMBJHDUwqQ2ggKJxm3Ntf6ba4PLMftXCYHTp6AQgk0lLyvmpgax8HD9MzBk4GK&#10;gjS1FOdcahdsHsj7UXgCgLTuCVI39/hQpcDTI0BEH8k2eNwTBs7pXSShNQd3sJjzRwBZ1HI2mo+g&#10;sTHXdpbrBZirYYQhBAqIOL5GGHFyjSwyp1GEkj5tCEjQHg4QijD47dtKIHHAuA/qNIoIzAVuLfMz&#10;/T3daPPSMYsy1mbtQpAYZbTfJ+v15qQU+sG9FR8Wc2zf0X0IfBi+bty3eu7mUlEZugQSF1H4uL0D&#10;pa1eQKkURylIQk0gPhjKz+zUCizsV+cnoerMKbX8eEJNkQBUwnlRABDl4GGhbTWGSK/c5uzOuq1j&#10;g8qXS9W0TesBQxGgaG0kBSZQrahGwKkJwckN2h48QWpGSBww6agsoBxABMoBJBGIfxcjqkRBAmQR&#10;qIlpqsIjKZzUPWcH+pwziwPTiU3OsSMY3Jjru+jjQIhVBI0fodintTFbc0fZYHxKFkETk4bFWQJg&#10;oNwuqhAEv/114pdG6xdHCzCEZuDmF1IEyh99+TyufX5Lbyi1dHdJatatYBAKgyeqaaz47wsiTCws&#10;tF0tLkXywTHFgxGNR/M2ZuM8X3crzyXnFFg6Kb6mgsLUq0AiiqRDZeL4hckKBa2Jn40hNHxCubZI&#10;IkxpOqoZbQqcqgiQKtmNF7snnRUicTIDSGuFABwW6lqsEyaVOLsHANMtTbk8GSC3A6XBaxswblNA&#10;wAkiDuEhODUSOShty3tzwJiiqENV5Kej4ozAU+BgchsI8nfJ8fwb+H58eFwNxDROIlBDBXr7+Iyb&#10;2ymLoHHA2PNt5vzm9AaJDwbFz+XEp3VRPcR1AowA8W9GE4VBRFgIAq0B4kcRa1vfxqw9nIYDxJel&#10;YvbVnYww527cwpUbV/SDTte/+BxNAgs/E9Mq4FhaRlAiWFyKRliobi8ls3TMAeNA8RUBEAtErIKo&#10;FMJmlpBYRClREZTWWnEmSbe2LJ2C8pyjDhDpc6xWIkddsUQPGWsgMOUSZShNxQhDuieJPEzV9ANn&#10;KS7yiGoKBCCeg5GpiBC5COQgCmoNkwJE5yZQzsnV4cUZ48HxwfpG8Txi7XyUwWMpm0YcBcjAcXVO&#10;DDgScRSc/DRVJS2jkADEdTV6A9UAkggU7AYqSEH901JXqh+Mo9Nb2hVBZFBw3MmB48SNBh53dpDA&#10;CCTS5xjh8SMMrUSYq/82UMyGsIgUjjho/lMRCrPx8usWZ11K1iF1yef//Ie84X5NyZq6OgNourVt&#10;UcYp+hWynoEgPZNIlFlQhNziElTV8HF1V1dYtPFh8aExuTFGD8pFEncMoeM5XG2iKRhhaZKo0ujS&#10;rsL0Q5g+4jVsXvgZFkx8D5WnT7paJXBwOr8BwY8e6JdfWKSRSGTQ1BEgjSbp7jgeUyxtAY7wVAk0&#10;VWcSxQpEBTLGORWLbFdoR+Cw4A6iD+sdc3iVAeXSLANiCEwcC+ZtvR0TQuK1XaQRUNSK5P3Q+Z01&#10;eLIDcCiBRlK1ijMpnlIdRJa+6d8kfwt33qrczVl3E9eLQlL3dLQ2yMV2UKMMNw0MGDq+QWQiJOf4&#10;Q78CBy2fbnbr/ahECTACxb8dJK5OYQpmcPgy5/fbtxNBMBtpKDB1/FEbTcEiUEztkl59/q9/uN+H&#10;uXVLf4mX3+hBYBhlWkQWVVjoWzrGNn8KoralEaPGTcD9D/8FYyZOQTrhKa3A6bJyVNVWor25Cl0B&#10;GEMVARX1XToXAuNFFE2/GgpxZPtSzBr5CvaumoID66bh8MaZWDbtY1TknZCIQod3IhAaTQSOJrli&#10;ukfzxQH4dLU4Az/D476PQCBSucjjw6SRhQoikAPI1T8KUlD/qDyAdKfKIDKA1NE55hzdh0H1dbAE&#10;6w2SUAZJoGoFJ4oykY2iDbel+ZkhrW/kAlCen4Jygab8dDLK8pJUbFfIONfwg3jVkqK6v4nRR/4d&#10;g612fXpb719J/dhSg359TMc5frRt7UAiCBZN/KhikLFvaxUYP5qEUSVO8VB8neLBiMS5ABDKiyo+&#10;MGx3ivN/+T//woAAc/Xzm/o0KT/LEKZl/CZMiTKUQUNQuFPWy88+dHeiuqoEq3YdQHV1OZJTk7Fw&#10;6VL8SQAaP3UackrLcaa8Evmi6roqdLRUaeQx+aBoXUJJFKG19IuQtNfnY9n0T7F8yvsCyXTVoQ0z&#10;cFDs0c1zsXyGAHM6IQKFn/4sZxomqsiKuddi28nuwUc6gfsAmH6SkpJopBsEUudY5HG7aow8LgLV&#10;SBTjdwVUCjSVp09JeiMQESamc0WMTi59i240uqu+Fu2Bwohjzh+0h4ssISwEw7cihUXOVy3vXWGx&#10;eiZ4XRdh3LazyfUZTbizxvpGwPGgKc1LFHsKpbkJolPSTtRIVKUAyd/HC438++lT2Xohkn9X+bcN&#10;I1BdefCMWxRBGHEiQKJxg8TEXToFhkDwKWKtV1RRrWIQfJvC3h8bCkoAR9gWOIIxWj+6UO39vbj1&#10;r3/i7NkuXPtC5jv4iTd+5rpDf7qa6Rk3Afz7Ml38kaHzAzirX+TXiUoBZsPBk2hpqkNLi6i5Vn9W&#10;vL6+EtnZGViyfDl+94f7MXHadOQJOHllFThTUYnaump0SATinXkHEOsgiyasUeQfvywd4959TtOu&#10;A+tmiGbi4PoZ2Ll8Ep56+D5sXfYZjm+fh1WzRojTJoagRJ/PcdZ964z7sFn4PJjee+EaJx5Dua1l&#10;BxI/xanbzuJ4jEIufXORyIHkopCz3EhIcgCdEUuYuKEgV3NeoemklIPI7XAZPHR4OrsCIA7vxgOQ&#10;DIqvEeFgdCE0VcE2M6UFvxT6JTknkX50C3aunIolUz/Eavn3OrZtEQrT9qE05wTKBAoXVSQ1C8Ap&#10;zSU0iWp5fEm2E/ulAhXXVcr6KknxauU1GU3dzVO5IGkaFzwBIXXPOYFH7/UEmwWsXQyY+NSN4yEw&#10;Bkm8838bGRh+O5KLKGw7WFzf/T4Ho8lQWOovSQ3T16sR5mxfuwDzefgRUX4Gm0+QNvCL3drb0CxR&#10;hxGHxX8YYSQ6McKUlRdhw+EEgaQerc0isQqOwuMAourrKpB3Jg+Lly3HY489jplz5yA1L1/gqUJh&#10;VTXq6qvcx3almD+Tshdj33oOu1ZMwv61jCgzxPI/+z28/NRD2LdtJg7tmYfju+fjxM55WD1nlPzn&#10;nRJHJyw50U1KTRvy3TNWvNdQ5567MnB8gFz04dXS3ch08IgYgSz6KDQBOEzfFCaBgOmapmeputnA&#10;PqONgiP1DyNQZb6kcAoQbzS6QlvFdMmLCKE0WliaReva1QKbKmhXsT4Ja5QMlEvEKDuThqKcU0g9&#10;thUTP3wN29cukjGJHpJmlcl7qOROofxdBDk3YQeKs4+7qHJaQBAIygmNB05JTkIAzQmUikqyjjvx&#10;uNyTso4RiBcId3HQrXmJoG5L3m3DWwTijhvTr+hezdBa5w6BxAHjRZT4/nAiAPF9X6xPYvqEQ6yC&#10;EsASKr4vapeU6/N//hP9Zzs0wvBbPAhJQyeBcdDQthAY72am1THtEmEKS/Kx4UhiAEedA4fQsC0A&#10;6bgB1CLwiNqbqtBafUauxonYtGweXn7uacyYPRsnUjOQX1mNfIEoJekkDm9fht2rpmHc+y9g9AfP&#10;KySH983Hob3zcWTvAhwXndy9EOsWjNH6gpFCP/EpIPhqaeCHySr08yR6k453uvnISACPPUbvw+Oi&#10;ELd6JUpp+uGiD61L44IIxKuritHH1T9W8ziQaOVKzIiTlyB/c4I4FwFijcDxoE4QuXTJgeSg8VIr&#10;ygAL1lRRCkqmRpJyKdzLTqegMPsUMk4dxOkMce7TqSiVlKtUQCgRCErkdYtlTRmdW85fIaml1S2+&#10;rJ5xkcZZpmclAohBU5RxNNARFGce1XECVCZRlgDxwsDajgC5FNhFID7lzZ233p52/WIOg8UB5AFj&#10;jv91kNxOBMJvO7m2S8OoG6p4MFSXvCgTtPmlF1/9n/9Bd1czrn35uX7ljQGj0EiKxnqGoPjbzA6c&#10;frR0tqGgOACGKRkVgGPwhH0BxsEkwDAVC+6hNEiRfXTjIiTvXIm849uxedlMvPPGS5g2cwaOJKYg&#10;v6oOp8srkJ6ZjBNHN+Lw3oWiBQrMUQEnYc8SbFw8Qf5j0l3U4DNide4mnIqfWhRA+QRva1OltCsV&#10;HkJkn/t3n/MXy63TECJJJwgPIdLow8gjV0peMS36WOpWxqhDeBh5InAsbbPUjVvUFO/3VJ4RpxKA&#10;WHtVSBSq4BhTHAIkaZwrtgUMDyKFxJ4nk3nb1XKpV7oAk45SAaQ4Nwn5WQkoln6xwFKYK/+OWadw&#10;JjMBeeknVPnZCSgiBASEkUdgUkgkyiggQToWLwLDyEIVZx5TERruWhamHpQ0T5R+WCEiVGVBBOIF&#10;olrTN/n3Yc3Ii4/Cw3/jQnS0NeLs4IBCc4ekYv/2nf/bKIIiAsOXpWB2E3K4CGJqEEBUkpqFbREf&#10;5WcN09nZiBtffKHA8DPY/OLohk4HTlNHh6Zk3GbmDU0fnJauDhQU5WPj0UQ0Ndaguak2VDw8ETg1&#10;6qyV8g+5f8UMJGxZiNTdK5CwYwlO7lqCQ1vnYeOyCUg7tRlZabuxTWAaNeI9fDpuPI4mpaCotl4i&#10;UAWyclJx6thmnDqwGlvlPLyDrb/5wvSLDxs28vP9ElX4BRPymu0CaltzTSh+fqSVkY5i9AnEBxUJ&#10;kH4HgMCju0ACkIs+FoFc6uYKX2ejm5tB5FERJLeBoBsHuh0dRJ8iOhBvlDJVE1iY1hAeWk3hWCO4&#10;Qlt3tcTZ3K4V7504WHxp8R5KIo2AUiKRpEjgKchJVIAIzJmsk9o2WEoFENoytsNIwjSMRb+zxZKS&#10;FUutU0RIGF1ExTkSYSw102jjICEsBQJNQcp+p9QDKBKYigUqrZd4kdBNEvk3UHjk34gRW6MPU+mC&#10;WGC+bXSJB8SPJmYjsU4JFAcOfz7A/xFOH6DOs334QoDpaG/QGqaquUUiTBca+E3rBoqAw0ij8Mh4&#10;S4/bBCAwrQJMfuEZbDyShMaGGgdNY21ofYCcanDy1AmsXr4YSTuWCSirkLZnNRK2LcaWpRPE8Scg&#10;5eQGpCVtRUbKdgFmB7LT9yAjbT9OnTyC3KzDOLh7LaZMGo3RY0bjWFIyimsbkC8RqLKmSl5XIGhk&#10;LeQiSZtEMkaW9tZ6tLeJWuu03SY2hEisg6haxSgURSDCIwrTNypI3bwIpNusAlH47BmjTwhPEH2C&#10;CERo/Kjj0rYUrX80AollraOpG1ObACATayEtzk0CR7lYpmO0jBQOAlpJwfJok8VSSU4CUYlGCweE&#10;QiERJ75Nq8oVQAQSAlOUJRGFgDCyiLUIUyQpmaVoGm004hxAvkBDnQksYXLR5xjKc110reL9LYmY&#10;9ljSfxRhYiGJldsiNnAiQAiTD4mveEh88UYkf+qCDsTH+ysbm7XgJxiERH+iwGy7WIGmUQp93qch&#10;NIwwpwvysP7IKTQ0VKGxvhoNUrzTNjZU605Zg4h236FDWLh6Lbbt2okDe3cgZdcqJEqNsuiz97F0&#10;/EdSnyzHySOrceroGpw6vg6piZuRmbodmem7kCP/MRnpycjO3IccUW6W/AdkH0DB6RMC1RHMnTUV&#10;H3/yMRLT5era0IRSiUI1jZIOtjYKIA1ob2+Ui0KTQCN9E8cJktgOgiTwmFz0EYCGRB9CVO5SOMLD&#10;G3gSgeymnt4dZ/RReIbZeROH4I4Sv/xQIw4BEsuaJ0zfgihULVHHwcQt7BQHjqZwiZLicFeLNrbe&#10;8GsNWjp7kTm9SSJMkagw84SKbev7tkBAoAozj6sISKFAUUhgCE4ARwiMp8J0F2kIDQHJ98BReJL3&#10;OXhEjD4lcgw3Ffh3cWfxWwHDT0BGcMRGE3/Mxp1YswgYt6t0GjtqAAD/9ElEQVRbRMOBYmKEYUrW&#10;3lqLW//4Sn/bg4U/odFvK2xt10jTIGqSaMMNAEYa+xhAs4yfKTiNDZKS1dVVob5O4DDVVqK2uhwr&#10;N23FtCWrMH7+UmzZtQvbd+3G+k0bBJKPsXrqKGyYPRZbF0/G/u1LBJYNSJIIk3hivdiNSE7YKNFm&#10;M3LkPzo9I0kizW4BZi9yMnYhL2Mv8gSeovxEsUcF0mKJEPKaVQWYP2cG3n33baTl5KCssQkldQSo&#10;AW3tzWjvaJZ8ORaetjaZU4AowuPkp3BhDdToRyDC4yKQfu+ZwKOPk9AqOATIbR64FM5qHoqP2BAg&#10;QuNqHweS23UzeGLTOAcQIxCvzqwPmOZoihRc9QuZFtFpRQXSLhDnzU8/5iQXl/z0o4EOI1/nZZ3N&#10;y9ozVJrMidjmORQAnpt9QkMw5LhYQI6E7QI5NhqjZcThmKRrqYdCgM4k7XEygDT6HP2WwAgAfpuA&#10;WPSIAHJR5Xb1iv5Srd8eBhJfvKfyxf/8S+qNSlzXot8B4+7FMA0LdswITWCtzZ2zpvY2nM7PE2BO&#10;oa62QqCpUFjKy4sxfekqTBG9M2UeHnh7FF4YPQnbdu/DMyMmYNzshdg8fwq2zp+IjXPGY/vS6di9&#10;eZGAshVJp7aJtiIlcatEma1IS9yG7OxTSEtPQUrSNqQmbRGItmj0YcpWLM5zRoCi43a2McWSqEBJ&#10;OtYiAFWUn8H4MSPw1ltvIDu/AGWMQAJQbVMDWgWcNhEBYgQyRSAFULUwEkn0CSIRf9KcapMUU9sB&#10;QApPffB9aAqQe5DR0jdKP1MTpG6u+JX6h+kaIeJum1mteQiRAKQ7bZH0C9bl766Wi8XBDXOwbelk&#10;5JzcjtxEuZCc2o28xN3S3oO8JLmoBDqdvF90QNq+Zap0UMUx2nxxaGddm85P5aeJo6tcPxQBCaAq&#10;kHmOGTROUZQZOie1DuGhBBqCQw0LjEULFccCGwESAaOgiAiCAhMng8SvVVScix/z1HthEF/8n3+h&#10;QfLy619+iQpJyRhF7H4MI0tNC3fOHCQNkoIxPWsU20zb1oYzAszGIxJhJKJk52Zj0oJlmLhoJV4Y&#10;OxP3vv4R3pw8Bys2b8OmXXuwde9+vDhmKsbPXYiti6Zh68LJ2LJwEvasmo0d6+ZJVNmO5FOSriVR&#10;2wSM7UhNljomOwlpGakyxr5AI+layilqE05Lrp2efBjVEllaWsV5RW0Ep00ihKiz00UVqknqqvwz&#10;ORj56UiMGDkKqdnZqKhvQFV9PeqaJcq0SfRpb0GnRCKFh5FI0rl2P50LUjl++EprIG4gaPRxEcil&#10;b4w+FQFALoVz4ATiTT2DxwAKtrDD9E2hCaJQEHkYbexh0KpC91T23rWzsU81C9uWTMKaWaNwfPtS&#10;ZJ/YjpxTks4m7EQurYBE5VICkwNqnyo3ca/ItQ0kAmRAGWAGl4lAESytT4K2On8AWgQcIWQEcWMm&#10;A6wgjbByXsbF3iEwKDCEIxaaWIAUEGkz1TJQwl0wg+IbZDD4bRN/cFPtJWf5ITCmZE3yH8wfhuVv&#10;FTItq2trlxRMgGBUkdqFhT9TskYBp04gYVs3BGQu70yuRJgkTF2yBuMXrMDToybhd69/iFHzlmHd&#10;jl3YsmefgkK748AhvPDZNEyYtxibFk5XWDYvmID96+Zi88oZSDy5DcmJAkviTokkO5GWIlaAyclJ&#10;QXpmGlKSpS8RJ43R59QW1RkpZhNP7BdgCgNI6gWSJnR1t6KjU5w/sB1drWjvbJO0TKyoVSCorCjF&#10;pnWr8PJLL2DM6BE4dvI4yqqr9ScY6ppYAwk0HR5AgcIIJPA4ESCJQnzKQcBp0Y2HGv1ciYs+Dh6N&#10;QkzfuAMXRp+g9vEBIjyVfP4s2jhwwPCZNScFR9KzfRvmyb/fHByRCH1o43wc3rwQhzctwIF1s7Fx&#10;wTiJPpOQtH8tsk/uQG4CAdql0BCebGlnJxAgSXM9kAwuiqBQBpSzBhRBYgTbp206fSQDKlIsaBbJ&#10;HDjOusgjwNz8t0UTHxYHCccdFFaTuGJe5tR6QPjteAkAGmGk7UMSL/4Ouqlbaphr//gHmuU/lbtk&#10;/Ab1quZmfQiTD15qYS+WKRoBaiY4ATycq21qwqzla7D+WCr++skEPPzep5i1cj02Sp2yZfdehWRz&#10;YKldR47hlfEzME7qmU2LZ2CHpGJbF0+S/+gF2CBpRaJcDZOSdiE5abfAsUtg2S3QyH+cAJORlYG0&#10;1D0hRAQnRVK3ogIZTz6qmwtdPW3oFDC6ugLbLVaBEclYh0RGQqPgdLSqUjOzcLrgjEagxupSZCce&#10;xfRxIzHps1HYs3cPSqoqBaA61EkN1KIRKFIYdXx4WhxArg4KIhCjj0Ck8HjpW1NdqfsaW24gBM9h&#10;hfAoNIw6wa5bUP9oxGH9w6gjOrx1MQ4INE/95fd4+ZmHsWL2GBzZugjHti3BUZk7EgC0d/UMbFk0&#10;XtemHtrogDm5UwFy4FDS96IRx3JOMfoQKIOJln0bc/MmB5gDy6ByMEVpXwhNAMiZlCgqMWXTlMwB&#10;EoGisCg4UTSJJEV8XCEfpl23E4EQG8IRRBODRK0XYTjGZ8Ju/POf8p9apcBUS/pVK9GFKRifIbMb&#10;lnYfhuK9GP2QmYDEH8R5dex0ASYFSzdvxfqdUtDvcNqg7V3YwLZok4Cz90QiXpkwC2MlEm1eOk9S&#10;sTlSv0zTq+OGZVORkLBDIgwh2YdUUVoqtR85ualIz85EZsYxgUqulJKGJcoVMz31MEpLC3DmdBYa&#10;Jd0iIEMkEBEWQsKfGIyAEYnNOJ2P3IJ8AUvmJRJ1SQrXycjU0ST1WBWSUxKxYME8TBw/Fpu3bEZp&#10;ZZVGILcLx4jzDQApRJK+SfSxDQTbhdMIFNY+AhDrHt1AYNoWAGRb1tw0COBxT0ITnmwc37USh7cs&#10;xkfvPoMXX/gT/vb8Q3jkz/fiwft/jfdefwZb5N/1xI5lAtBSHCNAWxbhsFygdq2YLv/2UwSqJciS&#10;9C1L0uHsQDnyb8zIYyARjCyBy5eb3xPYaC1BcfDsU6gsQvng+NHlDMEJVKD3cMIIw8hCOFxECSGR&#10;Mbfj5UBxUeX2u14mg8FvD6cQFtoAmCYBplnULynZjX/+A+fOdSswTMUUGEnFWKMQFELDKNPaK+AI&#10;KPaYDIGpbmzEWIkWBGbllh1YtWUb1mzbgbXbd4ZiWkaQNkrBfyApFa9NmYcxC1di4/L5kncvxK6V&#10;s3F052psXbcUqWkJyMrJQKYor7AAuWfykJOXjZzCQqRlZyE3LxMJx3eiqKxMgDmKhGMHUFxSKHWU&#10;1AACTHd3u1NPpJ7eDoWDkPBhUULSKn+fKbOwCDkFBQKVrBewnFpVBKdD1vM7pDu7Zb1EmNLSQqxY&#10;tggjP3gH69eukRSuClUNApCo1QDyduE0hWuNA6jZduAEnKD+0cgTRB/e/1Fw/N03qdG4A+dvGvBm&#10;X9L+DTi+cyVGf/QC/v7yw3hFRHBeevHPeP65P+LJv96PBx74Df704D2YOPINHNy0UGqcZQLOYhwl&#10;PFsWYv/6OdixbIr8X0havG+N1D/bkHl8OzKOSfp7dCvSj21FBvueOJ95Ype0d4jdqWM+TISMwBAq&#10;B5FL5Xx4FBjWN6Hc7pzWMASC0cTgcG2xWrMEIATA+GAMJx+I28kHhG1GF4LiRGhuoedcv/6+5bVb&#10;1/R7yVijsNh30cRFEYsyFKML6xr3UWYBpqERk5euxgYBZoUCs12BWb11u8KyervAI9FlzXaBRor+&#10;Q2k5eG3eanyycid2JOcgJb8YmSUVyK2qx8nCSmSUVeN0RQ3S8wWCymqknz6N7NN5YvORLKlTeuop&#10;HDm8E5kCD3fN0lISUFxeijMCVGNTncLR3esg8UVgWiX96uwV8OX9tzFSBsBkFAgwcjwfJO0hZAJM&#10;DyXguRpIztHXrV9a2NPTIZFHohDrGknh2ppqcSYzCZuWL8DId97EqpXLUCXpW7lEoGoBqFlroCD6&#10;BND40cc9KsSbqFQQfXyApPYhQE11BhBTNxd93Fc4nUGqOHTCvrUYM+JlvCyQvPSiwCLAPP/sH/H0&#10;Uw/iiSfux6OP/g5//OPduPfeu3D3b+7Ez376Izz+p99j6YxRGn2Ywh3dJgBJ+nZQUrZ1cyWaLp4s&#10;UWk5UiR9Szm4Acmi1MObkXZkC9IJ0dFtgd0uQBEaB4/CdGKHgLM7Ri6Fc1KACI6kYqcl0uSlSrrG&#10;zYMImCglc5EkEAEIwPm6eylan4iNh2KI/JRL2lbcW9tB4yKMAjNwVoG5ces6bhEYqU9Yr3AnTGuY&#10;ILoYMA4al6JR9a2tmL58rRT9jDA7sWLzdqzaKqBQ23Zpe5XYlWzv2IvDGWfw0do9GL87CQdySnEi&#10;Jx+Jp4txurYJpwSY1AJxfgGloFocUSDKLCpFQorULwJQSk4Ojh45gMzMVEnTElEg65JOHUNxaQkK&#10;SorR2Nwgjt2B3l5xfILSRysSZ2/taBc42vVZpTapY1oJjNgWsRmFxciWCNNOYHicQEFYqM6uFj1e&#10;Nw0kVbNxQtXFGklTN0nhFIomdfyi3DQsmzEeLz/7JFYsXaw7cOV1dZLG1UoKJ+tkbcyumweQ2zxg&#10;9HGbB7ptrfBUCTiVaPZrn1oBSCJPljhgyuGtGD/qFfz9JYkuAs0Lz/9RgXlGgHmSwDz2OzzyyH14&#10;8MHf4re/vQv33fNr/OpXv8CPf/Ij/Pd/fx8/EfvyM3/BrtWzdNNg/qQP8dDvfo0/3X83Hv/zHzDj&#10;03ek9pmP5P3rJeJsE3g2Ik3gcQBtlTEHjYtG2xQaF3l2qQgMrQ8MI01uskQcRhsBJy/NQUOA7hBQ&#10;JMI4MCzdGlLQ30YxQAT9IeMiiyJqCYfKtS0FIyS0Trf0Mf0v/uefuP7FTdz8x1fB3fxOdzdfnIlQ&#10;EBJNy4K2r5rmZkxetBLrjiZjhQCxYMN2rNx/EhsSsrE7qxjzdhzG2lM5WH0sDfO37cfx3CK8I9Hl&#10;jeUC18ksnDpdhPTiSmRVNSCnuglppdVIzJWoUlKG7FKJOIWlSMzIQFZxCVJy83DsxDGkpSVJ2paJ&#10;7Px8AeY4SquqJMqUo6G5Xr8eta+vS6JBp4i2R9UWRJVLN644YOTvM2UVlSDjTL4A0+UgE+gMil6B&#10;h/IhildXp6RvFCESS+Vlp6OutkojUW1ZPravX4LXXngaSxYtQG1TI8pr6zQSNbcILLrz5tVAQSRq&#10;VUkE4kcmJIUjOCrCI9LtagEoP+MkMhP2Ycq4t/Hq3/+CV195VFKzRwSaP+G5Z/+EZ575I559+iGB&#10;5494+M/34Z57foWHHroX999/D3579y9x550/xU9+/CP89Cc/xg8FnmUzR2Pt/LF47C8C2Z/uw10y&#10;f9fPfyoRSVK7e3+Dvz3+J6ybNxHHJK1jhGHEIThUCq30CQ7BypD0OfOEizCu3nGKwHG7b1TO/4+1&#10;v2yT69iyNVD9g3NOw+5NZmZmZsm2ZMsgsJiZGaukkkpFKmZmZiaVmJklW4YN3X2u/sS4Y8xYkZlV&#10;lnfvc5/7YT4RCzIrKzPeNeaIiBWrKA21xeksUwXMD7cHrwTAsLGHoPlHqhKEB8JM/R3CUi8rHSQ+&#10;7VJ9OCQqGdeC8uotnL18weaSff/jD/bIPj/9xU24VINy6uJLje77e/wF0eChQ1i0KYrAlGJ1Qibm&#10;RcUhtqIFac19iC5uwIKdydiaW40NmWVYlZCBgqYOjNsYh8mxOdhZ1ozC2kaUt3WjZd8hlBKWLAJV&#10;1kg1qW9EbQdTtZ4B5JaVo4ypWxn3RcfsRGFRLvLzc1Dd0Iji4gK093RbT9bQoQMExgFy+uxJnDl3&#10;OgwMIREw12/dsFKgHDlFf0ZI6jq6UN3UTH9zMlAmQkJw5IW0rUeJS7U8PCGIAmAshfP1YFtd7X39&#10;3fRArqfOh3ru+nrakBS7DaPffxPr161Ca1cnPdAQ9hGkQxpIlVIFHiisPD59CwCiCh0OVKi1thQ1&#10;JRlYMv8rfPrJS/hszKv4hOXHH71IgF5imvYCU7Tn8f67z+H5Zx/BI4/cx/TsYTz33GN48omHcd89&#10;dzFF+x3++If/wL//279i/eJp2LV+Pl555TG8/PJjeOmlx5jSPYoXX3gUT1Fxfs907lGC9uJTj+CV&#10;px7GlLEfYte6uciN30hYYpjCMaQ8IbVx6ZkUJhIaB04qagrVOaCSQWiqWZrC3AmG34pQjxgb9khA&#10;fHhQBIT3JwLBA+NA8YC4fYd43iFuK7T/7CWnMHrche6HkeF34y1MySIURcB4P2OTLlnXzWcHmOqs&#10;3Enfkl2GDVSW6ZtjsTqzAom1XdhFIGZti8PO4nos2p1ualPc0o0vqTBz9pZgPUHKr2lCI9Ox1v1H&#10;kNfUieK2XpTUN1maVE1vU0GFySMwNW0dBkxSWjohyUNZRTkqamoIjzxMJzr7+7D/0EGDJBxnAmhO&#10;W7olOATMMYJxjF7GupjZuJtamlHbWG/pm0DxYbBEbNu+ACarBzBJfXwHg6BQ+tbY2oy+wT7btmME&#10;6RjTOz+AeuQYVYXnHWTjb2uqQUr8LsyeNhk7o7agubXFVEgAHaAHEkBK4YaBI+VheYiv72iuQl15&#10;HlYsmoSxn76KsZ+/js8JzWesjxn9MkYTno+oPB9+8AKepcI88cQDhOBJwvAktx+jr7kXf/7THxh/&#10;xO+oNBuWzMTe6JV4+aVHLY17/vlHeN5DeObph5jSPYDHH7uP5/4ed//5DwTsX/A7QvY4leepRx7A&#10;c1StaV8IoDmI37qUoCQw5G0SQj7HhVQnmaHet73cJkABMFKZiJTs14oS2V0sACLr/0x4QDwUTk1G&#10;KkrENsMDc/rCaWjy5U16mBs/8W8TAD/9ZSQwGoOxHjJTm5O2ioyUaHUMjX1WKRUkC9M2xWBlWjHT&#10;rVqsza7AjK3x2JhbhWV7c6kyJSht78W30SmYn16JNdnVVJBB1PcNWZlDeLJqW1Ha0IKimjpLyXQ3&#10;Ziv9SXv/gKlOQnqWeZgKGv7KujqUM1qYjnXTIxw8cghnzztIVEbGMaqJQNHjOY5LBViqi/mkboBr&#10;IzD1dcOAUVp3J2BGhs7xyuGhUfd0Ixt930BP6JjzQPQ7rBswBOAwFeQQAZCqCNzvb92kl6TS/3gT&#10;Z8+dRG5WKlKSYlFVU2kKpLlw8mmazuMAkgLtR3d7IxqqirCWRv3Lca8z3sSXY9/EuLFvGDQCRvEJ&#10;Fef55x7FM888grfefoGK8wpV5BmqzaN46MH7cM/d6gz4PTYw3cqK28jzHmTqRkAevx+PPnofHnrg&#10;Htx375953h+Zpv0Bf6Aiyfv87t//jSndv1n5r//yL/g///t/449UoY/feQnxmxdi/dwJiFk/D4Wp&#10;O0LgVOSolLdxwFRLcQQLo45qOYqpmCnM/9QDZhAEZWj7VzHcm9wpIuHwsJiyBKXfPn3eAXPjB/5Y&#10;v/xkwOiWZIVSMw+MVxUB4oDRPf4OmFVUmC1ZxViyIxGTVm3F0uQixFa2YXFCDuZEJWJDVgWWJuVh&#10;T3kTyjsHMHlXOuaklmNKXD4q2vtQ3TWA6s5e8zJFNP4FNQ0Eph4Vze2o6+w2RdH0/cLqWsQmp6CE&#10;KVlhfibqW1pQWd/AlKwHPeqROnrYFl5wcQ7nL7rQCo6CwwA5fcJgccCcMIDaOlpRTfBO8dhp9Yap&#10;pAI5gE7Yg1rliQTRGXkjgiIoFHoCsntPhgF4zLqn66ha3b1dDpJgpoGlWkEcpl85xM97iN+3Qr2V&#10;t376Abd+/gE/yk+qzlBnzPWbV9Hd3Y7cjGTs3rkdRaVF6CNACvm27q42NNWWYfPaefjqi7fw9Zdv&#10;4yvGeNbHSW0CaD75+CW8wDTs5ZefYv1Nxht4h4365ZefpXo8jgfuvwd//uMfsGXVfBSkRBOYhwwY&#10;KdKjj9xPqO7Bg0zF7ic0997zJ8af8TBBe+zRByz+RNW55+4/4X/9r/+Fe1gf99HrSIlegcQti5EZ&#10;u87Gi2I3EKAFExG3eSnTtj2mNpW5rlNAnRdSl4ayrDAww4KN1kPht38NRzjCKZgDxlKxEByRoPjy&#10;VlAOhyQy9DAl3dN/85YUhp+FkChsNJ/h4VCot0wKI6XxEAmYNbsSsCWjGPO37saklZuxjooSW9mO&#10;Lfk1mL5lD9bSv6xILaLylKCqex9mxeVgdUEjVuTWorJ7EHV9+1HT2UdgOpFR3YyixjbUdvehvLkN&#10;rQNDKCYgLd3dKCIwGVmZqCgrQFVFiS3lVM60rI3HejUKf+wIATmLC0wzVZ4nKFoNR+EV5U4hYKo8&#10;MATFxykCpfKMIGKoe1mhR61Hvt7vl3IJFk29qeD7tbKRH1fHwlHCckxTcQ4ZJOqxO8TvWL12gkVd&#10;26eoikqLbzF++IUR1NUZc/OH66aSAuh7AvT9jzewb18f0lITsGblMuTk5WLg4AE0tbdi9+7tmDp5&#10;DKF5i/AQmnFvYexnr1FpXsOno1+lkX8cb735AlO2d5m6adyG0Lz5Ml556TnCcC/uZoPfvHoxytiI&#10;1UHwNNOwJ554kGnYgwE09xoo9993l9XV2/biC0/SGz1m++4lTP/7//xvvPPKk1SYl7F4+ldYOXci&#10;kqOXIylqGfZGrWS5HOm71yE1Zg1WzvwS4z96AzvWLyAoGe42gur83wAmMtiYTVkUqo8IpyhBXBkO&#10;RcirMA5dc5A4QML13woHDE0/gZHCyOhrDMYGKu8Q8jC+x+w4vYHuh1kXl4oNaYVYTIX5dvlGxNV2&#10;Y1NBHTbkVGEagVnNFG17YT2jDrW9+7E0pQgbSpoRU9OFmt4htA4dZkrWj/KmdqRXNiC3qg5lVJem&#10;gf1o6u1HaXkZ2qgipXUNSMtIRUFuBkqoOvWdPTZK30pg+g8orTlGSE7jokFzFhd9cHskMFIEX1e3&#10;dGVdbQiYM+o4iABGA5fHCYkGPf1rHCDHDRDFUTb+wzY/7ZCVmhXd0tlJr3TCKYngIBgOFB8Chu99&#10;+hTOXb7gQLlDfE/1Py1gqD4/BNBcuXYJl/nbqXOjf7AHHYQ+Nycdy5csQE5+DvYxQ2gmQLFxOzDh&#10;6w8wTt7ms9fxyotP4oMPXqX6fESoPqH6vE9o3sbbb7zMtOtBqsfd2LxmKWqZFj3/7KN49plHDRap&#10;yyMP3Y/HHnmQaqLtew0gHXvnrefx8otPETiXsv3Lv/wfjH7neYx571XM+e5L26cOhbv+9B/44M2X&#10;EL1mHlJ2rKJPWoFdTNVeJZTv0k+11xXarde6u3Q4MGzEkb7lf1IWAaFQPZSGXREwI5XklkHwz4Di&#10;4+KVi6Yw3//kFEYDl36MxUMiNVEpRfHKosUz9IzL42xc0anZWJOSb6beTH5FG6JLm0xR5u5Kw5Kk&#10;fOwsacSa1EI09O/H4sQ8mv4ibC9vt+7kJpr+ln0HUdbUioT8Ups+U60esq4+u5df97S0dHagnB4m&#10;rzAfBfnZBCYfLX0DbCRMzRrr0Ds4YCP5BsjlcyFYLl1i/eJ5A8Spgxp8GBZFa6cD5qR8C5XEBimD&#10;8hQbpHrYrNOA0BzlexymklhJUA6yYR44cthCdReHUdvaiqaODpw4czo03qOLjC4wFgTmIIE5cpJQ&#10;MoU8f/k8bhGOW3/58VfA3KS3OcPUWXWpzvXvr9EHaXzoBP/Xi6aoZ86d4v/IzxR4o4OHhlBZVoTx&#10;Y8cgv7AA+44cQXtvLzZu2UxwPsS3X32KSd+MwxfjPsFnoz/Eh++9iWeffBwP3n8vNq1ZhsaqQjxB&#10;E//0k4/g6ScexpOPP0w4HjJYHn6YSkOTr1Lq8sF7rxCalwjUfQTuLhvX+Wo0/dOHb2LJ7Il45AH6&#10;n/t57L57zCfdddef6IH+iHupZl9/8ibefP4xAvMUgSkwYLTqzKjBKz/eDkFASEL1fxBeUSJTMAeK&#10;UxMX4V6vfyYOX3fnu/InXOSVSvfD3KTZvP4j4WWKYHdYHmVjYOrljb7Cp2YCRqv361ns569cweDh&#10;o+g+cAhJxZWYvS3eer+20vSvorIsiE3HiuR8rM8sxa6CSvz1v/8TB6lQG/JqsImqU9nZj8b+fWgZ&#10;OEjzP4jU0mrEpWeijilZSUMzmnt6CUo9cgoLDZyyynJkp+/F7m3rUFZWjNzkPWioq8IA8/ljbMSX&#10;2fAuX2Hwin3p0gVrUBdZd4oivxEoBLcFgbqYm9oFTB3rNO0BNCepLL57Wo3aetYY6mk7rO8lgEMp&#10;1UHN5o6EhqrRMTDAz95tjVwdJP47dBH+To/y+zxLoM/zcwoWD4yvK3Qx03N41Jkh6G/8cMM+34Wr&#10;F3GJ4YA5bf/bMJ9EcDJ3b0AGr+QFezZi8XdfYdzoj5l+1uLASfcg1tSsDHzzzXh8+vH7eOm5Z/DE&#10;o49gw6rlaKmvoDIo7bqP4DAlEygEQspy/313W+p1D1OzJwnUa6+9gNdff57HH8DdhOHfaf6/Hfce&#10;Pv/4baxePJMgPUD1ccDcSwV7gPVHH34QzxDEp+h9Pnr9Wbz3ytO2boBfodMBEwnKsHoQwbYHxdeH&#10;e5WwmoRLKUtYXSIBuVMcvh6UjEvXLpvCXP/+JoH50Ub5+/nDq5fswDGmZ1KcSHB4dVZd0KhbeaC/&#10;E5l7NiMvNRaNLY30EgcwcIjQHT2GzgOHEV9UhZWJ2ViWkI2smhb89b/+TmDOYH1WGZJqO1HZ0YvW&#10;fQfQtv+Q+ZiMilqkFpahoLrexmDiaPJzi4pQXl2F6vo6ZNH4ZsTvwo4Vc1CQlYrC7HTU11Vj8MB+&#10;S5EuCRSq5vC4YBAcIygekmNsqEqFFB1s2KU11VY/4ZUlIvQaD4zCxnGCdEqweGAEgv+euvYNobGr&#10;0xq/1FgK7SFR+PO0NrWAORcBTAgUpl6nqOD63/QZbhIc68388aZtCxiLABgpjjoTBIsURr2JWXFb&#10;kMn0J3v3erQ2VGPP+sXIjt2IoqRtWLNwFr6b9A0ycrLd73bkKL/vZOyI3ob2pmpr3Pcx7r37LlOE&#10;P/3x9zaw+e///q/4M7fvIzgvPP8U3nvnNQLzIhXnQXqgu/G73/0O0yd9gS8//ZDp3WID6aEH5X+k&#10;TA8RGKZyjz6MV55/Gk9RtT59+0V8SGi07oB/fEcYGA/KP1AZD4winHb58KC4ehiE3wbFq0pkXaXi&#10;0vXLNnCpXjIpjLs9+ajdNKaeMt8rpvIA04ghqQ9/bNcA1EC478ghdPX3or29BfXVxShMj6Op24yC&#10;zEQ0NdXbtBC9n2A8SWU6dOo00quaUEXDL2UbOnESHQeOoGVwP/KrapGck4uEjCybEpOZm2cpRTa9&#10;i4BJTdiDPZtWImb1fBRkpKAwKw2NDXUYoumVx7jMBqTcPhwOmOMEXY3dQ+LgOG3R1deL0urq0Lae&#10;eSN1UWMVMAJEc9A8MEf5v0tlfA+XYr98igeCx3vYABs7CAxTKAETOhYRgkaKbcBQDQ0S+pQLTCOl&#10;iHqqgravfX8dJ6l0BoxSZwIj+D0wUlB1Cpzg59Vgb2Z5Dcobmkzt5Pdy4rYhLyEaHe3NiN+0HLl7&#10;tiCPIGWnxaGlqQ77hnoJ2X6UluRiy0aa8r0JaOrsQh9/r9ScPIwZM5oq8aANcN5zl7qVqSyPU1le&#10;fBZfjfsMk78djy8++wSvv/oS7r//fvzhD3/A/Jnf4esvxiCGmcDDDz9s4WCh2jz4IF//GN54+Xkq&#10;2sP48sNXMZrQaPFBLZXb31U3IiWLiJCSUGGckgSpl8VIWCJjuLKEgQjXh+1n+jUSFp17iSmZFObq&#10;zRs2cGmzlflFabmlAX7hA8x95WfkbTQLQECp90w/uH5sX0ptNNVfC1DoDkZB0tXXh47ONjTWVaAk&#10;KwkZcVHIT01ATXUFOnhMd3cOECQtxHHh6lW0D+xDUUWl/diaqpKXm43iUl4l09OQsGMzahsbkJG4&#10;G/Ebl2PPOppbpmMlhXlopWnff/iQQXGFiqkQLJeuXDJzrO2TZ8/cERZFz0A/KmrrQtsCJlJh5GEM&#10;Fr5uJDDewOtWbetZZMqm6Dt0CHXtndbgjwWdJCPDAXMSZ3gR0efTo0POXjxnKZhe50PgCAYPjDyN&#10;xpX8oyJOnj2N7v4+dDEN7DtwkL8VAeb3oc9XWlGBsvJSW7JXv0VGWhJVOQ35KbEoys9AS2s9Dmja&#10;zRH+Zl1NSOFvFLVqETrryrFp3hRMHjcGWzZtQFVDg1308svKMXnaNLz1+it4k4BMmfgNpk3+ltB8&#10;iY8/eBcPPvwQ/vTnu7Fs/mxMHD8WCbu24dFHH7V45JFH7PiDhOcJAvPWay/hiccexoTP38XYD15D&#10;Z1MF9vU2QQ+pCpl+A4VwGChsxJHwDBGAA8ExB05kV3E4BVOj9+C4+p3UZSQcv95WCBiNw1y9cR03&#10;f/nZ7oPx0Ci10t2V6mYeJCyqCxrX7ayULTy46Vb1P2trAuiOTR9ahaaHIPXs30+Q9vFH7Uc7f7i6&#10;6hIUZcYxnduCfF7papg+6E5H/Sj9hw+jkz++cu2yykqkpyYjadd21DQ2oiAvG8nR65GwcQlyUuLp&#10;Y8rQwdRHV1OpwGU2IkFylcqp8ACdPueuwAJiJDB9+wZRQZ9ksKjhjgBG6c9RvrdC0CiN0jK5h/n/&#10;H2XDVYNXw/fAHGRd31UdFUbdwrqYGCARsLjvzb2nOk5056vguHzjiilIJDA3CIwevqv6TW3f+p6f&#10;Sa9nCkaYdROgbj9QOinvadkAFU/KWMZUtpK+r6a2Ep1d7UjLykZJRTlKuK+htdUWiO9qa0Be0i7s&#10;3bQCSesWIzN6Iw4w1d407RtsmTEB22Z/h5ilsxC1ZDamjf8MKxbNo+oXmgeSiu5JiMfsmVPx5eej&#10;8ehjj+Ou++7HimWLLd1LS4o1WB577DE88uhjeOgRzSx4BI89/jjee/M1AvMIpn/zGb7+7D10ttRg&#10;qL8N+/raMGqfpWQRcAgMD0dQSlUEgbYFjociHF5VwmDcGZZwGBh3gEdxhCHT+BcqzJWb1wwYB4a7&#10;n18q41eOUePvC9I1AaNBTf/Du0XKGQRG0HglUug9FFYnDKpr7bM+QTS0D92DA+jq6UJbawNqy/NQ&#10;nB5rEOUmx6CqvIgQ9WCQ8A4Son6mXc2dHUjbtQUpUeuRR3g0BqFU7Jf//IvFj3/5yRrYtRtXQ3H1&#10;+hU2cH6+CEhcOHAETKUBI6gIFPcfpx+wnjWWaniuO11K6hr5aT0nh+dqapFSKkHkgGHJhjzE76C2&#10;vYON/wcb4NX35FcQtRSN9UO80Bzhe/gnUv9AGPToxBtUkEhgbtLkC4ar318jOO7/0Gc6d4kpGRVG&#10;/kefVU+D01Ql64VjKajk/aqqy1FbU4Ge3k6Ul5egobIY5Uybm0qy0ZCTjM7SXHSW5KCF++oSdqAk&#10;djsO7utB1JxJ2D5rEqGZiE3Tv0Uhj2XRP0bPmYzElfOQuG4J1s+fjiWzpiIxMcF8kOblbYqOwaat&#10;W/Gd1o1j2vw44XjkURcPC5iHH8UTTz6JD95+g6nZo1g0azKmfTMWna11OLCvG/sHu11KZmAEMAga&#10;10WscRSF6g6MA1Si4d4lrC4qI4EYue1D6ZaHZSQkvlRcZH7/l//6G69sV3GdwJjpZ8MWONbo1VCD&#10;q76MvKb9a6xGP7h8jJ9b5qA5Y7cLqH6QvsTDItDcezkQPUwGUXBOL1OJHppbU6H+fnR0d6CtjZ6o&#10;phRlOXv5Q223qCrNRz8hO3icaSI/4z5+Nl3h/8r/4e//9z8Z/8X4b/yN9b/+99/pz36xKSdnBDNT&#10;FwdKGBipjYCpamqyfS5l4//ExizFsvtnQsD4OGWP+tB55y4LmAumPPZsnROnTGH0+QwYqsEpqpFe&#10;Z3eqKnjuQb6/wgOjp1ILDv0Ow4D56QcqyCmbFqMOGh3z8+EEi0JP9VLvnubOCRabhc0Lmnr3autr&#10;0dPRgur8dPTqcSRMudqYinUWZ6GLF6iOwkwCk8PtbDSnx6MhKQalsdtweKgPOxdOwy6LGYieOxUV&#10;WSkoYEq3Y853iF0yC8kblqEgfhsK4raiYG8UkmPWImrjYqrNBGzZuokA7bfMIi4lFR98PJrqQmge&#10;e8KgkcJ89M6beOrJx7Fi4WzMnjoBnW31ttjjgaF+jBq68tNtS7cIg7qGTVG47aFQ3QMTBsTXXfwj&#10;Yx8ZTlF+DYkFj3tYFBcIjLqVtZ7t1Vu3rPEKFptPZqv3u1VjfDrmxmjCHsY3Ig+N6irV7XyE5t6g&#10;EHABMCoFzZ3CQ+RDEMkX9RIkzaXqIUidBKm1sRqVhWkoSN6JnMRo1FcVYf+hAzhBIE6x0ej5Ij/9&#10;9WcDx8cP9GcnBXUAi0/LpCa60au6uTm8T6mXAeNCDS/y/1R5WhcGljLrAkZ1S1MJjNKy43yfeqYr&#10;Ut5j/Lvq6DjMfYd5nuoHT7o4fPoMgblI8C4ZCHqS13VCceXmVUu1zhCmKzev8P1PWKrmQ4B6YPT/&#10;Ko08y4uC76DQuM2x4wfQVpqJ2tSd6CjNxgDTr6rk3WgvSDdgeioKDZQuAcPjLfSZjXt3oYwKo/tw&#10;qghO8bY1SF+9CHsWz0Y9L1Zl+dmIWzoXCSsXIGnjMmTHR6EgK55+KAV52QnYtX01Nqycj4zkXUjc&#10;tRXxOzdhwpejsWzFUrT3D9oacerU+eCjj/EBgXnyicexZvkizJ89Ax3tTaHlhJ3CEACvMKpLRSKh&#10;GQ5LGBQfd4LjThEChND4emQZGRrkk4fRMzmu/qjV+w/R6EtNvHfRav5UFoa2rW4KE1YXXwoUH5ai&#10;8QcXVB4S9bpEAhEJiq9HLiA4PPgae/1Bpmb0R7p6UY1k2Ht6u9GpCYiVBSjLimNatxvNtSV2l6VS&#10;GKVEmqulxuUhUf4vEI7waixF052dSrV0dVYqExl2XsTFwQFzno32pKVFgkaAaIaEbrizBUJY1nd2&#10;UTGu4/g59QyeMTgUAkXbB0+eouqctnRMCnOdanRST0bg93b15nWCoR6xG7jGFFPAhEw/gdH/oN/M&#10;xWXrVtYcOt3UdvLkYRzoaUFd2i50FaWhKXMPU65Mu4W7ai+BodoIkl6mZu1FVBumZh2MlqxENNLL&#10;SGGO8kpfvXsLanZtRi3Luj3b0VReiGqmd9XFGSjPS0ZFYTJqKnJRXpyO8pIs5GbGY8vaxZg15Vus&#10;Xbsaq9asQktTNVOv1/HpR+9j69YtmPndeHz87utYuGQRuof220VZ8wHXrVuN9rZGm0yq+4BGDV3+&#10;8fZBwRIBh6mKpV8jAfHn/L+pSkhFIoAIxQ1XjjymWbHqVtYDOm/+8oulOQNBGia/EvlsGOstY6MY&#10;Ou66ll3vmANlJDDq+fJ1D00oNbsTLAEooTg6vK5zIo/717og5IeDoM8Z2L/PHtbU09WKpmrm61kJ&#10;NLXbUcGGoqusINAVWn5LUGtwtKK+kf/jCWeYGeoJc8C4bmX9D5HQKPWUaTdYCKS+F1OXQD2OcV9N&#10;exfOs0GfvHAhBMlhfk8OFoHF85m66r0EjRq/lP7a9zdsvMV1IX9vyiPTf5PpmYdG05L8o/H0Og1s&#10;njp5BA3ZiWjNTEAbr/advOp3szG35SURjDS7laCSCtOam4IOKktPZaGlZB30L11luWjj/iYqQ+me&#10;KFvxpozqkLhiPvLjo9FSW4z+vg508TttraMPIigd3NdaVYjy/FQUZychiWAtmDEZ77z/kT26ZOPm&#10;TejqbMZnn3yE0WM+RmJ2Ll57/Q28+dEn+HTKLKzYEoXVW7Zj0qSJiIlhqmhTnPZjkL8hgbllKdmv&#10;065IUNw+QRK5706AKNT4LfUakX79ZhCaozd+DtVVnj1/Cr/8/e8E5gq+/+Uv1tUpNVFDVI+XfItA&#10;USMRFMrBNRNASqMrqVIzHRMYUhWVYXhoonnF1HE1GimEB8WH3+dLwdBPUBWC6FcgjQj/Pn5bVyxX&#10;dx0F6rYWRH37BtDT1422lnrU0uQWJEcjJ24jSnlVlTodoqrKuLvPfMb1hhkw9AOEQReMkSqj70qN&#10;XR5EI+eRwBzh+1S1ddhMCE0hMmD4GqVjWux9//GTdv4h7j9z6RIV5hIhueWA+eGmjU8ZMD+5FOwk&#10;gdC273I+wfcXKFI4TfXp723H/t4OVCdEo5NX//acRHQzbe0sTEU7gekgMLoprSo1lgClmKr0VBZx&#10;f5Z5mK7yfHTwgtKYshuFu7fZrdftjeXoaC5nWYZmQtLB76mZ31/s5mXYvWExanKS0VyWh6YKKXsS&#10;ClP2IGX7BkyYNBlLV6/Ftp0x6Olpx6dff4tJi1cjt6YJY+csweiZS/Dp7CVYtHE7JnJ/elEpLl+7&#10;hLaudmTm5mP6jGkYxVSMwDggXCrmgRgJjWAIK8tIYCLHWeRHDJRgfyQ0Vno4LML1SGiOnz1Fhfk7&#10;LvJKdeuvTmHUENTg5D3kWwSFIFCooag3yCmNg0mNSccEhwPHP5rc1d2VnEHz6xv4SD/jG3+/SilK&#10;AIDfH1mOrAsSD8qd6zpXAKqnjSkdfZF8Sy/Tue6eTrS31qOuIh8l6XHI1qwFeqOGmmIM7Osz1RFE&#10;x/n59RApdXYIHP1fKgWD/JoWBRlSR4TAIRR62K7WIzh3+TJhuGyAKLx/cerCYF0e5hQvKA6Yq7j+&#10;g9KuW2b4pTACRfPNfEfAdes1I2z8bTThVLcVHBjswaEBpqb5yejMTUYHoekiMD0lGQZMJ5VGCxJW&#10;pMaZwnSW5qGnqpjAZKOdClObn4bKgjR0tdago6UGyjzam8pQUZSMxJg12Lp2LooKstDW1oT0hB3I&#10;SNyBVqbAnfWV6GTaVVucg+LUeGTGRmPq/CVYuTMBMVmF6Ns/hOlrt2PO5hgUNLTii4Wr8PmCNfh8&#10;/mos3hKDiUvXIrO0AheYkvYN9NkA8NDRQwLmp9sOjjupigsHwm8rigvfRSxgBEYYlEhg/tm49be/&#10;2cDlJV7ZtGqMYFEIFE3YU13ACAo1HDUS1RX2/EupDOsCKRIWpWRqSLpaq67G5srzls6FIJCasK7t&#10;8L4wLD4E0WAAQORxD4VCV24HyPD9I8P+Fv83AaQ0TimduqzdPSYESYOAQedCFVMWdSzkJEWhUj1L&#10;na3WZXvsjFNTKYz+z0MEZfCY1kJwwMjoKyU7yvOOnT1nkOw/zu+OFxaBsp/neGiO8bs5wffwCjMM&#10;mEBVpDDqGteAqablaKTf5sRRATVH7uAQ4d7XTVD2oiN3LyHZiy6mZD0l6egsSiUY6ba4YU1mEppy&#10;9qKpMAO1NP+1VJe+3jZ7ukJvbyvVtg415XnQgh+J0asRF70GyfHbkBwXhfJSpnBdHYiN3kxTH4eO&#10;hioCVs9oQD39TXF2GrJyczGbcCyPTcGu3BIbPpi1dQ9mb6O3bOrAl0vW4oslG/D5wjVYtDUGk1du&#10;RE55Fc5RpQf2D9oFWxEozJ1hEQCRZVhlwqC4fUGMgEQNX+Co9OpxlIqiMDAsFXPH7HiQjim0iN+t&#10;v/yMdUvn48YPPxggUhApjIdHkCg8OKr7tETbNqYQ7JfSSFEERhicC0HpHvOnbQ/WUWtAmkngQDBo&#10;BIeHIlCbUBg4DggPkNV5zNcjw0P0W9uhv6OwvxXAZCmiPFGEIhGkzo5m5u/51rGQw4ZUlBGHxtpy&#10;DB3cH1JhwSJF0t2iRwjMOaZlIWD4nQkqxZDA4fem70Mqc+PWLXvWvQdGqZk6LTTG0suU0ndCmAdj&#10;GqbxJ4VuWlN37JH9/ZaOmcpIYeRhqDCdTMdauE9LSOXR9FfR5zRRHZrrK9DT3UZQ2tHR0YAipmpZ&#10;yTFIJRy6MzSTKVbS7q1Iit2ORCpHWVWFzSZIzCtBemExupiead2BS5fP29hOYXYqgcnD3G2xWLw7&#10;FbvzytG//yBmbUvArKhElLV24evlm/DF8s0Yt3QDFm+PxeTVW5BXWWtjWfoO5R8DYG4FChMJSrge&#10;CcQwOIbFr1Uksh4ZHgwPiQdm5HkC5ue//YK2uiIbvPSqIh9j5jcAQw3Bq4sHw4cHR6G6QFAjcOHq&#10;TmEEkk/ThqvO8WCfANKCgfYwWg/BEVc3NQoUyaCKaPT7dL72+df8P4Y9RGoETIrBiL9tIZCkSIRI&#10;C/fpvv2uzjY015ainA0xN34rchK2oqooE4Ns5CcIj/3PDHUEHOH/p7lz+xUBOILlNL2IAcPUWLMI&#10;dP+MzTAgHFqToH9oMAIWN6fN3XbtwNHT3rRGWodgYXQUpKAufRcVJRYNBUloLE6Bbqcuo+8oy4g3&#10;Zamh6e/qbEEXLwJNVIuivHSUM7XKy0rBiZNHkZmdaV3AybrlorAclU2t9pmkGhrwvvH9FcZVXLt+&#10;yZSmJC8LWfn5mENgFuxKwZ6CCuvNnBmVZKG7ar9ZsRnjV27FuGWbsDgqDt+t3Ya86jrrxdTQgO90&#10;CYCJBCQSGMEwXFF8eH8ycvu3QWFpcNwpHDiR53+vlIzA6OYdXd20zpg+sKA5zB/TASIIXENXWiYo&#10;BI1XCWfw3RiM9vvUzMOglMWFUxgHjkoZZgeTP18G+tyVS64RETS9l95T6V8o5VJE1AVUZCP3EQnA&#10;nWDw+3381rGR+9URIohcEF4PEdO6/gND6FcHQ6+8kVKVAub2u5G1eyOK0naju6uF/6sA4v8cXCic&#10;4p7l9+5uF9B0F5tdEACiLuN9fF/fczccGJbcd5DqcphRkxVHQPaisSDZ1k0WKI1aLLxwrwFTlJ6A&#10;/KQdqKCa5GWn2ORLzbJQWVlVhpraKmRlMn07eQz5VTUoa2iyz3NVA9s3r+OKTTe6YtOOrt+4wn2M&#10;G5fR096E0sIcZOYXYEFUPGbv2Gsz1XuH9mMW6zOoMPU9A/h25TaMX7UNX6zYYjccTlkXhfyaBuvE&#10;0PSmCGB+HAaMGr8vXdwZGB+hMZWgvFMMA2IYKD4CpQnOF3jyMD//9WeUZuzAAHPY9uosdNTmMPQk&#10;3GL0djXZIg3qNdJVQOGhUbheJdf4I/dLeTw4agwCRjD47ZFq4/Y7gDQmoVBXqwPKgWdjFGpkwfvq&#10;ii2zvZ9m+9eNOgDrf1CcSCh83bYj6//Tudx2f8eFUzrvjw7aFVk3uHX30WO0NaKuhL4odgNSti1F&#10;PiHS+mUaCFX6JXXRWJF1ZVtQYegD9x3SFH8B40Hy0EQAc3DQLcOqBxc1FjGKUZ65A2VpUahI34Ez&#10;Z08iZ+9OJG5dhszEbcikD2khLHqWTxdTMy3N29jejtySUpvlrRvVrt1QBNOMvr9OcK7Y3DxNN7qh&#10;eW8C5iaBoUqVFeYiKT0Dy2KSMGN7IuKKq226jOCZEZ2E5v59+HrVVnxJYL5ctd2AmbZhp63hYNkL&#10;wXQ2gMAcCBRGjT8SlOHQ/DoigbhjGAAu7QqnYB6QO4d/rdTKpWQ/oTI7Fv1dDeioISxBdOoBnnW5&#10;LN2TcP0DPbuayzHY3+6WXtX0Ek05YeMVMJpo6NXGp2w+9fJKIxB8yuaVxkHhoPGwjAzfI2XqwzjD&#10;NMbt4/sEaqSnQssnyExHNuiRjd6UiWncyP3+/H9227/+t/b58L10UiLzRfuH0DvQh96+HhrtJtSW&#10;5Fg6l7R5Ef3RHnsolXrCThKiM4TJq44Prz4W3Nb5Wo2msTobNWUpvNrHIS5mKTJiViIzZgUBXY0z&#10;Z44jLz0OSVGrWe5BdsZemvh2fo5eAnnI5vVp/OcaIbj1kxbfcLAIjqvyVgKG+wSM9gsWn5YN9HYw&#10;La1AcWkpVtHwT2cKllRWZ7M15u9Kw7TtSWjfdwAT1giWKHxBaJbE7MX0jTFUmHrLbHSnqmBRp9Aw&#10;YH4rpB7DttWoPRh3Upag8TtgBMOvYTl20+07FrHPvV5/j8D8lSnZ3/+CYl6Fersb0Valh3Vmh8KB&#10;46ERQEFwuyso/TE9DntosBuHj7sxjSOWzrkUTRGZlnlYVD9+1quQAyISMIEigKROCvce2u+6Yj0w&#10;YYB03MMoVaJ68f0Es+ZtqYPBN+w7hRq31alaI48pQsdHbHsw7nQs8rjC+S/5It9Tp7Gig/bokP59&#10;g+jp76ESNdBnZCE/YTtStq9ASUYcenvarRvZKZHmsmms6KRdtA5orTIa8LjYNVi2ZCKWLpmAtWtm&#10;Ii9+vS08nhu/gQpzAgVMw1LjdyK/uAR55ZXoHhqyxRilapqWowmsWqVGaweoDKkLQ8AYNEzHDBiC&#10;orj5wzUM8rM1EZiSsjKsS0jFlG2JSC5vQDc9zPLELFOYnoOHMHn9Dny5cju+WRuF7SnZiMvKR0ld&#10;g83e0OwL/T6aAWEpWSQMkaGGq/JgkJZ5n+LB0LavDwsPAesOhl+D44GxiKjr9V5h5GEKEjeiv7sZ&#10;bUzJBI0PARMGR8rjAPEgCRoPTlc90zhGF1VIZaceWtpYyvy2Bvv3ddvKKfpxldZpsM5B4Bq2T818&#10;Y/fbAiFScfxxry7D1YZxIShD+92goLud+pL5I23b3+D7y4TrB9KIu1K7yAZ/p/CN/reO3Wl/ZES+&#10;3td9Omee6KjvXHBqFO6h60WHZnSXZiM7bjOSty9HYXosuqhOehqBu6fmFEqoVCn0KPG7NyM+dhPy&#10;k6NQmJFAxcmmFzqJkvIypOfQ2JdVILes0ia86uouYDQGJGCUhrnlnSLSsQCYG7duDANGsHhgWhqq&#10;7P6ljUnp+G5rAlIq69FJD7M1oxDzY1Jtrt22xDQs2h6HyWuisD61ECsSc1DS1M7U1V1kNaNbPYpU&#10;mN8GRmFjKr4eCUtQ/iqs4XsAfgyBMDLCChMBDkPvob9z8fvv8dNfbpnC9Pe2QM9a1+Ogw7DoGewO&#10;GA9PSFWC8NA4cFTm29N+3ZN+GcynFd3Mqbub9AjtEvToMdPttdg/2GkLOmjC4AmqgalCRDhF8WCE&#10;S7cvHALGq46v+3MFiAPFwWfwBHHuivbp2OXg9eetW1gQ+cHGkY3eN3aldXc6pvit140MD0/kdmQ4&#10;JdL4VKBE9ERSIjcZtZfpXDMaKgtRlBaDzN0bUZwRi/amGkJ01Oa7aUmnzp5OVNdU2l2kFSzTcrKR&#10;W1qOnGHAnHLAMNu4JoX5LWB+vGkpmgPGwfL9resGTFtjLcoI5BYCM2VrHIqbO+wzy6Ms3bXX1GMJ&#10;07V5sZmYvSsd69OLCEyunddzgG2An0HA6Df8h8CYogTA/KaaRIQbYwnqERD8VigdG6Y0DP9eZ9lo&#10;fvjxOnIo3X1djQaMYPGlQgBFQqMYCU0YHKmMFKaA0ESCo8dlsx6A4yHqaiwkQMUESBBRjRj9nbUY&#10;6u8wRTohkNiAXfrmgJFq+NTMp2oeFqdGHpZIaNz+SGAuXLsSjqtXrEvXh4NJo/RSQvojKp6NodwJ&#10;okCZtH8kAP//CA9PuO47Ftz0H6VUAqmfEPUP9qObBr61vhxl2QnIjN1AldmJ5royHDl6iOp+HvuP&#10;HkF7Xy+Ka+kxmDINEUZdsDTVRsDcIBg/yMMoBSM0PrRfMw3US6bt7285WHT7xL6+Tgwy2loaEZ+Z&#10;gwU7kpDf2IGOwSFbt2FNWpHNclgel465BGbO7kwDZmVSPooaCdvAEH9nfr/0Y5pB8itgIuHwsFg9&#10;aMj/MNTgIxr/yBAcIUi8wmjfHaA5yyvvj/xyqgsS0NdRewdYhquL3/6V0vi0jMAoJbMQQIKmQUEw&#10;DCIpjoPE1MZUh8DYdlA3eMKhfX0tFejn5xsa6ISeJmY9dgRGPW2nLgomQePSLQ+GhyTsgxxsqgsG&#10;D8551t2sXwfNRV5pVV65IZOr0LT767ZPcGm6i57cprRRs5KlRiMb+R3BGhH+eCQQd4qRxyLf17/W&#10;hVI7LUASARIVxObR9XQwZapEue4t2r0eeQlbUV9ZYBcl3a+jO011m4DuH/pNYH64ge9/uYUr/H5u&#10;cPvKlQs4vL/PQBno7WSG0ml3xSYVlWMxUy2to902MIguqsfatGKbqa2luObFZmE2odmQUYzVyQUo&#10;bGhDY08//eYZ6AY8nfebwITAuZOpHxYOqMgGPzIijX0IGqZikXUPkH/fs1eu4HsqTBaNYXdrFfQ8&#10;dQ9LZESCEwlK5L4O7ZPCBGmZIHLQuG3VDRzzNq40YKg0PawLGg9IZNljKZxKKVCZ1fWc+p4m97z6&#10;Pnqkfb1tOMYf/wyvoN7v+FA6ptKlb2GYQsAEYdAQCIWmqCgiobl6k+lIAI/CnUPABJLUiOHVT/5I&#10;qZ2epXMncO7U6COPR4Y/9o8AHP56vl+oBzCAKFAjuz2CENlYESFqa6xChUG0zpZkaqgqxLGTR13H&#10;AhuwbloTLFpo4zBTZy0tnJ6VjW6+9prAIVQKzYTeN9RvwCQXV2JBAr1JWw+a+wdtOpCAkV9cn5yD&#10;eXuyMGdnKhbHpmH2pp1ILa5AVVunrUcgYEIeZhgkbKwGyh1KD4cPm+ISgPCPlEUw/BqUoAwi8nz9&#10;naPXbvELuYysPWtp+l1KFpmWeVWJVJaR8PjSYDEwHDRun1OZrjqpDtXFFEdK41K0boGjNK2ZaZr5&#10;GweJpW7cF4IliN4WgtIieLRd7LaD/X2MXj2/vkXPsS9Hb1sVDjC10/JDmtUraE4RGjVqKU+kr1Hd&#10;g6O6h0U9R5evh1XmTqUPv339B4Hl4DJVCoCVIjmAhjf2yLgTOL8FkwMifGxk/U7hOhaCHjrNqQt1&#10;LOxHrx761KceukZbFDwjZg1SotegqaYUukVaKqRxIq2hptnF8jCmPATm0KF9OEBoqhsbkEJgFsbn&#10;oLStFy39A/Z9r08rsDtOV+5KwuRNuzEzei/WpuRTYfKQXdVgK5za0yBOEBimbqMOX3UK42AJAxKG&#10;JDJGAhOUEY19WAQg+DTMIAnieACML7XPv05/59h1LUV6nfnuHvR21oeA+S1oXPiOgLDChKCxsRul&#10;Yz4tU4omUBQBPEHI4zhPI2ic0pgCERqfqvkIQUNQbJ9g8hBRZULgBPUQNCGQHEwGlEAadKmdBgyV&#10;Xnl4vCJJbcLQhMOBoHI4LIpr398MheaDaZ9/D6dGqvNqTYjOBxCdov9Sl7dP66QikUri677Bjzwe&#10;eUwRuT/y+MjSIlAhg8hCU450H5TrXBBIenZnb78bK6oqTEf6rrVIi1mLZnokLZyo3jVNnJQqHTi0&#10;3xZb1Oql83enIY+pVmvfgCl2VFaJTXuKzirEQqZj83anY11qgQGTW9OIpp4+66Sw/88pzK3bPu2K&#10;BMZBcSdowhEC4zciBIqHJaIeAoVh9QhgBOIx/m31dNQUJqG3vc5SskhohgMjhREsHpQ8hkvNwiE1&#10;kcIEfsanZaY0rjPAeRweCzoBlJ6pY8D8jQcmEhZCEqk+oTICGoWlaSz7DAwBQmBaA4BaCUoo/Dah&#10;srLCRVs1hvpabeLhOfoipVlSFxfXQmCo0bvyzsAIlmvfC5gwKArvixx4/r3ctv7GJfNHl2ztNjcp&#10;VZ0IrtFHgqPy/zU8JJH1yAhDoxQuvB05ViRP1L+fSrRPt0ZIiQhRUSYydm1AdvwWtNEj6anSSuWk&#10;YloNtWNwH67w/9S8Ms0RjM0rxZL4bMzfk4E1KQVYk5yPvLpme0qDgNHn0/w6Uxg1/sgu4ztHJESu&#10;fpRlJCCR4yku/fopBIMPbbv4JVT3EPnuaKcwP+L7WzfQULoXXTTWTeXpv4LGe5iQuhCU9kBdnNL4&#10;1Mztc8AEaRlBcR0CDEFi4LhOANfl7KEJR1hd5GsCRYkIpWQjYdG2B8ZKnuPUhUAoBIZA8gC1ad9I&#10;kMrQT3D6WytdtAkkldVM7drsjkY9OkMN2zd0AeJL3SkpUJy63DQInKo4IFSG1clt+whvezDda9V7&#10;d5bpo2Y/q5dOi4tEgnAnACL3eQAi406viYyR0ERuhyahEiKNnQybzT3QZ4+Ary7JQuaeTchJ3Ga3&#10;iu8b6rMuY6VzNV092Eq1WRKfZcCs2kuFqWtCbUeXrV/g7ykadTjwMMPhiIwIUAIYtO3B+HW4hi9Y&#10;tB0Ji8XNABQpS2RoH8O/z4kbUpjraKnKRAth8KY/EpYwME5dnMJ4lWEIFgMmvG0AKQwYgiJYpDCE&#10;xLqdGxw4AqbbIrKrWWpCWARDBDAGBssQGGz4ds7IECyWmnmlceCMrP8KlrZygyQEDGOgvcrtYwy0&#10;CR7uY0qncrCzFof3dxGkg7jIFEvACBbnYbx6eEXy0ISV5deK42Fy54Tfw8Gj0G3JShe1tJK60zVW&#10;JTXSjAoPU2Tj9xHZ8P12ZDly/z+zrboidB8T0zlTpCCd0/1Fukmvs6MVteX5yE+OQd7eHajSAhya&#10;tXCSn5Xnd9E/tfQqJTvHz0+gTwTADIcjEp5w3fsV7QvD8esYCYopSFBGgnGc4Jzw8AThX6O/JWA0&#10;cltXlIzW2gKDRND40HYYFikKg7C40gHiVcaCgHQQBBcFFpaG0dP48ZlOpl4Cp0u9ZUzLOhuoRqH0&#10;LFJhIlSFILhOgLCy+P1+/MY6AyxKecyd4yEZHgKGkFgoLQtAITAeHIPDUjYe86pjQOmY4GG0u9cM&#10;KKyuEEh1ODjQjhPHhuyBTqYyavARYAgWrz4OiOGg3AkWvc7tizzPgxjR7S0/RlUymKhKhwiT9Zzd&#10;ofFHAvBb+0aGPx55nn+dC7cduh2CYesu+Dl0+wbtYVPN9dUoyd6L7MRoFLPUdCA91UBd9aOOXPmJ&#10;HmYkKJHhjoWg+AfA+NQqBMiIugHCc04wHVPdhz/uz9d7CRi7n4GNt4UQNJWlhWBx6pIdKEwO2ghN&#10;G1OrNkFi0BAk1S3lilAVntOhSZvaT6PvIXGTNwWHA8YpTVAXQAEsTmEIiupBWnYnpQkDEwmPQl3P&#10;BKPZmX6rB7C4jgB1CDDdslA96BwYpjgejkBRAsXxYIVgYemCx4J9pkbBfu0TXHZuRxX297fg+LED&#10;OE/D7xp/GBqD5KZUx4GgfR4WD5fOkZINh0XH/Hlh1fJQKi5dY3pHTyaYlN7phj+D6A4NfyQAkcci&#10;tyPD748sR4ZP52wiqoGktO4Q+rQCkC3o2Imm+kqUZicRmKsEZhgcEZAE9TAUv4bFeRXXyH3dN/xI&#10;WCLrkbBEhmAKn/ejLbUkWFprc0KqEk7JNE2G0BCOthoHiOrtBKNdYARwCBTtcwojZVEZwEIYTGms&#10;5D4qiqDopNl3oPggKBHeJATBCGB86JhPz6wuKGxbylHBMgyKhXkWB4pTmEgFUem2+4JGr/06PwQL&#10;wzV+B4GUJZzKMUYCEpQjw8MW2jaQmnHyxCG7McvACQHgGrtXEZ/ieSh03Nf9tnt9GDb/XpHnCKZw&#10;audmesuUa40GLXAS2eh/C4rI8OdGRuS5I/dF1pXSufUdnBJp3QUC41OySJUJq8pwYH4dPgVz9XCD&#10;jwQkBElg9B0gdwAnOK73lMJcuHAKjZXZDpoAlLDCRHgYAhUqDZZ8Uxdtm7IIEsFDz6KUzFItAyRI&#10;zUxJRqiKDWIGikJYfG+YA0KpFcsmKoYNUko5FOV2THXnVXw4b9KjUurCEBRK0UJmP1JdQiBE7ONr&#10;DaDApwxTF0UAjCIEm9I37WPdUjkDRzDomACRF+IxH3bOr8Hx56sUbPqsg131OHZ0Py5cPs/GLvXw&#10;AEg93IwEn84JJg9GGJDwtt8nAPU6D1L4faRCbsaDqdFlN0lVaZ3mgUUCEBkegEgIfmv/nWLkMQEU&#10;KIxXFJZB4x8Gyj+ARmmYM/m/hsUDEIbkfwidz/dzr/0Rp08dQW0Z1YUwNAfpWEhpgpTMoAnUJZSS&#10;+ZCqKN0ytSFABo0DSFB4L9MhHyNVETwCKoDI1CYoDZZhHsari1MRG+0nPG6/S71chDsBPCyhsJRL&#10;qqJwdQeMGnll0PBVch8brI4ZCHYO90uN7Fxtu3MdPA4q1QdaqwhAdXifNX6BUs3gMe43cGyfA2iw&#10;g36H4UEatP3u3EGW2jbwArjsPfT5qGoD9ElHjwzh7LlT9jiPi9cuGwBq6DZjgSEAPAiREAkwp1oe&#10;vDBMw+OGvY+WohVIirOX/Nw6dyesv3nPN/TIhv9b8c/AM+rItQhgIkAIjdzfAZaRquKhuFN4GMy7&#10;hOD4LYCoLCx17pkfCN7RIZTmJaOZcAiQVgLhlaa1iiFIuF/dyR0h869tAUNPQ3VpM3CoODL7VBHV&#10;BYFte3UhLDqmMECoLtpnoAiSwLNEAiMAPDi2HaiNVxiVobRMwATTZ6RGgkXnOo+ihkZgBJDKABpt&#10;23GeHwLHznX7XbhzDaigDEMThsNte7CCfaH9gkVqpeMeAIGiY1IV/U2ld3qd21bovHDpwLJjfA99&#10;5i5+V7olQ6Py6vI+e9EtUK5Gfv6yW0rWp19aIVN1rzCCxIPlgXHeycPkFMe9Ru/hXuNhc6WbyeDU&#10;SFOCXPe3uofV+H2MBGNk+HM8dEFK9tsKcqcQJK78x8CMNPf/ML4XRAFIfO2BI/tx6EAfakqzLCVz&#10;pl5PsiU02mYYCBp7CVKwNlORfDvXHSMsVicoAoSl0jIdC6mLQNH+AJ5IcAweD00AirYFj1cdVzog&#10;VFo0OvUxWAKwvAKF9hsw8jNqYMPDgDFYGAaCU5leg8VtG0ACwIMTwOCUR/v9toBzSmTvafUAPlMo&#10;ly66/b6uFFH1YFvAB+NH4f/HTRNS+I4TqXxzeQZqC5NQnrULO1fPQkr0SpsUqXWeNQ1IwPjnx6ih&#10;e4AEiBq/B0nhFcVD48FxUISVyp/j4NFYlKtHhj+uv3eG8GqWuW4l1wKQupPSuo2DzobI5bJGxqij&#10;/y/A0N84SMKg/E/AWGlQjCwFiYLbPoJjUpj9hwZxaH8vygrT6SH4w/Eq2KfUQtFRY9HHq6Cuynq6&#10;ra70XfwhXaN36ZZ1E1sEwHhIfATgeDh8+H2mLEGjUCOJVJ0QNAYTG5EaEkHpbmRappvTDB6vRh4W&#10;pWxSHjVEB4QHxlSJx62uUseDc347+JqgYQsA9xr3Hq7uVM43eAew+2xO8YLGH5T+fx0WUtvge5Q3&#10;VLgeSqm9AMlEY2kq6ouSUZ0Xj7LMGBSlbsemhd9gz9rpKM3Ybffb60YyQaOrvsKrjAPGpVZq7NbJ&#10;QaUa7KrD4aFunGRafuGK73DwnQaup03hvZDfvlM4BVLd/Q0HWxgif46mBbnbJtz6DLbIiWYy2ETR&#10;AJgjTMnuCIeCgKgUIGr4x0LACBS3704xHBQfkdusE5CTASgqfThwfsEBqsu+/naUF2VRUXLRonSM&#10;iiH10I8nye9WY2h10BhIzK81H6u/gzk1Q9u6KrvGS6AaHFD/KLyaqLF0KrjPNx5fdyA5aDwUBg1B&#10;sdertIbpIPbHPDQWASAuTXPgGCgBDKrrNV0Naszu83slc+f59whUrNl9Dm3b/xr8HxYGsj5zWBUs&#10;PAz8v7zKeoU2lVZaqy57gyPL1KOpLB0NJSmoK9qL2oJEVOXGoSI71hYrESj5SZuwcPLH2LlyMlKj&#10;lqAyP9lu6tJoulcYB4gDxoEiVXGNt5efvZ//Vz/VTmHqGKF0g501ODjUYT13mqnsFMepjBq9Sq84&#10;gkP79L7hbQ+N2+fDnxd5TugzavJr8LlHHf0NYASElYIkApx/BIoZdsEQSsVc47f4nv4kUBQHxk/h&#10;kn7FQNE59h6/YP+BHuzf14H6ao3D5BksFuomVloVoRiusbsGbT/+yJSKjcaXajy+wfjj9pqRShNx&#10;/NfhgLGGGHpvNcqgYdt+wcL3MFVSwxVMvsEz7KouxQkUKYAkMvQ+Kt3rdb57ratrn/vb7u8P37bQ&#10;BaJe/4dKF/adKUUNUlOFvtNWddMTDqlGSwXTYJaNpWkGiClIcTIhSUJN/l5CkmCQSE2K03egMGUb&#10;ChI3IyduHWZ+8Ra2LRyPuA2zkRW7BtVF6Xb/ihbEcwrjGqJTmHDjdeU1m/jay+hpUBSgl99fL/+X&#10;Xn4Hffz/VNd318vo4b4ebTN0wdSg7JnTx+xGMg3GXjJlcX7G+ySnNAopkwfGK5SDKgxOOD30QA8D&#10;xitIJCgekGH1SEhGhho8yxAogsZUQ8AoHBiCJDLcfl//CQcODtiDS7VUaQd/cAcHG7L/0YNwBt01&#10;DgvWI+HxV1AfdjxIrUL7uR0+h+DYa9xx/Q0dNwiD17nwoITLUHoWQBOCKginFg4Qd44UIQKQIOw8&#10;ry7+PUzNgu1IMCIvFPqsqvPzd9SpjAClrsiOewVxFyD5Qap3tca5CAmjqUwq4qKhJNWUpIZKorXE&#10;qnL22Co+ZZm7UJK+E4Wp26gom5GXuImwrMfG+d9i3cxPEb3ka+zduhA58RtQX1FgD1s6y98xUlmG&#10;N0zX06Vlgbs0sFybjc6abHRpSICfUdGpkh6pozqL9Sw7Fp5A6+YChm4E5AXBT3uSB9w/0IbzF07h&#10;8rXLBMk1fIHivY7qSvkcGGFv5D6bO+6ORQITAYgF62r4ln5F1ENgBOHBGFYPKUt4X0hBRsISQDKy&#10;vv9gH3766y84w7yyXVNjgnTMlwrfQKzxMgXSFbhLV2BKugUbmBa7UMOzYAOzBhUA4rdDDc0Hv/T2&#10;EfvUMEONNAjtd6lOZLj97hy37cM+j30O97kMHIsAEJ3vYbHX+M/s/57CfS59Zv+5fX1YEJj2WkWB&#10;dYbYd8YUy74/QUIfot7HJnoQB4iUJI2QpFFNlHKlEBQqCqOK3kSwVGTvRlnGTpSkRTP9ikbB3i2M&#10;rchL2IS4TfORvnMVNsz+DLtWTUbSlgUEKgqN1SUGjDyMS8mcunhQfAeANUhe/dXL2VaVgbbKdLQH&#10;ZVtVpisr0qmALINorUhzUZ4a2q/XGGR8H0HmZqdraCFcaja7vvND+3tscFyzlgWrA3ckzF5hRgDj&#10;IfHACIBIWP5RhCEJQnBY3aVYIVDuCM0vtv9UJDgC5kCvLRWrvvVONiLXWFxjVINQSmZ1y719Q+dV&#10;VPuCRhVq5AaSUhtdqd0VOnyVVgP1jVQNWo2WV2W9XyiCv+2VyJRG5/gGrveSEvj3DDfwMDQOljAk&#10;ESCbMgbnaZvHpAqqh1MqlhGKoX0GBv9X/x2o9BcTg6Oa6ZaUhOmWqQhDkDSz4Tk/kkFI5EkESkrY&#10;mxQ6fyITL49iEQCjKM3YRXBiCM4OFBOcjN1rTXEE0pYFXyB+w0xk7VmDEhr+BgKj5/rLw/ieMu9l&#10;RqqN0qi2CgJcmoLm0mSLprIUbuvxFan8zPzcZWmMFLQQEkWzSm5rn8LO1euK96JZUcIoS+Y5yQZX&#10;e6Wbg2iqRXj8tKnQykP8zg8MdeHcxbPmXQSxYNLnkyKNOnr1p9u/UpQIGP6ZCMFh3iXYDsAYBsgI&#10;KBSnfHhognP28UP/8ve/2h2I3tj3UF67metb6uJNbwtzf5pCmWwDwxqcwqUgUgurR1yZQ41Zja5O&#10;jY8QqEF6IAJI7PVB3TVU9z4GojXmYF8ArIfNgephcBECxD5bJCy6GPh6eL8HI1QPSi2dq9JSLH52&#10;KaFdQMyL0JOoF0uQCBiZdYFCSFpYbzbjnmmwRAKjVSmlKvIp6hL24VOxGoLj4anMiWUIHudh8hI2&#10;2j47RphiV09ByraFyI4lRJlxaKottdX+vemPBMZB43vIHDwt6lQoSkQD/35jsWIvIUi1aCTQgsmF&#10;A6PZ4HLbkdFIUJqCaOT7NRYlECKWheFoLnHvIfCkUlKwtsoMAuVWJjKVCqCSxzzENmkK4xXF4vpw&#10;GEaGxkhMUfy2B8RDYl4lqEfCogiAMDgCSE6P2PbH9+3rxF//6+/WxTfYXceot67GAUVHDaOaUWvh&#10;esiqrYdMULkpKA4o8wSmJmy0EeoSuvoLBgsPB2MYOA4E12gFivbpfNeYLQigVModd/u17Y65GK4o&#10;LiJBsG3/WQI1CZ2nv2n7BKcD1Iw70y2NMUlRnDdxiiJ1cQrD1EsmPgCliR7FyqC3S7B4halnw3Tq&#10;EgATKEw1gTFY8vaw3BMojusVK07dTqDieG48alnW8Hj8+plMzVYgm56msoBX//oK/PDTLZw6J4UZ&#10;7mN01fbG36c+6nSoZwNXNBAYB4cDxoIKYzB4KGy/1CU4HoJK4KTYOZHRUEQIFQSmgZ+7viAuFA2K&#10;wniLRn4HplJ8j9Zyl/q1EyYD5n+CZGQICld6RfGg3Dm8ahggI0BRGRnapxgYaMcv//lXu8HHq4tK&#10;jb30aZTagHHjMQMdgsjD47qWBZSHSK9z76HuW6VDbIzWkFWGw+BQWhQoUCQ0oUardMwric4N4HHn&#10;uNd4aIY1+t+q67XcdsHX2zHVnXKEQ6kmPUko/VJdEe4Gtt4uAmNz7wSLALGgqnhYQmlYagCKjH2y&#10;qUudQMmXmsRZCBKnKLutrMiKsShI2oTilK08d4+BUseGp6hnJG6aR4VZTP8SbT1kWkTPOm90y3Cg&#10;LoJF4AgUPx7j0zIHjFOXBmvkBIOfTeriI6wkUhcHjO23Y/y/Is63VFPvxcZfz9LDqDBoChNQz4tC&#10;QwFL/Q/8/+t4gajj/1/LC0NN7m7U8P9XvTZvN0Ydu/bz7ZFA3DEIhsoQHCFl8WCwHgmJKYpgCYAJ&#10;QBgJyhl6mDPf06tE7FP0dDfhLwTmxJkTVAg1LIau4rpaq9FLQTTyLXgCMHQrr7ZdCJRwva+NsDEc&#10;OErh3GCneRnf/WsN3dVNQQycSGAEhvarDI4FKZ/1rNnrHESmKIGqRAISShu1PwIWl2LpfcI9Wn4A&#10;1iuKDzPySr28V7EIvAobXDOjtUJexSuK1EUDjPIqAiWVKhKhKL4XzADZjfLsXaYgpTTtxclbkZ+4&#10;Cdl71iI9ZiV2rJqGjfPGM51JQrv8Q+letJWz4Zao8cXRv8xC5q41KEqNQVVxJlqbqvHjLz/Zai+C&#10;Q8CoJ+rXHsYBIwVVg28QKAEwXl3Uve1A8Aqj85xqSCH1OoHvAVPd9vH/VNQRDh+1BKSOcOgCUZu7&#10;h3WCT1B0Aailitbxu6hjWZsXQGMRc2dg/MCjhaDw+wWNhyQyIkAJAcNG7yERNMNgIUyq3wkUAaSy&#10;o70OP/3tLzhy8igbjmtErsEGCqCwBk94InrGpCJqlM7buIhUGAebSp5vjZqNV0ohlTEI+DeChm9A&#10;WN1vu8YdTuPcMb3eeyT3+fSeDnIPjMEu2Py2vZd/jzBQDpYg7Qpg8RC11xYGaZcLS71CBj/XGXql&#10;X5FqwvTLmfo0A8RUhGGABL6jnKphKVZaFAoJSEHiFuQnbELOnvXBMkdrkLFrFbYvm4JFE97HzhVT&#10;DJRWGmnB0laRinZGR2Ua9m6ZR2BWoTidDa2UStdUY49a11PKvMIIEA/LsB6za5ftfzZF4Gd0CkO1&#10;8UpjgDiQnGpIMVgKGCpGnYKvUyhVVAppYWkkU8YgbQwdo2rWEJZq+jGrW/A4S+2TslRlE3xGTaA2&#10;o44HwDgoAi8jMKz0qdcISEbAMTI8ID4EQGTdwCAspi6BwnhQfJy6pttqr+HgsYOWeigFUUMyJVAD&#10;D3xJZHTavuCqbl3KimCfts2/KCVzYft0XFd9/zo1ZDX6EBRBo7aGq8+hY67RO9D8uQ4W91q9jztH&#10;n9k+N99X4Bsstl9/h4DouCAxUGTqpSLu7wgQH201VBVGqwZxq/Np4vNcrxeNqUFCVTFAGB6QcMoV&#10;MZYiSBgVWeoiVk9XlI3QC5T8xM0EZbOBkh27zmDJiFmN1B0rsGrmF1g59ROsmTEGu1ZOIzBJYWgq&#10;wtDs3TrflsYqTNuFagLT1lxnvZ1aCkkTML3RD5cOHIUGFeURlR41UgVk1g0cS53kLaQMTJeC0jd8&#10;eapKRjXD9+RZCqmLAf/HSkZF5k5LJ3VxKJN6MsrSFNEWJSlRKEndhsK9mwn8SqyaPR6vPfsInnr4&#10;Xrz3+vOYOO5DzPnuc/WS/RgoDBu7AcJS4BgkQQgEHYuARVD4emREpmBeYSJBUURC4sPv9+pzjlGS&#10;uxeHjhIYS0E0Rd/1BtnVXA1YjdAaPBu+ephGAKSG64BhYwwasup+FF9XM2vogYq4hu5SM/f++juu&#10;wburvbaDRq+/bSAwbFvnCxLX8N1gawAGP4uBqLr2BYC0B1CEgKkNVMSUQwriIXGACBaVzdbjRUAI&#10;ijPwNMJMV9TTpXRLkNTqWfU2juLTLdfLVU5QStmAitlYCpO3oUhjKQKFkRu30VbUV/qltErjKqnR&#10;yzHrq3exdPIHWDfzc6yb/Tl2r51uoLhgSkZQwsAsQi6h06MDa8r4m7XUh4ARJOcuDZ8a49VGvWSq&#10;D3ZUmVK1M6ReTVIRwlHNq3x5umvUJfRPShXlo4q5rbIkRftdFOkY/7fCpC1uey/PCfYVcbuQ/7NC&#10;/3cB083c+PVI27kCsevnYeGkMVgx6ysk71yJnPhNNt5UwRS1htA28vMwJfvxdqR6RELxPwbPPcVw&#10;kIRh8WDoWKgesd9HJCiRYfsIal5mEvYdGGCjcT1AgiUcbMBqhIoIQLzPsVAD9edY3TVc8yBq7AEI&#10;BiHfT9sOGh63c9x5Tt1cj5Rr6PrbAXABAK4kNPaeHiIBw207dwQovq6ermEKEgbFVCSI5spcA0Sg&#10;NFbSjxAUqUl4sFGQuHSrOj8YQ2H4LmA334uKEkq9ttG8s8FopD5+A5VlY6AshGX3amtAUpZ5375v&#10;sKyd8Sk2zB6LqMXfImHDbNcVq8FDDRhqgLFKXbJaZG818pLYQDNpkiv4/bQ12rrIAmYkLB4Y7VMv&#10;mer7OmrQQfA6+b4Cp6M6gwoRxVRvPtJ3LEF69BJkxayyz1xENShOVsN3jT5nzzrkxa1DDv+HXJXc&#10;1gwEK/m/6Zzc+HU8piVpN9h7qFtcj9zIi3cXCx3bvX4BMglLdsIWZMZtRnrsJitzk7ZqEYxbt4/f&#10;/PHOQPyDEByRsJwKwsPwW4AYEFSRUBqmerDfb7vzf0JBTgoOHtnvgGDaZA1QV3Q1ZmuMarhBA9UV&#10;3tTDN/agEftUyocae2hbr9f2yAiOqbEH6dGwCL1XxHHbF3GODwPGgeO6gdWzpXpEuqV9LJ0voT/x&#10;KZeUhGlXU2Dk1S3sR+YbNV4RmHg3juKMvBTFq0l4vEQmnrCk77T0q8iUhSkYlUCgqCG5FMx5FXUL&#10;p0Qtweyv37M0bO3MT7Fu1ufYuvBrRC+diISNcwlHFtqrNF6hQUCWVZk2yq73yN8bhdJs+olKXoDa&#10;m/CXv/81MP3hHjJ1J6v0YR6G0OzrqqO6pKOToHQQQoXU5aO3X8D99/0Zd9/9J/z+P/6N8a94+rH7&#10;8PXo17F69tfYuWqG9c7l7FmNUqpOGSErSd1KldkUgkiRzc+nz5i9ey1LblNNBYlgkW/LIyhS2xwC&#10;pJBaFujiImViGDAnRgDjARIIfl9kfZiqUAkEiuojAflVeDh8OjYiLVOEUjKWV3/SAGafNTivGuY3&#10;5ENo2sO9YOFp/m4cxpl7O5/eJHy1V6N2iuIH/CwMIqmFGjPVxvYHjZ2N26mM2+cUxKmRV5NQV28A&#10;bwgUplgOHAdVCJSasKKE1MS8Sa5FS5ULm7rChilFsV4uS7+kKn7sxPkTM/EaN2HqJX9iHoWgKP0S&#10;LOZVCEtxqpsoqVTF0jBrIBsJi8z92gCW5UjdvhgLaO5XTR+NtbM+xZpZn2Hbkm+xffE3iFo2EbFr&#10;Z7qBvVDoVnGNoGfSv7DxJW5FeT4h1vP2WxtMYc4EI/0+/fLqMlJ19vc1UWEyDD69X2dNppntMe+/&#10;ggfuvwsPPMBgeR/huf/+P+Pe+/6EexT3/BF//vN/4Pe//zf86Q//jqcevw9fjXkDq+d9jYQti5C1&#10;a7UpUlmaYIq2NE7d4/lJG02h1NHhUzT/3eQnbrQeQr+t9HXU0KXrt7VonodhWBAMX/fAqPRqcoqw&#10;/FOgRMRIQO4UOu/crZ9x+dYtDAz28Mob7gWyKR78kTSa7e5nkbIExr3J9ZL5sReB5GYHaPAywtTz&#10;fNew1dAFD4MpXwggNX5r6AyrCyTuZ6hs1z4LHXevGZau6XUhWLQveI9IVSEkPv2SN/H/m0y8m8Ii&#10;ZaGiaKoIlcVSMEUAi+Z6KeRVBIqpysgULFO9XzsJi6beR1NZaO6pLErD1AB0ZfUG33mWlUjZvgRz&#10;x79DWAgK0zCpi5RlG2P7IgbBid8wB7bsLr8DPz/LTTHJJixbmJJtRWVBGmrLeWGhwmg87dRZ30vm&#10;4IhUF+0TPNp/oL+VqpJhEyzdJMwsM/xfjH6DCuNAuS8A5d57/2jlXff8AXcTmHvu1T6qEOuKu+7+&#10;g8Wf//wH/OEPv8Pv/v1f8Yff/44w3Y/PP3wFK+cEk0SpQEVM7dSN7vzRFnodAqR0VambIpEKRIBG&#10;DV2+cXv/pZtm9k8KEKnHHcJUJSh9XQ07Mg0bGVIQK+8Axa8iQm30mvME5uqPP6K7p81Skka7wrLx&#10;qBHpiluZYY0scqDOd7e61EeNWeEaqIElBQiu9pGN3YcZfTsvACIAJXwrQbDt9/PvhF4fwGGAhMCg&#10;eth4iSLoAg6ZeZ9+MfXiBcCMvHULu14vUxb9zwKGqqIIq4oDRaY+BItPwRjlhKWEoBSnE5IgldBE&#10;yTyFUjA2ADUS5faZsattfCU9hmnY9qWYPvYNm3G8buZnWD1tNFXlW4Nl64KvsGP5JOxYMRlJm+da&#10;54kPGwjmd6bZwcrzC1JolAlMfRUvUO2N+Mt//dW6lb3CeHA8KGF4LuPgvg43NYXq0lWbw+BvX5KE&#10;caPfxL/927/gX//1/+Bf/uV/41/+9X/j3wnAn/7koFAYKHcTlLsIyV2/x5/+/Hv88U8sGX9m/PGP&#10;QfzhP/C73/0bHnngbmTSDyVsWoCkLYsRv3EBjf8cxG2cjz0b5iGRypTGi4iexylPVJMfi1EDF67f&#10;1pJGmh7jUysPRCQgCgNBKZi2g/M8HNofqgdhwCgNu0Pq9Y9Crz1vKdlP6OlqMQgsn2fObMbXSgdM&#10;ZBg4BlAwl0qDeYzQeAWvgq7x8qrOfUq/fEO225wNNB/ctoisByFQuN8pjj/HweH2OVgMGJsp7P6O&#10;/yz2uewzOtj1v7kLgabYExCferFsiJi+ohF551PCKZjMvaVgIb8SY1FCWLy5VwqWr7EVphZKwQSL&#10;7lVRCJa06GVsMAsx/+t3zdwbLNPHOFVhGrZxzjhE0bvsXPmdAbNnw6zgvhw/liWFd72R+cmENH03&#10;gUlFQzXT4Y5mG4CWhxEwHgw3EVPQuK5mPz5zaH93SLFMvRiacDn1mzEGghq/Gv0f2OhVN9Whqpi6&#10;EJh772Gd0Nxzz59w912Eh+ryZ0KluOvPf7TXCjJB89B999DXrEPy9mX48I0XMHnc+9iwaDJBWUgP&#10;t9QgSti8iAAtwPblU2z8Z9TgxWu39WiJw1d/CIHhoGG6FQDh90dGJBi/FSEI/klg/GtUSmGu/HCL&#10;wDRZCuXTqHYfvKIpNXKGWQC4G8sMDrt6s2EaIAEsIWgi6taYXdiNaYImBIVr5PaewTnuuAPCqVQY&#10;mFDKFYCj+p1AMUACSGwMhaCbmQ+AcQOOac7UM6QoXlmcukhZwmMqNgaRo7EHb+53OFg0tqL0S7k5&#10;gREo5ldocgWKlEU9YWk7liNx83wsmfgB1tPYr5/5OVbPGIOt879iCuZg2UHfEk11ETCKvdsWMuVV&#10;2utCMyd86qsBy9IsQlyYjqbackvJNCdQDyUKK8nFkNqEx2Schzm4v8vuawnd30IQtQDKklkT8MwT&#10;j+BpxlOPP8x4BI898iBTNAeM4l5CorjHoHFx911M2RSExYPzp0BlHrj3bruQpO1YhScefoDp2n/g&#10;P/7j3/Fv//pvVDOqF8+7m8C98szj2LVmjk0EHdV64uLt+kOncUjASGFMaQRJuOEPg+QOSnKnCKnL&#10;CCjuHMPP0+vP/fATrty6ZY8RH+xuwEBXvZt4GYQen9fXUR3xw8mvyKvIpzACo29mP2jMli6pQfPH&#10;sIYfNOhIICK3Q/sIhZTDA+BhGH4+64GBd+qm9JDplk8VA1PvgTFFDKVhhEXKotLSr0zrAfNjK+5u&#10;RzftvqZgr0vDLAWjV9FUFg3GSVWoKB6WgmT1ELkuV3Wf5sS7XjB1Gcvcp0XT3PMqGr9xLpZP+chg&#10;UbfxutmfYfO8L7BlwXhsmDMWUUsmIJrA7KSy7Fo9FXvWzSQwi9GraUjtNehtr+b3rk4XgsMQMGU5&#10;TBWLM1FfXYLurjb87b//0xTGq4kgUd2lZ1IdweI8zJFD/VQtN2VJqZ5uS5ZXXbVgCs3+3TT6dxsk&#10;D9x/TwCLCymL/Isgufeeu4YDQ1h8REJzP1+nWxRy4zfhGQL4x9//Ab///e+Zrv2O5X/Ya3Xeg/yb&#10;ezYsQH1hEkbltO+7PXTxOtXkR4Ni/6UbOHrtB2u0kUoSCYz3LZHHQ8HGrzKy8bv6yPIfBF9z+cdf&#10;cI0epq+7iWDUOFC667GvpwFDvY0Y6mvGfhrEoX6Wqvc12THNajag+GO6uWW6ArqpMNY1rZ6zkJdR&#10;OJUwEKQW1gEgIFxKFTqm9CoEhzs3cltwmCcJlMTDElKUABIPSqSihCdFCpJwCqYuY5eGBdNZIrqM&#10;zatk7SIoMvXRIVA0aGcpmHrA6FWsyzjOqUoG8/W0HSsIyjIkb1uCHSunujEWeRbCsXHuF9hksHxJ&#10;ZXFjLtEEZhuVRrDErp2OuPWzEcf8vr+jjr8LQ9AYPLXo4XddkhWHokwqX1kuGqkweiS5gDlxRgqj&#10;njG3cosHJlJdNJfs2LEDplY2nanZrdWg323Lqnl4/NEHGQ/g0Yfvt0ZsABk0dw+DxIMSAoahMrJ+&#10;D0PAVObEIz9pG1585gnC8SemeuogUOr3J9wXvOeD99+LpG3L+HukYFTD0Inbg+ev4fj1W+g7e4Wp&#10;2S3WfzSAQmoysvwfQo3eldz+FSiRpYuzP/zF9vnXKq7/8hfc/PlntDeX0xSzcVpjZurDxu56xPwk&#10;TN/NLCjc3DHB4bqYNY8smDcWER4chY2RaAxH8PD9XYoVRISCWFoVAYipVKTCGCwRvoTh66HUS95L&#10;87wCWCwVUw+YQTJ8Oovd9RiAoud8mmfxsDD9cqoSwEJlESwayQ51iWogkl7Fjdoz/aKpl6rI2Esh&#10;Nsz/Gsu++zDkWTbOH48tjE2ERqVAkbpsptLErJqC3WumGTAxq6Yyv19uD+rt62ogNPUGi4OnDkUZ&#10;cSjJJtzl+WiqY6Pv6SAwfw9NvpRP8Ubfj+4rBIzK48cPE0ApVy2hdO8rBUtPTcCiNeswe+4cjB4z&#10;Gq+9/jpeePFFPPvM03j6ySfw+GOP4IlHmaY9TKgeeQgPPyio7rPG/gDDgLorAIqw3MtSwNQXpfA7&#10;3InXX3yO/uaPBstdd91FqO7CQ3wPve6B++7G3qiV9juNqh08eltKUbv/JJqPnEPPmSuwcRnuu5OC&#10;mNkPFOYfRRiISDjC9bNMuc5YcJt+JfIcQXaNwFy99QM6W2vQwYYtWFoiGqQ3zWqsqssjOEVgSCVY&#10;+l4t14sV+A7zHtxv+/wxd9yD4r2PB8BHCI6Rx/RZRqiJT7cMmKDna+QUexfyKEq7NK0ljYD49CuY&#10;1hJA4lIwqYrGVtxkSQ+Lm+4hv+JMvaVge9Zb+qWJkDYQSVAUSfQra6keiye9h1VTP8HqaWOYgn1p&#10;vWAqBYmlYUsnYOui8aYsAmbXagEz003fp0L1Exg9StFFk4UgkncpzWHqWFGAhpoy9PV14m//9z/N&#10;w3glUUR2Jav0s5VPnTxKUOqpLEq7WfL9e7ldUZqP1dGxmLt2C5bHJGFBbCbmx2Zg/p5MLIjLwvzd&#10;6Zi6cRc+mjYPn06ZhVkr1mHSnAX49IP38P6Lz+P1Z5/GS1SR5554DE/TAz3NFOyhB+5FY3kWv9c4&#10;vPvqS7jrT382Zbn3nrtNhe6ncil9E2DpuzegqTxbwBy73U9laTlyBo0HT+Hgle+hcRnB4nvC7ph6&#10;jQw28pH1MCCR0PyEswQkDEwQBg3L4D2kMNd++gldzIvt9uIIVTCfElE6lQj8iTVmXfHDYYCxYVtD&#10;rglf/Z0Rd3XbHgGEnR+c68Pvc6H0ihAEYOhGLTe93qmIC2fqdU+KHgolSNzcL6cqYWDc1HRLvwSK&#10;FCXoMva9YG4e2E6UBilYkSYLBrC4cRU3tcNPb1F3qE1xobLs3brYmfvvPsayye9h+XfvY+W0j7F5&#10;/hfmWTbN+cJSMAcMy6XfIoYGfzdBUXeyRveVjsVvnMP3WciG3IqBnjYrXV1lMyoK01Cen4Kasny0&#10;NFajv6/LgJHCeFikLl5h/L4QMKePEzwB2Gwx2NuKvs5G5OZmIj6/HKt3xmHhzr2YuzsNM6OS8OXy&#10;zRi7ZAO+WrUN322Ow5gFqzF7WzzWJ+diY2I6Ni1ZiNhZ3yF+zhRsnTgeSfOmI3HuNGz6aizGv/Yy&#10;20AhagpT8cGbr+I/6F3+9V81VvMf1ikgNbqLwEiNchK28bfMwajGoWO3+05fQlZjN9qOnzN1OURo&#10;LCVjw/1nFeU0zxkORmREgMHwsJy9pTrhEUAREJ1mXPv5FyrMLXQQFusVM8NOdaChVzhQtC1YgqDR&#10;17kGT2jMhBHhP3yj917C1bMcWBEw6bgfRBwZofeozCQgjCDdstcQEN0EZWpCYJyJV3hQ3H0dHhKp&#10;iS8Fib83xRv7CjP2TMGCEXt1FStMVehVCoNBSDdirwHI1TYAqd6v1EBVEjcvMHM/68u3aPA/ZCr2&#10;PqF539IveRb1hG1f/DVB+RrbNJpPaHYz9YpZPtmUJm79TAIz2+aQxdL0qyt6sLcNA73t6Cc0A6wP&#10;Wr0VlUXp1qVcX1VkU/v7A4XRIhgjgXHQOJURLPI3p8+ctPfzoU4fwVhYXID4/DKsjYnDpOXrMX7x&#10;WkxevxNTtyZg+nZFImZE7cX70xdh8e5UrEvKxvr4NGxYMAc7p0/ArukTETXpK+ydPwO7p03Axs/H&#10;YOKbr7GtlKG+LBvjRn+Me+65lwrzZ9x33330RffgsYcepEe6x8DJT9nJNLwYo/pOXbxd2b0PTYdO&#10;of34eRyg6T989XuD4J9Slojw6nAnSEaG4FBoRN/XQ8AQPgFz/acf0UJIfA+TGqr1Thk4rqu53Qx8&#10;AA5h0XQVUxqmVvIZ/i7EUNoUQGIN3kPBxh7aVmNXGQGBvYb77ZzAj5iSBOdp7MQBwm2pitKuiPTL&#10;p2CC5I6K4tMvqUqQgoVG7GnsnaqEu4s1D6xQA4SaJ6X0S16FqqLerwzBYj1gS2jsF9nqLVKF2ePf&#10;wuKJmhv2sYV6wCxmj6WpFyhfYevCL+ldvsFOghKz4jsDZvca9YzNMGiUjqmzID1mlQEy2N+Fwb4O&#10;A2eQSqLn4muEv4JpmabFNDdQYfq78ff/+184Z+Mu4cUvXM9YOASLpvefOX+a79dh7zvY34mhAfe+&#10;peVF2LY3Axv2JGPR7hTM3bEX82JSMJulnnwsYKZtS8Q7U+ZhcWy6KcymvZlYN3cmds+chN0EZvvk&#10;rxA/i+nld99gzScfYfzLLzBLqeTvXICJkyfhwSeexj0PPowHH30MDz/yKJ544nE8TGjUqVCUmcC2&#10;VoZRWaVltxsPnEDNvmOoHjiKofPXcJgKo4b/PwHjAbE6IXEGfwQspjwuwpA4UNR1HAJG21Z32wLm&#10;yvff2+MuGjQlRBF0vWpKiaVdgicw3laqS9eUxHkY7bNeMPM0DqCRKuMB8OmT1MbSLG0HKqEnB9jC&#10;EdwO3fZrUDgwbOaBoAkA0eomBonum/dhpt6rigsHixuI9IOQkV7Fp2AOFN39qPRLqrLVFEVdxQ6W&#10;YACSqqIGrekeAkV+JX7TLMz76h3rDRMoK6Z8ZCZfoKyf/RkB+Zb+5UsqzTir71w2yULpWCyN/m56&#10;GPkYvZ/eO5mKlbxtKQbVkBn7DJpOqw+w1F2WitpKB8zgYC+B+W8bdzlrXciuW1nAyMe4bZeOKQSM&#10;QNw30M3owRBfr3ptfQ2iM/KwLS0XS2PTMG9HMubuTCYsSVSWpEBhkvDOd3OwdE86NqTkYVNSOtbO&#10;nm7qEjOV/+e3XyBh9nfYwdRs3ZhP8O2rL6OnrRatdSWYNmcOHn7xNdz/5LN4+Jnn8NjTz+Gp517E&#10;I48/gfvuvx+lucnMdioxqvXA8dudR04hq6ELdYNHMHThOo5du0Ufc2sYHC48QE4FXMiku/1hWIZD&#10;44EIh/YJkBEAGTBunwHzww+EJQt1bGzW0HQbqmbn8mpdz/RGo+Aa3PMg2dXeQkoQ6VPC/sMpCoN1&#10;eRCnIvIeDgbNILD3CkKzgwVC6L74ABYfSrWaAxXRCL1NuTdABI3vHnYRBsWFA2X47GJBYjd3+Xlg&#10;kabe7uFw6VdWMPNWXiXduoqXMP1yPiVpC0GhquxeOwNTP38NSyd9gBX0LgJGvWI2QElYti50g5NK&#10;zXYsneh6xuhjdq2QyZ9qPWPqFZOyCBj5oAT6F/3tQTXowR4rFQMGUDeqS7KpMBlm+Jsba7BvqN8p&#10;DGFRWuZSMZeWecXxvWXmYc6dNFD03oqhfQSGZWNTLZbR7M/aEEWFScU8+phZUYmYuG4HPpy3Cq9M&#10;motXGXc99hSmrtqIaTT9S9ZvxszPPsaOKV8jZhqBmfAFEufwAkCFUUo26fVX0NvRgPbGCsxevBiP&#10;vPo27n/mJTz2wit44oWX8dwrr+ExwnPfAw+ivCAdXS11GFXR0nY7IT0LtfuOoPfURRy9+gMGzl/F&#10;8Wtu5H84IL9Vd3EnNRkZHgwPR3g7Qm0I05UfCc2PP6KjUYZf3cGuK1nzwWyEPxgrcaZeqVbgO+xK&#10;z6t80NhdSkTvwH12H4k1fO7ntnXtKrRNFfGDh3q9P9fOCxTDQ+H8iIMibN7DcLjReXUNu0mSUhKB&#10;YmlX4E/8lBa33pfzKQ6SYFqLjalotN7NA9OsWY2r+Gktfhq+7ypO2rqIDXs+4jbMwZ4NM7Fr7VRM&#10;+/x1LPjW3fy1evpohoNm49zPafbH2XiLYFFKJlC2LfyGkMywXjF1ISsVS9w01wx/AkHUQKf8kW5Z&#10;tsbMq//gIIFh+AZeX1WIKkLTUFNK019LkHpCwDg1iVQWpWOuFDAKPVt/n1SFMbSvD0METlFXV4kp&#10;C5dhypx5ePbNd/Hwcy/h7ocfw58fepTxGP70wEMsH8Ef7roHr733AT756hvMXboMcz7/GLtnUDGn&#10;fIst345zCjNhPDaNHWMK09fVgs7mWixavQZPvv8pHn75bTz66jt47q138eLb7+JJgvPAw4/Sm2Wj&#10;q60RozL3RN8ub25DTf9hVPUdQu/py9jHtOy0QUAo7piWhfcJEm2roYdUJdiOjF+rychyeBzj1ejg&#10;sUNoMxMvv6KuZdf126auYHkV2y6yVMxFeOBwpMn3KZjrsXKNXhCFVCEEhdYT9uY8AC0AIgxGsBpJ&#10;RGi/jZ+YkvgF8YJxlAAQ3+tlS64GoGiipO8mNkMvUExR3JQWd9uwm1ksU6/BR/mU1OhlBoq/6sdv&#10;FCxzCcp07Fg5GdM+ewXzvn4HC799zyZRrgpg2TDncwIz1oDZZgojWL6hh/k21H2saTDOt8wiLFSq&#10;NdOZii02ONXrlhFDhfFXfzVqhm/kDdXFVJkcG+Vvbam32zP+/v/5TwPETYdxsAyHxpt+Tfc/j0G9&#10;L18nUHxZW12Kz774ErPnzcdTL7+Kx5guPfj0s3jgqWdw72P0Ho89gbsffRx/vOd+vPH+h/jky6+w&#10;cOVKzBs3BjE0/fIwWyd+iaS5/H4IjCnMG68QmGZ0tdZj2foNeOy9MXjotXfw6Ovv4vn3P8bL732E&#10;Z157A/c/9jgvAjnobicw8ZvX3G4fGEJmeQ26T5zH/gtXcUQe5qaelc+0zIAJwgYuI+vqSfuRgDAI&#10;Q2TcCZjfguNOcfD0GRw/exq1aoBKbdhwNWvZ5nzJk1jI3DOoNKHpJ15xCEhkz5V5DXXrCgiVQW+V&#10;2xY0Oqb9I2HwKZUUQ0bdq4eDwoc37h6SkIHPCyAJUi5NZ3Ej9DTzQdqlbmLr+SIsfjxFoW5izSi2&#10;uV+7XDexRul1pZefSNq8wGbaauQ9dt0s7KI6RC2dZLAs+OotzGcIkpX0LSu++4hp2OdYO3OMhdRF&#10;kyu3LRpvXchKv3au+g5R9C9a+UUmP37DbANHsCRvW+zGcwhNdvwW5y8CWAwYNnI19CamYpVsXA21&#10;5QaMGrt6yZR+nbkQnj+m0gPjSwGjtct6+3vQP9CHgcF+DOwbYPSjqb4an4//CvOWLMYLb72Dp5gu&#10;PSKPwfTpoWdeIDjP4YGnn8ddVJwPPhuLr76bhmVr12HBl58aMDunMg375nPEz55CYL7C5nGfYspb&#10;r1svX29nM1Zt2ozHPxyHB974AI+8/SFe+PAzvPLJ53j2jXfwwONPoaa8AD0dzRgVs2bR7YyMdJQ2&#10;taGHwAycuWTA7L94HSfMx0QAY4D4MhwhYHhsJCj/v8CiOKNu7avXUMOrteZPuZw/3CDND7DR1rNR&#10;16uRRwBgdyKaIjAIhx3Tfp0bgKDGH1kKgpH7Xbj7ThSR9UgFCQHi061AUULdwsHCDAqNzpcqAjPv&#10;74AUKH4hCjeessEUJXxjl4Nlr0DZspCgOEWJXTeHoMyiOkzDpgXfYNqnr2DuF29i3vg3sfy7D2ny&#10;P8SSSe+HQFnIFM3mis0fb2MwOwnYTirKrtXfmenfQ/A0QBlL/6OuaHUgKExh6JV0s1lOwlaDY2g/&#10;0yXGvv19tj041Ivm+kpLyRpry9DW0hACRiAIGKcuzrs4UBwsXmFOnTuNtauWYXvUVsQnJSKnIB9V&#10;9fVo6epG1779aO0bQHFNPRIys7Fqy3ZMnrMAH3/xNV5+90M88/rbNOzP44tJ32HK3PlYs2krFhKY&#10;HYRl14yJWP/1Z9gyYRyWfPw+Zr7xKr5jqOtaadmmqGg88fEXePDNj/Hou6Pxwidj8eon4/DcOx8Q&#10;xOdQU1GInu42jIpaMf92RgrTho5e1PftR+P+Y9C4zKHLN2n+NafszpCcZoMWKKo7YH68AyhhEx8J&#10;wz8Ves31GzTp+VQJplNSCfoL+QqFFMeCMBg0oQauK77MtRq1M9kuXAOPVIXIRn+nfZGA+m03td6l&#10;WbbN0rwIAVHpfUko5ZKBt2WMhkNSqLQr6PVyaVcw9X6Pu/vR39ClQcfkqOXYu12gLEI8QdmzXoZ+&#10;JmJWu9i5Yhq20LxP++xVzP/6bcz54nUsnvAulk/+0HUlT/mYadknlo6tm/UpNs8d5+aKLfmG6vIN&#10;opdr6v5kg0ShtCyBRj/R7hNZaP4ondDqM2Xq1t49G+3GvqH9A2FomDoptHBfdWmuU5jmeuw/OBgA&#10;40y/LyO7mH0vmcz/+csXcOjQPpw+cxx6Tua5i2dw9fplxkWcOHkYff0dqKM/ys/LQGpKPJIS4xAV&#10;vR2puuhXVaO5pw9d+w+gY3AIjYSssbEJmQl7kL0rGplbNiB5xSJsnzQeaz8fjSWffGBd2FKZqN2x&#10;eGbM13jonTF4/H2qy6df4fWx3+DF90fjwWdeJDDF6Olpx6g961fdzstIRRGprevuR/3gIRyguvSe&#10;voiTN6QwI0ARHBGlGf1Q/Boa1xv2/x5nCeDpa9cJTJ4B0yT/IWBo5BuUUsnQy6BHjKtYGhY6J8P8&#10;hJsSPxyEX0MQjIEEEETuH6YaDKVYHgwLwcHS3Y8S7g62W4Ntur0gkT8JFp8gKNbbpQHHoMcrx1Kv&#10;DTabWItIaLUW+QV14SbZCH3Yo+xeO9sg0cTJ6OXfYeuSSVg6ZTSV5WXMHPs65n71JpZ99zEWffOO&#10;KYxi2aQPbFX9LQu/xNpZY8z0292TDO1zCqPJlTL8U21EXz1jui9EkMq3eFgyWEphBgbkMwaC6KfC&#10;UGXoYTRYWV1M019XgeamWuw/MEBg/k4QNKVfoFzC6fNuEDOsMn4sRsGL9WECc5bAnCcwF04bMNdv&#10;6tg5XCE4Fy6dxfHj9Nts6PU15agsLbCb1RrK8pEfH01FXIucrWsQv2oBdiyZgzWzp2L5nGlYtXQh&#10;dsbsQG5hERrbO6lYQ+ge2o++oSG09HQjs7Qc2xKSMXftJnw9dwk+nDCVadlYPPjcS6iuKHHA5KUk&#10;3M5NSUBJRSVaB/ah49BxtBw6iZ5TF3+tIncMQqEYAYpSsDAw/+8Ko9eeYUrWSACaBAW9iUy+mxLj&#10;J1yWWYeAfIv8TQNNe72lYOG0LOw9gl6qCAh+CwqF+Y4gHBCEIzveoNC2zLrvAnYq4haa0AOGirWS&#10;ve6h11JGKfQmydttEYV8plx5SrkIicL8iRphAElq9ApCsowNdTGVxHkTAaKUS4s8RFNJti6ZjE0L&#10;J9jkydWzv8BHrz2FiR+/gBmfv4YZY6kw37zLFOwDLJzwnpXLtDzSrM9sJvKGOeOC2chuRvKmeWMJ&#10;i5u67wz/VKrXTOxRTxsNv3xS6g4afaZiuvMwc/c6wqLVU7bTY/QwBSMsVBmV8hkD9B01FUWoYsOV&#10;wjQ319nxv/3333DGlMXfQKabxRwwvndM21KZ81SeA1SlM2dP2MNkz1NhLl46h5OnjlpaVFdVjLry&#10;Ql7UMlESvwMlOzehNjEaictmo3DbGtRnJ/O3YEaRGIXKXZtQF7cd1bu3oD4hCnWMmj3bULV7Myp2&#10;rEfh1tVorynhhbYY2YkxWEOopnw9DqsX0RPGRKOsvBS9AwP26L5jZ07h8Mnj9DCr5t8uLSlAegr/&#10;UG0dqnqG0HaUhvva9yEo7qwsPn5LWTwsI7uP/7nQ+x6/cBG1bPTmXwqD+0CCRjyy7oLKUBhWDCmF&#10;VxcPhn+N/IUF6yPVIjJMORjl2axbuBu13FQVpVmuK9gpiMy7g6Qg2S9l5KbaW09XvNb8cnO9BIgi&#10;JWoFkuRLGFKSBN0mu24uYghJ1PKp2LZsigGyfv43WDvnK6ycMQ4rZozFyunj8PJTD+GBu36P78a8&#10;jKlSmHGvYfaX9C80+wuZmi2a8I6buj+LZn/GZ/Qs8i3jDRpNttSovqa++On7Mv5SF/kY+Rbd36/B&#10;0L1UuoxdukVA/mULcghMd28XeghInxnzfvT1dSNq81osnj8b1WUFBIYKQ2B6+7pstrIpDGEQHB4U&#10;n465lMylZfI0Bw4M4vDRg9hP2A6yfuTwEPb3d6Igej3K2djLYjaiePs61O7ZjoqdG9FAYGr2bEFd&#10;/DY05WeiPIeZRcJ2lEWv4/6tBGejHauL3456lpV8fTmPlUatwUBbAw4NdKK7sZrKH4f4HVv5v0bx&#10;4hCNnN07kBm1CbuXL0RLJT1MWz1GrZ3y6e2U7WuQn5aI7LRkFNY2DoMiEpbfil+D4uJOIIyM8z/+&#10;wlIxfP/p793Tx5q0gop6wGoV6g1zN2j5G7O02oqpS4U8TTrqqSzyLxpBd6lVeHDQA6DZqTY/K2dX&#10;AIOMuaahUC0EhJUEgqrh0ysPhlIsAyNQEDPtAoQhUPIJSf7ebchjypUbTIiUUfbLGFm6tWOlTZFX&#10;KOWK3yw1mY/dNPDmSVZON1C2LJ5EWL41My9g1s39munFeKwgLM8+eg/uv+sPeOqhu+ldXjdQrCuZ&#10;5YKv37GUTCP6UpeV00dj0/wvDZZV0z+xyZW69Vj3629f+m2QjrlxlzjNGds838JG9aOWmsJkEvKs&#10;+E3mXwpSdhgwHUxj2ru7kJ2TiUkTvsb6daut+1cqU1ddhpaWeusM+CsVRqmYG+n3S8UqFQtP9Rcs&#10;3vgPMPU5cng/jhKaY4yjRw7g4GAXKnZvZWxBRcwmFFNNqmO5TYjqCUJjUjSaknaihepWmZ9hgFTs&#10;3GAgVcRsoMpsptpsc8DwNT4GCMGhwW70E5ySjGQkx+7k/7oD2fExzABYj96CXcsXoa26BEOEdtTm&#10;aZ/f3r54GmWfX0xSPOp7BqkuN3Hkyk2D4fTNW1aeCso7hfzGcFjCqvLPehiBc/5HX3evP37urIPE&#10;Jk8GXch1heGuZMIicDR6L++i0X91ANizGAmLLWgXhAdGQJghD0BxnkNgEBAtLRoAYikWDbpMuvMg&#10;rutXHsSZdhe6s7GAKZeDRCumaE0rQmJzvDwoLvfXGIoURaDs3SZ/soQNk0aeqmLAhPzJ9FD65VKw&#10;b7FRwFBhVs0ch1lfvI1nH7kbTz14F55/7D6mYq8zXsMigqLu5CVMx1ZNHY0108a4lCyYCrNu5hhs&#10;mDvWRve1+otmIQsWF9P4OeY5sx8Ao3EeLeYnyPX5XUq2FfmpMWjvbEdzWzOqaiqxYc1KrF29DCXF&#10;eaipKqXpz0djXSVaWuttnEbAnL5wDmcIjEz/+cCzuAinZZfsOZJX0NdNYAiJQPHAHGBjLWf6VbaD&#10;QWBKo6geBKiSUDQo3SIIUpXmklxUFWRRfbbYserYzVSUDXa8gWlabdxWVFNhqnZsYFq2AX0tdQbM&#10;QGczynOzkZa4hxeFGGQn7OLvtwtZMVFU/BVsX8U2Z27UzkUTb6/9bgySNi5FWUUZeo4cR99Jjcdc&#10;Y6N1wJy8oVF/dQD8FjSRsLhwIDh4IsEIhwAJK4uHxauN/vaxM6dRmUc18MqQy0avRzH4dEveRN3B&#10;8ivqNi6jwqjnjGUd97uu6L2ExRl1g8QA2Y1SQWHK4SY1qrS61tkNTLqNuAuUVI2RRLteLZl2df/S&#10;uJuK0Ljn0pdky5Popq1g2SJBotL1doU9ioclkaAo4glK7Pq55lN2rZkd9ipLvzOF2ch0bOO8b7F+&#10;7nismTUWEz56Gd9+9AKee+QePEl1ef7x+6x3bO6XTMO+YRr2Lc3+5I+gBfh0v8saDVoGo/sK+ZbN&#10;VBvB4n1LzKrvLBXTiL46FxIYqfRS6qGTGqZGr7Tnvej/zE2igqbySk5YfDS3NiIhYQ+KCYwpDD1G&#10;Y32VKYy6lf+qVWMIjJ71c4Zxlirjn0wsaLzqeJXp62xxsEQAo5SsYpfSMQLDNMwUhmpTTnDqmHZJ&#10;PQREU3E2gck2MKqYiklhamJduqZ9CqVk8jBKyXqaqqleBKa7FempyYiPj8OGjRuwddsW632L2rYJ&#10;a1Ytoy8rQHdXK0ZtmzfudvT8bxGzdDryUhNQWlOHjsMncezq9zh5nbBc/8HGRE7duPWbKjMclEhg&#10;RsbI1MttO3VRPawy6kg4fPIEmm0tYSqJUjOpCdOvYV3L9Dh16gmzMRIHiLyKAJFiKL0qCdIp91g5&#10;B0O498oNGCocGFQR23Ypliudksi0C5RIWAwSpV2KCFgEih8/8emXB0WGfs/6eUyBHCg7qSrR8iuE&#10;ZPPiiWbo18/7ip6FKRQVZfnUz7Fgwod4/8VH8c0Hz+Ob95/HS0/ej8cfuAvPUmFmjtO4y9sE5h3z&#10;LlIYTYVZNe0TG7TUyP6mYHRfdY3ka0E+LWixa7W77VgmX2M7NsGS4ZRwmYGeqc4J9eTF88JAD1OY&#10;HouOrnamY53oYErW1tmGlLQUFBTkoqay1CZeyvQ3NNbQwA+FgDl5PlAZAqJn4gsUB0x4er8Upre9&#10;eRgwUpsDbNSVTMHKCUsplaEkai2qAi9SGwAhhWkqIjBFVDpCVL17kwEjQOoSolEdH4WqOP6WhCxr&#10;C9V+03K08HPuo4fp625DTFwcovfswYzFSzGTMWvJMsyYvxBfT5yEnOw0AtOCUeumfHx7J2V/2Tcf&#10;IWnTCpSUV6CouQODZy7h8KVrBosAOHb1Jk4QHp+i/RoWV3c9Yn5fJBwuBIRXlvPDgHHH/Hl6/f4j&#10;B13PlxRDYMifMKQqoVJKQlPv0q4IJZEX0QLWNlio3qtoFGnqiQHj7imxFMvSK6ccLjwg4XCQeFXZ&#10;YqBkC5QAFlMVXoEFiu/1clfm4OYtgTKy5yuAZDsh2bRIkNDUz/2K/mQslk4Zg4WTPiYkH2HeNx9g&#10;1pfv4s+//ze8/MS9+PLdZzDp45fxypMP4JH7/oynH77H5owtnvSBzRsTNOpGXs2UTOMvSsXUpSyj&#10;L1XRCpaCZTvNvgYoZfC1MJ/moGm8RZ4qJXqZ9dZl7NIdm2sIy3pCw/+T6Vge/UtB2h60d3Wgs7fH&#10;fExbRztS09OQX5iHanqXavWSMSVraqozYP7yn3/BqQtnceJcAIx5GX9ff7hb2SnMFXS3NToPQ1AU&#10;BsxANyoEDBWmgqlZ8bbVrrdr53rCsN16wOpo/huKclBRnI/qlN0oIjRlBKWMx4tZz+drM7evxt71&#10;SxC9cDq/l0ko5flSjq6OJuyIS0BUbBymLFpmsXDdJizfEo0V23aiqr4OPb0dGBU174vba6eMxnYa&#10;yti1i5GTnIDGnn50HDyGAxeu4PDlmzhOtRk8e3kYKJERhmYkKJGK4hQkvB0BDEsPUggavs/gwX1s&#10;0Hq89Q6GGrjSpZ3OlDNCPkS+JFe+RJMYvT9xXb2CxVKvYHTd+xJTFkETqIvCpVryJA4Orakrb2KP&#10;1ma4dYh9lzAh4ZVXEVIUehRdkf2Ao5l6gpKw2a1vpd6v3etc2qUeMPkTS7sWKOX6BmuoKCulKNM+&#10;w9LvRmMJU+X5336Iu//4Ozx6/5/w6lP3Y9JHL2HK6FdYf4iw3EuleZBQvYclTMM0or+UIWBWMRXT&#10;xMqNc8dhLT1M1LIJpixb6V801uJh0WRL3WAmUHSvv2YSeGUR+FlUzAwafkvFkqNRkBqLgvQ9VJZO&#10;dPb1oaO3F60GTCryqDAGTEUh6msrbIbxgUND+PkvP1JdzuL42TOmMkrNBI3g8YozDJiWBhweAcx+&#10;AlO5ZxvKmZYpKqgWjbl70ViYinrd5ZkZz7SY/jE9Adm5WdjN7zt6NVVz3WLELKYvXDQD62dNQuxK&#10;psAr5yF2+VxELZqF4vwsG8Hv7mRKVlCE5LwiTFy4At/MW4Zl22OxPTUHG+LTUFnfgJ6+boxaNO6t&#10;2xunfYqNUz/Fuilj2TDYEBsa0Tp4EENnLlr38pHL183T/HOwuHTMlyPDg3GBkLj4ifFzED414zl8&#10;/RC/7KbKHKZfSsMCU68I1EY9YVVUloqceKcoWUy7zJPsMBiKqBQ+pXIpV1hNtO32a+Rd52g/oWGp&#10;R2k7Mx+kYBqFZ/6ux2trsWpbYlVBaBwoASwM51PceIoaoQGzaSGv4kzD1jl18cbeuo0tDZuEDYRm&#10;HRVmzewvsXrmF1jB32TJ5I/x9fvPWdfxUw/ejXdeeITq8qKZfNWff/Q+vP7Mw5g9/h1bV2wRFWb5&#10;dx9ZV7Jg0biL/IpUZevib5iCTSE0Lg0TKLFrZ9nApCZw+kFSfX4Bb+ATmGz9v7r/Zq96AHdQYXjl&#10;zkwkKD3o7O+3aOvsQFpmBnLzcwhMufWSGTBMyQ4e2o8ffrppwBylJz1+9qwBcyroBNBTstXd7P2M&#10;0rJOgiZgpDJHjh3E8RNHcPToAbRUMNViyl2cHoPMuE1I2LEcu6jaO9bPwQ5+t4qUxJ3ILy7Aji3L&#10;EEePkrZ9LeJWzEPC6kXYtoAXh7VLsXPJHESxvmHGJGSmJ9tigx2MvPJKpBUUY/y8pRg3ezHmbNiG&#10;zXszsT4+FcXVtejp78Go2WNevr1zPvPl7z5BIa+Ue5bPRFtrE6oa6tFz7BQOXbyGmoHDNoiptCsM&#10;ixvdHwnLnU1+GB4t0CdoBIjqAuZiAM35iPoF/q3B/QMGh+6JETgt9DLWlWy+RiA5iJx3CWYFB2Mt&#10;kSZfCmN+RSFAqFSmKIJDYyUspSJWJyS2pGqgKqYsNmuYsMjgS2FkgC0VY8jYB2mYGplLxTRKr3lf&#10;8ixOXRI3LXI9YWvUdewGIrdLZRZNwpaFTMnmMSWb/QVhGYcVUz9jOvYBxr31JL798Hk8cPfv8Rzh&#10;ePOZh+hXXsesLxwwLzMte+u5R23hcKmL0rE19C7qSt4waywh+Yrv/5XddrybXklmXtAImD1UuvhN&#10;8wwWD4wHRQvbCZZMjbskbmFsZQq6Fbl7lY7Fojg7icB0o2tgwAHT1Ym0rCxk5+eh0hSmmOa/jMDU&#10;4tDhA7j5w1UD5tCJEwbMyfMOGAfO+ZDSnGN6JpXppIc5cuwwDh89hP1M6YYO7LNbB5L4+eKjlmAP&#10;lXD31oWI5fcby4tTQswGJMRuQ9KubcjQrJXyMsTt2Iw4pm453J+6aSX2rFyIdTMmI371YuxaPAfb&#10;Zk3D2qnfIjmRfqy9CS1UtfKGJqQVlWPsnCUYPWMBZq7dio2JGVgTm4xCAvPDT99j1OapY25HzfkC&#10;Mz9+BTELvkIO04jUrSuRvXcPWnr6UDdwEAcJzakbPxgQYWAcNL8NzE+mElry1coAjsgQHD6Gb/+M&#10;k1eu2oojWtxao8vZjHxe6fSwUSmBT9GKZOAFhBl7N16ilM0iSMVCKZhew/TOVCXNqU2RQSM1kbIo&#10;BWMqJlXxwAgUKYv8SmLgW4KUTKGUJZySrSYsK5EcvRR7tdTo1iX0LksC78JUQAOSq5y6yLtsocHf&#10;vHCCdRev42+wasbnWDn9c6rFJxj/3jM0+M9h4kcv4NH7/oQXH78P777wKOaMfxMzv3gDn7z+FIF5&#10;EO+9+LhN4dccMs0XU6yZPgZbNO2Fv6dmH0tNDBD6p5hV0637WL7FJnEyHfOeRaP5GnfJittoYy6Z&#10;LAWK6rqnPS8lBoUZcSjMSmQaRg8TKEyrFCY7G5l5uQSmgqa/FHVSmIYaHGY6df3mFfqXMzhw4jiO&#10;nnYqIz/jwAnDo7Ea+ZoueorDATBDVKjBA/tt3loqvUhaYhTSk6JZj0Zywg7sjd+B5DjFTiQxMrLc&#10;nLKEPTFIit+For276FvWIX7VIqybPpGp2HxEzZvOjGoSlk/ixWTbFjQT7AZ+1qaeXiQXlOGVr6fg&#10;+S8m48tFa2yFmqUxicgpr8IPPxKYNRPev7174VdIX0+Jnj8ei794C9FLprJRRFOmWlHfuw+nCcuJ&#10;698bEL8NClUkKAXIBYFiqiG1EBA/OxioHGEwfjv2HzvCvLLJAWKQsLGrl4tA+OknUgo1dAMoGDiU&#10;SXchANj4CYRPw3w4JfGgRKRekRHAYrOHNQCp4LY9M8TSMd0aLFj0vBE/cq9VWlbaFHhNltRjFqxH&#10;LBi5Vyrmu4y3EpaNGpAkLGtnfomV0z43ZVlIzzKexn4ClWXSRy/iu9EvGTBSE6nKIirPnC/fxsev&#10;P8l07BG8/9ITWDr5EyxjSiajr3tfNBt5M2HZyHRMaqLYuXKqdRlrgW0/L816w6gsBox8C1PKTCkm&#10;lTObsKTvXmfTYFw6Fo38tF2BwiTagKVg6aCPaaXCpFJhMnJzUVHlgam0RijTf+3GZQNkPxXm4MmT&#10;OEJojp45Y/scOEGXs6Vo5wlMOw4RmENHj2D/oYPYd5Ae5uAg4mM2Y8em1Yja6GL7prXYsHYFNq1f&#10;hY3rVmPrZl7AcjJw5OhBnDx1BFeuXcBQfwc2LZ2NRVO+xtSxn2DV9ElU8clMhRdg6+rlSExLN2/S&#10;1dONIydPIaOsEot2JGLu9jisS8rEavqX5buSkFFShu9/vIlRM5iSrZ74PhJXTMKOeV9izaSPUckr&#10;yK5lM9FUVYyhk2eYmp0xUASDh8Vvu3CeRbce67kuSqccJAInqKuMAOKOwVTN1w8cO0RgGqgQTi00&#10;FuMGIYfP9VLa5VIu12UsxfG+JOxNPCgRgETULQQJ4RAsPhUTJG5ai4y+GpFLxczsB8oi/xJOxehd&#10;NAWfsKhh6sYuP4JvvWIrpzllWTTRRu/Ns8wiLFSVZTT4c796F1+99yy+oW8RKFPGvITvxryIxx+8&#10;C68+/RA+ePkJLCIYukd/7Dtaa+sRfPjK0w6YSR8aLErJNCt5xwqtgzzVYgf/ru6bcVNv3Mr03rvI&#10;5CvkwTLlxfh/pWkaDIHJSdwWAiYrjt8LVaYwYw9KcvaiTaY/AKaFCpOalY30nByUV5ajuqoUNfQy&#10;9Q0uJXMKcxZDVJiDp07icADNsQhoTl0QLC46u9pw+MQxHD5+DPuPSGUOEph9yM1ORWZaErIykpny&#10;laC3tx2nTx/FVYIhOK5cPc/yIuOSlZevnKMPGkBFfiomjqNqfzEW0+fMwcx5C/HdnLn4bu4CpOXm&#10;oXdwgBeAbizdtB3ZlTVYsTuFkCRjPYHZkJiJVbGpSC0swfe3CMzcsa/dnv7xS1j85VuQl9nOK94m&#10;XvF2LpmG0uSdaGppwuGLV3D25q0ADudlQrAEAJ3jPgeL4HCAXPQlAfBlZFwasR0ZQ5Tyvp5W8y5a&#10;D8qm+GscpsqNw7gpMG4hCU11KSNYNlUlNHYSAEIAQkAwtN8mQQbb5l1YSj1CKZgHRnVTFAVBYWNy&#10;qRhhiY2ExRl9NTx5Fj/WIljsXhXCEhWM3PtesbUEZfWMcVg2leb+u9FMs94yWL5mTPrkJUwd8yqm&#10;fvqKTXd5kob/NZr7N5972KVf37yLL997wR5a+tGrT2PO1+/aIKW6kbU2snrDdqyYwnRM6yHPdKDw&#10;8+xaq3XFgmn73KduZOsRo2dROplJUFIFjRSGaZiAUWQn8LtM2+3SsYx4A6a5vQ3tA/1oFzDyMEzJ&#10;0rJzbfC7qqIEtUzJ6hurDZhrN65YGjZ07AT2Hz9p0Bw6TXBOa1LjGQulZ97baFbwEcJy7OQxHD1x&#10;FGcunqUPumHvc+0GYRAYjMsKQnGFoboD5rzNbjZwrtIbEaiGslz+DksQTVVKTdyD9PRU7E1Jwq49&#10;cdibneOAocKsio5Ffm0DlmzbhWU79mBtXCrWJ6RhdexeJOUW4qaAmfTu07c3UMq/fetZzBrzCrbS&#10;LO5Y+A120ozm7FiD5ppyHDh9DseuXGdq5qHxQUgIzHmqjYBReZ6lU5XhcScoIoG55NUlKPuH+tDR&#10;Uo0qmnlFteaGaRKlVlnxoWP5UpoEKk2c8zJK1QJ1KVCvF+GwrmJC4fzIRuv1MtOusCkszsBr4NG2&#10;VQb7/K3BCt31KK+ikKKEVCUw+DL3CTT38iq6scv3hm1f5qbha4qLVGXVjLFYQVXReMsiKvrk0a/g&#10;y3eewdf0LJNHv4zJn2gipZvuMvXTV21EX2ry7ouPYSENvm49/vqjl/DGs4/i49eexdLvPmE697Et&#10;97ptyUQDJYp/MzbwLQp5GAG9Z/1cA0ihbdcrRuipMBk0+UrHTF3oXeRfCuhb8mn2C9P3MBwwxdnJ&#10;VJVOtPcPoq2vH030MylUmJSsHJSWl1JhqC51ldatfJAp2VU2XnUp7zt63KA5cJJxiukZodFM4Ehf&#10;I2C6ezoMlpOnj+PkmZO49v11+ocfTKmU3pmaeEUxSFzdoKG6CCxBc/nKeZw/ewJ1JTm8eK3A7q0b&#10;bOpLenoykpOTsD1mF+LTM9Ej8Hu6CEoMiuqbsGTrTiyLJjB7qDIJqVi1OwlxWXkOmC0zPr09jV/+&#10;xhmfYfvccdi18Gtsnv4pwfkM8cumoKWmDB18wwPnaMgIhMy/BjNVPx8JS0SEIFFEQHGnlMyDMlJt&#10;Ltz6Ec0N5VQE5s97t1vXpnyHT5lyk7bYVVAj0BpYU7rku3qzbHyEJX94PUJOqZOlUGr0wQNPbVHu&#10;YOq63SfPK6y7ysqTuHTLhQPE1ieOgERzrJT7792m7mNn7r2x37V6VgCKJlBODmYaU1FmfWEDk4sn&#10;j8aCiR9hzlfvY/QbT2PsW09Z9/GEj1/ERMYUXrg03UXdx7No8J9+2AHzxrMPY0GgMBNHv8Z9j+JD&#10;KsxCvtdGZgdbF09wwCwXLHMspDBSO4Xub9E0HIGiEOj6X9I0dYf/aya/q8zYDWb21TOmbuSC1F3I&#10;Z2Qn0UPmJNlyQ+UFGWjuaCcsA2jt7afCdCE1JxcpvFoXl5WhpoY+hlHfUG3dymrop+hTBIyD5jiV&#10;htCccGpzOIDGAXMevX2dOHbqOE6dOWXAXKe6CJgb3181GEIp11WlX4LHqcllxtXrBObmNSu17+LF&#10;06gpykTC1rXYs22jKUxGAMzWnTuxKzkV3f28OBOYRZuZoRCYxZujQsCsi0vBagKzKz2bn+M6Tf/E&#10;d2/P//x1TOcPtZE58JaZn2ET8+Dk1VOh3rPa/Ey0tjai6+BhnKDKOKX5gaDcCkLguHqkovwWNHeM&#10;CO/iQ69taeDVSlP1mXbVKv0qVrjRfalLRTbTA6Zh6t3KpXLYIJtWfoyR8XZeQtPm1fPjZ93aeIMG&#10;6HhMoX2CQFdZQZElOAJIMuyGLtfFquMGiimKZhm7XrD4TQvpCfTkKi1AMYemXjONg7GV+d9iDVPc&#10;ZTLzkz7B3G8+wPRxb2HKZ2/gO8Yj9/6Z6nEXxr1NYKgumiP2HWGRqsxhijybIWCeffReA+btFx7F&#10;/ACYSWNeN2A+ef05mz6zZdG32DBvPHaumkZlm05YlArOIMRUGJl8hgdEaZipIv+PDD2Ln8riS4GS&#10;k6gL1HZn9AmLoCnKSkAZvUBZXooto1TX3BQCplkehsDszcxGXlERKirLaPhr0dBYh4OH97OhX8FJ&#10;wuCBUVrm0jMpzXBolJb19XXhGNXnzLlThOYkbvDKHgmM7r50QAgaB4xKV7/E865bKZiUslXlpxsw&#10;21fz4qYp+2l7kZKSiM3R0diZlGLAtHV3YeGmaJQ0NmPxxm1YEQCjEDA7kjNwg+CO+u69p24vpPTP&#10;+ORFREvSZ4/FlA9fxBzm0HH88aPmTUB1XgbfsBv7TpzGoQuXcZzQnL1JaH4gKGzYBowACaAZBk/Q&#10;+H/L8IdSsciw1/7EK1ma9dSkMdStrGcnOrOugcdo6ykz32LeJZgxrG5o+g7NFjblYV1Ko20BkC4I&#10;BIOpCUNXVplcK91+QacyjZDIp6QKFub5GrkXcH6qi0y9DLSe775z9Wz6hhluWr7NMJ5gU/FXaRBS&#10;qkKf4qGZTWV576XH8PgDf7Y5YRPpIb/58HmC8hqmEBY9Y1KDkXO+etsU5cUn7mM69rj1iC389n0s&#10;mzIaU8e+hbeeexxj3noBy6d9js1Mo7cv1ezj6aY0GqDUbcyx67W8K9MxdRvzfxAo8Uwd06L1mD6p&#10;ChWFkbEnbPK90VdZkE5vmJlgod9DClNVkosmehgBo6GHJgKTzJQsLjUd+cXFqKurITB1TMnqcYhe&#10;VA1dyjF45JiBEhmCRymaes+8yvT1d4eAOcnyxo8E5qcfbDxHKZlgETReWawMoPHAOPUhWIz6oiwq&#10;5zbEb2GmsTcBuZmpSCc0W6KiEZ2wF119vTYvbhlTsbKmViwlMCt3xGENvcv6+BSsiklAdHI6leuq&#10;esleuv3Jiw9hKY3jLl6lUjfMQuKq6Vj57QdYOfETJG9ehpStq9AueeVVQLOZj12+ampz/OoNnLsZ&#10;qMtvKIzCgzASmt80/cFrmmuKUFOSglrdt1/Gq1ppOhUmhYrjJllW5tK7ZO+xnjR1N1v3c2j+F+Fh&#10;aODNUjOmb0rhLO1gyqbu0yxrLC5vz+A+TQFRCCpF6k6mX1SYZCpQChvbXjYyNbzw+Moi7NboPdMw&#10;ARO9UsBMNWA0y3j9vG+xSr1gNPea5rJIwHz9PlOwp/HpG0/h4Xv/hFeffpCq8irTsNcwjcCop2zO&#10;l1oe6QMqyXv0LB/gZfWQvfI0/crTWE6/qVkAc77+CG+98DhTuhewevaXTP8mm7LI8AsWhW5jlhJK&#10;HQV5HNOy5O1UVLsIKA1bx/9Lo/kanNT35SDJittkEyxl9PWsF3UjF2Ul2oBlWV4qKksJDFOyFgLT&#10;RGDq2ztDwOQUFaO+XuMadair10j/EK6xgZ+7fCnkYXw5DJoTJ0xl5GW6eztxnOmYgFFqpiu7unQF&#10;jDf0YWgESRgaA+bWDVy6fMHgUidBXWEWchNjELthJbKSEpCdnoK01CRs2LYdW2PjbT6cxpJW7YhF&#10;eXMrlm3ehtWEZG0sz6HxX7UjHlviknCF6jZq3KuP3V4/5WN8xTx6E33MTkKzQlcxXgm3Mu/evmAy&#10;ts6bhNw9UWhpa0Uf/9nD5y9i4ORZnLx2k6DcGRIfv4IhIkLA/IaPqS3NRlk2zTyhsDKTZZaeDqyB&#10;Sg1Kapo+r4A2JqP5ZtE0qe5uxzzNfdKUDob8jx8A1XPXbSBUvUBB6byOy90NHqYm6i1KYUNLZsq2&#10;VyP3hCYpaiUSbHxlMRufwqVjSsV2rFK38QwbY9FkynXzNDeM6di0sVg0+VPMnzCaqvEB069n8NX7&#10;z2P8ey/Y5Mk3nnsIM8a9gelMi+eMf5vACJIPsYi+ZNkUmvlpY8zcf/LG85Z+SV028r3nf/sJ3n3p&#10;KXz61ktYO09jLl+Zwsjwq0t5D/1U4hamogQkmT4rkZCnUVGS+T+k7VpPUHRv/jb7f7Pj3dQXmfyS&#10;jDgz+gJGkZ8ai5LsvQZLEUP+paokjylZM5qZjnlgkgjM7pQ0ZBYWo7q2CtU1VaYwR48dtqv8xWtX&#10;Q4D41MzBEgbnAFVGPWY7ExKxKykZe9PSkEPFGtw/hDNnT+LCxbM4f/EcLl52cYmm3oPiAHJxk8Bc&#10;vHw+BEwtPUxxRhLT1SXISIxDRqpLybS00oYduw2Y5vZ2bE9IRlljK1Zvi0J0Ygpi07OQnFeIvTn5&#10;TDnzMDjUh1FxiyfcXj99DDK2zMX2eV9i54KvsZY/1NyxbyKJOfCWOd8gZsk0xK6ca2tO9R46jIET&#10;p9DP9Ozo5WumMHcCZWREguDBUKmULDIiz2usKkB9eZZFQ5mWjM3kP5+K6qIUeptkVObRx+TEE6I9&#10;hIbmlKAImLy9TCkIjJ4XLyh8GBwKNhJBYukI4Ui3WGdXXB8GjEGzmrDwCs1IilqBROb9CWyAcTL5&#10;jNgNC7HLFGYOti+fQe8ylSaf6RhhWTHjCyydOpYGfzRmjX8fn7/lYPn6gxeYgr1k0/PfpC/R9PzZ&#10;X7xJRXnfxlQEjAYyVxI2dTu/+9KTpiSfv/uSDXRqHGfxd5/R0zhg1tErbV86GTtXTjOTn5Wwk6lU&#10;PNVwJZJ3Mu2K3URA1lokR6222cZFWXtRyDI3kaDQs+Qn8zUpvAgRDg1OKtQrJnWRb1EqVpyTjBIq&#10;TEUAjGBp7O5FTWubLXskP5BRUGQ3ldUwLWtsrMexk0ett+rS9TAwkeH9TCRA5TU1yCspoWrlICaB&#10;5jxmNzbt2ImNjC1UhJ2JexGXlok0/q2csgoUVtbY1JWiKpaV1SioqEJBeQUKSktRXFaCxMQExMXu&#10;xua1q7AzOgoxO+ldYnZg1YaN2LFnD1rbW1BPRYzh++bxteuid9GzpGNPVh725hVhZ2oW1hKs0+dO&#10;Y9SKr9++vWHaJ9g0awxV5S2snfoJlkhhmBLM/fwtLP76Y6RvW4GYpdPoFxJQ09SIAf5j3cxH1XPm&#10;PYwH4zfNfwQIPkbCEorgWGt9SbDMUj6aqvKYlmWjpigN1UzJBEupVIeKU5zB1CFtpwGjsLSCaYYG&#10;2xSaqKfIiJV6bET6rg2EQuV6G6QbGU5dBIoa2Rp7+lQir9SJbICJ/C7it9IHMPZQZXZvXIiY9QsR&#10;vWYeti6fic1LpmM9VXk1LzRLp31BWD7FTMLyWaAsEz95mSnYa5g0+jU89ci9ePflJy0NW8DvewlT&#10;NoVAUbezbkneQPg+prJ8+eEb+PKDN7B5EdVj01KsmjMR40e/i/lTvsCmxVOYFi5ATXUp8jMS0dbZ&#10;jsqSfFQW5bCxp1lalR67hWY9k9vp5kHKaIQ1kTJv705b1bGIcNhcMSpKcWYi4dmDEkEiYFhq7KVU&#10;hr84m+9NYNgOGqUuXT2oJjBqwNG8QguYyqoKA6aBCnPi5LEAmCuE4liEooRVJhKYoaNHUVFWiPT4&#10;nUiLi6Yi7ETm3lhkpyYgLz0JBdnpKMrPQllxPioqS1FVXWkLlTfw87S0t9r/3t3fi959gxgY2oe+&#10;wcGgF6ybx9tRz/Oqa2vs89U11JsKNrc0obO7HX0DvXxNvy3qceDwARw8fBCHjx7G4WNHcOS4i1Fb&#10;5467PfPTV7Bp5hhsJjQ7Fo/H7M9ew6xPX8fM0W9g6bcfI3H9AsStmk3Tuw7N/AN9h4+isX8IRy5e&#10;xenrN3Hm+vdhOEYCw8bv63fqMYsE5XJEXVGnCZd1xfaMmM6mcltnub2hBK3c11xTgDqqTk0xr3j5&#10;lNIc5tlKIZJ3GDBuDtQWehOCwhAgqbs3EAhCEkNFYT2dAElN1JUq05sumGy/q6exnhKjPJ9XZoHD&#10;SIpejURepeO2LEfs5qXYuX4RYVmA7avmYcuKOdi0bBbWL5qGNfMmY/nMb7B46peY+dUHmPDJK5g8&#10;5nVM/ewNzKJHmfb523jhCXqTV59mmvUpfc4XiFq9ABsJW8IOfs6EXcjN2Iuy0kIsmT8bTWyY27Zs&#10;RC2v7PUtzcjMycGBM+dRysa7ZcVsm4bS1dfHRkD/UF/Nxp6G+qpSFGQkEBzl8DtRW1GASjb4wjQN&#10;PqrHiyadqiKAcvfGMP1iikswTIEy4q1enJXAc5McMLn0L3x9SV4GahobCUsvqts6Ud7YjN3Jadi8&#10;cxemT5uM0opyS8vqG+to2k/gKg247rCMBETTZASNi+EKM3jkMPoPHkRH/yA6BgbRTq/koh9t/B/b&#10;envQ1tNjU3JadKt0azMbfgPq66ptDKiqophA5aIkPxOF2anISU1EVvIeZO0NQvWUeINQkZuWhPzM&#10;ZBTmpKGkIBulRXmElv5ZsxUIo95bd5bqprlRX731xO2oeWPx5ZuPY9fSr7B0wjv48q0nEcX0bNPM&#10;sUzTvmU5nn7mWzTyDcr5Zg1d3WgfOoh9p87i8EX1ml0bDokPweKD28NA8WUEKCoj48pPvzBUBnU9&#10;ZEmr+gelBY/Z+bduEcgfcOHmTZy7fg1nrlzBaRrNUxcv4NjZMziqZXJOHMUBTeg7rAl9A+jt70ZX&#10;dxva2xt5IahBfW2ZLeUjU1vOvLcoLxkFmfxSk3cjM4lXvPjtSN2zFcm7N2Pvrk2I37EesVvXYPeW&#10;1dixfjm2r1mMLSsXYtPyeVg9fwqmjf8Qn737Msa9/ypmfvkels0Yj9VzJ2D3tnUoKszFLqYJaRkE&#10;ninI0AmmJidPoWvfPhw8fdbGNvaxAR04dRqL5003OGJj6S2Ki9DS3W3pw3F+95VsHNHrl6KpqRZl&#10;VJRaXp1b+L/IZxRlURGKqMplebyQaB5YPGGJIxh7zItU0AxnJ1CVuU9wuEHJREvF5F2KMgmNqUyS&#10;RVl+Gsr4uhKqVmV9HWo7elBc14iYuHhs2rCa//Mke3hrOYERuLrynz57CpfpJzR93/WSuTEYS8Ui&#10;/IsDxh1TXefuO3YMPfsPoovRfcCFti0OHArt6xzaj66hAywPWKkVMrtZKlTvHBxy5b6hUL2LZefg&#10;Ppb7WBJMAtlhU30YUiTdHMfvWTOxNdFU6tXc1oJRm2eMub306zeZgr2DiUwZZn76Mt57lkb009eo&#10;NG8gatEkbJ79FdbP+AqFJDN11zZbrrOORk89Zl2HjlNhaP7vBMsISDwopiBBqcbuyp9c/KTSA/Pr&#10;uPqzr0dA8z+E/tadznfv9+v9d4prvyj+EqpHHrtin/lH/h3+39//gIvff4+TFy+isb0Nk8Z9jBVL&#10;FqBtYB+BOI02/igDbBD1HZ3ILixCSWUZYTnFRsAfkbAM8VgLf6BebQ/wx+vtwqJZk62RxERtQQPT&#10;h6bWFkTt3IFDp89Y6rV5xVzUlheimkpRX8G8nulUOVMuqUFjXYWpSRG9SQ1hKqS3UY9XIdMupWSC&#10;o4gqJFCKtT94qKvGXfQQIe9fSuRfclknLKVUmKzsDGzbEY2Vi2dj3qRPEb1hOfKzUk3xKnlhFSyK&#10;s+fP4PyF03YvvwfGQxICJwAmMgwYpXAnjqOHatNz8FAQhyPqgsaBE7mt810Zhspv++jl9p1C37Mv&#10;FYLOlW57VPTCL25/8/YTWD35A0vFXnv8Hiyb8B4S1zIXn/E5Fox/F1ELJ1FpJmDh16NpnHdSCrtQ&#10;pR+a/2z34WMhMEKARIASUhKGgyJQhAhI1HD9MVcPAxIZHpbIxhoZekzc1V815p+tEV/9HwDTeRc1&#10;rnST53Jbn1flBarWWV4QTl29hlNXrlpdaWfka+8Upy5dQTMb/pTxn2H1skX2I2mQr5tfen17h13J&#10;klNT7KYr9dD0Epbu3m50dnWgu68bNfQB7e1NtjD3lPGjeawH33z8Or1YlKVQmzasQWdLHT3HHirb&#10;QpTTjCu9KmfaVEFY1MjLWC/O3EvVyadiZhGuXF7wNN4SbZ6liKlXoWYfE4w8mX7zLy4VEyxKwwSX&#10;YClliidlKeV7q9y8ehGWMuXMSKISEaCywhyUlxagrKSA/qDaIhIY3VXpIIjsITtpqZlXFb9f5QDT&#10;fg+YoNG2NfRDh0MRavyHwiC4OByCxJ0XPtfBFbyHSp7TpzI4p5dh2wFAPjxIo75+98nbE997ChM/&#10;eAHvP/cgPn/tCayc9D52L5uMdVPHYPWU0dg6dzwmffgyvmF6ITNYxitWVnwM3/ggjjEtkMIYELcC&#10;5RgRkXB4MH4LCh93aoSR4a/4135WaN9fMLivB9//8hN+/NvP+OmXH1BbU05D14j2rlaavx707+tD&#10;T1+XpWKaadvd04kTxw9g86olWLdiKVKS4nH8sqC4YXH66lUcPXsOh8+cw/HzF+3HPHLmLE5evkKw&#10;vjd49P/5z6t9A/yBD5xiCnj2LBqZW8/4ZiwWzPzOBn4bWptsSok8SB19Rkz0VsTt3EpI2lGrpU6r&#10;6dfaGlHDht1MZdBjuxuYIqbR9HZ3teGbT95AIQHRUqxLZk1BeWoMsum1NiyZgaw9mkgag7LsZFQV&#10;ZdCXbbX0q1LdwMVZyCMMgkNgFGqafspOAhZDv6fbJ7TtPIzgESzDgDFlESipVi8jIOaBCEhlZYkZ&#10;8HIqnQFDz6V0TB7GAXMaFy6cwTkC4yEQEINUD32fPnyK5sHReQ6Y8DlqzGE1iYRgOAx+vwsPjNvv&#10;znXbI1VHIfj0dwwShv972qftUTM+ff72K4/dhQ9ffBjvPfcQ3n32YcwY8wqmfPwi5o17HWsIzOzP&#10;38KkD17Ekq8/RPzahVg9bbz9OEoPTrKBCRqlI4qLjOFwBMrDq7dC2yPhCMf/lCYRDgMlDMuN7y/j&#10;6GADOsoS0JQTjUMtBbhwsB3nD3YiY8dGbFm2EOsXz0HcptXYvXYJ8pKicLC/CT/cOIsbV0/ixEA9&#10;cqPWYcGkCfh27DhsWLkElUxdinIzUJCTjnRClJqwBymJe5CdmYZGGtmysmLUsdx3YIi+iFfAg4MY&#10;6G/HocODNo/pl7/9xR4ipEUiZn77BVOqKdaoWtqarGwiSJU0lTu3b8KODcvMYzTVlFgaVcd6LT2U&#10;jHkN/UdDeR4SY7YRoEpMGPMG0ndvQt7eHZj97adI1dhK9EpE8TcpUmNP243Uneutezg/OcYav3q8&#10;LLViQ7euYnUZCzRNrCQ8ei/B4hSG7yFAgnGXkpwUCw1WSlXMw+RTTQrSUUFTXV6ab+ZYoFRVlhos&#10;lSzVA+V6oWpxVrCcP2WLXYRgCWDwcCg8NIrIc/x5IWhCyuIavVMXvy+8f/j2yGMjz/nnQoCN+vLt&#10;x2+Pe/1xfPfxC0jbMgcT3n+BoLyNlZM/Ykr2Kca/9QzV5yWs0+zabz7A5llfIZumNy9uqz274/i5&#10;C2ZOz9NsX2Dufu7G9yFQlJqpPK+cXh0DTI08GHcGYnh4kEKARAZhUZp16coFHO+tw0nGmf1tOHek&#10;F1fPHMQPNy/gyoXDuH6Zn+1EP8Gow6HmbBxtLcCN04P48dIxXDreh5vnDiFv50bk7tyErYvmYN38&#10;WYhavRRbVyzC+oVzGfMI3SJsX7kM26hCGxbNw441K/Hjz7cMCj2/8W///d/4y3/+Fb/8/Rf88p9/&#10;wy2q3EU2kPrmRsyc+CXmT5toPVe56XupGpXIT0+k5yjA2kWzEbVqIerL800JqqkMpTLXVIlyeQY2&#10;3mI24h1Mf+oKMzD583eRze9djXz6Vx8jZesim7oTtWYB0plq5VMtcjUVn7BofCWDv1MhfYrGVtTr&#10;pddlUomkKG7chaAYMJovJpPvesRCRj+LYd5FykJFETD8HKWEpqQgC+XF9Cu8uFRRZTSlv5JRpXv6&#10;qS7qsq2tr8O5CxpsPINL1y7/ChIffr9SM02T8dB4SCLrOjay0XdHNGhTCEIVViK3P6QmB5yyhLbt&#10;uEvfXMnX6VhQD+0zX0QPE7vkq9srJ72LReNft67lr995FquoKgvGv4U59DSzx76BZd++jzlj38KK&#10;iR9j1aQxSN+6DIVxm9DRUI0h67M+ZHfQnaLauHTlB5y8dNnWFbMr8KEDOHD0MPP6y85P/AqMX4ap&#10;j0ot/qw78fz5gkTP7r9uoNBv3LyBGz/9yIb7PW5eP4urbPinD7TgaFc5TvVX4+LBFty6cAg/XTmB&#10;HwiO4vtz+3HzDOP8YVw9fxDfXzxmwOTyqpyzYxMWTPwGy2ZOwzpCsWLOTCyfMwsblxAcbq+ZP9uO&#10;Je3Ziay0JPxIKDRN49Tpoxjo0+Oxa3HsWLdNNlTjuHL9kinJ7EnjsWD6JBQX5qBEDY2pTQX9hHqs&#10;1i6cgehV8+3JwzVMm9Rwy7LiDZa8JK2Ok4DS9FismTvB5rFNH/+RDTwmR6/G1C8/xIa5X/H1s/kZ&#10;Z9p4Ux6ByY7b5uAhELn0KoUEroiqkqnjhEP7PTBKxwwU+RnC4nrJklAYpGPqRhYoMvoqyzWOo7WL&#10;bSmjXIuq8iJUExj11lVrJf3KclTVKB2rIzQNuKg1yOhhLt+4aimZhyQyRqqIVxoPiw/fYRAJlPNA&#10;DjbVj7Ad6ga1QydP4SC3FYe4ffjUSWujmklg6wqcO4fTF87jGOtanOPo6VM4YvfnnMaJszzn3Bme&#10;c9bqCp2v9jgqesHnt19+9M/YMP0jTP/0Zcz67FWsJzizPn0JW+d8jvnj3sAGmv85Y9/E2u9GYxWh&#10;iV8xFYmrZ6Iudy9aa0qxr7sVLUwljh07jGOnTuD4aX7gg/sw2NWA/UxV+jvqsW+wC4cPDdl9Dro3&#10;4hzzfz0w6cy16zjBD6I78k5dvIizV65QuXpQX5+L/v5WDB46iGsE5Co9zyWq2NmrmirOf+TUUVym&#10;klw7tQ8/Xj6JW5eOW+P/njD8cPEIfrxyEj8z7VLqdeXKWRw80If9+/vtbr5Dxw6htLIS544OGjx5&#10;O9ZTZTZj44I52LErFnv2xGHhnDlYu2Ytli1aTJOdj6zkeKyaO9P64zNT47Gvv80ay9DB/Th45JCp&#10;yq1fbuHMhRP463/93UJdkXOmfIu5UyewEWqkXD1OadYgK5jWrF00C5sXTUUpjXYxwShWurSX3kJT&#10;6dnQpQ45cZttxsCG2eMx66uPCM4q+pXNmDz2fRvVn/rl+1g1b7Ipj8aXcuJ1g1wMjX2UTXnJSdiO&#10;wnQNUGraUJB6ya9YqRF9N+biesji7bP5bmQNXHpYNNCpLuqywmyUUl0UGu+oKi82lalgvbKqFOUV&#10;payXobau1lTm0tVL9siKKwRmpMJ4ILRfnsbv81AIAtV13O+PDJ2j6TT+7k2BoEme4ZvRzrtbnxnh&#10;Jzi7NdD0tACt7awVa+Sv/KKCbtlaLfmkUouju2VsfTAle+L2B88/YFMzxrzyOD544SEs/uZtTPvk&#10;RSzWwgpMzWIWTbAZzGsnfYR5n1Nxvnkf66d9hj0rBE0K2suyUJ0chcH2Bhzax6vsQAeODnVjf1c9&#10;DvQ0YqCjGvsHWnFgsB2H2XCPHTuIs/zwGtQ6e/GczRM6feYETrM8RhO+r6ceHfU52N9ThX1dFTh1&#10;iup0+jhOnz6Ck8f348Sx/Th6oBs3r55hnMWls4dwoLcR50/tp2rwKtZVazn3R2+/ie6+XjR1dKKi&#10;oclmpGol+Iy8XHR2t7nUjeeXMY3J2bEBa+ZMx0T6mDnfTcH0CRMwY8JELJgxA4tmTMXGZYuxeOpk&#10;pKaloqOzhY2AVxyq4JETx3CKV6NbvzD9ZL7+wy83bC1hPUSoraOFsHxraVkxQclMooLQD6gbt4Tp&#10;zqLvvsBaprhSlWJe9XPYwEsz9lhqlUOlKBQ8iduw4NtPMPfL9zB/4qfYu32FTXn58uO3bPX+b0a/&#10;gfgtS830SzEEjEBROC/jFCVLq1byWC7fU1NiZPjzCaSAUdeyygIpjfWK7eXnJCgszeQTljKqS3lh&#10;FlUlx6DR81KUglUQmHICI/9SzgtIGUPT++Vh6hvrcYVqa8BcCyuMGnskHKqPjMhzfOnDg6TQpE0p&#10;Q+RNaCfOCRh3b4277VnAEAxbZMMv56QF0fWAWgdLeNlaB5TCQaPzfHkZox7687/envzx80zFnsb8&#10;r9/DrLGvY/XUMfjkpYeZkr1uyy+pXE1Y5nz+OpZ/8x5WTfgIayaNxrZ5E5ATtRLpGxdiy8wv0FKc&#10;gp7aQuxrrcQhwrKvtQz9TSUEialbXyMODXXg4GAnBnuacGh/D44e7MFpKsXhA704NNhmjf5gbwMG&#10;2krRWp6C7vosdFbrEXpxhGQfX9uM/X0NGOqpRm9jDm5cOYX+tnKbDXv1yjlcv3YWP149jcE+Kl5r&#10;A9JjN/P9D+HMqYO4cv4ojvVU4jrTtFtXjuOn66cZZ6hIh1DOxlkQswnbF8/FoimTsXreLKycNQMr&#10;mIItIyzLZkzDCm3Pms60bDpWU2lu3LjAtO4Yrp49hhuXTuGvf/0JN6lkh3mh0INGO1rq0NBUh1mT&#10;v8GMiV+hIEspThqyEplqaWyDDXPBpLEY/8GrpgxFbMAFiduRzYafF6+gOlBJsnatw6JJn2L19LEE&#10;5jMkbF1hU3oydm9AzKpZdtuB3R2pKUCxmienxdC3UUl2WAqWReURKFIVhQFDMFRqcNIrjPb5lExR&#10;yuzBgCHgGuQsK8ikwuQ4NSEkMvmqa1RcvWXlMv8aYRdA5TxWXUlgGgyYC/QwUpiRKVkkBD78MVOd&#10;QFl8evZbId+jOzf97c4Cx9IuQiNYfJwVPNynUgAIDv80NAdOJEweKPfQJ6dAlzBq3tgXbr/2xF00&#10;+J/gWxp+PVRUz3FfN/1TzKPqbJ39GZZ/+w5mfvISNCNAN5qto8eZT08TvWACcqNXGkBp62ajZPca&#10;NGTGoLsiA/vbKtFbnY3GvDh01+VTEbqoPGzsvfXobirEUFcV1acOQ50VFgcJwdF9BKmvFgOtxehp&#10;yENXLY1wbjRq8nagqzkXA+0ljCJTnv6WAty8doaA1eDUiYM4dmQfLl04iZ+47/LJflylsf/5xjmm&#10;Zqfw883zBsnPN88SEp5z5RjPO2Vxi6lbtXL/rTTPS+ZSRSZi+awpWDlnGsGYYbF02mQsm/4d1tLH&#10;rJw9A1ErluBMXwtONpfjQHUeesqycaGzDle5b+/2jcyXmTczZ65go5lNAGdM/tbSmoI0pjtUFo2u&#10;J25fSw/yNb7+8BU2+tVUkijkymdQ7TJidMennkimW6Q34bO3n8fUz97EBy8/aXPbErYsQ+bujUjj&#10;6/T4CZvqo/EVvm9O/HZLw+RZNE1fCuNVRpG2m/vUxRyoiodF6uJ8i5s3FqkumoOm8RepSyUVRD1h&#10;Nv2EqWopjb9gcQpDxVFKRh9TUaXR/nr6vCs2l+wqgek/dCQEwm+BEwlL5Lkjz4msW2eBvEoENAqp&#10;jdZDsycHEIyzhMaWdDJILlh4gNy2S8sEiAfIPy7dx6hxbz18+6t3Hse0MS9i24IvMPnDZ7Bz6df4&#10;7uOXMPWjl6gqr2HG6Bcx4d2nsGPeF5g1+hXMpuLMGvMadi2ZjIVfMFUY+zZ2M22rSNrE2ILWwgTs&#10;b61Ab00ueusLqRZpONRfh4N9VYSjDPu7qThMtfbToO/roAK1FmAfQRjqLCUoWegnHPu7yjDYVoTO&#10;2ky0VabyeAEOdjNF4+sHWwvtNUrJeloq0Hn4JPqZA58/L2BO42cqh1eQn6+fJTisXzuBn64ewc9X&#10;D+PWxUGCdJhxhN7nMM71FyFu9QKsnDYRcWvmYdeK2Vg/dzrWzJ6GJQRo2fTJWMX6lqULsW3FIiyd&#10;PsV82unzNJgnmCryB7jCtPHmxVO4ces6fvj5R6acl5mW1GLGlImYOmE8Ux1NPUlAkUx22m7EblyK&#10;mWPfwzcfvYrELcuRp/tRGGk71hokuVQK1bMIxivPPob3X30KcXyNQMncpXUIthC0tUjbuc66yqUu&#10;uVq3K4bH4qOQTwWRj5GqZBtA6l1zqiJAPCjmX+Rb1CNnyqJBSkUKt5PptTKsu7uCCmNmn2pSXVWG&#10;irICqksuSgqZohGiUqpNScn/l7v/fq/juLZFUf/+zrZlK0u2opVlK1mycs4SJUoUc85RzDnnnHPO&#10;AJiRiRxIgASRwZwU7O197nmf/onx5pjVs7u6sUBSPvvc7973w/iqatas6sbCmmPUrA5LAmePBI0E&#10;zF5Zlh04ckQfujp/oUUfM2bA2LUYPxjiAVGDkhMnUVRShOLyEpRWlKGkotS9aklyxYrqKlScOoVy&#10;vk2Gr2GqcRc37SG06jrmM416O5RbnknCzqChynCJJgHC4FGo6jjlIaggVB23dHNLNRdMVCBX/ubd&#10;vzzwy/ie72Fkp7cxsccH6Pjus2j3+tN6XabrBy9gSPs30f6NZ/B9B1GZT1/GhB4fo7sEUoe3n8MX&#10;rzyFST2/xPxhnTCZOc2IbpI8j5acZhWKj2xD7s5lKDq8HXn716Ikc4cGRzW3dyVwKhkQmVslELaL&#10;SuwTVdmmQVCeu1kCZZ2MXyUKtFuXXqVZW1BduFSWeUtRli3Blc0g24FroiYFR3ZgwpAumC9f9NKc&#10;NPxwXpZbohw/XqwV1ODHsyfw0/lq/HiuAj+2FOKnc0WCUrGVi60EPzTn4VL1XhxdOwlpS8egLn8j&#10;lo/vLyorKiOBMmVwf4zt0wMTh/TDeFmKjRPFmSlB0yS5V/N5+dAlaBrPNuKsLC0v1FbpE4BX+bDT&#10;D1f0EV0GTJcOX2PDCkni5YvJXamNogIrZk/AxP4d0fnTtyQoZCmlijIR20XtNnDJNY+PSfMdBVPc&#10;Q1980Et8Nkpg8GWBfFpynQTOBll2UlFWzhovAedyGC7FmM+snc93qbkLk5azuGWYLL/WSsBIsOht&#10;MRIsGiSyVGSOxWDhjpgGCksJmn2St3BJxnsJebFyN29ulPYeUZjdoi57RGV2C5zC7JHl2T5kHD6s&#10;AcPnWPiYMQOGweFfwGwdMGf05eDpGxbgwOaFsrpYhAPbliBj6xJX8qdO+Nj61qWKtM2LkC4+aeLr&#10;Sof9mxY4bJyPNMH+9VJumId9sgLaz3LDXOxbNwf7BfvWzcbetT5mYc+aOdgrfbvXSF3bM6Wcjd8s&#10;HPnVL2O6viXLr5fxnajIm395GO+/+BgmypJsxHfvYmb/L0VNXsaAL17FmK4fitr8Hd+98zxGdf5A&#10;n9Kc0b+9Png2rc+XmD3wG6yfPgxZO5fIcmwdMrfOR+7u5cjcsRQlXIbl7JbA2YqKvF0SGFLm7kD2&#10;3oWiKBsFkq+kLUPWnrmiSstQcHCJBNo85O6bI7mQlBkD5EvyrvQtloDZicKDa3BNFObwjiVo/9mL&#10;8ofNFQU7ih/Pn8J1CY7rLWWiIBIsFyolMIrxQ0sBrjVm4Vr9MQmSQlyry8TV+kxtX6reg8s1abh8&#10;eh8aj69B1qbJGNe7ExaM7odRPTqp2ozt3U3KPhgp5cqpY/V9wfwpuh//cQ0XL53Dj9I+21CFmhNF&#10;KC/ORFHeYd0x6idLuU7ffoWt62QptoJf3IX6JV48bRSGdPwcnT55C8unfi+J/gysl6XYWllyUVUY&#10;QGukzgAh2LeRL6hgn6jPeulfK7aVs/ggmCzDJAg3y5KMyT6vv/BNL7Ycc7tjojRy3G0SJAQDxd8R&#10;27mRt++7LWQuwzRIqC4BuEO2V4JmryzL0tL2aaAwYHiFnzkNl2S8iMnfh+Et9/sy0pEmCnv5+iW9&#10;cHn1x2uxIEmlMhY4hYV5OLh9GQ5uWyrlcgmQpRosDBSDC5gl+vPu6RIsDBgXKPw1Of5A1jyBBAVf&#10;Rr9mdohdq2ZiN9+zvWoGdvJR9xXTBdOwfcVUIaup2CarpB1Sbl82BduWypJ4EYmJP1kyAgsmDcRv&#10;5g5rJ0uyZ9H5w79iyDevYfA3r6P7Jy9gar9PMLrLexj81avo8v5z6PnxSxjw5d/R89NX8PUbz4oa&#10;fYwpfb7AjAHtMb3vV5jS6wuM7/oxdi2agN2LxiBvr3z5t87Fkc1zkblF2GLddOSnrZWl1j7JaVYj&#10;P51BsVqwShL7ZWo7fkAS/QMrJHBmyvhxEmjDUXxU/qBVnyMrfZwk308IIwxC0cEFyNoxSZL+GsmN&#10;clBVXy9/3DQ01pSIqpzGpZrDOFe5FdebckVViiRAJFjqswVZuFJ3VAIlBxdO7MP15iJcqT0qAbMf&#10;lyRYLlfvlqDZLWN34kzOSpTtm4X0lRNw4vAKFOyYKzlHD0wZ1BcLxw5H3rE05Gcd0J+sLiw6ju2L&#10;hQ3nT5fEfYFKOX8ENS19H3r36IqvvvhEn1PhkmzTcvkCy5d3yfQxGNv3O3T85E1REL6Ag8Hgllqs&#10;r5O8hDkNE38GBm+B4VJt05JpmrOsms0Hwxg4tM3UIFknbQYI1YUqY0rDrWTujHHpxSBxN19GAWM5&#10;y04Bd8d4R7LujDFwqDASGLu5nawBsxkZGWma6HM5lrZvB47nZaKivAClRdkoyD3schgJmPSDB3H5&#10;2iW9DnPtJwaM3R8Wz1VaBUxRvgaBBoIEgCnFvo0LBBII6+c6UAGE9XeJCuxc6b747jdF5bNaxM+P&#10;r8iSz2kB39HAt5KOdG8M0l9W4NOofI+ce+UUXz/F97bxQbwpgztiaNdP8dXHr2Jo7/aYP3GQfNbj&#10;5Hs4Hb95+qG7fukpDN3z0xfw5RtPovMHf8HQDq9JsLwjavIShn/7Oj7/++Oax3zz9l8kX3kNXT54&#10;HuO7f4Rh376NWYO/w8LhnTGu26e67bxmQm8c2zQLRwSHN8yQZdkS7FkyBofWThebqMfhzRIUa2Q5&#10;tknUYg2KjmxA+sYZsnTbgENbZgimIH//CBzd3l4CrJ/IcjuMH/oYVs7/HFvXdpKk911k7eop6jMQ&#10;NWXbUF26T9aldbh8tgqXzp3E+ardcsweyNnQAdcbqChZojCF+FGWXlSTqw3ZuFwr6tJUIAFTKDlM&#10;uQRLGhoLVoo9XQJmL67XHcSVM/twreEQCrZPw8mDi1CTvRJ75e+Y2LcHFo0fgdqGen0F0PnLl1B5&#10;+jROFB/HtfMNOHfxLP75v/6FC5Ls8op3d0n4P//kQ2xewy/pcmwRhdmyYh5WzZuMGd/3Rtcv3pWA&#10;ECYTlVg7l685EkUJAoVBwwDazG1iXY65oOIybMOi6brk4q0wGxa6i5a8um9Bsp42qe9YK4m9BIsl&#10;+HqHchA0GiQaMLwFhnc0y7KMQRKAwbN3u6iLBAkfHSD27d6qCkPwVb65WWk4lL5ZlnW8F2269G9w&#10;S7J0CZhDB/RWIS7JGDAlVS7pZ1DoTZWSrFvg+AFTUJCLvWtmYI/Mx3LfWlkOSX31zMFYO3sIVs8a&#10;hNUzBmLldGIQVkwLSmlbXTFjMFbN5IvW+QO3LAUzhipWGcTGH79dPWu4qDt/5mOkltMlcBZJIK3k&#10;4+mzR2HFrO+FqEZzl+yVX95+/mF88doTsgz7BF0/eg69Pn0ek3t9iPHd3pVk/1n0/+Jl9PrkJXz5&#10;6lP4StRlaPs30PV9WZZ1ek/KlzDkq7fQ//PXMGfQN/qO5vSVE5GzaxEOrZ+Bg6Is6Ssm4rCURzbN&#10;xoGNMyVI1iMvYzkKRFFy9y2WL/9SFBxajczdc2WZtkKC5WsUH+6Gw9va4djursjc01kS/x7Yu6k9&#10;Ni56HQe3fiX2ThJMPSToJuHMicOozl6C5sp1OF8ta+2Vb+L4zo64WndI1OSoqIgsDQRXzhwU9TmA&#10;+uOrcUUC6VpDpgRLhizH0nFWFElVpmaf+NO2T9sce+7ELsE+VB1ZgsVjBmDhuGGorTuN5nP8vfmz&#10;yMrJRnPtSVyoly9DZan7qewLDcgX5u3Voxu++OxjbN+4VpZCvAtYkms+Piw5zLDu7fH2y89JwFAl&#10;ZggkMZfEnwrDZZgFCwOH+c2WJVOlLf3MYzS4gmsrEihM8LmFvEHUhs++8Ar/NgaHJPYMko2ibLYb&#10;xmCxBF/Lje6KfnhVX2C5yx69BUaWXryyzxssgyUYXzrOuxqKCnOQeUQCaOcK7N8py+/DaUoU+w9k&#10;SMAcdLtkQiIMGN4FzODQbeLgWgrrDBQDbcWlhZJzzBDMVKRvnC0rC/kcZg/FU4/9EY89eh8ee+Q+&#10;/Pnh+/Hog/fikQfvV/yZeEj6HxY88kc88egDggfx5KMPCR7EM48/jKcfewjPPvEwnn3yUfzliUdl&#10;vof0VVmbFo4VVRrnsJgYL5+/U6cNplASSL956fH7fvn67adFPZ7Gt28/g24fvYD3nn8I37z1DD7+&#10;22OqLD0lh3nvhUd1E2CoqErfz1+RnOUTSfg/xlT+FkmvzzBzwNeSw7TD+il9sGP+cKTJUiZr+wIc&#10;2zYf66f2w1Zhhb1LRmPb4jGYM6onSo5txfGMNSjIWIXiQ2tRJGVdUToayzbh6LaPJVH7SNaZb8pS&#10;63lZnn0mfl9j+ay/iSS/hcM75Xijn8bH79yP3p2eQHnWdDRXrUHm9s+xc9lzOLL1E8wa8ShK9g6W&#10;L/wRnC3dIgGQgfMV2yRwjqC5eK1gDVrKN0vwLEdd3mJpr8bZ8o0SYIclsPbLkm2rlOlScswhXDx1&#10;QJRmCYr3CxHsWIXrP/IC5X/h5//8WV9U95//+gmXWs6gtroYlWU5KCo4jKxjkvT36oFPPpEl2YbV&#10;eqWft8TwvrBdEjRLpnyvV+ipLtzZ4tbwdl4/kaDh9RgGjm43L5W2LMm4AbBRwByG43ixkkGyXtSG&#10;qsLdty3L58iSTxL7lQskiERhRFX0njQuvwTMXxgkDBwNDqqKlHYbjC7JVGGYt4haiKrwvjFerOSz&#10;/Ht5ZzIT/N079IXhfKt+Ae/0OLwPRzJ2IC8vS3OY/bJsY8DwLS68Tsa3RhafrNKE3ylMtCXsB44L&#10;mCKkrZ8tib8k5Ro0DB4hlAUj8ewzD+BpwbPPPohH/nwf7rn3Ttx15+24+67bcc/dxJ249547cZ+A&#10;5b3Svv+euxT3sbz3Lvzxvrvx0AP34+EH/4g/3X8vFk4ajC2Sq2xdMklywu+xfCbfYzdSN1eW8ZVa&#10;092P966V5dxvnnnwjl9efOw+vP38I7jz97/DK0/+CR9IcPDC5TdvPq1X/N/+6yPo+N5fJaCeRbcP&#10;XkSnd/6Khd9/rc/QDP/2HXR593nM4M/C9f4Ui4Z/iy0zB2L/ignYPHswDsofyoDZK4GSv2URzuQL&#10;09eU4eeztfiHsPA/LtS78nw9fmo+LUoxWpTmUyyd9QIWT31cIvtJWa++KF+w5zB+xP1Yu/gZDOn7&#10;AMYMfQodv/ozun7zCDp/87As83ohb88H8kc+hs/f/z2G9rgXedsHSaKfjXMVO2TJtQoNktCfrdiJ&#10;C1V7JEdZjIuiLlckz7l4eo8E1j7pX4aL1XtFWfbj/IntGjwXT+3DBbHV5q9H/tbJKNo9G6W5GTiW&#10;sRO5xw6gsrJQ1+87Fs1EFll8yVzNYc5fvoy8nKPo27snPv30U+zYtBYZwtKZ+7ZJwK/Hvg2S0G5d&#10;hYzNy3R3a8+6xRo0esVfAoIXLncw9xDoTpjYtvIOY77dRZSHyzGCyy67KLlr3SLdQtY7lZnYr3bL&#10;MN7QyaDZwtttJGhczrJSg0Nv09d73Fyg8Jn9fTs3YL8k+ZboM1icwkjAUGV4oXLfLlSfqUElf45C&#10;vuDc2eKTnszn+AxP1alKUdpGJZbLfHuLLM14y7ztlFlwMGAYLAYNmLJiDZi0dbOknOUCRhRms+TG&#10;Pb95A8N7f4JxA7/C9O+7Y+H4wZjQpxOGdWqHXl9+gB6fv4eOH72J/l9/jKX9umJxn85Y0rcLlg7o&#10;hiX9u2LpwO6Y/M0X+I/f/gd+97vf4be//a3kKIMl95TPc85YvP33v+L1vz2NV154HH97/jG88JdH&#10;8fijf5TAuwPTRvbGbxYO+/KX/l/+Dc/9+V58+vKf0UPUZGj7V9D9o79iSr/P8Z0Ex5evCZu//AT6&#10;f/kqZvb7Et0keAZ88XeM6PCWBNUzGPzVmxj13TtYLcuxlRM6S9I/ArsXj0T29vmiNiOxedZQHFw9&#10;BaeP7MLWmWNxZPNy/FMC5ufzdfj5x6v4x9kaXLtyTpZTGaIWfSQ4XhF2eUMUqIMs2b7E9LGPYNTg&#10;OzCs313o/O0deP+du/HoI7/HU0/cjgf+dDtee/U+LJ/9EmaNeggZm17HnImPoP1Hd2DqwJdx+cwh&#10;1OevlEDYh+JdY+XLL0HSkINTR+fgct1hXGvKkvOaKQGyDU3F69FcsgFNJRs1aC6fOSABs19UaCWK&#10;dk3BViGAfUIE+Qc2oFaWYHwr4zlh0AZJak8UZ+Oq/E18MTZvjfnP/+9/obwoF/379sLHH30oS5xN&#10;OLJ/O/ZsWI6juzfiyA5hdfmSH9yyAge3yZdXco1NohY7V83FrlWz5R8oRLNAklcJAO5+EVuXM7ln&#10;jkNFmqHqwqUYk33ehayBsobXeZjgL9G8ZfPyeRo03ELeu1VUTpdizFnkmFvlHIKdMarLXl5rkaXY&#10;fgaMBo67yZJJ//7d27F/zza9uk+F2SlKc4o3156uRvmJchRJoPCHiYrLSlRVrkiyf+2Hy/jpHz+4&#10;1x1JwPAuYLt4GQWNCxIXMK4sLS9DuuS76ZLgp28SbJS6qM22pRMxVQh55pjOmDuhO6aN6IRRfb7W&#10;ncbuX7yHXu0+RN9vPkX/7z7D0I5fYna3byRYumKq1Bf37YxlgyT/lOAZ8MHb+I//iAfMzpWS8y2b&#10;ju/afYJPP3gd7731Et6Q4Hn15Wfx7FOPqCpNG9kXv+n03jO/vPnXh/Ddu0/jnecfxDsvPILen7yA&#10;Qe1fFXV5SbeQn3v8AXz71rOYKjkO37/8nijO9xIsHd7+i9j/Kv6vYFTHd7FoVAdsmd0P2+cPwYrx&#10;3bBWlmdb5w4XtZGlhSRYJbvXYvWIvji2awP+ca4WZ6uL8MP1i/hRAuanq2dx+ZxIfP4kWZ8/gXnj&#10;H8DSKY9ixcwn8e3n/4FJo0T53r4dt9/xWzz3/G1YtexNZB7ogAce+AP++pe78bcX78LSGS9KovYE&#10;dq97E52/vAuzhj2ChmL58p85ivMnJSc5kyUBsV2CJh0XzxyTdgbOlqzF6aOzUV+wDLV5SzS/OVu+&#10;VbBJAiZdc5/G4g2oPLwcayb2Qsa6OaivykWjoCw3TXfJSovyUJpzEHmiHkf2bUZpcSbKirNQmHsM&#10;/URhPvjgQ2yTJVkGt2SZF6zjduka+TIsxb71i7B79UJR0cWiLguxhcszLsckCFywzNYdMGvzbmR9&#10;NZLUV82ZqFf3uTPGi5K8mZJJPjcVGCxcgjFY+NYX5i+8JUe3lddSZYJbXqgqEiQKURRVFl7R57lK&#10;gp8uQULwTTF60XLfTmTKUpNPg9Y21kvQ1OLEKVGNilJ96z4vMF6+dlnfdnnthyv4x3/+qNvuF69c&#10;EIU5EbtwaSoTQgKm8kwdSiUAM7YsFPVdgANS8noMg2fXqmmYObEnFs6WJdL80Zg3YzimjO6Pgd06&#10;YGifrvh+YE+MHNQHY4cNkMAaiEX9umDN0D6Y3OFzLBGFWTGkFxaLrc+7r+N3v/1dGDBzJWB0x23d&#10;PHTt3AEdv/4S7T/9UALnTbz/9sv42wtP42FZwk0b3Q+/eeevD/zy0L13oN1rj2PQV3+TJddf8Nwj&#10;d2OAqEnHd/+CdySYXnr8j7oc4wXNXp+8rPed8R0AfT57RbebR3d6H2O7vI9pfT9D1uZZKD2wHrsl&#10;aLJ4W4soy+G1M5CzfTFqSzNxMnsPWmqKcUmC5PKFOly52IjLF+tw8WyVfAn3oqZkkUT8Axg74B6s&#10;nvU4Dm99T9aWf8GEYffjhb/ehkcf/j3uvPN3eOqp23H/H2+TP+Ze3Hvv7bjzrj+gkyzPenV5CGOG&#10;PI7uHR5Ct6/uRknGGPniZ+JqYwFOZ6/E2aoMUZcFOHVsoapOi+RMjUWrUZM9X5RlLVoqtkhuswW1&#10;OYtwqSZNg6qldBMq0uYhf+0oUaJMCb4cfUxg97KZ6PLJhxjQgXcSf40+33yNoV07Ykzv7hjXpzty&#10;5IvVs1tXvP3uO9ixWb6Ykguk71iPg7Ik2y9Mz2XZfgHLrbKc27DQ5TPbRSl4xX7NPF5zkbW7BIVL&#10;8EVhJF9ZJ36bls7R3GWdBBfzlw2ynNsoOQsDhcsvBorLW9xdyPwhV6qLPRSmu2ASMNF1FqqKBAp3&#10;wghRlrQ9W8GfEM/JPIjq6nKcOXNS30B57lwjmpp442wzzjTU69KMj3AUFuaiouokrly/rC/v43Ls&#10;H//5E86db9bHHfiYb5HkMXbFn/CXZ6Y05SdPiuoukWBZjANbA0h9z9qZEijyuQg5rFu1ACuXzMH8&#10;mVMwYvhQjBo1QjASY8aNwYSJ4zF18gSsGNwTKyVI5vbsoEux1cP6YLEsy3q98ypuv+22IGB+hzkT&#10;Bsv/YT72b1mG7r16oXOn79BBguarzz7CFx+9i9dfeQGPPfIgpoyUgPnwb4/90v2j59Dtw2fx96f+&#10;iBEd30L7N56WJdmLunP2oSzTunz4PPp88TLGdX0PXWQ5Nndoe/QQ9RnR8W30/uxvWDj8G/STpdzc&#10;we2wY95QWXYNRvrysdg0YyAOcVtwyXjkbFuMqtz9OJmzF81nSnG2vhJXL0mwSNBcOncaDSfSUV24&#10;CMe2vIM9q16VJPcv2LH8OWyY/yTSNr2G7P2fod0nd+D223+rf+htt/0Ov5ec6/33/oTbpLz33j/g&#10;7rt/jxdeuBtPPHY7un1zvyRuz2LHwrfly50vy63NojZbcXz7KJzJXoRTh6bKsksUpCFLAmY9mko3&#10;oiZzNprLN+Nqc7aqzHnJdS7XZqA+dwnOV+5F9YGFOJ25ATVZm3GuKgeH5B+4btpofN+tEwZ3/hZD&#10;un6Hkb26YUSPLhjRvbMkwunoI0n/a2+8ie2b1yNDGHu3fFkzJGAOSeDsky/09pXzsZfv/pIchsrB&#10;LWJe2LRAccHiFIeqwufx+cokYh3t9BMb3wSjL7jg7TcCvaIf7IjZFrL/fAuhgcIlmKhKGhWFQSJK&#10;cjh9L4oLs1Fbc1KXU3xFKx/5viLL5n/+1z/Bn5ZobKhxt+5LMNQ1idLUVOs7kfkjSPqq1gvN+OGn&#10;q/jpnz/qdRi+kTK/QoJKgqFYAoVB4y/PrNSlWXWV5HmyVOXFyx3LcGj7Uvm8luk1mPWiols3rcE2&#10;+Tz5g658k864yVMwYepUTJs9CzPnzsXi5cuwYb1bzawa2lsC5jssk+BhnQoz5JN3ce8dt+v36He/&#10;+y1mjx+EdAlIvn64V/+B6NqjB7777lt82/4rtP/iU1GZ1/HkE49h8qj++M1HLz/yy5MPypfsgbsw&#10;ud8bkqv8WZTkKQmIv8ky7a96DabbJy/qPWbDvn0Vwzu8jn5fvowRnd7E4Pavy1LsHcl9nsCQr9+Q&#10;5L4P1k/ug80zBmHRsPZYMbozNk8fhGOb5iB3xxKUH92JqvwMNJ4qQnNNqQRKDc43ViA//XsUHhom&#10;6/m3RXrfkPXq36T9NXaveRFLpz+KZbNeRK+Ov8eS2S/jL0//Ab+TYGHAEH/4w224554/SCDdhrvu&#10;/gPuuPP3uOOO36N3lwfR/Zu7sHDMk7hYc0iUYzfO5K1A5YEZUpdgOCnJv+Cy5DNnshegfO9olO8b&#10;p4pzQRJ9qszlmoMaMDWS45zMmCKYJ0u2Xagv3I/a43uwZeZQrJv6PTbOEkYb0BOfvf02On/xGTp8&#10;8pHU38HhjL3oJgrz4st/x+b1wurC3Hxef982+bJuXIF0ySl2cbdKAmejLL2oGpq0y5KKweCWYtPU&#10;5u46Zr4yA+skh9mycgH4cj5eCNUX8vEOArFtDm590UeTg0Bx11u4pc0r+is1SPygOXZwL8pL8tDY&#10;WIOzZxvwg6jIteuXcPnqefz8z+v44edr+PHnq7hy9QL++a9/4KIEDH+o6IK+55gPy13QJysrKktU&#10;da79eE1vuOSYn/7xo8wruZ34HpeA4SuR+ERkUZULGEVwfcaUpqK6God3rZKgWYlDAVhPF6VJ27sV&#10;2bIcLKsolhzyjN5FcF4C99yFszh7vgXNcvyWc3yT/zmsGz1QFWZBn04SKF2xUgKGif/Izz/An++/&#10;LwiY32HGuIHg3QSHdq1B78FD0aNPP3Tt3hUdvvsOX3/dDh+8/y6efeZZTBo5AL955Yn7fun92fMS&#10;BC/hvRcewnsvPoov33wan7/2JD546VF88OLD+PL1x9Dr0xcwufeHktv8HeO6v4OREjBchnEj4CsJ&#10;sO87vImFojwzen+GDZP7YgUTs8HtMbLDO8hYPlGCZj6O71mJE/kHUFOWhZaGkzjXVImCg5OQmzEI&#10;fTrcJevzJ7Fz3euY+v1DKM3qgZnjH8Kgnvdh/IjHsXDG0xjS+y689+Yd4R/67ON3a9AwWG6/4zZR&#10;nNskgKg8t+FuCaInH/8DBnZ8XpZj+aIY22Q5tRPnTuzG6cOzNalvPL5M26cy5yFn02BcPH1Ad8S4&#10;e1aft1J30y7X7Edd3lJRpBnI3zhC1GWjKFUGjm+ZiTmD2uPwBmG9aSOxePQgzBo5BD3lA149bzp6&#10;yfLsQNoefNexIx576lls4Rsb+XaVLe65/TRJuHcxx6Ay8IsuisGAWT2fL03nNRXe5jJbk3ldekmg&#10;0L5efDQwRJkmjuiPrl99hGljh2GrBB7zE+6CWUlQefgyv10bV0kAMXBWIX3XRuRlytK0qlSXTlQC&#10;PrnKkj9N8c9//YTrkrBfFkX5+Z8/aB+XV0zi//mvn2VMC+pqq0Q1Lmoyz5eF8965Zlmq/SwBxQfp&#10;Lkne8uPP16X9E+pFjS6KUvG9YQSTf31rCx8nrpLg4XZztb9Eq8LRPetwZPcawVqtZ+6VpawozqVr&#10;EshyLB6TYGDwPPj0K+vurf18w/8FrPm+vwYMVYVBw6R/fq+OGP3Fh3jh0YfD79H0MbISkoA8sncd&#10;+g4ZJiozQFSmJzp26Yxvv+uAjz7+BM/89XlMGCkK8+FLD//y9RtP4qXH7sM7zz0ogSLBIqryznOP&#10;4G+Su0zs+R4Gff0yukhu8+yj92JUZ2HR9/4iX5AuWDa2C/p/8Sr6fvo3dP/gBYzv/D6Wj+yMjVP7&#10;Y9norpg18CsM+eoN7FkyFjsXjkL+7uWoKjqCyrwMnG+uxJnytTi8uwdy0jsK476CUYN+L1H8KA5v&#10;fw/TRjyAd964C88/+zt88M59+MuTt0lC9wj+/Oc/aJDwD10+4V38ViT1LgkWs91+++91qcY2d9B6&#10;f/cQFo96U3KRg6IqeyRvyZCgOIBrzcd1ydVYvE5ymtk4uPhbWW4tFp9dsizbgeYyLsl2if8uWc5t&#10;wqkj81CbJ/lN2SHUlxyQoEnDhkk9hAxGYducMVg1cQQm9e2JwZLPTOnTE73bfSHJ8g4MGzYMk8eN&#10;xO7tm9wW7Tb3utaDezYLOSzWl3/vlC80b105sIuPLi+SJRaXWxIgUvJ2Gi612F4rQcSAWSdg4j6o&#10;ewcM7PI1Fk4fjy28oVICZIuMJyxwqDJpkp/kHk1DZelxWUqdEsY/rV/6S5fPakAwz6CSXP/hktha&#10;NFHnvXFUEu5y8YtPxfnxp2vqz23iU1VlokASVJKvXJP+H2WOS7we9b/+S5ZhP2kgcizfc3C6hsF1&#10;Abl8mR5fsCcBQ/AFfYWiMEUEFSdQmlJRmKMSIMf2bVAc3S9l2ib5Uq+QJeIF3VRg2XK2CTVnqpB/&#10;/BgOHdmDjAPbsT99K9IztmOb5GtrhVBWDu6FJaIuc3tIHjOgOxb26YKx7T7GW88+GQbMlFEDJCjX&#10;6E9D9hv2vapMN1GZzt17okPnTvjos8/x3EuvYPz3ojCLhrX7pc9nL+Kbt55EuzefxMP334EBX7yC&#10;l5/4Iz4UtWn3+hMYKKry3CP3Sb7yEnoJPpFl2+zBX2JC9/cwjPvi34radHoPCwZ/jSUjOmLrrCGi&#10;MF2xZkovzB/RCXOGdMD8YR2QtmIi8tPW43R5JpprD2H/pjeEJe/CmkUSgLMeQZ8u92D2hIewYPLD&#10;mDvxCXzy3u2S7D+AB//4P4SFP8KYgY/gvvtuw+vP34duH/0Jxzd1xtE1XfHys6I0EiRUFuI2SegY&#10;MPfc+3sM7fsgnnvyTpSkzcDFUxmiKHskeI5IXpOLy3VZkoukoWzPMOxd0BGl+yaiufoQGkt3oaFw&#10;k1OlkztQn79a7y1rKduHmuz1qMhYiYqjm7B7+QTsXDYRO1fIUmr5QqyYN1swCysWiFIsno9SWdPX&#10;yj/06IE9oi7rsV0Uhq9O4hsnD/F6zP6tKMg6iKKcQ9jDpZMsmTbKcmz7Ol4zWYR0yS2Yj6yYPw09&#10;23+C4T07Sl+kHl2/+hhfvfeKkMwgVY/tsgzjS/i4BMs6uBtVFYVoapDgkC/+5SvCvBeahPlbcO6s&#10;5BT8ebvzjRoc/xAV+FlK5irnzzeEqnJe+hlIrDN/cdvErJ9H9clSx/KyfPtB8pSfJTCoIi5gfhSm&#10;55LsugbMqdMndJeMyzF9O6UEigUNX0LBYKG6aMn7zaR+bP9mZKZtFWxRZEkgHN69Gv0HfI3+ouwD&#10;h36LaTOGYe2a+UJKvfHEEw/isT8/gEce/iP+9Md78OCf7pOA6Ydl/bthqYABs7hfNyzo3RkTv/4U&#10;n7z4lzBguNQ6tm8jsg5sxYCRo9Fn6HD0HDQEXfv2R6cevfDp19/g+Vdew+jhojBf/v3BX757+wm8&#10;+Zc/Sh5zJ559+G68//wj6PzBc+j9yXN489kH0O1DXnd5GZ+/8hje/usD+NsT92HpmG8wsuObGNHh&#10;DSyQIGEus3laHyyUwPi+/VvYs2Ck2L/Fyom9sUyCZ0rvz7FoRGdkrJUcor4Cp4oW4siuL7Bq4bMY&#10;Meh+PPrw/5Bc5XFZnz+LTl/djr88KznJXf9Dkv6HcSKnK4oPfIX/z//4H7LU+aPkDG+gPmsUGvNn&#10;Ye34d/Hhq3/CnXfIHx+oDPMaFzi/0w2A0b1ew8Ter+FC5S5ZZu3HtYZ8nKvcpztnF2QZdjprIaqL&#10;9qBw7xypL5OAmIO64+txpe4AmovXo+bYElEfCZK02WgoP4ja6kI0N1XrI7oLlizFfMHCpcuxaPkK&#10;LF6xAstWrcKqdWtlTV+KMgma09WyFMk+gp1bNuhWbebB/Zo7VJblI32n2KSetn2dKsmmFfOxU778&#10;m2TJxbubufzasmoRRshSYki3b3TptWH5PFWUTl9+hKmDOmD3hqXIPZaGBv7UtgRFY12V5CJ1EhwS&#10;FBcaVU0ui5oQVJVzEhRXRTEYHP+ULzSXWQwaBlGzqA/zDuYfDBhX5x3ZMocEDZWHuU1VZbE+xsBb&#10;Xn7St+X8UzcIGDCqNuGS7GdVAd6EyYChyjD5t4BxS7Mgp5FgUUg9K2OHfIF3KrIP7tLyqKhNx84f&#10;49tOH6Fbzy8wbdoIzJs7WRRlN9774DX88Y/3Ke6++07cd+9dshzrrYn+sgHdMLOrKHHfzrIk64Rx&#10;7T5B5zdeCQNm/IiBEqBbkH1oBwaOHIu+w0eilyzNug8YhM69++KLDp3wwhtvY8RgvQ7z5C+LxrST&#10;wPgTnpNl2fvPP6wPi3356uN4+N47MFiS+deeeQADJVcZ8e0bohTtMPSbV0FVGvjVK7o0W0gVGdAO&#10;6yThnzf4G6we11MY+3tsmz0UGwWTe38q474TxRmErB0LcTJ3C05mL8e+te3kH/8Zvvr0t5g17h4M&#10;6/0fmD/lAXRqfx8eeeh3yN79EYoPtUP6ptcwuNu9svy4F3O+/xOK93RGxd7eaDg+C8d3fI+Xn7kP&#10;hZs64o+iKFQXfghclrH885/vxIMP3i7Bd5sk97IGFnW5VEOFyZdc5RDOntyPUzlLUcw7o3eN0120&#10;o6sGSH08zlfvkfxmAU4cnIuSAytQWnAItacr9MvG5UlhSaG+DnbF5u1YuWUHVm3dGWL1th04WVWB&#10;06cqUVyYg6yjGcjYvwsH9u3EobRdEjDrcTz7MAoFOUf249DezRI0a/WaSd7RfXrdhO3NKxdqkPT/&#10;5kOM6PqF7nztlWT9WPpO7F63QALmO31JOwPlGq99iEo0y7KruakG5881qKIwMLhEog8DqbG+Gj/K&#10;l/28KI0qjIDJ/Llz9bpkYw7DXbGLF1vwsyyrrv8oSyAZ7/KdK3qrC5dkTO6Zr1Bd/vF//acsyS46&#10;hfnPn/U6zA/yGTFoamur5TO7ou89dgETVxh7ZZILGoesQ3uRfXgfcg7v188nR+pUnZ49v8Y3HT9G&#10;t17tMG/+JEyZNAJpaXuxZt1KPPX047j//ns1YO695y6sHt4PywfyYmVnTOrwGaZ3+QpTO7XDoPfe&#10;QufXXg4Dhq+7zUzfjtzDuzFg9Dj0/34M+sjSrIeoTDcJmq+69sBLb7+PIYP64TefvfzgL68+7dTl&#10;pSfuxzdvPyMq8hBefvKPeP7R+/DKUw/is5cfk2XYY/jy70/gu3eexdiu72K4KAtVaNmYTpg54Evx&#10;edK9+K/L+xI0X0seMwAbpw3C6kn9sG7GYOxeOkEfLDtbfwIlB5ehMnM5Sg5PkHX6m7IUeQP7tvwd&#10;M8bejeH9b5e1+vOSu9yO3atfR3Zae+xc8zI+efdP6PX17dg86zUcXv0tzh6fjOJNnTCh62PYMOV9&#10;TOn2BN595VHNYagsVBkGz++lvP+Pf5AP8nbsnNcNV2qPSSJ/WILmKM5W7MY5yWcKtg3H6aNTsHzc&#10;F6jOXoXTuWtQtHMczpZtlPoylBXsR31thXxxhFFlnc+SyW1eQb6+5jW3oBDrd+7WoFmpwbILa7bt&#10;ROWJcn1nQWPDGeRmHZZl2QZkyFKMKsMX92XLF4EKwy/GEVme8RfX9m1ZjcP7tuqz/+4NlMv07fsd&#10;PnwVJ0oyRT1OajBwWZV3ZCfWzBouAbNT1vO1GizMNZo0YE7jbEutLqVcwLToEqyl+Ywo0Un8JF/k&#10;C0zSJVh+FkX453/9rP4tMjdzGuYffBjuJ1EXLsWoTPxxIgYPA+d0dYXmLhYw/9SAuYB//a9/Sftn&#10;HUNlYskXmPDaDN9TzICJ3vcV5TKmNpbLZB9JR5Z8PtlH0pBzNB05xw7IZ7YdPXt9gw6dPkXX7u2w&#10;ZNlMjJbl1PbtW9Cp87d48W/PyXLsPtwjwcKAWTG0F9ZJHkNwebZefNd93x/zurTH5G8+14uWDJiR&#10;Q/oKAW1Toho8ZgL6S9D0HTEavYZK0AwejvY9++Dl9z/BgAESMO+++NAvPT55Hs/9+T689dxDaP/G&#10;k7qlzJ2vF8TW+f2/Sv1JDP3uPbVP7vMpxvX6FLOGfo1dy8ZhyaiOWDJWllz9vxQF6YsZfT/BlB4f&#10;YOuMAVg45Bv9cdklI7tg48yhmNrnSxzbPAP5u+Ygd9tobJz7Nvava4esvd9J3nIv5k3+ExZMewad&#10;vr4f+7d+gaw9n+PgpndwZFt7LJn6Vzzx8G2Y1OsZzBv6d1yuWoXyHd3R6/NHJeH+ABW7BmDX3C/w&#10;xftPaKDYJgCVhkHzJ8nN5o/4EherduNs6WY0l27BleZSNJXvwclDs1C0YxhOHd+K2sKtmvAXbBuJ&#10;xsIVshybLv90siWXIheUMd1a/gdk5uYg4+hRHM3J1be87z14EOt37cWGXXuwYece8BerTp4oQX39&#10;aZSVFGDnto04ICqzU5L+cSLvaxbPlVxjjwaLvpdM1IPXT45IUNFeUZKnvwJMZVg7fxSqK/JUNYjG&#10;hmrkH5WAmfs9SkT5WpprcPXaBc1DGBDNEhjnRE24jOKyjArBeRhIjZLXUEEuXGh2yzENmH/grChM&#10;iwQNv+gaMMHW8FX5e5noX2WCLwFJ+5nTlbguPgwY5ikMmMuiMHyo7ieZk+rC5RxvkWloPBMojCX9&#10;0Rv542rjXszHTYAcUWSCLxPhPXt8j3TWgV0YOKArOnX5An37d8I6yefGjhmKpZIvPvXkY5LDPIJH&#10;H3lYg+ahB/6ItRIcG0YN1EAhWF8zvC/mdGyHad+6gOH3ZNjA3rIc243jmekYPHYS+kvQ9B01Fn0k&#10;aHoOG4lveg3A3z/6Av3698Fvnn38vl8e+eOd+NM9t4OvW/r4b4/i2QfvQd8v/i4J/zNo/9Yz6PoB&#10;t53/js9eeRxd3n9egud1jOn2Fr5+8wlM6PUhhsmacvagz3FsxxJh/PexffZgrBolSzDJXdZP6iOJ&#10;/kasGNdbco9hSF81EQdWjURx+kwcWP8FMnd2wfH07tiz9hVsXvIUDm/9uyzB3kH+4Y5Yv/jvyNn3&#10;JY5sfhcP3vc7DO/8MPbMfQVnC6dj69Q3cOLAKPzUkobm/Eko2NgRaye+jrvudIHigiXaAPi94KlH&#10;7kBt9hzU5y2XBH6LLMU2oHj/bJw8vAAlu0ehYMcknK06iJbStchY8AWKtg9CQ/4cZddr8mXhBTv+&#10;rqK7kPejBsw+CZK0w4dxKCtLfyg153i+vs4pOy8X5RWlmvSXFeWgpCgXmUcyJJc5ioy92zCsR0cs&#10;mzMVR9J2IPPAbuQdS8fJ8gL54tdJQDTKMS5JvRaX+EOnDJgFI5CdsUHVhTtZDZKnFGTvxfghX2lw&#10;UEWoJsxTGutP6tKKOcgFsZ+VeSyH4XKM/rrkEtWhslBlGCDnJBDPttTrl52JP4/LJRgDhp8BA+aq&#10;LLWoMLyXLgwYyV80YKTvX//rf8qS7KeQVDiGFy5tSWa7ZAXBtnJ+hQsWP2j4GADvLsjJOqS5X16O&#10;QEqSyPChfdCzTyf0H9gVWyXvmzltLHZsXy+B1B0Txw/DkkUzsXXTav3pkm3TxoSqQoUxMGBmdfxK&#10;r/Lz+zGwb3dZ9u2VJfIBDJs4FYPGTka/URI0I8ej1/Ax6NhvCF79vD169+mN39x7++9/uUMY+LVn&#10;H8KLj8uS7K2n8Nwj92qQPPXwPXp7/8jv3sboTu9i+4op2LpoLHp+/Dzmj+yIAZLDbBKGWztjEJaO&#10;/g75+9ZgtQRJ+rIx2DlrAPYuGYvF33fC8vF9kLVrBVZP6I41k7pgy+xuWD/9axxc3wWZW77HsW3f&#10;YNvqlzBzzB3YtfZVjOp/N7746A48/Kf/wMn8IZLvdJf1+/3yBR+N3HWibn2eQOHuIchd/TWGtH8E&#10;r//lDnT96C6sHf8KVo19HRMGfRQszaKAYQA99dhdGNPzb6hMm4jSvWNRlS9BIwl/zoZ+KNw+HNkb&#10;+qNg7zRcOrUDuWu6oGzXMNQcnSRfkGb9AjCp5ZeFAfOjBMzR7GzsTD+AXRkHNXCoNkeyMoNl2nFZ&#10;kpXiSPoOrFk2A+WlhXov1sH0PaoyvIhYnH9UApAK0BSCX+KzsrxiYk11YSLOL/LMCT2Rvn0+mhpd&#10;Ys+A2bttBUb2/hhpO5eFy6+LFyXpr6/SwLgoSsDA4Vt1LkuQXZE5a0+VoUmCTq/cX5Mk/X/+pwTH&#10;j5r/8HgWMKZAXIJdl6Dhz3dfFbW4dPm8oklUg7tjP0hwMGD+01cYsTGHuS45DhWGvzd55doVvZeM&#10;QUNloZJwS5nLMAaJHzR89WuO5HZ8MbsLmKPIzz2mS9ixowajV5+uGDKsL3bs2iTLvTNobG5EQ1O9&#10;/hZNQ6PkYS0N+qzS7rlTsGHMIGwcMzhUmbWS18zt9BVmCX6nCnMb+vbqJsva/RowI6fOxMDxUzBA&#10;lIYBQ3QaNAKvfdlBjisBw+dh3n/pUXz91rN4S3KXP//pTjz+wF146y8P4qO//RkjJFg+e/lxDPn6&#10;NexeNgFHdyzHuB6fYHC7V9Hjg7/qq5eObJknucs7EgCzsGFSL+xfPg6Lh7ZDefYeCZI++tz/nMHf&#10;YtOs/lg65isJlo5YM/lrpK8eih3zOkt+8z56f3s3ctM6Y92Cv2PZjGfRs+PTGNv/edSXDsPKKc/h&#10;z7Ice/SPt2PR8L+jw7sP4uH7bsOUfq/h07/fg+EdH5dkvQOm9nsamRv74NjGfvjr43eHSuPjr0/e&#10;iSPrh6GlZDMuNRSj5cR+VKZPxtGV3ZG5th+qjs7FpeotKNjcFyXb+qMhZ4p80dx9UVyS8YvAZdkP&#10;gkOZmdiyZ58GDX9fcXd6BtKpNseOIUeWaMXFx3Hs0D7JXVah5vQJfRtos3wpL0uQbF4yU7d9efWc&#10;ytXSUqfBwSUUl1Jc+tj2L+/dWjFvMHasm6qJOb/UzY2n9Lc+F0zoJUG5SZWHAcHlV3PTGQ0Kjm0S&#10;v3oJGCb/PE5NdRkaRB247OIS7p/yZeeSjGN5HL3SHygM27yAyQ2Os1LnRU3mNbwGQtWwgLEchjth&#10;qjBiZ6BwHgYNf8CVz8MUSSBQYXibP1WEV/lZEu4dx7YsOyEBc0Tvfs6VQCH4MB7zmonjvkevnl0w&#10;bJgswXdt0SDhe6zP8lfOLpxF8wW+/UVI59J57Fs4U4Nl4+hBqjKmNAyYOZ2/xm3yfWDA9OjWWa9T&#10;cRNm4uwFGDJxOgZNmIYB4ybL0myCBMz3eL3dd+jasxd+M7LLW7989ebTeODeO3D37bfh708/gAdk&#10;eTaq09voJEk9d2G6ffycKsirT92PjA1zMLbbh6I4b6HPxy9g1oDPsWJSbwzt8C5Wju+BVeO7Yu+i&#10;4VgyXBJ/PkI6rifWTR2EaRI06avGYfXE77B5bg+sn9ZBlGWSBExX7F8h//RtHbFz5XMY1vM+rJr7&#10;KgZ1uRtbl36I/atexbLJT6P9+7fjXllu3XXH7/He3x7GvgXtsWUO5+yJ5pJ5OL75a5zJHI0f6zeg&#10;KXcsnvnznbIM40XM32ug8IOxcmzvt3CuYifOnc5CU+V+1OYtxbFVvVGRPg9nK3fjfOV6lOwchoq9&#10;I9CYO02/TPxiM2C4xDgnX4AfhYEPZ2fpD5AyaFhu3btfy70ZB/QVQ1VVFairq0aW/DOu/3BFEmr+&#10;GleTLp+GdvkMx7MydF7uRnH5xGDgl5hMz80FKgu/6FS1BdP7Y+PK0aogTY01kuTXITNjC2aN6iQ5&#10;0HoNMg0YmZt5CgOKvmclEBtEbdw8LThdVayKw5yMqkJ14Q4Zc5Rzcg7cReNSikvOBsl1GMAkBwb0&#10;Zb1YWK9+LRIwP6YMmP/SpRoDhi9s/+Gn6xJsTfL38AGyk5r080XfVBYm9/7tMUz4ndpIwEiQ5OQw&#10;WDL1oTQiW3KZyeNHoXfPbhg+uD92794qisLHws9jl9QH9uuBj99/G6+9/Dye/+vTWCHBwbxFA0WU&#10;hVgtS7qZHb7AnE5f464/8CL4bejS6TvkyJL4eO4RzF66HEMnz5CAmY4B46ei35iJ6DJsNN5q3xkd&#10;unXDbx66/w+/vPTYPejx6fN4+7kH8ewj9wh7347BX7+K9154BB9L3jKy81t477mH8d07z0lO8xwW&#10;j+uFBcPboct7f9FdsaHiO2vgFzi4bgp2LRyKhcPaY/noTtgwYwjGdX4PG2XJtnxsdxnTHuundsfW&#10;uX0lSIbh4NqJWDqyPYrSZqHP1w9g88KXsWbWy1g751mslHLmmJdweNs7WDv7Gaye9VfcebtTid/+&#10;9j8wsvtrsrz7CB3f/RMOrvwOf3/mNjx4/+/w+Vv34Miy9/DqM7xtxi3JXKA4MK95UJQqe9NwUZhC&#10;1B5fi9O6dTwTlRmzcbHmKC6dSUfRtkHIXNUJtccmyJdYliDyZT95shxlpQW6Vcxb17n84q/2Ul0Y&#10;NASDZud+Bk0GqkVVyNK1koSTnVuaXQLP5c2qWaNQUZytX1QGEPMMKgrzDCb1ZHbmMAwi5g9rFo3A&#10;ptUThOFlySXLLPZlHdqJHu1eR9r2pRpwDJjzojDs45JN1Unmpj/rnKemqgR1pys0YBhADHwm7Rx7&#10;Vo7LHIpfcgZNXW21BjiVgsrD7eRm6WfQNDbVOoUR6HUYCZiL8jdSYa7JeAbMz//8Sedqkr+bSsMn&#10;LvXn9XgTZqAwvGCpZfVpF0AaNLIk8wImNzcbuXnZyD56EFMmjpaA6YpBg/ph394dugQ7L2rCZ3Q6&#10;fPMlHn/sUTz44J/0ScpFA4WYgxyGyf6aYX30juXp33ymCnPvnXfo96PDt+11J+645ErL12/AsKmz&#10;MWjSTAwQlek3dgo6DxuDtzp0x7edO+M37d5+4Zd77rgNj9x3Bz54+VE8fP+d+uTl7BGd8MxDd+sO&#10;2aD2r+srZFdPGSCB9Xdk7VuHfvxd+S//jh6iMvuWT8LQju+jLGs7pvXmWzFfxaG1U0U9hmPQF7LE&#10;Gt1Fd8oGS86zTYJl54K+2Lt0sOQ4I7F1Zi+UHFgky7kBkgONR0XmPLz4xB3YvOA1FB/pJF+IhzGo&#10;86No9849uFvOk19+4g/yxX/0gdtQkjEWf7zv97jnbirJb/Hqc3fiiYdFhV66XxN9Cxi7kMn2PXf9&#10;HjmbhqDywFzkbxuit8aU7B6HXXM6oPzAVDQXr0D+BlG9Zd+hfFd/faVSlrDbhGG9MbjzJzi0c7Eo&#10;zSVkSg6zI1CWHfzpa6lv14DZj11paXodhkuYs0y+WfILKczMpdH0oV1RXpCpOQLbVBVu+fJLfE6+&#10;nFQaftHJ+FzCzZ82EEtlWcYlFoOBV/Bzj+1Fh09ewqZVMzXo+KW/eIk7YTVuGSbzctervvaEzntV&#10;1OxEWb4EQqUqG1VJd7j+659B4DrlsHvLGupPq5pocMn56xhRC94b1iyKw/dJM2DsOoxL+v8LV8Wf&#10;n88/ZF4SS6ME2XUJOr4EgwHDmzD1frJKSfwlcBg0vCWGL8bgm2UYQDmiKA45AgmY/BxkZR7CjMnj&#10;NWCGiMLw184amhokYC5owLT/6nM8LMFy/3336NbyksE9NVCoKisHyepncC+9t2zKV59g+rdf4E/i&#10;w+/DV+2+EIXJQH7OIWzbswdDp8wWzMEACZq+46aiy4hxeKtjT3z5XUf85oH7/vDLQxIs3Cl79ZkH&#10;JNG/D++8+GfJXx7Bc4/eg9HdP8KAL1/CsO8+wKTeX2D51CHYPG80xvb4QnOc9/72JHp+8rxuACwe&#10;2RGbZOkwuceH2CeMOLHb+7Ik6ypB9LEoTkesGtcJcwd/hm3zB2LRyG+xfY58CUZ8jfVTemL1uPbY&#10;urALDqwfgfR1vXBg47vYueoV7Fr1N3z78Z9Rcawfbv+D+/I//uCd6P75s+jS7jmMH/a2rkUtkB57&#10;8Pd468W7sGtxR9x3t5NcCxoDt5qHdHodTeX7UbLnexxa2QvVojKrRr+LkwcnozZrOg4sbI/Sbb0F&#10;vXR5xJv6amoqcOpELiryduvSLF8S+x0MEAmUXWnp2COqQljAVErOwiUNl3JcxvHXhHlbPNl+0oCO&#10;KMw56OaWQCKTM0BsicaS279clnFJtnHFBCya2U+XV9w2ZsCcKMvGmtmDUVJwUOaQZdz1i6pQmreI&#10;DxWhqfG0vsDd7fRd1JfB11N9JIAYIP/418/62zaaO4kaat4i+doPogj1spykGvLuZZe7nNOy9gx3&#10;2iRgqDBcvjFgeKVfzpkKw7d/cnnG/IgBw3crq8JIkOTJksxyGPulL1uWuRsvJWhOnUI2FSWXAZMr&#10;+WCuBIyU2ccwc9pEyWG6YegQyWF2cklGhbkoy7Nt6PjdV3jooQdw371363WY2X06a87CgFk1pLcG&#10;D2/AnCZLsinffo6H7nOrkM8/+1i3sPOzDuHA0aP4fvo8DJ02FwMmS8CMn4auIyfijY698TkD5svX&#10;nvjlhcfuxctP/Qn33fEHfPn2S3jz2Qfx5IN3ofMHz2PLgpH6Nv/3X3gUswa114fGvn3vBXT95FW9&#10;h6yftBd+/63eyTxr0FfYNK0f5sjybJio0phO70pO0w2rx3fH2sm9sGP+EMwe9AXWTukh7R7YMLUn&#10;9i7+HvtWjMbO+T1RkLZQsATZuydi7azP9B6w+++5TdSEucsfRDHchSYm/3959PeYO/QF7F7RBZMG&#10;vYq/PHEvXn/xj3jxmfsxe9jreP6pe2NBEsdvRYXuQHHGQtQXLMGBpV31WsymSZ+gcMcwFG/thfx1&#10;3VGwsTvy1n4nXy5RgPMtwmZ1qCg8hOLMjcqg2bJU2C2BweDYsW+fJP3p2HvgAPYJdsuyjArDpZjm&#10;PfJF5LKG+QO/yJMHdUF+Zrokwy5gqC5clukyKlj+cKeLOQh3q3ZvnIWNq6egqZ4XJcVXFOn0iePY&#10;v2EG0kXxdBknX3SqDANPd8kkKJj8U20YhOw/dbJYg46Kwmsz/ykq4K6hnJd5+Yg1d8auKKgwHMcd&#10;Qn0/svjzlpdTVeUyryzJRGGuMWB4LUfm4J3EvNLPO5d593AUMI1SSg7DpL+sXIPFlmJUGHuojHB3&#10;LJ9GtgRIdm6OXt/SuiBLAmb2rCno3bsHhgySnG7jWs1hqDC7dm1Fz55d8MCf7pdguVsVZpQExuL+&#10;3bFiSB/M6t4Bq0dKTj2iP6ZL0j/81DB5JAAA//RJREFUs/fx10cf0oD5+OMPXcBI0n+8pBgjZy3A&#10;0OlzMXDyLPSTXKbzyEl4u0s/fPzNd/jN0w/e+cujojBP/ukuvdnylacfggSRqMt9eFfylvE9PsZT&#10;wuiDvn4Nk/t+jplDOmBYxw8w8MvXMLbzu3orzVzJWab3/xSLR3XAmC7vSj7zJcZ0fFufjVk84jss&#10;G9URk0RteMv/ohHfyvLsWxn7DjbP6IdNM/uj5OAKnMzehNLDa1CVvxUZG8ZhuMzznATBA5JP3fEH&#10;CZg7f4/77/0d5k98UZdjX3/0BL754EFZqv1Jd8k6f/oYyg4Ow7KJH0oe9SnuudPlLH6g+Erz4tP3&#10;In//DNRkzUPepqEo3jESOWt7YfcCSQDXdMT2ye8he1UHCaDhkkhL3iHqwLX4ibJjKMtdp0Fw5Ngx&#10;bN29OwwUUxb+jDhfM1RVLQFzldurl/ULTrXgb2qStXMObkel5DDcdWOAaEBJcHBJxC1iLtP4xadC&#10;MA85nLYKq5eM0oSffrRVV/KFd3NRkLtX8xZeM6HCMEDo5wKxVufgF5/LrDOnyyUQqlTBGPR6L5kE&#10;DdtuuegCi0HSKIFJdXQB06QKw8DiT4bwYizvGQsDRuahqvB9BrzH7LzMQ9VhoDDpvy65TIkERk5p&#10;WbhDxuCwwGHCb4HE5VmWKAvBgLGSP3k4b+4sjBo3GguXLsXGzev1R2fPX76or37iMo35y3333isB&#10;c7d8x77G6u8HYOWwfljQrxvWjh2K5RIwkzu2w8gvP8Lzjz+q34n3P3hX7yTIyz6EqppTGD1nsQTM&#10;PF2S9RGF6TxqMt6SgHm3XXv85tmH7v3l2YfuwTt/eRCfSMDwxstHJI95/s/3qarwrZft33xKX97H&#10;1y6tnTYAC8b00rf4D/7qdXR442kM+eZNvCu+E3t+hNmiLqsm9JT+l0Rp2mHNxJ5YOaaL5DFcknXD&#10;3EHtsFQCaK6oEdv7l41ExsqxyNs1F2USMPtWjcaaaR3x4d8fkyT+dn2+5ZEH+Cqd2/DMn28X5bhL&#10;v/B3Sj7zknzpM5Z3wvieL+Ktvz2E4Z1fwedvPo6NM7/CofW9xM8pUkpIME0e2QkNxRtwfOv3ks9M&#10;k6R/CnbM/lKUpSvWj30DK0e+jqrMxY719QElbssW4ciOGRoIWaIwm3fswpZdu5zCyLJslyjLHg2a&#10;dFSfOiFfNH4Br8qXUb7kEhQNdRIE8iWuLMlBcd4hZXqnIpIbSK6hO2ASMLyGYvkH85idojAblo9B&#10;gwQRX7pOf24aTBr8LcpLMnX+H+SLzttfzlSXqWJx2caSSzuqDb/4XK4xL2FAcnucAfMPvirqitve&#10;5vnQjxcomdwzQFhnH1WPillfX4M6+Tt4zxh3xBg4zGP09v7/61+4LvPy7w4DRj437rSVy1Irr7xc&#10;f0maSzELFoMFUvHJUxIkUaAQvCCcmZ2J+Qvmou/gwRjy/UisWLUcjS1NOCcBwxthRwwfiEceeQj3&#10;SQ5z9913C3m3V1VZJUEzv193rB49GGvGDMbMHt9ifPvPw4B55+23kCf5EZP+5nMtGD13CQZNmSvq&#10;MgO9xzFgpuDd7oPw1pff4DcvPXbfL4//8S48/+i9+Pr1p/Ru5WcevgcfvcRfVH5KX37Bdy7z+f5p&#10;fT5D+oZ5mC8BM7nPl+jw1l/w+ctP6HvKNs8dgjlDvsKM/l9gbJf3RGHewfKxsl7s/SlGSkBN7/Mp&#10;Fg77Vhh8BGaIUu2U/OXwugk4tnECts2VXOHQauTtmYtDG8ZL/tEfXb98EI89dDte+evDePTBP6DX&#10;dw/jRFYPUQYJGPmy3y6B9MJT90i+MQ4n0wdhxoBX8ad779DA4o2W990r+Yss5VIFi95DJHOMH9EN&#10;uVu+R/ry/qg+MgtncpZg99wvkDb3U6wf86ac5ytoqS3ABVmKNAlL1tbJF+VMJQoPL5cv4DkcOnok&#10;DBYmiyz5xkdCA6a6UnMHMja3eXktg081MjfYumgKco/u1WDUgJGyVtifSyheZ6EaNTe7452VL/3B&#10;PcuwYsEQ/fJTMRgwlSVZmDu+F5bOGaH+VDIGSO3pMl228e5lBiBLBgy//Ox3t7e4rXENGFEIVQ8J&#10;FnetSfIo+fu4SUE7x3I5yWUZVYn5iwaMjIsFDBVLAobbzRdEkf/xr39owPB3SH/4+QfwTfvZJaUa&#10;MEz8GTR+DmOKQ2R6AZN1/DiyCwrAX3RbsmQh+g4cjGEjR2LR0sVhwKSn7cW4sSNdDnMf31d2N0Z8&#10;104CZgBWiarM7t0ZK74fhEVD+mH0t+3Q+8N38ZQEFy87vPbaq5LwH9VX3k6eOhUDRo3H7JXrsXTT&#10;dqzZuRcb96Zja/pB7D18BL/ZXX3+0f01l37JqL2MjDOXkSbYf+ZSK+yruYS9Aqvvq7ms2Hta7AZp&#10;7yGkHuKUJGRheVFsUrJ+K0j47iKqg1LrF1yf2GJ+QZs+u09dktLB9Qd1nYd157dTS2mrnfNGffG6&#10;P6ezRfbW7bZsNqe1W31mtCX6re7gtb2+2GceIPRjv/kkEP7/Utj9/3Xoawjsfjv23WAZ1EO7B7NF&#10;sO+XLLOSffrdTP39TNrT9LsqNimT3+k0+a777VRISyDWJ+NtDs5tSPchx02XftbNn/HVFtKln74a&#10;hx44b0btlbDufK6o/4EzV3CAfbQFoF39zUa/sO3mSdf5HLQvKM0vnFdAX+u7FejxgvE3w8G6q4oD&#10;dan7iYPSd5B182E7gLUPBH+j1gn/+Oorx5B6VLp6HGZ3cONkXoGWNq6epTvn5BzJY4b+teYftFOM&#10;Df3FN6yn6g/niOypzsX5SUlfK8V+iHXfx/zC9mXxIa4E4BirX8Fhv97g2imhfVdNYC7+ooGgwXNF&#10;AscFczzgrR2HEUWSmNqCEZ8Snm/3SDAJn4hTk7eQdbVD0sfEJmwniD1m43l4/m7uqB0j9QAcq0Ko&#10;f0dqnwhRXyge3meQhO/bljDE+oKSZB7zSSBVv/4fWQaI2ez/rHWvrTCbw42+L/sl8InW9jhS2Rx8&#10;ovf9XDveHwkDxSpmF0KKRMIRd6o+1+/ZAl8VEGmH4iE+agv61Yf9AiN5+rFk24mAIy2zhQhIygmA&#10;m5P2VKQd2oM+nVPrLN38zu4QtaPj3DrcfLc0TogqabvhOCU2j/CS44O2+pCsrR5D5OfmE9j4mD/b&#10;JGXXPqS+zu5gfr4tld3VD7FUgk7hI0TLMv73RX0k6aRY+GLg2qz7c/gwW6o+79yC81NhoJ1liGva&#10;r0IiomDnpH1stwETEMKJkJv3cANt7HNQgdlXc+EXDTT5ElmgESQKkohPGiSRJDndGhJkKmRoBKrE&#10;7pcBVBw8wjcydaTfNpGHGYwnOtr2+hyCfvMP7E5w2pqfduuzetD2/r74mDiiz0D8vDHOFvnEfBMw&#10;4k/V5yMpFq5ucCKh/9fAl3UH+587P2am8f4bw+Z1sO+UI/RIDKweiU70/Uu2fbT+riahxC8gQYe2&#10;oG4ioWIQ+EXn4nxNMExIWNo4s5HgbbwRqBOKgMTV35FrNMb5qa+Oi9tSCYkPFZVU9qD0SdUhlX/q&#10;OQglJ2/FrWScws+HHpu+HBMKQDBeS0dwbr6gzXOgLZhD+7UeHx8jy3CeoB6OtT6BrL6jsUKGCrEJ&#10;2cXJnHWXnfj+1u+ER2DjdKxvs3HO1wjb9TmyDds2p9gd2ft/TwQjahvjBILz0G6l1Q30ifxc3Y11&#10;bRvnzsUfYz7+XBQFv239JiSWnahNRSZoe3UfocDoao9EEBCCgxGEg5KQlQkYmfltJdSgrvDIOOxP&#10;BfVlPbVPPKtwohO1bzCvIthWC5H0Z9vg2e18g78l1p/c9gt8YjB7W/0J6Ocon3WrLcc2EH72/P+0&#10;hdDH4Oz6vw3rkbAk//+t7UmfqJ/fJbMnyTsOvz+aqy1/l2UbIh8nHtE4FYIAvpC0yjZCu9ikpF2F&#10;gXUByTMUC+sP+nSeoC8SCyFOigptgbjYHCTDm8H8b2ZrE0J23NaJt4O6j4AcibjN8zGbiUzQH0dy&#10;vJsznFts4bjAzx+fes4AQlh+W8muld2OZXXxI+hDEdDS7xfYeO1z87px5ke75xf6+mRsx3DjYzad&#10;y7c7co7Oq/U4d15uayr1eOfnBMDNxzE2Zxy00+ealAKW9PfGhr5JYTA7bdof+Vp/KzBr8aE2BxWY&#10;vacv/kJhYWBagLcmExKQR2ZsnyZaE53W2yBSvQ4jfeajfgbr823/Btz1lKhtx9K2nUvQVj85buTv&#10;+Qawc091XmGmk8InHCe4FVFJwv9s9TM3yGeftO2R/0XMpv+foAz+d/r/kjr/r9bv/38jONJO9R0g&#10;IjGgX9R2CGxhXzSH67PtKmtHsOMafAGhvwlEBNro53zNn6WJCKF+6utKikLSRxHYSOat6gInHs6m&#10;IhOMCYUlINBfi5TiI8RBomllFzixiY9pnbkIgjkMMbuIhtrb8Avrnt2Hs3MOkrhbzUc2H/FxJMSk&#10;zaBEFpTaNpsJReDn6tHckV9Ehmq3urWF/BzJOpAIrd42EoScEq6f5xTahFwVoY/0S/tgw+VWxzWi&#10;9s8tAs9Z5tW57FzYtmMFpfSH8+rfTqI3nwjOx/3PfJvC5gjO222BBTYPR1REKCbBmEBYaDeYLRSY&#10;OIk4QnCkFRCUT15KXEJqRNDWLRTPT4nW6l5pSLZTIUbSStq0BYR+SwjG2fhwHjdvmHl4dh/xYwuC&#10;utlDm+cTjlEk2x70843b9LML7FpvA/zf6GcdIP6/c0htj4+NBIAX1IXE2S82+kQCEY2PyN76fB9n&#10;N1/nH4GC4LdtHhUKIUvfpnaxmTAY2evFackKWKc99NPx3jj6e/BFhXWXXQT9LD0YCYf9Qdtd1wj6&#10;QpsTh1vNTkKQlIMxYXZwKxDi8LevFEFfnNBdPSkO9jeGtlbbUUlE88SFwY4Tt8V9nI2l2Y2g/P5o&#10;G8hdXA7FwCNAE5BwHOuJvsPB+JAsvbb6BaSZCiRJrbfyIUGTTFuTcbKe7A/twZyRn5tTbSRns0k9&#10;pcDExtvY+HgTAvpGxzH/wMZ5AkTCELTpw3rg69puTuJI4MPSiYfnI4gExfWnEJgLIjCOHPz9cCMi&#10;21KhTyrCU5+g7pNjjDi9tsLImGVQb+UTgv1xso6Ru7VtziSCvhjEHhMW3//fAOdIZb8VJP9u/bzs&#10;s/Y+/+j/4P9vHML/WTDG2g4mHO5/SCLeR0K2PrX5/g6+GNi4pBDY2Mjmj4v7JuELg7vjym1fOTGS&#10;/hCRaGipPlFdEfZ522Nev4qKkGmYfQQwsbHtLJ/Qw7YnLPT1fdoEiVAIPDmn3+e3XRnMHbTDrIRt&#10;jlHCbk3uFL+YLRgT2dgfkXcq8NpHbG76CrGyrgIRjk19DhFcvwqEZyd52TgjSZKU2lmq3Y0x0fAJ&#10;z9pJOKKL/NqCP6c/NpzDrwsxqo/MG5aSefhjVLxIqMHfkUQ4Vwz0DchXSiVsbUsfYX48npT+HMm2&#10;+em50j+YQ31svJK8JwpEq/GEOx+zhaJj5xr40K5zSZ+JjvWZsCSREBjCBT3LiKiiPkdwAdkJmbl+&#10;R2xqJ8F5CAmTCMYZGaf08Wxmt3oMqQi9DVtbAsK/L9YOcKO21ZMZSJt+bOvnFkDa9tn6GaD1mZ99&#10;rg7R55y6bf+zyE5yZ1vLAI7MXX/ow3Eptq3cWKtHdudDgo/6/XrSJyL9QCjMHrR1vPiov5RxH2dr&#10;JRgsg7oJRCgsCf9QTOjHtmd3ILk60SGU0D2oqAR+vlj4Y30YwSrBt+pL2NhWm5G2wPySkGCO2zxR&#10;YZ/1UxQUQhShL2F21+f6XZtkGflFoAjwnIzcCJs3SdhqV8iYoE4CivtFmYD1q49XJuvWjvvJPEJs&#10;fr+rO4Eyf8ORoFQfI0bahQAdibLtiLMVlEADQjX/oM9I1G9b3c1JOFt4rPB4EZxIuc9Zbf4xA5s7&#10;b5vD/S0h+Qc+N0KYfQTj3TE43mxeX+Bv84djBSyTsHGp+sKL/I50jKQMZnOEZMRpJMk+Ew0lxxsh&#10;GO/qbv5Yv9pTbw/xWCFZs0wIlI1LQn0T7aQtCb/f5o7+fh7HCYBB/bQvMY/nY/32melcic/A2azf&#10;9+Vcrk0SdvZ43drOZmNT9AVlBBMDv3QwcWjtb76uHQqC+PowP22bj4BEH9YTfWoThKIRzhXZbIvM&#10;BMSvR0IgQhFkJKwn/aOMxM1pbSP95J1TThTET/pUPKxPfT0k2wFMPFrfIRX1OQRtCdiwTX8JXrZV&#10;MLQegHW/HdicMJhocD5HSKG4BHM5Ura+qE6y0GMlfNqC+gsJ+aTv99kWk/pJ3dmsncLfIzcjL+3T&#10;tsscwn5DMDYiUq8v6DfSCzOooM+InGXsPAxBPxGehx1DEB0zskXnz3qAsM+rC+y8FDKHCSL9VFgE&#10;bn5XN6J3x4j7+z5hvwff7guD+bmxiXMK+1q3kza1B3MSnsAYsRncvrwPI0WHOImZzchURccQkKjV&#10;nZ+bJyLkwG6+5hfU1SfFNQ2/39phncfTYwbn5c0Xzi0lfe3c9e8MfEKo3fXZMWw+fx6W0Twso7bv&#10;7z6rAELEzpawt4KRukPcFgnDjXFjX0fyrJufEXwgOElIn4HETZuRuN/XSjiC/rAUqBAENvNx21aB&#10;XX1MNCLhUJEI2ioWUr8lCHlaScINbWZvC4G/jTFi9/siHykl2MzHspOo3wjfkBAD61dhcPWUwiB+&#10;vs3ZaTP4NtZ9mxAK51Q48rY+g5IW616ftr16EkrgrWwBAhIzuxK8146Iz7cJzI8kFhKZtYO+wC8i&#10;O+fn97t52d/aLzYmaJvNxvlztK47/3BcAFd3vlGfjNOxAbx5bMyNYHP7vv55OHvrc0qNaylsEThv&#10;6rluPC7FFhkJlOJy0RFnQJpRf0CWRqaBD8k0JF/P5iDjSfLJfg92DG3z2LHj0+YhsNn5xGF+Xl3n&#10;TI5Jjjcfv8/BiYOV5p8a8X5/zshGwvZtRvBx4TBb5B+3sd3a72Z9KgLSR9LfXxvYhJytzzIJs4cQ&#10;mwmCtVmaIBChPYB7YjwSAPr60PEkZkEoIhQVExbxCUu1uzLKTiK4i/CBwAhZankTqCCZr5ShKCTH&#10;B7bUcGITFw+zSylkrgj6tR76CNmGmUYK6FhXd8ISF4zIFrTVxuzEkYxD1M92qrqD89MxAemF7Zjd&#10;n9tBCVbIJFWfT6I+EYd9qcYIWvkmIf1GYn7dtR18mw/Om8r+/69wn8U1HL2JGPw6yHyNDr79aKPf&#10;HwoM7yJzZGqZiyN3JzTWFxG+Ea6NCdpBP8f57WheR6iRn4B+oa8dL+5nx7djObRlj8OdI+uOTG/o&#10;L4RjwhT3c/WbiQt9jNzZjojeEbZ//MjH2eNobSf5Wx/JO7K7+WPEH/SzbT5OPGweN4aEnhwXQ2BX&#10;MQhKg/n4NhOaKOMIbEKuYT0BHRv0qXAEpQpAiKBf6oZQVDwbEbt4TggJhwjaSt5+PQYnFjqXtE0A&#10;orGRCMXrFAMTi8iuW01CiLSFZK4Zh0D7SXiBjW21O7I3gnd+rm2wbEb7BY543TizRfbI5reN+H0i&#10;d+Rg9iR8P8+uddfH8Y7AI5v2C1yfjZW6ZzfYnMl2DLQn+nRrKRij47z6r4ERZESUqeDIM9l2f/et&#10;48bHaI3oM04en4iInkJyNNaXBMd7/t5cqc/J+Sf7rO0Ljdb1+A6ewDiCjAjdka0RrtmV9MMynuVY&#10;n2Uybh5n84k+9A3GRfM70rVxcTg7CdPaHOPayTFunoio7SJ2JJapx7jS+Qpi/bTZvL6NpbP7cHYT&#10;TH98MPcNEZ0DBcG/u8raRvD0tbpDJCTaFhI2AWDb6q0gfhzDY6pABDbrD8XAg9oCH9bDtkDbQRmS&#10;vYDC4DIbawd+QTv0EfL0be4aSGtBCfv8fhnrxMDaQvyBPRIgioAPNz4SDCISCqsb2atoEGF/YLc+&#10;rcsYrQeiYRCb+TohcDYVjaCeCo5M4/0+ySbbsYvbQb0VApL3bRQAkkUkEI5Ion5rG+FFpOOPvxmi&#10;8d6cYT1hN/JOMSaJf1dcUsMnVr+eCreWIaQi6yPSbj33zY7nEPeJj6HQKNkHIpDqGH7bhML6ojH+&#10;HM7m121sHCm2yFRUAvJn3V2fSLFlZT4hHJm2snu+jnxpi45BQnO2wC6lnUscbqxP2G1hv/i4lx0G&#10;8wdwx7LxJgbROYT+ni2V3cHGOpKPfOLvvYoj7ksYqadCmFmwFKhN4RG8ByN5QoVF4Nus7Y+hzYnQ&#10;pTCDcL5Wj2wkfIoBCdpsjqwdWomE9Ot5BW1DKv9UMPHRdkDIqbIWQucS8tY2fdWeFIigLSRtdufP&#10;7CPw0ZI+3ljaBBQHJxaBXUBBCMeGdufjhKi1YOhcAhKlkay1fT/Xb3DzaF2COdb2YKJCAlY/ll4/&#10;wfNydXfslAjG6TxaGulEY3zb/5vRmnR9JEnTEaf1++Qd+ful1ZOIfJwIBARNmzfGjqPHio1lOyhb&#10;9XtIeWyDP4711v3J8/Hhn2No4zwcF7RjGYwTAUf8hlaiEZBuRNA2Lmpbf5v2AI7sBUJuEfHbcSNE&#10;rx2JyDvsC9vSF7Rt3tAe+LD/RoTuwwTp1yMSgtDmnafB+p1gRHaXnQQ2IVOXlRhRO1InTBzMFm0r&#10;BT6er163YF/gZ3YjfyVZG6ulq9ucPuL+zo/n4dqpx7i+aGyrbaw2oKTt+wYEzlIR2EJ7op0aFAIn&#10;FGzrg34mDkKaThAC0Yi1HaGb8KiASJtEy9KQbCuEpO0CuZFzW7AxqfoiJITBFxGtB/1St5W+ywCs&#10;7uzJ0u9j3do2n9mS8OduhYDE/u+GkWccJL2o7QjU74/GOWJ1JNk2/LGp7K7u4Pe3DX8edz6t67eC&#10;YwFS2eM2/q3ufH17qrH/DsIMRq+bKCIxIYH7bQXFIbhgbyTv+/k2FRPxNfL07ZHgRMKSbBtZO5Gg&#10;EFFEHNSm9oCc6a9jPFsb8LMbaxup+2SfBIk+Vdsf6wRBzjloR75RPbQJIbt6JCIGN48JRASSuQqD&#10;wBeLJLH7QmBtFYCE3RDOJz5a9/tou8HYNkHSbktMpI/ZCMk63uf8Q9Jnm6UvNtp2cPOwDPwVboz6&#10;CTH6dpK3iYZmJFYXu99ngqL1YLz5tAXNKgI/R8xSl2NY/VZhpB9DKpugtUCYKKSex/djaUi243Y3&#10;5uZwREhEK9+2ESfoVIjm+3VIjjPCc8dkPXauHiESMXINxjq/yPdYOOeNyVjHeb6Ejk3arB70HZNx&#10;hOvnHK3nuVX458d6ZtJmx/RsYZ+A/mE78LO/X+tBXyqowOw5FT0HEwoJIW29nkK7IOnjBCRqO5uU&#10;ga9vawtGtk5YAuHQNuGOF4mH+UZ1A39/wxeOlIQuxOlEIA7zJxzBS53zBTbr19/4kHMiAft90fyB&#10;n2dTyN+UVnNBy5hdYELiiwvn9+sGEwB9Q2+iLykoKSHkZ+Tc1lZTHOKjvm0g7DMSpgAk5g2O546Z&#10;AmG/LxA+TGh83wAiOFoKcUZZSYp5hCQdWHdEa0IQwYmP23ryLsirLRjjlcn+ZHljRCKQFAQjPR/R&#10;Vpc/zhcLK+nv/Py5knMn27cORxrWdqSX9CHoF5Gj2Y10kn5ROw6SXqwdjG8bjpT9ef0+I+8Q3tiQ&#10;JMUeI0y2E/5GqpliI/myTDWfzaP1oN8I2uzqH4xX4md/4OvA85a/K2zHx/u+2hboORGcK2GztqLJ&#10;jTN7OE8wLpzTO0Zmw/XQ5sYFbbNxbNBHeBlMazFwwuIyCq0HPk5ACAqA648EwuzmkxoUDFcPREVt&#10;Uk+RgTg/We1LGYqIVw/JP6jbOCN8q7vSsoN4X4Soz0heBUCJPSJ0XwCcT3B8nlN4jsFnUn0WB0qr&#10;kF1+EpllJ3Ck9AQOVNQgvapZ/EV8guO5udw8dpwbQkk6IvQw+0hkMw70i5N/mB1YZqA28RGbqwe+&#10;6uPVbYwQeqwv6Hc+wZxs+/0G9QnGh6A4RBmD1jWb8H080O6B5E67u1bC0tl88m8TgS/9bgWOyNse&#10;o/1CDKn6CB3n+bj5SIqO+COba5vNb6tN4Xwjv2ie/w5EIuBIJrRrO7JHfq1tSQIOV+Shf2o/CkYm&#10;7do2HwqJnEdibpJcptjUV+d2Y/RYQT/HGSH642J1lnoMHjvw98ZlCqkqudLmjbOxhBGt2d24a8hK&#10;tG2sEbIvVmZjv84b9LnxEbFzDOHmjv5WG2v1sB3MYTb9e0RsojHe3KEtXndtT1wE0bk5vyzp9zIY&#10;R/bR9lcyAzHxCEhT4AjU+boyCefnRIqlL04BCXuwMU5sIsJnn2UUWhcwk1CbZ7e+CMEWlJCmioTA&#10;79O29PlioZC5FbRrvxMbbScQnkPiPPTvlc+Or6nZWnIGn3/bEU8+/Qzee+89PP/K62jfexCW79iL&#10;I8VlyBbRySw7iUMVp3FAROfA6fOhYNpxDanFIwEhSxUTEnjMRgIm+RqJB6X1qy2AN87GOEGxsWYP&#10;6iIE9CVRqyiEdleSUGPHDeyu7rajVCT8DETFxW1ZsT81gmyDxxAwA7EL4AQJ2UrDjfpCG8k9IHhD&#10;RP4RIbq+ZDtO7uxP+txIAFKJRqxf52t7/M2gZCVoZfegAhHa6e/56XivL+bD0tki39RwJG5t55sk&#10;Zt/fHSPeJqE6Ur0e60+OTZI94ZOlnYfZfTI1u/lkSUn4Pg4u01A7+80nLANhCnyyhNQpCoT2C2wu&#10;7ROYPebn2U3sCMtICLNxDpuTbf9vDOcM/h6tB3Nbn9q8MuwTP9/H7w/PSXzCDCYShbZws6zExCYV&#10;IkGyVb0jYQdnd6X1haBdyjQeX28zdneIGdy2lSPjUIzU32zOruQf+JpQUFxoD8Ui8DMyT5K8+Vk9&#10;9OMxTPB4HAHPk6+04c8vbyg4hS4DhmHqvAXIKS5FbmkZMovLkVNegYwjhzFh/Gh8/Omn+LZ7b8xc&#10;vhrZpRXIrzyJLMl4jlWcwoET9cg4dU5E74IgOn+WoYAE0GstJkJC3hQaI+zQpnbWAyIPEfkqhMRI&#10;tkl7KDrsC8nciYE/zoTBSDd+bUMgviydv403Hx82nqU3ngjmsGP87yISEbNFdSNYvx3Vo/4IqWwR&#10;/Dl/PeJbTfG+OIx0QlEIyghBP8ugbn3RWELa6sPS67PxWjcfByM3JXhF0B/4t+6PI6VvgFQ2G2dk&#10;F9qCuq3Uw3ZgM//YOCIYG7MFbSPakJS9ebh6t/4Y+SaOpX3BHDqGZTCmFZqCfvHT85A6YfNEx6ef&#10;89V5iaDfjhEe00N4TmyztDZL9nu+bSE2h+AWBMaEIy4wjkR9+MLhxrAetQPhEDuJ2AkK+50ohP1J&#10;ePMQRuImLiYKDgHZC4yATUR88fCFwmA23x73cU+b6zUQJXFnP3T6HI5U1ePwqRbNPLjlZX8vb5pg&#10;BrPheJUIzFDMWrwMBRUVyCmrxN7yWuypPo/dVeew52Qz9pXVIqOkCkdKK3EwOwfz5s9Fu/bt8V67&#10;bzFo0gxs2JeBI0Wlmu0cK6/GoRN1OFDdggw5hhMdIX4VFicqYQZTd0lLXyRMjPzsJAJtLouIshH5&#10;O60/bLs+2h2M7KUekG4kAq7fyNjsMZ9E23yT8P3UJiTuZxokdV8UfPh9ru7bXUlSddmG2FgXRETs&#10;cLMMwo3/99Ca/IlUAkKCdf7+GJKu2zqyMTxPR8baz3rgp/V6IalgrmiOoD+EjfNtbDs/W7n75Bu2&#10;gzFqlzoRa7MM6o7MhTy1DHzagI03X0eGiQwhIFMjSmcL4JGh+SthB22Dkao/3spUc4T9HNdWmawL&#10;bJ5MEQYViKSvtiPhSIXwuIrryG5u7atCweN4vvRzf2fc352P2c3HQ2Ie7dd2NE8gMPYkvwmEvzVm&#10;iAuIldZv46xPsxKWKaD+glAsEqAPS5c9OCEhTGxifULyKiwigOZndh+RULg2CdauWZgt6XczqH9l&#10;HdasX4eV69cj7Vi2CEAlciurkXniDA5XNYrotGBHfiW69huAqfMXIa+8XH32VzZg76nzkuVcCOAy&#10;HtZ3VwsqGrH+UC7WZRzDrpxC7M3MlWNswNBhw9Gxa3f0GT4Ki9ZvxYH8IuRUVCGrohpH5JgHgy02&#10;np8TGhEYExttU1hMSISoA4EwgVGBsLaKhWuT0ENx8Wxmd4Qf2Rx5B75hf2r4fW3VfUEI2wLzicQh&#10;4RNr++JAW+Rv5Hoj2LhUfalgK/0oQ0j2x23J/tAeEH4rG0ubO4Tfx7qzJedqLRZCksH5sG2EaSLg&#10;k26sP4Bv1z6OC+b0fbWfZBS0bavJyCq0Ex5p+X2tbUJoXj3mw5LzsB4ci6XNb8cwqD3oc/MRbk7f&#10;18beDCoYSXuC+FMJgYOzt90fwflEfm2NufW5Era27OFxBSn6U2Qwdg3GiUUkIpGYxNpC5k40RFBC&#10;f9YjQdC2VxpUTAK/1mITXD/x2ioC4ufEwAmJkj3FJWjHhcJtGVnbvw23FWhvo0/fcZWwETwes5el&#10;C2ZiTP+uWDjpe8wc2Q8jenyNrh3aof/Q4Vi5ZYdeZymsOoXCE1XIrziBw0VlSDvRgH0iMHtVXCg0&#10;JjbOtvdkC3YXVWF7frmKjfyPsLdasp3KRuwpOY09x8uxN6cAG3bvxcTpM9Cld1906dMf0xYtxf7s&#10;fOSK6GQLjlbWiNA14KBkWgf4eZnYqMBEwuIER4SACIUiqAc29TObwomLkfStw10nSd1n8MUitSiw&#10;bjYj/qjfxjhijfu48bcqFjHi13nagolAXAycwETt1sLg9SXaPiL/+DjWj7TqC/ql5PHteoeKiNiM&#10;+LXuIRQG3xbYrZ+ljWOfZjBCJq7uYETtCDqwk3Q8m8NVJWCbS68F6FxiD/p8wlKfoO6OFQmKIpin&#10;Fal7424I+t2qr4dWxwtAAvaRyudGSDXWtyX72upPhbbGJG2+X7IvW4QlrKfwTQiMiYgJgbUd1MbS&#10;oD42Li4eITw/FYpE2+q+zfwMFAjOY4LC0gTHtR18WyQCgjbEI5bFtNGvPgl7hIvIOtWIgxnb0dhU&#10;g3MXz6KwpAiZebk4fDgDabs2Ydvq+Zg7diBG9W6P4b07YMr4kVi3eTMOHy9E3olq5J44jcyTtThc&#10;3Yj06hYRnQsqPPurWnCoogb7i6uwS0SFAmPZjqtHgsQttl1ltdhZcAK7s4uw/cARLFi5Bv1E4Np3&#10;6YZhE6di+8FjIjonkVcp2U7lKRw5WYdDp8/ioHyWzGz8rCUUEQpLClExgibMJ7kFptmLZ4uBohAI&#10;Q8p+gROOuAgk223Z/n14xJyy3yEidpY2JgDbgtA36DcBaEsIlCzF312jcKLh5grmCOZx9sAnsHOs&#10;zWM+0cVva3P+AGaTOdQvsCl5axnYBbTZufFurpCA1c+H8w1LIReWvm9IPNp2wmDH5Tj2xfwSCOfz&#10;7aEtnino8b12W0iSYspxwfy+jcTqt7l6t3GpiNYn4bbg+93qmFvFrzmPtpBqfNKWPI4nME4kfCjp&#10;C7FHNl98fHsEX1DUJygpGsw+LFPReminELDushYnGE5QaAv9QmIPhEMRZDEp0CpjCeq2VeSLS2gL&#10;xjlxMXvU78YFfrWXkFfTiOxje3H2XD2uXr+KuuZGVNWeQX5ZBbJKypBZWIxj+cdxLEdE58hh7N+7&#10;HVvXLMHSGWMwdUgPyXa+xahBvbFg8ULsPZKNHBGA4ydPIe9kDQpO1YoYnMY+bqdVuyxHM5lAbFx5&#10;UUq3tRYKEEVHsp29mu1UY9/xMuyVrGaTZDvjJ0/B199+i14DBmPj7n3Il+PlS2aVLeXREyJ0p0TY&#10;ai9qlhOJR4A2RMYXE5f5JPtbwwQkakcEbtlG5GdCFAnSrxUVEnJruxFzJAi0Wd2I3O8LxcXzs3ZI&#10;+DEEfTLOCQh9ovmM+H0h8LME+tqY5Nzh8Ti3N97mDBHYHJEH7aDP2inJO4CNc2TuZQxmS/j7SBJ2&#10;K/JOCRJVQFZtHCPVPD7BxeZI2R+HEWJYl7G+LZVvsj+VPdluZfPqMXsq30T7ZriRv/XZ8XNafoj1&#10;p8K/cz4qMP7vwYTCQLEI6gr2JQWEIuHBv+5iYpLKL7QLTDwimLj4IhJAxvmCYnZrt4KIAksKQbIv&#10;KRpRPWnz2z7civ/4mWZkHd6NluZaXBGBqW1qxJmmJkVVXT3yy08gR8RGUVquyC4uQ1ZRMTKPF+Bo&#10;ViYOZOzDro0rsWLWOEwb3ktEpz2GiPBMnTAO2/ftl7EnJNuhCFSrCByobg6u31gW44lLIED7FBdV&#10;fNQmvsyM9klmtK+8FvuKKnGgsBQZ2XmYu2Ah2n3VDu07dsGKTVs1yzku2VVORTWOVdbgyKlmFR2K&#10;jG6jmdBI3Qj/RoiLhLS9vqg/Eg0TGJ/Afbj+m4GE6+qthSKwW7+WjqCN1NVOmxKxkXzQVj+Os9Ij&#10;ePW1sW417+ZwhGzEHoK2YKwbH/gF0C0rlgFCO8vgvMzH7K4enZMJVjQuKs0WEnnQdpmIZSWO7EIE&#10;fjFbEjf0ceREhGT0K8QgRIr5w3HNNya/mG9Q99sRaGs9PoT/twT1lH43QFsiYwjn5Hnc6FyS+DW+&#10;AfzzzyFEeBTesW9FjAyhwJDcSfjJbETtniCEoI39QWl1hfQrZA6Wlo2E4hBeM4myk/jrUmwrLC4K&#10;rRAQPQlfxcSvS39cEDzE7rayuitJoGFfoh5mLlKn32FBYV0T8jL34+z5elz76ToazragtrlZ0XDu&#10;rOCcCs3xipPIrTiB3PJK5ElJ5IroEDllZSI6pSo6x0R0juVk4/ChA9i7bQPWLJiGmaN6Y2iXL9Cr&#10;/fsYKdnOqnVrcfR4IQol0yk8dQbHTzcg83QzMk6ddSIioKCY2JjgWH1/AN2O0/o5vSaUVixZTOlJ&#10;ZMs5rd6wAd981wGftPsaM5csx5HCEhGdKhGfas2qjlY14vCZCyI8IjSECIRCPhNmMyYaSfjC4Wyu&#10;dG3anc18UsGE4dfBET7rJjgqBEJScQEISFvrEQmbaDibOweSeCgMob+QspRGzjaX1lONCfvi7WiM&#10;K0mmkT0i/sjfCYKSnbSzgrb6BOdAW0j8Apuj1fhfjYiYtPTIyPcz0vF9k/VUSDWmLdDn/5FoSWHz&#10;cCPSzmkWgm9lS7SD8bnqe+sCQPj+KiqJ47l2wuadrxsT+dk5EKHAxC7QC8H72Yx7v1fwhuKg34c+&#10;9ChlXEwim9lT152whHUVH09cSO4pLs5TEEIh0bbBiYiJTUwkgr6wzT5DYI8EJhgrsDuu2Kf9dZe0&#10;JJkW1TYhVwTm3DkKzA+oa2nW7KWupUVBgTGcrK3Ti/wmMIrKk/rMiwoOxSdATlk5skR0MotKVEwO&#10;Z+fgwKEM7NuxGRuWzsKCiYMxYUBHjOjWDqMHdMfihXOQfvSICNkJlJyqQWFNPbJPN+LQ6RbsP3XO&#10;CU6Q4ThRkf9jAsx40qwt/uknmpBRfgqHyyR7kixq25596DtwMNp92wHjps7ArgOHJSOr0GtJOSdP&#10;41hVPY7UnMNhyXYovr6wmIgQkY3tSFx8H7O1lcmQ7ONtg7/FRSI3n6geioq0Sb6u7ojYSN7BiZC1&#10;lYgDH9Zd6YjZ9+E4JXEhPJ2zKbq+4OaIyFzbLAVKkuoTiYPNE/V5Nr8vJdx1AT23Vn0BhBhS2hNw&#10;50ffiGRS+SWR9E3WrW31tvDvjGkLPlHeDCl9PQFtC20JBklXyxT9tMWIO2jbOTCLyGny2gGJk9DD&#10;MYEtieywTh/zDfy94zhf6wv6Bb5oWF/c5mDnYH0qMLKa/cW/PqJCImUsK/H6fDAbifpc9mFbWSYe&#10;JhgRXF+8feOsJZZ10CZlht2CGwoHRcH56ZjQHozz2nwlCp9WN/Gg3S9NTBT09dr00e0hQeGZehzc&#10;uwk1p8pw9Yerkrk0oaaxUUGhqT97NkTThXOKk3V1gaA4UWFmExOdBNQn2GLL1us6TnSO5ubi0NGj&#10;2L9nB7asXoRlM0Zh+vAeGN27PUb2/hYzJo7E5m2bJSuSbKfqFIpO1+o1o2MiOryrbP/p8yIkLpNx&#10;WY0TFxMZlqHgaP2Cvt4mo7IWh8tPI6f8JNKPHMXM6dPQr3dPjBs3Duu3btfrTgUnq5EnopNVXY+j&#10;NS04YqITy2xai8q/iygrCUidBM22lH4fxcXGhNkGS7G7ukMoGF5d2wonACokAfE5uwcZp31SjyHw&#10;1zFenX021vfxof0p7KkQ+QXknGJekkHS9u+CcykS5JvSpy3cgLR1iyaF/b8LPrlam6QctUmYkX9b&#10;cH6Br52zkndE8q3H2PES49kOxiaRivAd4j6hH4UpECffx4fzpXBE4hHN4caF8wXI9YQp1dxRBiME&#10;nxQQFQrWA7v5mCCoKGj2YhkI4QRDxwRtkr1dyHfE72w+Qj/PlgqRUPh1CsJVFQyX8VifDxMOT0yC&#10;TISgYPgCYjaD39Z6/WUckbK4tgFpO9agsiQbl65fEVFx4nK6oQE1Ija1QSZjWQ2FhuVp8Ss5dUqz&#10;Fds2Y3bDbCYGT2hiiIkOt9dKVEiO5OW56zppu7Fz00qsWTAdc8cNwth+HTG8R3uMH9YPK5YtQfrh&#10;IzJ/pYpOvmQ7WaebcOjUWaRL5pIUm9Zw3wdugR48cwHZtedw/EwTSmtqUVlzGoVFhVi3aiW+HzoY&#10;348YgcXLV+Bgdq6KTr6ITk5VHY6datYtNv4evBMZgbc1RkGI6i7LYAZiYqFZR2DXO7M8u/YFAkBR&#10;CDMWr88EgrZIWJzQxMVEyNEDx5EsQ7Kn3Uqrsz+Atf/vh5C7BHwru3eOBhJZ0mb2G+Fm1znahBEv&#10;S084YscM7I60Ip9bgyM31pXohARb+6SeO0mSzpaq7dlJsjEhkD45fxJ1NC/JmWU0zu9z/W6sbwvb&#10;Mr8jfkf+PuLjk4iPMTuFwWzxPjtHGxcf36rtzePGRG3CZTA1F39x11GEPJQ4RBgIIWoVD7NRICgU&#10;UrcyrAcCYIjEJhAGbnOFfSyd2IQQEbB6JBzO7kppa5+/NeZ8In+DZ1MhcYKhNgqElMksJSkiCl1l&#10;J2xhXyAwZxpxaO9mVFcex5Ufr6rAnBJxqa6vx2kRGtsqo7DYVhnbNeJTJZnMido6FEt2YWLCktc6&#10;iJjQJOGJjV3b0Ws6UjrRCbbYmO3kH8eRnBwcPHwQ+3Zt07vYVsyagBkjemNc3w6YMLgH5s+chB27&#10;d+qrbIpPnUHhacmyRHSYfei70UR0QoEJ/u/p8n05JFlkVv0l5DRcRC7L+ovIZll3ToSrUecpr6lB&#10;aUUZ9uzcjhmTJmL44MGYNmMm9h46opnV8SqKTi0yTzXhyJnz+rm29bwJRcQJRVBXkXA2FQsSv8Ds&#10;KkrSTl7zcLDMJSgDxEjYb/t2vy9pvwlIGKnsbcH3T479tXPdCJzr18DPKkhOfl8S1k8SSvb5diNA&#10;bStptx7jyNzZFd55RP2Bj1fXvnD+AIl+Gx/Wgz6WRprJsXE7fX1E/ZFfNHeqvlTj3Nysu76wX84h&#10;t/nHyI9ttf1vIpzHCUqeP2cL2yY0rUXFRyAwbotMIcRvGYtlIS4TsX6XrZgYOCHx25G4+KKRRCgU&#10;CR8TBhWWsJ0CQkLuhYxmC8SFghL0u+snrWEiEdoCEYn5eMKi7Ric8BwVIi3RLbINOFVdjMvXr6Je&#10;r8Fwe6w5FBeCwtJ4nltk51VsmNFQiE7U1iu4bVZSLWR7I3Hx7OrjtWPZTQAVHcLqZbyLrUxFJKuw&#10;CJn5+TiSdczdxbZ1LdYuno754wdi0sCOGN+/E6aOHohVq5aJOOWiqPo0iiRDyTst2U5NMw7VnMOB&#10;mgu69UVByVZhuejEhu0GJzoqOFLPkzKv7gLya1tQJKJccUaynZOVyDx2GMsWLsCwfn0xZvQobNu7&#10;XzOdAhGd3KoaZFU34NiZcyI4IjoiBISJiWYiKg4RaHPCEwkGYeJDMXA2JypGruZnfT7xhj4JpPQJ&#10;5kjVZzDyIlL1J+H7+mNSzWE2vy+VLZX934ERYswuZGQk6NvN5tuTtqgd7/ORHOvqkc3IzfrZl9tE&#10;m/PzfZWQQ//AlkA0LjlvNNbsUbs1+Vp/XosIAuH1hQiJ/SZQn+AY3hgnBHbc6PhqpygEfqkQiYa1&#10;W9u1LvboOCY20Tw+wi2ySEREIAJx8YXDhxMRJySp+pOioWIjsIv1sYv2QZlaTPgeLV5nCcQjJigB&#10;AgFQBP1h24cnIlaGdRkTiUcCodDYdYPg+ouUx4RIS4Uo03euQtWJ4yowvMjPO8goICwjcTkfgneX&#10;sY9bacx0KDTMdggVmlOnVUAKBKnE5jjhCQzbvtjcECI2mv2I4FipwlMSCM/xQn1Q9MjRw0jbuxPb&#10;1i3FipnjMfP7Xpgw4DuMH9QFS2ZPQvrBDBTJMUtOn0Hx6VoUnGlCfv15EZQLTmxEVLJFYFR8KDAp&#10;cRH5RP05vROOd8UdLyrApvVrMKx/X3Tt2AF9+/bDhu07pa9aMqsa5Ivo5J6qE5Frkc//smYplq34&#10;QhMJD7MXl8kkxcP6zeb3tWrfRDR8kLyS7aTNt0f9Nx9nbev7t8AVf2LV/+/AXXQ2UvZsLBVxIk5t&#10;9/2jPiPC1v7+GPOJg2PZb6RoYyK0HmMIj8tS5yG8eYJ+h2C+wDeyR9A5W8HNR5JWsfFsSThhCKBt&#10;8/OzCNdniJN/ZPPn4lhDNC6yRX2u37VT+9m5uGOYzfm6DObMxV9MDIgwm9GMJRAR7xqKD7dNJYKR&#10;sFkG4guJiYLWhaRdnyccYosJCdtqi+ru90poC/xoS4VQGOJgH8UimaE4+61BhUbK440XcbruNHas&#10;W4jK8jxc/tFd5Ke4+ALDjCUpMLSbyNCX5Sluq4nYuOymHiXcOhMSV0EhPFFpC/TxRcnavi0EBSYo&#10;feEJb5+WbIe3T+vDogV8Zicbhw6mY+/2DVi/eDbmjRuMSQM6YVTPbzF97DDs3LUdhRWVKK05o9d2&#10;CmoakV93DrkiOhQTE5b8xssermiZI/acuvMorGlAZmmlvgonXzKlAhGU0pNVKC0vw5ZNG9C1wzf4&#10;7pv2WLVuHQrl3HnHHB9Mza06o6KT2XA5EA4fEUH72UfrTKO1CPwakGCtNKTy0fc6se31R/4O1vah&#10;pNpGXxL0TWX34Uja4IjUiNZt/7h2fEyUMZjAkEjCcR58uxFOHDcea0i2Y3aep0doN8fNfNkf+YTE&#10;HGxDufaPCrVpXwCrs0xhjwg4mNPQ6pz8YyXR+tyS/f4x2ob5pfblOcV9fCR9r3l2v7yO32SIwKTV&#10;xAXGYJkHhSbZR5hYhO1QLJJwvqFQmE3rXjtEkLlIv14rEVvyTi5C+2WsZi7cGpO2iYD6iIiwVEFJ&#10;9KnAJETGrrlYpmJwPnEb/UparuD0mVPYtGI2ykvzceXHa2EGQzBzsYv6LO06jNnoY+JiokT4wlTT&#10;2Izi6lNRNuMJhS8ePvTpfK/fz3RcfyQylv2kyoJM2FqJD7Md3s1WUIgjuZLtHDuCA/t3YuvaxZLt&#10;jJNspy/G9P4WEwZ1x/rVy5BbeBwl1dUoqq7RazKFdS0okGxHsxcRhFyKi2Q9FKKS+hbknjyNXYVV&#10;yBbhyZbP2WVDIk7ik193FiU1tThxpgZn6s4g83AGhvTtjXaff465CxciVwRRb9OuPo386jPIFtHJ&#10;kjkyG64kttOE2FNkJexL2lKBJJvKnoRPzq1AsTDBSCUcJHApVVS8fkf81h8XgBvBxoV3E+mdRdIX&#10;zOMQr5PInK/zN3JLgv43aodQQoqTeFT3bQ4kqag0OGJr8xgxRGP8sWF/UHekGNld27KLBOiX8Dck&#10;53G26LhxGGEb4uMcKGZxn9RjDTfqN/uNxv9a+HPG582XdiuBIcFb3YmGb4+2tlRMAnsoCkL0YZ8v&#10;GkLQkZ/ZnCgc9O7ksuwkbCch/Xr3lxAG54j1iY1lJBhxUQnt4teq7dukHheStlHechGnqsuxdtFU&#10;VFBgfriiT/JrZkLhaHYX+dlOiovZTWT8OsF+f2uN13SKTwlpJsRCwWsWVg/aJhpmS4qHIew3W9Bu&#10;C/5YP/Oh8OTpNluJe0NBTjYOHkrDzs2rsWrBNMwZNxDj+n6HUX06YdGcacg4dADHyyvC26cLzzSh&#10;sP4syhokaxFh2FNcrcJA2Babn/loNsS6iNRxyZIKT9ej/EwtqupqkZOdhcnjRqPj119i6rQpeit1&#10;vmRWRVVOdHIkM8qqvRCIzpVfvf2lYFvKpD2l7w1AktRSCdy1Q5usDK1Nkvf9CRKmE4QI1hfZovF+&#10;2wgsWY/Gmz1O0DaP+RusPy8ok0ISn8/qDiSmqO3Iye8zAot8ojExEfB8wjloC3z8uSKQwCN7cnxr&#10;fwebL5r334H9rXYMIeWzzpaEs6cenxo360+N/LM/iDD4Nmm3cU6tkTxmIDDpZy6pwOjWlpRJKPEL&#10;rK3ioSLi7Aq1C4SkIzt9fD+pk9RDiLhYP8eZLaiHtxELydiYUAw8m9p90EcEIGZTpBaKW0X0UOAV&#10;HBWcaDmPEyeKsWHJdJyqKsFl3qbc2KAZiQmGiQaFJZm5ENwSI2qlbuOSomTCxPKU+GhGkxCVsJ0U&#10;GwHFwM9QQh/fl/YU9aRQ6XEEYT/nJSqCY2idouOu7TDbyRbRyS4sxDHJdg4fOYj0PduwZeUCLJsx&#10;BtNH9MK4/p0xZ+L32LZ1vV7/KTp5EiWna1BQ04C8Wslo6s6LoFwQYaHIOLFJJTjMhChGvLkgj6Ij&#10;olVxpg6nRHSOFxzHgnlz0btnL4weMxYbd2xHdlGJiE4Njovo5PKdcrXnkSnfnSz5H2fpw5Gpsxkj&#10;4V8DJx5BPWj79UhgPEib5GNtI7+I2J1PWJcyPF6IiDT9OXzo+Dayk2i8O5d4n7SFSHybwQmN8yHZ&#10;mB9Jx/eLyDXe5+rBWM/H9SXtrh3Bnyvys7lt/tRjfcT9orHWl/RL2pP9bfUl22azOkne9/N9XLu1&#10;CCR9kkiOd+1IXJyNbWYiSd/48dyxTARdv2u7DCa4BuMLgV4nCW3MTqK+mGgIcaswhELhCYaMO6ig&#10;CES3Bdv2F0sSvy8QVjffsM+ERWGkn8rm98VtrcYqUvXF4T9Nrk+Xi417/ScaW1BZUYSNy2ag5nQF&#10;Lv3gblOmUBgoIr5osDQbcYZ+MoZ2g5/lGHyhIapFlIqrIqIPyd9rJ2FiENr8OvuJpE9bCIQm5TE5&#10;3puD/VG2I5mOCU9RMbKO5+OYZByH0vfq+9jWLpiKuWMGYsKALpgyoi9WLp2HtEMZyJcxxdU1KKqp&#10;R2FtEwp4YwC32ALBobhECDIcgV7bUVB0zqOgthmltQ2orpN5iguxcsVyDBk8GIOGDMWSFStwKCdX&#10;s6qC6lrkn24QcTsroiWi422dkTSNyG8GR/LJtiNeRSAQPvnF4QiSdTdOoGLktQO09m89d9yvLZu/&#10;NWS2aF6XFVg7QpJw6Gt12v15fB/bbkqOT22zto+knW3LTJLw/cw3afPR1jgfzsdIOmmPw+93PnHC&#10;Tvq4cUlCb03ykT0+h/maf3Kca/vjzD9Pbc4n9GW/wmxJuLE6p7TDLbL4dldb8MXFzzTighAiEAC7&#10;fhKJQSrEM47Q3+YgQlGgTfyF6M3fxCaVQPz7iD9prnUBs5fsJhEYIamykjysnDsW1ZLBXOLLLu1J&#10;fmYknrgQJiqsWwbDuomG+Zi/35cUGGszo+EdVkbmKg4JkXDXZG5NPHzBCMtASFjX8UGb/eoT9Jmf&#10;P95sPEfzt/Mw0cmTbCev3ISnVLId/uRBHg4fPYT9u7dh86r5WDptNKYP74NJQ3tiwfTx2LljC3LE&#10;j9dbinldR7KVAhEDbpmZ4FBYVHBEhIi8ANbW26jrLmiWVCSiU1Fbj6LyMuzYvhWTx4/D4P79MGPm&#10;TOw7fFQyHbeVl3+qHrm1Z/VW7KymKy6jUYiAEEKeSXEJr3nEbEa4juBNNHwSdkjVbg0bq3N59viY&#10;ZN2fU8ghrCevPUR+jmzaIheD33+zMX5f5OOOZxePU6M1wUa4UV+EVOfkyDHVOfk+fjskZLY5Nhjv&#10;n8ONz8dI2Z/XbK192vY1OHKP9UtJUdBximhcW/PH4I13CP5utbnjRH0Rgi0yERgTESHpMMNQEQky&#10;EGYxtLNUJIXFCQ5LEwvrMxGIxCEVKBhSmlAEtjjhB/1StzHx/lsDM5Jkmw/2+X0UErOrwEh5NMhe&#10;jomd+/+lVSdRmJ+JhVOGo7q6FFf0VTEua/FFgvCFxYQmlc0XGhMTE5Rkn4kMcUaErbzmDEpPn1Yy&#10;JKnzjcjJLCWE9gcCkUQgBmHd2lYXtOXv95mvwvys32z08xBmPypA7r1seht1UQmyCgpctnNgP/Zs&#10;WY3V8yZj9qi+mDSoK2aNHYz1KxfjaHambiGWiBgUifAU1LXguHcXW67830xgWM9pvKJglqLQ53gu&#10;SuZyDnk1TSipqUPpyZM4cPgQ5s+fjwEiOqPGjMHO/Wn6gCyPow+lnml2z/w0XRWyjwQnEhUjf9f2&#10;iT0qrwWlD5/g27KznpzL74vaJALaSCiEs/tEbn3WjsPmSI22x90MRliuffN54gSaCvG/IyI91xcd&#10;y9rml/SPYP438mkLNjYal2x7vom2A3390uaMfNg+HvqnRqrjOchYby7OY0hl8+32d/jnYogERgib&#10;ouGLRdSmmPhPvrutLYJtqydtrgyEI7A5UYjqNxeJ5Nhbgy8iKhQKJxTaF2x3Rf2BkKSCiYvU3ZPk&#10;V1HQdAlllRUoyDuKZbPGoaHxDK79dA11Qv4mGCwNJiAGCoXBFxKD3+f7JP0pLu7WZ1fy1TSnZf5T&#10;jQ2oaqiXLKsOlWdqRXjOKPFqtqMk70oTABMFQyph8AUh6R8TjwDhHALNYAKEfb4fS4FlOn7GY3Ci&#10;E2Q9kvHk8qHRwmJkSbZz5MgB7N+1GRuWzMbCicMwdWgPTBzSA4tmTkRa2l4Ui0iUihgUi2Bwi+14&#10;/XnJbtzzOlkqLrJwkO/1EUGWfNdyVIgc9DqP+HFLrkgEq7yuAZW8RlRciI0b1mFg/77o16c3Nm7b&#10;rg/Llp2RYzDbOdOI3EB0VGwMQtJJ0YlEICkQPpICZG2O8cdZ2wU/bQx+648I4Vbhk0hr+GQZJ78I&#10;cZ+24YgptT1pM/ikGx9/Y/KLw/n5Nn9M2/OknvuGx6Q97AuO2+rYrce3RfBJH7+047Q1xuzJvhvZ&#10;fCR9k30qMAdEYHxR8BFeaE8gEgir+/YbwZF+vB3Zffj+vxYmGrE38tKufZFoUDBUOII2sxP36hHX&#10;Z4KipfY7FDVe0FuUK0rysGXlLJy/0IKrP17Ti/VJUfGFwmACkWz7NooGS85lfVY3H4JtviXARIZt&#10;Hpdt5ytix607GcuHOXn95qSIT2VtHcqCrMduHEglEGG2EbS1bj5ePUTS3x/j2cw/9PGgd5cJKDQG&#10;zkHExSfIeCTbOS7ZTl5puaBUhId3smXhgIjLtrVLsXzmaMwc2RNj+n6LqSP6Y+vWDTgumRHfn0Yx&#10;4PM3KjpBZsOttbymywHcszrHWQpYHhf7cbEVUHRkXHkdf/+nDidOVWHf/j0YIILzXfv2WLt+Pcrk&#10;8+XNBkV8ZkdEh0KVo5mOExxH/EmxiATBRMHKZJ1ElLT780R+EeLjiVR+SVvquVIhIvlIAFw7Ko2E&#10;CPONI+pPwl/l+/4sI78bz5EKNztuhNZ+8WOnhv83W9uH3+fjRj7Hz/7o1YPynLP74wytfL3S7/dt&#10;fp9f1zaPdS71sVRgMs5cUIExgYiLyK9FXHR8pBICB/bHbRQCvx2HEw3LQIiYoLAtUPGwtvTz2okD&#10;xcT5mGAoxG6liY/fz2ck+NQ4L/iW1Qth11XjRHk+0ravxNXrl0VgrmsGYxf3TRySQmOgABiSNtbt&#10;FmW/nzBhMTtL83NwPnYOTRcuKOjDV9W4eaP5akWAdF7BqSYRIDn/k7y+JORbymsc1afdhW8SuyAU&#10;EhK8kb/f59cTvqmg4735/fmszeNrGSCV+FBoIuFxoPBQdHhTQW5REXLycnH0cBr2bF2PNfOmYt6Y&#10;QfpanAmDumHdykXIKTguf7MIrl3bCa7r6O3QFBWFicwVFDRLNqtgXSDCQTHiTQhFtY36rrnaxnoc&#10;OpiBvt26ot2nn2DxipX6uZaL6HALrlBEJ7/hggjbFREc3kQgYiNklRQBtn2ba1OY/C0u1q3dtsDc&#10;KrgCjtokFL9MZfP7fNCeCu4YqftSg8SVyv5rERKhEKRv8318uyFpu5GfX94QKgjxufxxtzSHh4JA&#10;XAqE+BWe2NhcSbvZ7Fy0nexPilbM17e744YZTCpBIFRogm0qR+ZWj3ziohL4CCJBSI1QRDhGYMIQ&#10;QkjdF5FwnGUk2h/YxM9tfxEUFycwDs7fz0AUQdsJh4iNQOtBv3sgT8C616bAVDQJSbfUo7w0Bzs3&#10;zceVqxfxw08/6rvIKDAmKIQJjMFEwgg+EgYHXyxYT+XnRCIChcPBCYm996z54nm0XHIC03yRpfmz&#10;32wsna8vRDwOj0uhqpHzPtUoq3TJfnitRwWHBH4iLgYxaH8kLCkzmwAqEoHIaN2HZ08lND78PoOJ&#10;jR6b22yVlcjnTQWlIjqFhcjOz8WxY4exf+cWbFw2F4snjcCUwV0wtu93WDRrAg4c2I+CsjIVWm6x&#10;FdefRYFksAUUEhGcgmaCAuPqzGzs9mlmPJr9iIDwek1ecQkO5+TiVH0djsgxJ44fjb59e2LpimXI&#10;knMpO12DsjP1Kk75vD1bxuaK6PjbY0baTliSApOEiUwkFNEcJBsSvKtHtqhuY9rqY9u3WdsQEU7r&#10;vpvBxqayR6W7dmC+SSTH+O0QARneiDwJf1yy3mpOgxJ2gFZ9LJ1dx9vxEse1tp6jIXmuPsQ/9PHr&#10;Qf/NxoafR8rjRHMm/65wjIcbCEy0RZUsfbKP42b9Dn72EasHbcs6bNuKUDEh1MeJSZSNBKLCuvSp&#10;uARjrE3BMMEJBYRoQ0SImMh4oMCcaLmAhqY6lJdkY9emRbh05QKui8DYD475gqIEHYgOYcJDWLYR&#10;F4+oTCUurh1lLpGYXFQxIUwwnGg4UEwcoj6zWb/9Zk3UpuC447Bu4Dmclr+rqp4v7OQbk8+ghJkO&#10;f2VTEZB7QPqphMPER33FT4WE8NuBrw+bOykuPqyfopC0+zARPF55Qh/8zBfRyS8pkUymAJnZmTiY&#10;thvb1i7BytljMXtkb30f29yJw7B96zoVpmKZg28WKBFBKGw4r68PosDYHWtuS02ER+rlDSJM1TVI&#10;K65W0eFdbMebLqFYxpXXi4A3NaNAjr14ySIMHzEMM+fOw56Dh1B44qSKTolkOgUibrwelCeZkopL&#10;SP63AhJZa3u0/+/ZtO3DHxPvI7kk26lsYZ8SZnxbxx9jZaxPyMr30T4SnU+AwbxhW6BE5x9LfQKw&#10;rvPG5zByNDINidTg+9lYtoN6eG7sNx/O4/npap82m0/gjhn4GQIfm0N91C9qJ2HjYvbg3Hybfwzf&#10;j+fm+5nd/MN2G8f38ZuM+vOPHq69pAJj22ImBLcmKDfPVAwUjVY2CooQufVbFuJEwtlMRFQgpAzF&#10;wmwCEw3rszftap1jgnEGE5Sw7QlIDObr2VRgmmWFLwJTXHAUW9fMw6XL53Ht5x91u8kExeCLDcF+&#10;g5/JRMLh6iY0BicmBrb5I2buh8x8MXEZiwmL32fiEcFEJhKpCHEfH06knJA5QXPnKtmO/H28dZo/&#10;E12uW2zcXouEwRcJzSqCukFFQOD7adYS2HxfHzbObxO+wFg9Oc7gbEGmc0IEh6LDmwpUeMrdFlt+&#10;Do4c4hbbGqxbNA3zxg3C1KHdMGNUP6yR7CfjUAYKKircS0DPNKCwthlFjedR1HRRst6zkgHVIq30&#10;lGYmOQ3MeK6isEUgGRBR1HIFxZIFlTRdQHnjOZxsaEJRRSXWb9qICZMnYdL06Vi3dau+mLS8th6l&#10;FLa6FhGsi8iT8Xk3zGYMJMFU9UhsUmUjSRjhRDaOj9usbr4xkKA84mI7SfZh3UNsjNmEzHyy1rHW&#10;Duo2LixpC8c4EQp9DdrnbDaXs0s7qJvdn9MQ67Pztjn+m6DnZu3k32b2/4NI/t3+Mb0MhoTvxKK1&#10;sPhCcjPRcXBiwTqzDa8twmH9oXAQHtnrNZAgC7G2EwixCbnbhXgbo75B29WDra5gvC8OBs6Ryt4W&#10;+LyD1bMFlRL8tfWnUZB7CJtWzcbFSyIwP/0QExcTkxuLCusRIkGJX4MhnAA5YXHi4gTAiU0kBhQK&#10;jjORMUFwfUnBiDIYm8/5+W07ztmgL5XoONjxbKuN52yiozcVCPHybdG8qSBO7AKf7L0yCV94YuM9&#10;2Dz/PXBzum02d0NBuMVWXIwcPix67DDS+IaC1YuxZNoYTB3WE5OG9sDCGeOxY9tm5BcVouLMGVSI&#10;wBScqkNh/Tnw7QS8juOExQkNMx5ei8mnTcSn+OxVFR2ipPkiypvOo7qpBZWSMe4/cABz583DxEkT&#10;sWjZMv2xOT7LU1bbgOI6yYb49gOZz12T8baxAiExUQntgUCoOKhPUE9ASTJFOxWsXwnHCNYnQY90&#10;88P++FhCicurazsoY/MQHoFHtqDOPu+Y5hP6B+WtQOcMkKr/1yA6h+hcUkLO3c7fbLG/62bjb4j/&#10;nbEevPMIMxgnDDcWj1TZim1TsR4KCUk+qGu/zHmMED/6qp1iELRZD7e9pFRRIbQd+AalCoaWFBlP&#10;JGgP6r9WPOK4JhmKe2KbbV9Y9LdEpE2BOdkkAlMn5HP8qKxmV+DK9csiMNfdk/kB7M3IJjJ+BhMJ&#10;TATb9jKYcCT96lrET/1blPQj2BgSfbSd5YRCShWhSDhcPRIDf5yJjhMuN8ZExITGFxXrt3m5XWdz&#10;mjhSWCk2/KVP/qJndYO7CM53iPGiN4WHvzujQuKJRFJIIuIXMCuxLCWFsOh1E+u/ga2tvqSfOwcr&#10;neA40eEWW3AXW0mpZDuFyMnNxsGMvdi1eRVWzZuIWaP7Y8rQnpg5ZgjWrViMY9nZes2ltKZOfyOn&#10;qOGcZi/FKigUFicuFJk4rmnJl62WtFxW0eH3kduUfAfcqtWrMGb8eEyaMQN7Dx9FZV0DKuoaRXT4&#10;vrfzIjqXRVCiTEeFwgTF2h6UwAKkst0QRnxSt9KQbP/b5BiMbUX0Mr+Vejyr3+A4/1vn8d+C5LGj&#10;9g3PTf/WWzzv8ylsrfBrPgPzZWlwfQmBiUARSNp8qJAkbSIimnVI3cSEwqCCQ0FQWyAU9AvEQvtC&#10;UGwC/7CPpYOOCS7GG2hzdikT7VsHhSQSE0JfD0KIqPgvRKTAnGg6i5ozJ1CUf1h/cOyHn6/j+s8/&#10;oInbREKe9o4xExvCsheKDEvCyJclhcMRshMLZ3PZjpWRvxMb8/PFiXbf1wTEbBQIbq2ZeLgs5qL6&#10;GUwYnL8Jkvnb9ljrusHOyz8PK/268zPxdA+M1jQ143Rjk74pgXdauWd4HNEruRvRG/Gzz4OJhI1J&#10;ioQhHJ8CyTl8G+uthE6zHG75BaLDW6cVku3wRaBBtpN9PA9HJdvJ0PexzcOiSUMl2+mGiYO76Q0F&#10;GRn7USJzUXRKaupRXN8imYuIzlkRnUBgSqw8dy1EsYiR3tXWJH0iOmWS7ZxoPici3oSSEyewe99e&#10;jJswASNG8Ufd9qK8thaV9Y0oFeEpFGHTu+JUcCggvHAeXTw3QWlTXEKiiUgw6aP9JigeAcVg5O+J&#10;QOoMoY3x/y3g3G7+wnM/efZUCM7jhoR9A59bInqHVFlSIcf/ijmS4HidI0Vf9DkE5x+UNz6m+bp6&#10;oUC3yHyBMdFoJR6EkLZlJgbLQkwUnMAYRBxYBoQftSkahqAdkLrZfKKP4PzCMYLUfg5+9tEWTDSS&#10;7RshR8TmpAhMdXUZjudkYN/2FfjxHyIwP/0gQuDuItMMJhCVJExcjGyNcP3VPktD5O/fHGDEH2UJ&#10;NqeNi+anP29XNnGxbINCQpKPhCopMixNMFym4mDzUFwIN3f8fOxcWEZ/A4/lfNz8lhm5rIloueRu&#10;VuBcDefO6zjL/vT6Tj1/BdTdWBCSvicEhC8Gfmn1EIEtCeu/Ud/N4ETIXdOJZTuVvK7jCU9hAbJy&#10;MnEofQ92rluC5dNHYSZ/zrp/R8waOxS7d2wWkahEBbcYRXDL6ptR2nxJhEYyGMlmVGBEcPJ5u7QI&#10;Ddulnvioj2Q7ZTKmolmyHd4NKAJz4FAGRn4/An169cb6zZt02+1kfZOITgNK6lpQ2HRJMpprQWbT&#10;WjRMLKyMkU3Qb22//v82FFo9IFYVnhQkW3he/kbP7gsUyTZO2G7etgk+Djfeb/90E4GI4I5j5xY/&#10;h3g/RUFsnJc+tGmf67fjJdvRvFYXu7TpoxnM0drLvzixMOEItrEIyUrchfign3UpKRROXMQe9BFG&#10;/CYUfltJXG1xkv8/AQqBll5WkhQKRZCZxHzElu1nLAGsL0f8TjS14PTpCmQf3o2925bjBxGYS9ev&#10;hETow7KXpN2I08j3VmDiERF4RN6EkbqDEw+Ki9VJ6JFQOBJ34uDaRvwcbzbzo4A4EXGiYyJgwuB8&#10;3Fg7Pzsf//zN7ouWExk3J2Gik2w7uDE8Ft9cUCOizud3TjU0urcW6Habe34nFfETNxOMZL/fTtpS&#10;jVFUtX18wm2zRdd2CkR4CnhTQVk58oqLJNvJxbEjB7F36zqsWzgNC8YPxHgRnQkDu2Ld8vnIF2Hi&#10;36tZHkVBMpFSEZJSERsKTJniuta51XZcFmj2/A6vzegt1oKSxrOolM+uVjLHktISzJk1E7169MCy&#10;FSs0+9FMkltskk0V8S45EbL85msiGu7VJE5kHLFEiJPYr4EjdI7354jP50jRkWxE6m7VbMRofiFx&#10;eoiRvzeHkabZ3HGifjfWfILjq431iPRbjVFbUpiSfyN9HDFH88SFJDq2tM0W1t1cRu60JeeLjuH8&#10;9DML/QIf7XPnap+fnWs0X+Rv7ag/sqnAHBGBCcVCYddEgraIQ1Q6eygwoYBEwuG3fSTvxvIRE6H/&#10;TahoeMLht2+GUEgSNkUwDwWGAXmmphy5R/dh16aluPbzdfegZeI5GApL8lqMka4RrZFvKvhiZLBx&#10;ybH+TQIkX/Mxm5G5I3aKTVxM4vXI5iMSJRMFE6D4tpp/bDtn/1yTc7q5HJxwOSGLjhP1xUWHcH62&#10;TVgv4FYbr/OclGyHmU5ZIDhtIUn+N/NJ1fb92qrfDNFt3pL1MPOh+PAtBRSdkmLkFRxHZuZhpO/a&#10;jE3L52HJ1FGYNrQ7xvXrgCUzx+HAgX0oEqHiGxrKJOMpqWtGYfDMTlsPiRY22cOiAhWeS3o9qKLe&#10;ZeGVVSexbOlS9O/XV28qOJqbqzdr8NpOqWQ8nP94s8zJbbVAdIzsbo7Wvr4YOIIl2Qlh0U/Iy/dz&#10;ZBYn4QgcE9lT+WtfQI46Rn2NKIPx3jgjXX88/XwRS/a7MZwvbneI7NHcZmNp9UicivTvSvrQxraD&#10;+oZjBeEYD6E/28kyWY9QRIRzBT7JuQMEGcwlERgnHioGKiAmHBQWJyQmMmoPRMZ84hC7kLC1kwLQ&#10;CjcQHh8+6aeyJXErPjGIeJiQ+EJjAqP9FBipVza24OTJIhxN3yYrzJX44ecfcOWH+KtiktdgTCx8&#10;wSDxWjtJwj58wk6SuIMTGOfT2o+lI3NHyiRwZ3OwfoMJh2/zwXlcaXeWuTnNzvnsvFknWOffytLN&#10;Q//o5gFfPExAkjaDjSHcsaNzs3lp42fB49mx+dMI1Xx2py7aYuMPkflbbCYIN4L52ZhUY1O1fZvV&#10;k3beYWfgtR3+LIP6UHS41WavxhHRyS8tRW5BtMW2a/0KrJozAbNG9pJMpxPmThyB7ZvX6hsMSmQs&#10;X41TXNukAlLYeMllMSIOETyxCUWHuKyvxOEWXdXpU0hP24eJ48di2PBhmDp9OnbtT5PzqtT3tJXW&#10;N+uzPRQrEx1H+AZH6EbIkY1+JKbIrnWSWEhgzhYhbnPz+P1JUFyiuUwY4j7+nMm6326rX6BzJn0N&#10;5hdvF4V1s0d9cbvf9vsF+rlGoBCEYmDlv4liQSQshvg5qPgoRAildAJTd+mXUBxMXDyBiRAIkELa&#10;6hMXAQP7U9lvBT7hhzbW5Yse678ZZExKu4+Ej74FV2wmMu6tuFanuFzXJ6srm1pwoiIfGbvWYY8I&#10;zPV//KQZDO8iOy3ZDQXFBIZiY6UJjCM9t3Xlky9J2Xx8cTEfV4+3I3skFPQxwiXZuussBkfAJiys&#10;21gTFZdVuMzA5mk8z75IdByxu+swjuztOE5g7Jzs/OzvIdyxojlMLJIi4reJs5cvKqzNsQb+PdG5&#10;+na3NWg2OxbbfG6pRv4vdm2norZWV//hFltA+tZWmycIrcUh8knabgX+fMljRqJDUHTcjQVFQaZT&#10;qHeyVSC/rBR5RUXI1S22DOzfsREbl87CwolDMVWynenf98HqxbMl20lDofhTdPgQZzGvuzQw27kU&#10;ZDsUGE90mN1IHx8qzao8hf2lp/RmgrKGszjZ1IyTNaewd98eTJ02FVME6zZvRlZhMSpEdHjdqFhE&#10;TQWt5VogBAYnIpEw+OSVRERmSZsjaIPLfJI+EZK2pJ+1k35t95FQ4/ZUflHb+SfHOJDMQ0JvReoR&#10;IkJP0SfjItHy7GLz/ZPjra3HD2BiZedU7J0T53O+bl4H1oO7yHyBiba8IoGwutlDgfGQ9E0Fn8iT&#10;dr8d2ikqLBNjUv3SoOuTuo+gz8TBb0f1QFACu4N71br2S5++HyoUGr6g8JreRcYMJm3nahw7uAM/&#10;/pMCcw01Iir8MSsKysn6OhUZPvF+OvilS8IXEMs8zO77mCA5PxMPVzqbI3D6OCJnXyRCjnBpI6En&#10;EZEy2+ZrpEwCtnocJgpR9mCETcI3cbFz9GEiY4KTPJ4PExAilc3s/nnZcXkO0bUatk1gXGl2f15n&#10;c6LDOWr5P5HPVd/LJsJTyYvrp/liUEf67lmeuAikgi8YqcDxN5ojdV9SbCLBCYUnuKGA13V4+zQf&#10;FM0rKZFs5ziyso7iQNpO7FgXvKFgVD9MHd4TC6eNwY6tG5B9PF+vY5XylTX6U9bnUdR8SW+fLmm5&#10;hJPN53D8VC32lcn5BXe0+SgVn/KmC6hqOoeTtXU4dOwY5i5ciFFjx2LB0qX6o24VtQ0or29CSf1Z&#10;FDdeRKEnOkZcbeKCENgFI84EOVOkUszhk17qPtcf77M2S4fINxpjdfN3dYcYSQewtkLO1fpYFsv5&#10;23mEY4O/R33V3/87/HNy9XAuhbP59VT9BrZjtuCY7lzsmA4UGcL5yjg59xJvPH1+c0wE5lj95VBg&#10;dLsqRVaSFBLflrQnkewncfvtVHYTF1ePbL5wxBDYQ2EgzFdKa8czk0hEaFMRkbq95daJihMWExki&#10;VwSOW2SlRUexb9sy5Bzbjx8kg+EPjvEdU3yrrgqLQLOXJicarPMaDUmWdT+jcX1OaAzW7xO0IRWJ&#10;+/0uO3I+kdhwnHt2hnYjXAcj14j4jYgNbPui4OaMRMFskcjFs5fo3BzcXI7YbQ5DMlMx+Db68W9w&#10;5+G29JqDzMv6zdcf48P+Lpat+90Yy+rs83YPjgbbbMGDozcTmlSIxMGBthuLTdTP0sB2cq4I7iYC&#10;vaYToEiEpzAQnuOlZZLtFCI3PwfHDku2s309Ni6ZgQUTh2CGiM7M0YMk25mDw0cPolTm4tsZKvkG&#10;ARHcoyfrRFDcczrujrXo1ulCyXjymAVJBsQHSfl8Tymf12k+q1uU+YXHsXHjekyZNB6z58zCAREh&#10;3iVH0SmWbKdIBErfcCAEFiIgLYORmK6uPXsEEp2RnRMItdFf4AjWSNIjVa/OeRy5OiQJ2SESBJKs&#10;Ewnzd2NC6HFZd+NsfDSXIT6HlYbIL5gv+BvsOKF/eDzaPHtYd+diNhUIjhGU6Ng4TEAU3tzWZ/0s&#10;OX8oMEbmtgUWXo8J7P+7IJH7ZbLPBEXrAbQt9vBZFA9OJOI23+73u7rLPHzRcH3WdqBPNN5s0ViW&#10;uRI8lZLBlJfkYu/WFcjNyhCB+RkXr12V4KnFybpayWKcyCQFw2CiYOJiQmO2pMCQtF1pxO6I3OaJ&#10;RMOedyHxRity1o1M48LCPvrS1nr7y/p9fzcH63Ey9o9H6N8anD/Pyc7Vna87J4LjfXI3MTCRMVHx&#10;2/Sz4/vnxnO17OXXwI6f6jzs2ElfdzyKKEWnRUSnSbKdBs12eH1H38qcQgxMKKydCs4nPjY5zkqC&#10;YmL1uM0JDX8czUQnyn6CjIfCo6IjGY9ts0m2kycikM1rOxm7sZ23T88Yi1nf98HkId0xf8pI7Nm1&#10;FcWVboutmL+1U9eE0uaLehebn9nwLjaD3tl21sorKJdsh69dqpbPrvREJfam7cPUKZMwbsJ47MnI&#10;UNHhzQZ8MwHvYCuULKrw3HUVFSNCEqcvLCQ2t9I3m5GrkWEcRrwh4QbE6WyudL4szRaMDY5v/s4n&#10;8o0RcuBjfjYulW9E1tIXCJYbH42JfJzdfNQWnJfvE/n58xDR8X1/f1yI4LNJwh/rj2uVwegbhVVk&#10;bpyV3AqM9K0eXkOhaAR2348w4k/abwYVhEYRBM1AgnogENbv+zrB8OELSSpEfblybick/a8oK0D6&#10;rvUoLcnDdREYZjAUFmYw/M0VE5KkiJho+LBVve9vtgjuWZaI4KJtIfbb3E5QHOG67TC3yqfdiJjj&#10;zcf5OUFqumBP4Ls5zM/3NRjJOkTXXQj+bAFvIfb/NsI+E3eOnDvatuLfZXUTEiN467d6EtF5cF43&#10;pz+f78d++9tSwR0jflybz7extPlZOrBunwX/ly5b1YyHK3Tv+g4Fw8TABCVqR8KSbCeRHGNtH74A&#10;+SITExqB3lDA53cU7vqOE51yHC/ji0CD97Ed4fNf67B+wRQsGDcAEwd0wqShvbB25SLkijDp2xn4&#10;t55plMzlgooOhaVUxeV6cAt1HOXsbxFItsP3sJ1oaERV7Rlk5mRh8tTJGDRkMLbs3KmvHKqsa9Rr&#10;QbyuY5mOy0ocsfli40jaQclP/VyfT7Qxcgx8XTuYI0VfDMEWEeF8/THsb03iMeh5sR4vU/mHtth5&#10;tkbsnHR+AcvkuMCmY1KgLfvN4F2DiYuDIdX2FuHbfNh2ltY933Cbi7ZAYG4I8YlvaUX1cHxQxgXD&#10;CYUTF+sz8fBh9uT46IegfF++4tyVAvHhNZhyEZaM3RtRXl4gGcw/nMDwIUAVmfpQVJiNUHhMWEwI&#10;DObHPqv7drtGQiLzideJggPJ2wmII8mI8CLQbogI0pGp72OlEbWbvzlsOx9Hoo5QnbBw+8/Ow7Uj&#10;AfVtPG87zySMxNsSGB7LbGb3x7HfztHvJ5xQumP7foTN6/sTNq/1xXz4N3h/h++bCnZMHp+fBa/N&#10;ndSXgto2WyQIrl2jbzEw4fDrROQbF5Ub9UXiEtkMOm+1+Ts/d05xETLh0es8fC9baalueeUy20nb&#10;hW0r52PJ5OEqOqP7dMDiOZOQmZulP7pWxud2+L60xvOawVB4ipvdu9b01TjSNhTzuozY7A43vq2a&#10;Nwvw7QTHJcOaPG0auvTshdUbN4no1KrolJ7he9jO6tsM+EqdorPXAyFx5KqCkiRYJda42NyIUI2I&#10;b+b3/3hc+Cm1/QYovcUx5tdqiywpDElYXwiSvBF+WzAfz5cZRqtx0qaItLILVCw0Q4kyE8tOTAj8&#10;DCaOuFikgv3WRtwnxRi+rbbZPWhZXpqPtJ3rUFaahx/++U9cvHZZBeakiAkv8FMgUgmGlSRbv4+g&#10;GJnN+rkS9smdqG9pEqKWPmYo512/+Zgfy6TNJzyXsZD4oiyF/nadxuZw8F81E9V5bq4eZSm0+3+b&#10;2WkzgWlUkYnOM3lu5y5FW2G+nW3fZm3CztXqVvLvsj7/80iCfm5ONy9tvsglj0ck+0wYDX6/gX9b&#10;yyWbw/30Af/3fFCUNxToE/vcYjttwhJBReAWYaLhl1oXEVGEohYXHLMnYaKjgpMUnSpfdNzDovnF&#10;RcjNy8bRQ2nYtWklVs+biNmj+mCCCM/CaWORnr4XxScqNdMpo+hINlLSHNzBFty5phf/WRehoc3s&#10;hPsZBMmO6ltQ1disP7Uwd/58DBk8GMtXrUBuSbEI2hl36zTnFtEpEtEpFtFxIiNkKEgKzq3i/6TA&#10;GEH/mmP8d52PLyI3EpRbERsVmMyGK6HAkLB9QWnLrtdFrC59KZEQCstIUglIiKBf/YK2ZSIGEr1l&#10;KBH5OzGgyES21v2t4fp9gXH15FhX6o87yZf7pAhMXV019m1fjbKyfPzwn/8QgbkSXtznXWO8/kAY&#10;0SYFxq7RWJswEq5t9q/XWGbgiL+mthrlBcdQUXgMlUWZqBCcKDuO06eq0NBUL+Qt2Yb4kiB9MvRB&#10;MnV1ExgjXle3rTUnHJGIsM9tbTlYZkIfnrcvJH6bf5vVnWBGxM7zsDpBEj5LJEiadf9vMF+/7cP+&#10;Jn+M+SXbqfwMdnyD32fjbA4978AvKTBnKZoKacsY9zkTTtzcZ8p5gs9VwNuo3S3UDZoB8HqHCo0g&#10;EoRIVG4EX0TcOF88knNZX3yOCK232kLxEbuf7ej1Hcl0Cig6+rBoPo4dPYg9W9dh7aJpmD9+ECYN&#10;7ITZ4wZix+Y1yD2eh1I5l/JaCgPfHnBBb2/mG6YJX3xiAsRsh7dSN1zUtw6cFNEpEgFbu3Ejxk6c&#10;gFkiPvuOHNHrUbyZgLdXl8i8fJVO8TknOkaMSdG5FTIN8Wt8/xvAc2vr/G523jcaa/i1c/t2t0Xm&#10;ZTAkdScgkaDEyN/rNx/XR9vVViJCEdAysFl/mIVo3eAEwvk4Uo/1BXVnd+OTQhGhtc2JRmr/SJi4&#10;ReZK3Q4LYH6s8zUZvBvm5IkiWZmtQGFBNn4MBKZGhOVUIDIkVQqIe7o/ymaSomJZS1xooqyGbUfy&#10;QsxCSPyZgLKCIyIsIjDFWThBgSnKcmIjomMoF5wQ8TtVXY66xhoVHiVGIbCmFATpxCNa4VNkeEwj&#10;PEeCjgAd/DGR2FBEeN4mLAb2mUjZcQkjYq0bEQfikiRpg40lOFeLl3Vwfr8/lb9/fLOx9H394/mw&#10;fh+02/meu3IpOv9AUFydf5sDx/A8nYCbcLvPUecSnLt8yWVygT/7KEL8aWt+ttxi47U+XtuxjCcS&#10;iUg4TBScAPjC4felEhnnk8pmdteXhC84rh2JTpDlBK/FsYdF8/iwaNYRHNizHdvWLsbymeMx8/t+&#10;mDt+KDasWohDRw6IWJ3QbKSssQXFIjqFzGCIQHBiCIWH132u4oSMKZHzySkt1wdOt2zfjmlTp2DO&#10;3NnYsWe3nEuF3kxQJoJW0nTR3aQQiM6/k90YjGxvRuJtITku1Ty0pfK7ka8Pvy9ZT/r5bd/uj/Nt&#10;rbbITDRC4SDE5gTEtfnKet+HpB/6BlAxUKEI+oOxoVAEdvMx4k8Kh7XVNyitr21EgtAart8XDwcK&#10;i4mLQ2sfB75UsKrpLE5UFmL7+iUoLuIWGS/yX1OxoLgYwZpA0J4UFt/uZzNJuOzAzcdrIXUNNSIs&#10;LntRgfFwsiQbJwj2Bf1aFrpMR8WHwlSag+oTxaipOSmCdQZ1zY0qKI70XObB49oK2wmDI+FIaCJw&#10;nDs/R5gG+zv5d7CffkbKhBKulFzRUyRaLjsyJsmeM5ImLgYELXWOM6LnsXVc0PZhNpa+v+9joOCq&#10;6JLgA5uKlrS1Hszhz+WDNjtvlhQZnr/+DbQRMh8Fh/M2yefHz9k+O/8Y9KWwnGMZ/EppM+3B/Mlj&#10;m7gT/Iz54KjezRYIT1IAImHwRcMh2oaL+0c+qUXF38KL5m8NP8vhDQXu7jYRnhPRFhtvoS4or9Dr&#10;LHn5eTh6JA17t63DukUzMG/MIMwa1QfL50zAnh1b1Ie3TZdJxqIX/JsuibC426NNbCgW1ecuadZy&#10;rLrRXeNp4a3TF1HaeA6VkulU1tQg7UA6Fi+ch9kzZ2DthvX69usTDU2oFNHhNaNSyZBKKDp6PSci&#10;VYNPrkmi9et+O+ljSPr58P0MbdnbQsn51HYfNzqejxv5td4i84QkBtrMHoiCCofXZkliphD4Y0I/&#10;7UvdJtzYq05wdJwJi5H+jcTD+lr7mDAk2z78PhOaVH0EBaZSMpLy8uPYuXEpTlaVagZz6YerSqSn&#10;6t0F/rbgiwvbVpIcfLv5UVRI1o7sRbTqTolQHBXRICg0kqkE4mLwRcfERrfUVGDimY7aA5/KYhkr&#10;WU9VVZlmSnUtjSombqXtBMKtpJ3IuD4nLE5AHNH5IkObnb9PjLq6V9INiFtsJN+QkEnOBvGNCNWJ&#10;RCqxSNqsbcTszr/1OBUpHlvLONkbsbtsxJ0H56AfxdGEg37MOuycncAEbRsvdY7nefgIzyM4HkGx&#10;Dc+DNj0/ChTP14mzHiOYV8eIzZ2f+x/Vyf+M3yV9YFR//sCu7VAUnDBE4mGICwaRvMHA5rB5XD2y&#10;RT6+LYITIT/TiVBUHQiPdyebiU5BqYiOvY+NP3mwagGWThuF2aMHYuGUUdi0bhmy83JQwZsJ6ptR&#10;IsLDtw2cPn8Jp86eR05NU3j7tMHdUCCCo6LD53UuSMZzVoTrjM61cf1qzJg2BYsWLUSWCB5/ZbSy&#10;oVmv6/DlohSdEhEdR7Qk1tbC4JNuW3bruxVbW2hr3v87kOq4LoMJBEYFQYjUL0nuWiYRkH/YJ3VF&#10;2Cfw+kjQuv1ldrVRDNh2pfMJ/MItK18wzM+3xWGCEBcGbnfFt7wc4kJyM9iPNPH9SlV6kT9PX3RZ&#10;e+Ykfv4XL/Jf0Sf5KRAUmVQZiYmGD/olRYZgnTByJpET/KGz8uOHFCoyRUdFSERkSjIjUSnxBMZD&#10;mNEIwiwnAIXHBMi3Och4EZ6TkvWcqqlCg2Q8FD5bhbsMx8GJEetuO80Ij6URoZItyVxJ8pKWRqRW&#10;D20y7vyVy6hvkc9FwM/EPg93PH5GzsZz8WHETfB87Byj84r72THDuooHMwqWPG//vIg4wfsCo9Bx&#10;AqnbvHZMO3eW5q9zS2nbbDaGxw6PK3AZzkWcl+MRLlOKZ3dWxo55wf1/eAs5X2TJazvlkumooIgY&#10;xDOPuMgYKDYOrfste7F+X1TiSN1n41vbRXz0mo6B72Q74d7Jxluo+cui+rBoOvZsWYu1C6bqw6Jz&#10;xg7CqgUzcezoIZw4I5m//L18QSdFpEiyHIVkJgTFhtkOb6U2lEm7TESkrOUSKvlmAhHp4rIS7Ny+&#10;HZPGjcX0qVNw+FgmqmTByUyoVISplHewxUSHxPt/jvRvTVBSn0PZxZ9b2f59RPPbvCIw1x7Nqr/+&#10;C4k9FBcl+aAd2BzxBxBbKCYeSNZRfyQkTjCM8KXuCUXUl0o4/LZtX8X9SPyRj+tLCoP5/bugsPDC&#10;vwqMlMelPNnYgsqKQuzdugr1stL/+V//GWYw1Y0N+l4r2/byBSSV0Fifb2M7ygCMuF2GwC2y8uOH&#10;BQdRWXDEIRAa3TpTZOKkiIlmM4FYOJHxREjqKiTW9usCE5kYzO4JEcXnZAVvMjiJusY6NATCQzQF&#10;506SY6kEKcSspCx1lzk44TECNZAwbYVOH35OFG6KiROUKLNyn1UkPNxSZNs+OweXcRnZ+sTLOs+B&#10;xB4ePzgn3apSBOfCfhUXd47uPEUQbBuPIOEHsPPnMWxung/P1c6HfXoO0mfHUdGw4wTHOi82FRUR&#10;XPfZUGCiY9n8hP1t/t/Ied3nHgmQfS4Ubn7vqvS6jmQ7FIlACJJCYuISiYjZrR5lQc4nFXwRce3I&#10;1+9LhSDb0es6TnT0fWyV9sAobyooxfGiAuTkZuLgvp3YumI+Fk8ahhkjemKRZDtpe7ejrKoK+jPT&#10;dU0oEwFRMQlERp/PUZG5hnJ7XkeFh/1XUS7ZTiXfTiCCdbKmBgcy0jB+zGiMGzsGGYcP6i+2Vkq2&#10;w+073h1nglMaCEIkPkmi/u9AW/OanaUh7lN20ept+0SI90VjHdwWWf2VX0JRMVEQojZR0HrQNsFQ&#10;ezDG1Z1YOKKPyN4XA4foOgfJu3Vfcoz5s3SIrpdYXzSXLwzJNpGXaN8I+pOyFBbWQxvvzb+GquYW&#10;VJQdx7GMbbh4+Tz+8T//hcs/XJMA5e+S8C6y4NpKQlgIExEGtPqIv/WZqBCOgBxhmriwffpMtWYv&#10;ZfkHtawokEyG11W4VRaU4TUaDyooPgJbSjGhyCRtCZjApPTjeGZRvLut5gQahfBbuG0jf1Oz/A1n&#10;pU7CJMmRGI18lShZCqEqiV8gsRohu2yJ4GfBz4ifIT9Lio19PnqdKrhmZZ+3uxOPfiZEvvhEY42I&#10;7XyUhIMyRvYCJesggyFI9Fo3m5ddsG3z8Rg8Ps/HjmvH00zJjuGNseMZdN5AXNhOikv4NwicCHK8&#10;5y/nqMIk9fjfy3ncfPyVU36umu3I58jfhdGtp+CGgrbEI+ozwaAgWF+U/STHuNIfE4mUtf25ona0&#10;vRa29RqPbbMJTpxEUWUlCsvKUVAqwlMgsXsoHbvWL8eqWeMxfVh3zBjZF9s3rURRRZn+xk7ZGRHZ&#10;hhZ924AJT0xwgrplO8x+wp+wlmyGv6+Tl5eDCWNHYfjQQdifkaEZI39JlDcTlDXxrQd8tc4PKjp2&#10;95lP0KlxI+Jve3yZ9BFtj41AoSi7GPmW0Wb2oF56wWUp5dJPOLuUOs75hALjRIUIhETFxBMWFRJH&#10;/ObryD0SBBObuEhYeWOQvKN2XDys3+BEJj7G7/81MPEwIVG7CQvLBPib5RQYfoHKSvL09/hbzjbi&#10;x3/+A1d+vI7q+jpUSipuotHWxXsTGUOqLMZW5SRKwpFjsxMYyVqcuBxW2PUYCoyKjCciftYREwHt&#10;C8RIBSlAWE/4KiLh0ZsFYn0RfNFyIhZA2hSmE2V5qDldgbr6GjS0NKqYUICazwvRSakrbK80EiQc&#10;QVNw+BmZUJhIOMImTICcr6sTJt5ubOtVfkS2Ara989AsReqEI+q4KEQCEGQaAaETOpeAx+H5+YLJ&#10;Y1lmcY5zcW5C6764BHeW6bGC7IXnFIxXSF+LCLP5qfjQPzwXybaktL+R50Qf25ajMDrIeM/ufJ1A&#10;8jN072RrdD9I1obo3Egg4v4Uk6gvjkA0wq0z3x4XJBMbv+7aQZ3Co4Ljru0UnTiBwooKyXZKVHQy&#10;jx7Evi3rsHb+FMwSwZk6vBfWLp2jP4dQVi1xR4GlOLRcVNHhhX8nEoHAUGxY17b7KWv+8qhe15Fx&#10;jOvjhfmYN3s6JowbhV17dqOk6iQq+BnW85dKL7h5AtEhUacWnbitTMneiJ2lLyb+uEAEWtkiu9XD&#10;PhGVcq/f1a0tEEGJ1T2owGSZwMSExBOaxqte3dlJ6rwgbwTfGn6fLzg+zO7D72Pp5kkKQyrbr4UK&#10;S0JAQtiWWIo+bpEx9eWrYg7s2Yjms/W4/vNPIjDXJOj4wJx7DoaiYTDB8QXECI8w4fFthCNJtwJ3&#10;RCkrSiFlXuR34sLtMbdFFoqLItouS2YYkUCYSPBCv8xHyDjCbYE5hMIUzGc+EYJ+gwpbMDboc9tu&#10;QZ/2O8FR8WOftUtyUHWiBGdEROslG2wSElahUQgRe2LjiM69YcBsBpIhxcN9Zm5LjX5uDD/b5pDc&#10;bS6r2/gYpI8krWLDcxA44mZdxgVtErgTFgrBBVy4clnrOjYQFR92TP9YRv4qECoIFwKhcqRv83Nu&#10;JzJOdOjnRJAiI23x5Tkp1Ma5o1KPJX3hcT1/dyyb15sngI0hTNRVdOQ7zFvy3TvZalHmkz8FxBOV&#10;thAXFx/BPIob9bWFSHBiCLIdJzyS6VB0yrnFVob8okJkZx9F2u4t2LRsNhZMHIrpIjrL50xEetpu&#10;vYuN51zGtwg0nkdx0yXw56krzl9DtRDs6Us/4tSlnwQsfVzHqQtXUXP+Iurl8ys/UY7VK5di8oSx&#10;WLdxHXKKilS0K0R0yvRVO1dEaEx0jPxdveziDyHBmyioMCTq1jZxSPaFIkEkhKI8APs0WwnqEWS8&#10;+RjE5gSmIS4wUXbiEM9YEvZgTLzPiQWvW0R9vngkhcn1JQXA+aUWmFsBxcAemnRts0lp8ITDwCzl&#10;RiiQlQmvwVSUF2D7hmVoaq7XDObqTz/gjAgLn+Y3YaGQWEmYyJiAsG4rbfZZ3QdtBrU11Dpi18yF&#10;OCLiEGQxJPQgA7GsgYRudSX6xF1mKgTBGCcSQV38K5KCkhQi89Vx7lhRnXNYP+tms/Nyc7u+ALxR&#10;QW9WYMlz5XUkIkev85w6xaznDBrPNoWiwAvXfiZC0iNpJ7MEEw/zIUI7RcOIXgjY+sM6+4LxoZ+A&#10;ZGtzOvJ25OxIn5kCbW6Lz8BzosBZ2z8/dxw3Rok9KKOMyINkFhQZFQyF+OsYJ3w8P2Ycep6cJyEO&#10;TryCYwR9CtrYn/C3MYTWgz6/tLr7TNzt0/qz1vLd1h96q60T4qTw+BlPVDcxiNrm44uJ8/Nt5pP0&#10;TX3DgIEC48pYtkOI4BDh7dO8tqPXdcpwvLgIOTlZ+lqcHWsXY9mM0Zgzug8WTRmhW2w5uVkolWyH&#10;r67hizyrzl8Wsbku+AHVl/5/tL13ux3Fte57v8F57t7bezsCJudobMAGEw0YYzDJJguQkADlnMNS&#10;WHlJK+ecc845KueIJETy9jmPv8S44x2jRnfNueYS4H3uH+9T1VXVPXum8eu3qrpaNQnx9gRrnOvG&#10;z1yUmWujfO7tQ6M0jcdXj41Sbm427di2hTIy9spjDzAmhhls6IaTpXZOX2JIMHgQ5Bk+COqShyKC&#10;vSoAgMv74FAZaBhaVufk5207EO83a5uPo4P8Ry7906AQOY7ia65yXyEoZteZfhg0YrX7Pvv67kMG&#10;6FHOZej+kvqoNgaP6O1o9Zy4LICZOo5ZZD2Ut28PA+YIXfnma7r4JQCjYAFk1HmE7sSXgcMgMhs6&#10;kXCxPP6wBhgM8mOwX10MXIebTeYCuARqL2BHgsYggHwIG5RJ0B9wALHADzkYoNxk8AjAI7Bz9c5Z&#10;2ba19d2VlPuvAVm7YBvnGZ6jCPBx+YnhLpqeHGbwzOjNpA42FvgNCBI0oaiAjDoDiF6xuyt3C9hO&#10;0i6WvCBukjKRgS4UvlvIXIxBJuiKwzH4eJGAAVQ0PQOwnFdnJEHdnZsFeAvyJm2DY4b1fhspd6/p&#10;10N+95iV6T5uP6/MbxMIZTi2fBYArU4qwOcA8PiPPrDxHUwuGN5vsPDHa7QbzQeJX2dQwT6Wj67z&#10;j6HlPngAGn87sk7v22GJ07FxHXSxYVxngLqwCGh9JZXmpNK+uLW0c+UC2rnmE8pMjqP6+moZA8I6&#10;bOhiGz1+lkYYEICELvb5OY2fOEPjh49R0xifGyYRcPkIl4+cPE+jXDfFsBqempRutYT43ZSUnEAV&#10;tTUCxHF02R/FJIVzejwHDN9tIPD7YJgrb9uBHCz8er9NdLlfNwswIQhUke4k2nlEKxIcIUz8/SLb&#10;RN/gaOUI/mGb/5kEJEhZBgofJJb3Ze0gQAXPGTcpYE4KYIqzU+gUX0EDMPJES4bH9x13ATCQGjwM&#10;LgCT1ftwMeHGSARmAEYG+DmQh2MvAAxrEGJ4xBKg4tyB5lEWBmxTEOCdDAYKDxOAohKYMOyiwTLa&#10;6/Ko82Cocsf3QRMBGHduAVAcGFlwNsF7kDbhPUBIJ7GKwQS62yb5IuBo0MUWBEc/+LkAGQzMc31M&#10;IZhiH28bqR6H3Q0HUHFDzhEBHOZU1GXpVT2+U+u+E8BgXwBGzk2hAvnngtdACsCcdoCR8qDevSfO&#10;RwR8pHLOoaxeIIgyvC+p4/bYZy651xLHw+1DeEe1c23t8/Xfhz8uBWF/fC4GHnw2+L9MYW02N7EA&#10;N4wCOj4wYoEm0g1ZW2uvaVgWrUjA+IqEj+d0DDzBuI6bTICp00OD1NHTRS3NdVRVkkNZiVtp99pP&#10;acvSebRn03IqKcyS+3owTXzk0DG59WGa40rXzGHpEkM32yg7FKRjZy6JRngbz+DBZIKho2dk8c++&#10;8XGqrqujlNRk2rZjG+UVl/D5Tck48Sigg6eOnrrkoONg4csDw9yCQ4lyKd9DQReZH/xV0cCJhkSs&#10;bVV0gI8uxz5+/Q9XZLeXTSEO3AmnEWMoQVuFh8mHSFB2MrLc5EOmjwEzfeI0jQz3UENlPp37/Jzc&#10;aIkuMjyT359FBvnjLz5sDBwGFQOLgcbaGVhQjtlRBw7tpxEO2jJNuU8BYwP8ExJso8QAkW6mIetu&#10;0ryVK2y03VywmV0fOqAAEAYNPy9SsMyW696zbQcmPYaC0oATwhOvr3X63vT88D4mAZfg/YSgmaXh&#10;TppCd9vUKB05dkjGRmTmFyRBLwzwGiDDoIh8UI+gKYHUBVhOrWvK5LsopJDvXEyol2DNgVZhoK8X&#10;CgFaX9ecjAVvyNpFnIvkVeFxUMdy+wWAgfAecVy8J+QZZCLbR/Z32wHMdD9I3rM7Xvh6yEe+vh0D&#10;78FkXXQo99+7fi7oBj1Fh53rwcQCWRTUOR5bJieWQqBo6jugEBihxKlEwGRuWVt1OpoPpk1HQIcl&#10;S+OMUp88zrqH2ttbqL66hArT91DSpiW0bdn7tH3lfMpO2y3382AywfChIzSCGz5PnaeJMxfpyKUv&#10;6eDnV2QCAYCBG0RlbTaOc7IuG+dtdYLh/Qeps6+X8vNzaNvWjZSVk0mDExM0ia59lkxSYHBZV1iE&#10;Eznn5X+Izl2hUcgr8wBjMPGhEg2Y2RDRbc3PLotsGy0L/P4Nj2FZKHUgDADkbZuDviiqTIDg2hoc&#10;gnJPVuY7E9PscmybLsuKrFPH+Usc7KZ6BswZAOZbdJF9IYAxB+PDxXc1Bg9ro+BQqGAbC12iCwXb&#10;kNVr1wocDANGAjMAo+Mw4xzUxcW44AvQGEQggYtTGITD8gAevgwukFceQEkg4yDgpPsZdCCFhUKH&#10;6x18xNU4sOg28trd50vhafuG+yuA9LUC2NjrOwXn4853cqiDpZDRfIfkzflgnGdypJtmptHdtp9O&#10;cOCPDuChML7CqQvCfpCNmXeB0iDjSxwMp9ZFp4FbQaKvrQHZlzkCjLEoQPQ8ASgR8thX9rf9OA+A&#10;yPFVChe8prYJ3iu/dgRgsA25toHw3txx/PcrnxtvYx+FCPZ17yPYNum9R3JO2FfyaMdyn60dx389&#10;wAdu0C7SZjC5QBwPQwcAcSCJFuAQCZrYsIG+L2wUMAad6JSPYRMJosZ1ejG2g2Vx2Ml093RTW0s9&#10;VRdnUfaezbR79SLauvQDStmxnlpa9EZRm202c/ZzGj/LMe7YBYGLPJaANcTggdPB+A7GecbZ8Yyf&#10;ukCTp87SFDukoclJKq+qoK1bNlHa3lQaZPczffwEjTHIRtBtB5cUCzrRTicKJLO2XZl0kbUfRxeZ&#10;wgBQQVCPhItBIwTB/0QKhdCFhGUKiUDRoJB63TYXEw0PO0b3CQWFr+iurh+kU0i/4BRfpDqY4YEu&#10;tr7Z0mUBwFxiwNhilwaT6DRaKA9dDK5scYWLLpRwwB91oYPhbQ5+GrABFnSPqSY4oApYOKhqqmDw&#10;4eILQdfyEnhd8PX3s2At2648Wni9WeUCAycEf3Y7EWUBcDRvXW4KE60z8Iz0hCAyuIhkG+WRx9E6&#10;lcHWPze8D3mf/H4NNNAUNAx18jbE5ciPdNHkqHa3YSXrI8ePSHebTFd2QdGCngZ2dSES6IMy1w55&#10;FxwhtAvyXI6Be5EE1BAkkARY30Gx/EAelrlyJymDuA3a2rnKNvZDEJfjutdzryuTCNx20E6Ohdd0&#10;264u+pgmAZSctzsfbqOAwfuy94rj6mck70Hq9HxMcj4iV499ol7H8riPB2M9+M9gcsHkEXU7kZBB&#10;CsjA/YSw8etjgyQ2mLT7zdLY+xpsIH/FaelikzEd53YAH0woGB2hnsEB6uxqo7qKYspL3knxaxbS&#10;2o9epe2rFlJtZQmN8HHl+ToHj9Eong7KgIAm2YVAMoGANcEBH6nAR+oYPifPyZqKB44dp6a2Zlq3&#10;ZiXt2rWNBvh19584SeNcPsbQQTeddqddZnDMdimy7WRlokjAxHIrkWD4oTJohGWRUIHMeQTA8MoM&#10;HrPKAB4HGqm38hiKKGfCIwUwJD0RAsSviy3UsRgwWAZi5sQpGhrspPbGShl7+eq/vxEHM330MNt3&#10;faIl4GEOBvKdjZUBHpa3cjiYQ3xVoUDRrjN0qRiE9h+ckeAZjr8ALs0hYLygagCZS0HQ9bb91Je1&#10;jRSCeKzyGEI7OT+XFyjEkroxHzSWhu4GExxMumyOybrefPcjjgfAgfjzEXeDMj6v4HxwbgF0HYAA&#10;HIYNoCPgYakDMjhx2Vgf7Z8Zp0NHDzB8jtExDmzS1SXdXRz0EFQ56CHAqrtQGViOA1auTRDcY0jH&#10;XsLgqyDRYwi0gmNbXoN2EPyxj+0LXbDX0zIEfH98R17LpWgTQsIdB2U4LqfRcLHt8LVd6vbHeem5&#10;hJ8NhGPKuXivr+cGRYLFji3HdWXRss/YnI78f9jp4P8p06jdZAIAwCBh8iFibX6Ioo9nClxNjDIR&#10;nM6EEyAk0LGxnWHqHeynru52aqwpo8J9eyhp4xLa9MlbtH3FAirNy6De/j557dGDR2n02GkaZQcz&#10;hvEczFRjwEwJeC7rfTosTCaQMR6M9Zw4qyvFHzlKVfV1tGnzetodv5ta2V1hdRI8QmGY3Y5MTvBm&#10;mkEGHh84rovs/D8t4EeDBduWv5oiQXIVMRgsb2DQPI4RupLvqwAevhwsIEAketug0Y0UZREQ8dNQ&#10;vQwVk3SRsd3EbKVzV67Qpa+/kjv5FTBHBDC4apJHJ/OXYjPLsMyJDxkI0PBlLgVQ8V2LrwMAjHMw&#10;5mICwCBgcpCc9OHgysRpIIj6dXNoFhxMBgYEaK/cdzEasF0bvJ5saxnO0T8G6qQe+6KMJTCQet0n&#10;cCzyng0yeoNpCJnYwAGEdVmdyO63ED4qe217zeA9ybnxZyLgMddj4FG348MncERcPznaS9NTw7J2&#10;3NETR2WsxwAjkwD492NBNwiSHEgtoFuQl0CLq/0gHwZmSIIsjoEAjfwZ5N3rIEWZU2QQDwNxUGbC&#10;6/hlLh+cJySvqc4L522vhTrJow2XW3urQyqv7VyTdZH5x0Z5+F6joatl+rrhftHna68F2bkhNWFS&#10;Af5P+N9heRysPh2O6US6kasBxp9t9sOkx4yAi5PWe2UMHelmm9CxHUiXxME9O24WW28XtTXXUUVB&#10;OqXvWkc7VnwgK09nJcdRc0s9DY6N08iBw7Km2hi7F5mhJhMIMFX6MgNG03E4FUwugBsCnA4dpa6h&#10;YWrrH6Cmzk5KSNhDKalJVN/SxM5rXMeKjmAG23ne7zLvF0JHANN+/AIDRl2LBX/IHI1fNpfCMZLQ&#10;pRgENO+2nfvQttbOuZEoZxKtq0LFSYDi0mhIfF/1BnmAhmVw4TyEJ+JNs7U8dvIYfclgufJ31aWv&#10;rrAlP0rjhw/SNAMGN1vKDZdcBrDgscnRrsXAgrwBREGjsjaAjY7LMJgOzXAw5KDIQVLB4quFJhEc&#10;PVAE4PDz0fLqJocRSCPrDRwBLHgbqQ8uey2rk22vnZSjDHXoMhPYWGC34O7qXJm2ZbgEMHDtI8oM&#10;HAodFdwdUkyGAGDCVQ8gBVC4rbLjzZa9pi9775hcYG7GBw40jXSkSyX5bpoa65VVDA4fmZHfkM5u&#10;4yDpBX8LpprHDZUIyCFUDDACFgMKgimnaOc7C8gCt+TdMXwHYRIgyOtouZyDiOvZ3fjHs0AdEeRd&#10;V1VQ55WZ0Nbclr6u3ogq41BcjuOFrkrPyT6LQN7x5Pz4NaDTn7vZda4O54DjIrVzN9k5al63dSab&#10;zmLDsi64bwdOR1YqiIADIKDBX2EU3cU2t4MJZdDS4yCvQPFdjqYCMWybDDgsLIUTTigYF2FCAdZi&#10;6+7rpbbWRqotzaf8lDjas2YRbVnyPqXGrZO12HBPD4A6gntrjp+hcTdjbRiwYdBMnr1Ek8dPU+/M&#10;IWqe4s+DAYRZbVg+59C5C3Txqy/pwJGDlF+QS3v3pVFpRQV1DAzKE0pHjpz0ARMJjO+r7+NcDAyx&#10;BBjEKruartqGg7/lA0B48Ii5LeMrTp5TUdCg/iJvQyFg4GBOnjnBzuXv9MXfv6Evvv2GAfOFwGSS&#10;HQyAYmMxvlNB3gcLpGDRPCBikIHQFrIBfuQBGFzNj/fb4D66yfwUoEHg0wCoi15qsFdZuZOVASYR&#10;7Ti4ewpgYtsGE5eftS3twzJI3ImDSfAamHJsMLFzcvnZYze+ZoMgdChhWey2IZRC1+O5oGCdN4Bn&#10;9jFV7jzk/UDuPZnLEYfjXE4AGJeagjZdND3WQwemh+nIkWk6fvIoB9LI6b0KHw7WbowFZUgNTgYO&#10;BExbykba8H4SVF2qQZnLXVsJ6tjfxGXmmKzLTI6B10J7E7b5dYLjOwncvG2TBXQL6iJ5PZwLpzgv&#10;d85y3uJwIgGo5dhPX9dkEBPQ8HnjeP7rBa+J18M+fGyBsoAuPL/gvFiYOm2S+3bc/xH/67GDbgbb&#10;LGdjcImEzVyKhtBswKDcASYqb20COYdjq03rvTrWvcbgEejYjaLt1FhbRiWZSZS8eRltXfIu7V73&#10;KeWnJ1JrWxMN8/GxisA4ux1MaBpiF9M2fVTgI2MyzuFMyE2iKGM3JCtOn2EgnZKp02VVFQaY8zJN&#10;ORYcooXgHj1NWMCAvJOUS52DhpX7ba2OBRhEb19N0e7Ehwrys9xLsA+ngVwdwyUECfI+WDRvzsUH&#10;DJ4JcRh38LODAVygy19f4R+guhUfLgoI/YHaj9QgYs4E29olFtYhtbZar+mBw/s1oM0a5I8GTQgc&#10;SIO4rzCwR8qBxocGylHGqQR+lFkbHyIu+Es71ENyTM1rWQgfVdhOju21le2rQkaFgI804vUi9jUg&#10;AELqWPxuMoOI1mnXmrUDcKwshJHmtZsyhI6+jjsX+2zdZ4gU7lCBouCZjgIOtqdHw7LJEU4xpXq8&#10;nw5g0dBjB+nE6RMyOywETQghg4Rt+05AYcV1XIa8DrDrSgC6L9op1Ey21I1J3YwGcz8YQxagJYAj&#10;9epMqEM7SyG8pu6jkvPF60jenRvq3XFRh3OR9q5c4CvC+WkZwGGvAYXnxor6nOz8JM/l0hbtgjQE&#10;Eo4FV6T3MdkMNr2wHHXQ+T5wgQwOYRnyKNN8CBOrDxUBFxHKw22ZQIC8OJ2wa80mEmAGW+8Ypk6P&#10;UN/QAHX3dFJrYw1V5KVT+s61FLfyQ9q+8iPaG7+Z6usq5SZPjOsMHT5BQ8fOMlgu0ukvv6azX30t&#10;oMENnlhVYFS63BRAApiOEz/cwRg0AsBA1k3ml8WQD4sfIgOHbHOQt7LZUOFtkV8WlvsA0fIvgjqB&#10;jAOJOpnL1MdpH6f9nEIAzAzD4CzbcbiXy99+TVfgYr75ivC8Eoy/TLEAB381ZQOGwePgcWxrV5g6&#10;FAWIuZlwP9SHwo2W0u3TVecCXj0N99bQSG8tB8Fw6nIoBFLNh0BqlACoAT0SMhbk7cpcygECVx/I&#10;wUGAwJIgKnkEegMHpw5UwbaVue3AafnCcWQ/v5y35XW9bZYFbz0W53EunivypcAx6BqcDEAQPqtQ&#10;IXQAGoOPprNcDyusx+w3+/xDAEHB+fA5B8BhkAhcWDMQZq1BriyWMLttGt1tU8PyyIijx49w0HRu&#10;hAOiDx6VBVSDhZZLoPW2DUpoA8AYZHTfSLD4wdsP4tqW28i5aJkEfSvDa7rj+Xkde3IAxHEguJIo&#10;2fEsL+1R596HnZ/JXtv2k213HgZCOX+Rllm5tPfOVc4XqTumfQboXoMOuxtpbV1CnTp9KACPwSEa&#10;GJFSSCAf6Vii24XS+mi5etelZt1q5nYG3APdAqfD6hsbo14Z1xmUhTlbMXW6JIdyErdT/LrFtH35&#10;BxTPrqe8JE+Wsxk7xO+NHQ7WTMOKBBiHwbgOZp3FBIyAYC6X4vJWZ8Hf4KHg0XxEnTe+Ym2t/rvk&#10;wyMAi21H1YdywBB55QwKv0whotshVJywzVLAqDDXHE+wwzS+s5+fk7GXL1hf/+Pv9MXXX9J+/lFN&#10;8AeOm8EMENFSuChEAA91LZq3NlYP6NiVkrXdf5B/HB01NNBeIRrsqKShzioa7qpm6NTSSDfAA+lV&#10;dwiaaBlsYokDcACX2AE6CJQot7wFfxfwTQoRl0dgtXZSZu1d6mncpbHGhXTQnVM7pnRL4dhaL6l/&#10;ju687T3iM9DPR6EQCRdt54PBgKSycrRR2OjMNh86kQAyUOlrmbzj4vOW9wVhooDCx4AC6Ah4Rkxc&#10;zm5HQOQ05TQ5xtsT/XTo4BQd499MAB4LkC5gijhQhnkO0C6vgFEYwekoaDQwG0zCAMypC7YI0gaz&#10;oA1eF3lOrUtO2zjY2ev72zgvDyiWV3DyvnJe/jmG+1nwNyl4QucVnL87Lz0356aQR+qOE4iPbW0h&#10;O2d7jViysR293ym8ZwfTpzEBCLFCwRMJixAwlkbWD0DREPEcT6TC8nAfTwFsZgvg8Z+x04NHHQz0&#10;U2cXutjKqSgjgRI3LKZNn7xLO1YtouK8DOofHqQxBipmnHmACaHhK3AqEAfz0KW4vIPGXDKQxALK&#10;d+1rmhMWs8qi61nS7RVZZ9sRMIGiyvp4G85FwIJtcTGXBTAz/CM5cfo4XRYH842MxeC5/JhiHP2w&#10;MR8u2A7hoo7GpGUKGYMLplTC6agV5/a8jSdKAjD9bQoXUaeDTGc1pwyabgONBjq9sjbgGETCQGdB&#10;N1TYpYbgN9sNaGAPUlboYKLEdRr4GQDIOykcWkM4cEA1BYHW9o2qj26H4GzvA6+J94hxFHw2fa3F&#10;1FmfS+1VmdRYnEJ1ubupKmsHle/bxNrC+e3UULCb2srTqKM6k7rrcqmnoYD6mosF4DgOHIm9nxAy&#10;+plo3uCl0AknDGheHQ0DR8Z27DtRp2NSWNl+ekxJ3Wfoz2LzwTOnAB1O4Y60q43zDB6ZZDA9SseO&#10;HwpuxETAR+DXwM1w8YJ2EMQBGE5DSGnAl+CLMt53VvDFcSXQMlRiBGMJ2i5447UVEg4oUs5tOLW2&#10;UiYgCF2O7CP76WtGgADdiDiWX+aOJ5Lz4hQTJVh6DuEx5HWx7fax40vqPodgthzaity222+WXBsc&#10;T7vatPcC//lpb3kce9ibgiEEBsox4WA2LKzM2oZ5v51By9oGeXM4DJbA7TjQhNvsdMz1yDpsDB2M&#10;6+BG0b4eamtpoIqCDNq7YxVtWvQ3DzAcyBUaDh6+pIxhwECJBYCINkHZbHjY8ewmSOvekrwL/ia/&#10;CywsRzsud6nqopePlIEiYuDeSeERoxxydQqWyzTgwGJ5AAarnR4+cYSuMFguYqHLr7+SacqYNYar&#10;ElsqxqDiw8ZSczLIQzoGE1lm5epgtAsNz4MZ7OTg2V5FQx0sBotpuKuGhrtZnI5wqk4mGjK2htlc&#10;cAllkFEBDJg8YLCxcg28AgMEQmmjeWsvqcDAUoXGlAuYBorYEGFJgHXHt9djWXDH+8B7HWCgdNZk&#10;U8neLbR75TzasfxdykvaQM2VmdTbWs71VU7VLq3hz7KGhhjG+gC3Ourndo0lKVSctIYq0jdRa1ka&#10;9TYVMbxr5HMTsLj3J+fl8rrtn5c/0y1U5CoGSLX7TaVuSEDUhXMy1bPMAdm+fDxADa/HrxuuVqDj&#10;OyKDjY3vxBLA4zQzNURH3Ow2cz0IpgYayMZ+/EApg+XiTDT4KgjCdtLG5IK6QUEAwSnamxtBO3Mz&#10;vqx9zLEhOxd+bQObpC4vwf2Ca2Oy9+HOVc6d87qfQhH7ybGtDPt47WV/9379YweARBs7Nsveh9/W&#10;BBCr4wnXrENXGy5ax2Qmm8JFFT3GA1D429GKUc/bciykqIuGjoGHU7Q10Bh8bAab5IOutnGGjy6L&#10;w4C5eEPH8Uv/BBA0+PsgcPkI1xK28xUBi6g6UyQofHD8UGF/0xz1DAGFxkUBRuBOGEizgAJxPVKU&#10;oRsMIBGwcN5kZViOYZqdxImzJ6SLTOAigLksgEG/qz/IH33viw8P7fYCVMJuMV/WdWbjMyjDjZaD&#10;nRxM/e4xdi3DnX73GMt1lylMFCgaoMzJADAhSOwKXKHhp5HdYRZMJaCiTAJrG8MCUmCoY2EBEsgD&#10;LA42aBcNEdPUCMYjECBj1M8BGARaQHSI339LRTo1sEvpaiqmnpYyhkoF9bVVKkg4YA91N9AwAjkH&#10;6BF+r/LMG36fI5yO8OegZRy48XmwEMDhDvtbSznA18pnFkLVvUcHFZH7LIJtlsFmLujod6LfC96H&#10;AqVWvk+RgQYpf6eaujJ83wJGdUTBcfE6gE7gMM39KIAiIOQUDR7pbhvrEdczPTlAhw5OyNptx04d&#10;54CpLkKCqsGFA6SWIQB7wdcFTwRhC+g+PNBOu73UKfnw8Lu/ohW05RTBXB/UhtdCN52eQyC8hgOF&#10;vr53ri6VbjNOIas3ha7GHcMBxvY3OATvE6kcg8+VpfvpeUtXnXsdAMug4u/vl8HlmHCxKROJOI7I&#10;emxu+jRkcIgAiCgsBzCiy75bkW0j4BMlAY8HoQjARAPBB41f5m+bzGkE21F525Z2JleuCttFAsQv&#10;9+v8PEPDSQfuvfJowLAEJG47gIsTAGLQ8SFjeWiYtZ+DPRa5/OZ//4O+YAej05Sv0CEGgMHFwCJQ&#10;cGBBWQgYrbNtP+8L8AlBw+mRgxIkh/gqfIgD5xBfWcuAfxCIGCw9UAiWaKlDQT7SsYQCVACeZoGC&#10;wkHdh8FFg74qAiwunUIbpMNo6wDkYBGAxNP0KK64I8ui2066Mrw+xoM0QGv30xC/bwClt6VcHAnG&#10;byb5qhyaGOkMNM7BdHy4g8b4PANxABZxHnUmBGWABpL3jGPK+wc8LHgrSCb9bUkjuw0jQRMJGV/m&#10;UACMEDiQPiZbxdsBgGr5vTM8PfDofgDWbMcjU8X5vMz1KHxiQ8fAA3djn6UsnYMy3NMz2ksHZsbo&#10;sDyjBytW61W/H5zlSv68Bk5IAr0EWg3csaBx5sIFOvv5Bdn260UoA1RYFsyRR2oSGDhQAAYKBbft&#10;zksgYecXlEWCJVoCFKcQUgpOg4Oluo8CxdpZascAYLCvwcTOG5KbcT3I4LjI23u0cqxlJ+DhOBE+&#10;c0fdTggIUwiK8D4cpJF1sdtbmSqybHY9pIA5cemfCP4+PMSReNtzSdwKB2AfGOZkAkcTwEHrZsMF&#10;5Q5AqA+EunBbABGUa51BI1Lh4D2E8RPLG1DCutClxIJJoNNhHg5m/7Hj/MM4RV+yg7nM7uUKpip/&#10;8yUdkXGTSLdigJldrvJhAujEamt5AQ0DBlfgCCgGFlFEVxjgEaY+SPQKHAFTXYoFTJUF0EggSKD3&#10;8rLtBf5g6q3ktS00LWVoC3GwYohAM2NdoulRBUu4HbYxRbxODOFc0H2GgAnngSCoYw0qDYweXAAN&#10;DqoQoOLnBTYOLgIY3kfuysdrBJ+Ngwby/LoGkwg5qARw4fMSsMhnD9hEAydSs2ET5v3utAA6AIsD&#10;TQgfhY6WKXAMOjHBw+cmj0fA+/Pei14w4DPQlQqiAaRrtanjwZpt0BSWz5nGzaQH6Dj/J8zx+AFX&#10;gaFl6lp0IgEEuGCWpkEF+1zNzUjgFlCEkJHg7e4RAvjs5k4J4iKtU6dhQAglroXrDST6Om4flOPc&#10;XZuI13Xtfdlr4Bi2vzm/4D4mHJPbBfVy/io5d6cQbNZWu+0EVFwXgAeTg/izP3ACs1mPyI2j6GbD&#10;PS7S3eWDxGAhaVgewsXVzyoPy1RWxsfgVADTyYCJ5VbmkkFF8w4QLh9d/v0FcDgh+HvlBoNgcD5o&#10;G+6n9Zr2cbkPEeQDyEg+dCk2tmKQsXGWq2n4NLrIFDBfYfYYwwWgucKAwdWEORGDgkLkqANI6FQM&#10;PL6rid5GGxt7gWQw8NABGuGgYFeqUGS3FxyKDXj7YLHuLgWLdWlNcWCVFIGEA6m4DpZcrcN5oIwV&#10;K7gHUPFkUDBAGDx87R/vdvluLx9b0cew4/qvYdsibAdwMcCEkDHQmFuZcDAxoAhUgqt055jc5wLA&#10;yFiQBF2WBGAtU+figrPBxWDkAreMlwAiCOY+UEQKFVVY57sdHzQmHzgKncYAJgCLQsZcTuh2BhlC&#10;mre2Kj2OBx8BD58Hzl/ev7od0yzgWB6foZXh88f2WA/tnxqigwcn6diJI3SKgyHAcZYdSwiXEDTh&#10;7LXYYFEHpMHWupv8QI/gi8BrAV6Dv26r80DQRl6lgRtQQD58HQGjA4XASV5X67Ctr6XHRrtIRZbJ&#10;uQIW/Np6HpABeLb8cxM5sOl52f6sGK+tjsi9JsRtjrnVChCXxPFgpQJMnwYcosHjNBsos9vEUgAY&#10;g0fgPubQbHD4wT6WrN5vE51H8NdpwrIdwEC7uAwckrIABgGHtXN1ASRMXC73rfCx/XJ/2wfH1TR4&#10;+osgj2UUsBQMHtt75e+YPWYO5gp/ebMBY7CwMsvb2AvyChvkUW9gCmebKVzcc2GOHpQrTQVKZBeY&#10;dWvNdikQuri0m0schgVkuAtsR0FEgrYL3H4gnyXUQ1EQ8KFgioYJtn1F1/nbc5XPOp8I4cra3geA&#10;oVfagayMNc1ggeC0YoEzgDCg4hRc6Qt0kI8CjKcAML4MMAFUQphEK4RLFGRQZ3Jl6lDUpSBv4FDg&#10;WDebbmM8D+ABcFTYtnYGnPAYBh97TQGlvB+8fzg9wDcSPphkEEAJZe4zD+CPC4IJLKEzQriZ9NQ5&#10;gMfB5aqAUc0KrC7gGhAsyPuB2oKuH4SlzkHL2inEIl9DX/e8OpgYgT0UH1+ABem56uuhnKGC/SUf&#10;Aw6uLKwPjxXrfctxpS4si5C3jxyTjwcgQ3r/jt4KgRXhJ9yjrWXg3wNOCJrZ0voYgOk6cfmfc4El&#10;dncWyh0MbFvqrCxyW4/j1xkUvBlgDhKaB1hsW8dWIhyJyLkQLhe5vICD85A5Fzgacyk+NGLpu9oM&#10;snAjEQb5j/FVwJf//XdZIgbP5L/y7VcEW2qAMXAYJCwf1muXV3RbyAeR3Quj4zDc7sgBDzAAizqV&#10;SIeiYydTAApcCEPErsQjurOcrKsKeT94+wE8utzXdwFiLliYbP/vI2sffQwoBEukrlYHRX4WYVng&#10;XPC5uTR6rCnIG3SCwX8Fjzmb0JE48Xco4AnKYkFFZ5oF20F5CBN9oqjWBXJ1IzKOw0LK7WRyAySO&#10;B9BQcJiLMbAAMqaBjlqZJIHUh9BgBITsdfT4dk5y3vzeAN3xAYYPZPBxsDEQKXg4BXg4D2eJ5/Ng&#10;0VCb3XbizAkNkBI0rWvNgibKETg1oAZpEKBdmyDg6zE06LsAj2O545kr0WCsx452I4FmBXUL5va6&#10;/n4o164y1IfTo3Ufez/iOKRbTOv13P3j+NLj6PlqO2tr79eO67+GtQulbeGu0M2GuCO3S/CFsHax&#10;edOnA8ejYDHImFCmDuZkpIPx4SEAiQCEgca259LV2nAdB36FCJyLA0pQ5uVZPkAgczGQOZFADIDv&#10;gsR31ZvgWsy5WB4CYDAGc+z0CVkq5sKVSzJF+crfv5IvBF1cNsAPQCD1gRFdZsCx1PaFo1HngsF9&#10;fbzuYVhbBoxe/SLwWFeYQcUNyotTaeU/LuASBs9o+UE2Wha0owP81XRgoici7yu6zG/vl/0Q2TlG&#10;K/o9xCqzbV/+52J5gQvygIgAWuUDJnAyDiwCFxFDBKsKQAYUgwq6naAosPjwkG0Rtl2KdryP5nU7&#10;TCPLw2DfouJjoHtVYGOQETBoClj44zUGHIWOB54OpACPyZWztPvNnJEex3c+8rA8PgftFsTnAfjw&#10;ZwU5+Mwl1FsX5oSolw4cmKBjslr1KQmOKguuGpy1TAOrjeWEENCrfgu8KnUn4fH8oG3H0+Adqzys&#10;t7qoPMMgsmsuPJfofcM2SFE3G0ZW7+8fS9H7RSpWmcrGg6TLkVOBD7rrOWYhXgXdbFGQCQADgBhc&#10;DDahewEUzG2Yg5kLINHl2vUVuhMPHlKuDsUvM5DYWEoAFtcGeUBCUmyzzLUABgYbHxY/RD5MInRK&#10;UwEMuwnMIsMYzLmL5+nCFxfZwXwttDfAmAALSwOoMKAsr1MPI7vPDDb6HAv9IvWGLB3kR1+4gsW6&#10;v6wLjINbEATRFdYWdmGhC4gDpx90TX7ARmoB35e1MVn5wUn+k3vtosuQt/b+frGOFavOP7/vK9vH&#10;3p8p4v2P8jY+E/tsABEo+PyQd+JycS8QPmNAxHMtwcC/p2AgH3k4GIGJgUUnJESOuzgBHtxO5fIC&#10;COS9bQGO1ZkMICqDjGwDLp6G4WpQJ7Jy3UadACeADhQCKAI2HlQiYRMCqL89zEPhfmE33DAg5JyW&#10;vk8InxuESRza/RYhgQ6n/B0pcFj8vU6M9tDM9AgdPnpQHpOAwOwHVqSRYzuat245X1aH/TSQh4FX&#10;gr+k6jgMBjbe4be3Ouj4aQRqPMXUa+NeQ2XlWmfOArJzDsvRNjx+JLi0zvb1FbaJrtNj6NiWk6uz&#10;17bXN5eFSQjqeNCdz7GNY9fUIbmT33WReUABQGSb06uKg7EPBi33oYQ2Yeq3C/bzFDHYzvJBInLt&#10;zL1ABgXbxwfF9xmwN/kgse1ZdS6PlUSxFAyojmViLlz+nC6zg7n8zZfy4QImGKPBUhBTbmVlXwaS&#10;EDgYb9EygESleRwP+QPHjghcZErisUP6p3KLW8K5TA1pd5jN/EKXmAROd2Xuyw+40YEZig72kAED&#10;6Q+Vfwx/O5aiz+Nq2yYfGPKeRLPhYm2tO1AkYHFuRWCCz06BEtGNaHWQczIRzsVBxQb1ARdJBSae&#10;GA4GFr2KV6jgXpwwqPpCW9Q5ASJ87FlgkToGBI4VlGPb5T2whBBRRQCmRzXEwR5C0Ic0D8A4yGA7&#10;AA9kTke31fGEoOlv1y42hU2Np2rqa9N82A0XjgEFx8Rru3PFWJW4HwOPuR8GDlaLCMHDkq42iKED&#10;seOZnhqiw4f308nTx+k0B0k8tdMPnJDC5QIHUQRSlFlw9aHkl6PLKwzaKnflz1IIaTBG8PYhAFnw&#10;tiCv5To7TMv0eH6bcKwl8jizFZ4vtjUf2QbHxnH8Ml92fDtO9P6xhPYKGDgYcSi++5grH0vO3TgA&#10;BN1eUe4EkBDXIm10OyhzeQEK2rIMGuZOgm2WBX+TwCmq7IcogMj30Cg7GEz7w9z+SwyYc5cu0MUr&#10;l91SMcflrlvcCyOgQR6gOXQokEHGdyx+GYCCsRYFDhyOuhcIgMEje6dGeiSYSTeYQMXcCoNlDpDE&#10;2rYgDSGA+2AwHZrqEx10Craj2vhpdJkvq7+aDDi+/PO0bb9cZO8RsLHPIUoCXgbGjEtlKjXE4Ahm&#10;1vkwkcClTgXQ8N1KON3YUgWGgATivHYFOZAgjdqeUwYJF/wDcBgMIupYUqZtrFzqvLxsRx/Hk7ka&#10;g0/gYoK8S7ndEKeQuh1AAHDhvAOMKXQ7kS4GrsZA09dmoKkOyrRchXzE2A+Ahq48fk24Hnn/Igcd&#10;QMYDT4TjceM96ni6RZhtODMJ8MzQiVPHOUCeYcBod5oG3xAkkAbRyG0N8JHB1wK3BegQGn4wtzrL&#10;hwHdFN3G9guPYedpZZHnoedp2+E5h3UYh9LzxetEA9Bk+0BhmV+ueXs9BcypywyYKOfBsmnBVqfu&#10;IzZsDBIKFU4ZCFbex2U+TAQgbtuHxpzwiFEvAGJFt/0uARCWfresnaZDrlwdzBH5ML/4+9/p/MXz&#10;dOkrBQwcB5yLPb3SIAOwGEBMAAjSCLhwmSxoGbTBRAAtM9AcOsqg4j+HXm2roqESEXSjFB2ULWBD&#10;sYI9dDVA+HX/ig5P9886ln98k3+ekP8eAuG9O7gIQFgz/PlA0wzgmREIed1WMAMk2s2lwPYhorPx&#10;DB6aqgQe3yEN4hq0ddBdJWMsMhbB2/1+l5AT9g32V/nbc0Fi2MtH1Fl7VlB2FQEkAUBEBhxWt0FG&#10;y6yNtle3IysmeHBR0JijidZs4ISAYfC0VlNva5VIQQRpHm0inI8Dj7y++9zxftQJugsCAMgg5IEn&#10;GOPxnQ/+Z96K1UeOH6XjZ3SsBwEUCoEQBthALqhHB3cJ6FEB2o6HfBjoFUgqHQOxej+Y67G1TI9p&#10;2yptE762KSxDO2zr+djrY9/w9e3YVj67DgKc9DUNMIGDMWAgr6AIy1QhRBxITDKd2Moi6wwmBhjf&#10;zfh1BhA/DxhIXoACl/KvQSVaVh7Rxo2xROqKgGWIIWPpyBk8k/8knb+McZdv+CqHncyVSwyYK+I4&#10;8KhkHzDmXPwySB2KjrUoTHRQH6l2m6mDiQAM6/AxBtZoTwAXdOHEciy+ooOzr+hAPleANxkEYgmw&#10;iFasdnMJx48+L/9cIxX5HkUCmE5WhwiQiQCKAATjVehebKBRWVKHhaVZuiIVcRMrS++mZ/E+Kr0H&#10;yabxzpYDiQQ5T34bbAMyvoLA6AK6BHwO/Jy3Ms1zmQcMgYtXHg2YiPQ7JK8bpRHIrxO3wlABcIK8&#10;E783BPnAxQRqEKHbK4AOf7YR8pyOOZgQLKZKBg7EoOFUt0MIGaD0ODhm2O0WdOvhPcjnHwIopuPx&#10;NC7wcQCC8xnrp5mZcRkXxazSExL4XeDlNISAH+jDcivz68PgboF8dhA32T52LC0HiPxjhxBBqs7M&#10;xpX8bexvx3DHk2Namb2m1vtlYZ3uZ6/NgDnNgLnAgPFA4qYJ+1BB0Lc8FOS5nZYpYGIBw5dfN6sN&#10;B/rIbVfmZDD4vpoNix8iA4oDzJlQeJAOloq5cPkSff7113T63Em6DMB8xQ6GgSGOxcHE3AtSA4wC&#10;JJS5lZkjhyW1MRiDjI3DSDm3P3SEj4c1ohAw+YpcxxRUM2ORLiYaNrEDdSRkLNBHB///G5oLOP7r&#10;myLPDynO3wOJiGEyBpioS/EFqKgbaabJgQYa662hofZy6m8uor6mQk6LebuCYaKLhg7i8QdtrNYy&#10;6m8pkdWU0Qb5gRYuayvTerTDCtbt1TSIpXrccj0IjHojoy9ACUHNApsNahtg4AQQnBHwIHUDWo6A&#10;HsqCvAV4KfPLAQcpj4IFhHpp49r59dhH6njbpUF7lh0Dddb+e8uHDr/HQU4H+TMQ2EiKMuQBHlcO&#10;Be6mjgaC1MDjQyjsQkP3mkKGYdMCVVCPk4LIHJC1V8ckx8Fr8OvqWnX6eeC9wvHpeI9zPZ4AILge&#10;gQ5SAY92u02N99P+6TEZLz1x6pQLwC5gu+DrKwzy4YSCMFBrkNftMIj7+1vZdwV8A1msbZU7T97X&#10;xov0OHas8Jh2fGsb2U7lORhAQ52Lupcwr9L6AC4ACwuQCCHjoGHlVua2tc6DCJdHAMUpFixiCSCI&#10;VQ7FqosEiGqucsgcy/AZ0yXeviQP09l/7AidvXhOVlI+ff4UXfwSU5WvyNjM+KGDIh8yvsytoM7y&#10;BhgIINFtgxFAc1RnkLGTOchXS+JgcDXOgIFmOMgaWELA+OJALGkImbkCe7SiYWD7RZd9X7fiH9fy&#10;saTnyecr595JBwAT50zUnYTOJJRzKAONDBQOGgyFQQbEYGspQ0JTk2wLYKoDYeFQefxBWzm34X0B&#10;FM4LVACe5lLqbSymnoZChlSJbEOoC+AjqmThWG61ZgcgyQfQUeDolTXyKglyJkDHIORgEuRd4A66&#10;sDyNIJ0DBgEkvPoRVx4NE1/W1trPOr6ci7fty51rLAEyAyIHHBGgo7BBudY5GXA8dxLCx7ra4GLU&#10;7fR6XWwKH6xX5yDUXMkAsjoV9rFuN3sN+c7gVPlzN+lkAzwG3MkDjyw/5MCjzgfbmF6NG0oH6ciR&#10;AxyQT+u6ahzoARiDhUm7rBQEYdCe3Q7S/a8OGBPaa17r9Rg+MM46uDA0uI1OSjBIhseMBNHVAHPq&#10;8j99QFge8l2LuBR2NzaYb4PxgbiNrwhwcP2/4kLmkkFgrnKr87djSSESysokNdfiygAX6OQXV+jk&#10;6WN0HoP7DJiTZ04ybC7Q51e+oMnDh2js4AEaO3CAJg8elO4ypACLORnAA6kBxrrQQuDYOA0A48Zm&#10;GDCQdJcdhYPpdV1j5lx8sIQD+nO5ljCAz+4ig6KhEEuz95vthPx2sV8L56DORMUgmegSKRThUAws&#10;4VgKQKL3/DTRFLq7ejl4tyHQs9uADCYeVIYYNpBAB0I5Q2EEcOkOIYOVqbGCsv+snUEGhkBHIMLA&#10;8cHjUtT1t5QKePqaijVtZggBTAIg197kPS4AQt5cj3Xn+F060uXkC2MdUJAPA7yOh2gADwJ8VLAP&#10;AeXKPY1E5aMBE60RpN/RxoeMleGcsK0O5irCFGhf/LkEMuDEBI25FXM6s4HTw6DpAWia2O00s5rK&#10;qbuxlIXVuBlCDjp9Dlrmegx08j3x+asj1XEuuB7tdoP7iQRQBIRYE4PqgrB+20E8IO7UcQcBDfwa&#10;rH0YaLnf1QWpy4kM8JHS/QwUJqu3bcAE9xRBBg9/CnakXL03KcB/Te0iO3VBAcMQMDdikPDdiV9u&#10;igQIl3FQjwALKxoCpqvV+UKwj1UeLYOG5n24xAKNthFwsCMJhO1ZCl0MHgN64PRZOnxoSgCDdchO&#10;MGwwVRmrKU8fPUzjDBg4mAmGzfjB/QobbDvgGFz87jF1KuZWrEtMy2wMRtwL188cOkBdvV3U29tO&#10;o8Pdsu4W1vRCCpdiYPFlMIFilUVrNghCaX3sNuH+diwDB6BheatTkIj4vOFU4FIinUo4djI51EQT&#10;/RxQ2kooL3kjffDKk/T+nx+lT998lnL2rKTu+jyFRruDB4NAQIKUAzq6x9Al5pcNdgAwNYRn54zK&#10;Q9o0b6CxRyHY83bE4biHuwUAMolr8QAiCiGErjbpcgN8OO1j59PH59nXUsYpuuC4TVulaKCN4cPB&#10;TCTPrgH0ENQ0eMYCkQU6BQ6CeBjQJahbagHfBXeMofjt5lKwn5V5x/khij6uQcaXdKUxWGSsxspi&#10;AYffs4LFUk/sPEyh44kFHxvXUfj0CHQMPoBOuai7qYzh4wnlLeXihIJuOHecfueADEC4QLAuURtr&#10;09mECqDgXp9owQGN9TN4pjngH5Nn1WjwVqiYywm3wyAfdqv5YNL2Vuen2M/AEg2YY9hm8ETDJBoo&#10;PuBQ9//0sINhUPwTDiQAyByQsW0fHtHbUHTgj1X2r8jg4OevVvZd0oF7Bkew/YXkDSgCFwcWHzAz&#10;HPjPnjtF8rhkAObUUXUzDJj9DIRRBsm40xjDAA8gA1wMMDbL7IADi0FGQaOuxQAD6RiMdpGhfmBs&#10;hFasW0/L1q6nxPRsKqispaqWNqrr6BI1sDp6umlgoIdGR/A8j16aAVQ4qKuuDphIaKAsdtuDkwoM&#10;hU1kO6tT+SBxjkRAwgBx+RAo7MYCqPAVcXcVNRSn0qbF79B7f3qM1sx/mdI2zad9WxdS+rZFlLNr&#10;Ca1d+DrlxK+ingYGDMNjCIABQCToK0QiHsyG8RbnUMJHTNfzn18XDJU8B28Z2GdnIQ9x48AuoJFH&#10;JAA4KLMUXWDIQ97rsHwA+V1o/QYe5FsZLAwadLWJ4xH4OMERCXwgbhsTQBo0DT52ZW1CgLPuJYGP&#10;BG1AyKWzFBXs0V72iSwXwPh5A4XL+44lFkQi5B3f4GJCnb+tYHEpC2X9nPYzSPr5/SINIWNQiQQM&#10;FAJmNmhM8vgHkUKmF1BxgDHgqNvxBQeEdm4fdMU5x4RjDvJr60oI+D4AH4a3Aw9mEBqAdDahc0Ry&#10;7xRckHNDDCbAZ/8U1m47zBe5J11wt+nGyOt9Kwj20W4nBEIIA50coF1egInoNOf52MccYLSdHjvM&#10;h8fQfHiTJgPm9A19Jy78Mxoe0W7FyqPlt4lu58PBNFf5XPKBAMUq+25hH93PdyUqvwyA4TKGSDRY&#10;IJQBMHApJ04fpS//+1tZRfnEKYzHnKcLV1B3RB4ChEeejkGAiqcJ52SsO8x3L+pYtIsMbsXGXJCK&#10;GDRIJ/dPU3VFITU119POfVm0YO1W+nTdRnrr/Q/o6WefpceefIpeev11WrxqNe1J20cFVdVU295J&#10;Dd291NDVQ83dPdTZ10MDQ700PtpLU+MMICw0yGAw+SAxxzPb+YTwCLqzoiSuxI0BBXABSGRgXsdR&#10;RAyUyYFmaq/Npb07ltOnbz1Hn/z1Kdq54i1K3/IxpW//hDK2L2KoLJQ0c8cnlLt7KeXHr6D1i16n&#10;bHYwPY0F6k6igQJ14WmfrgsMDsW5FCwIGTn1GLO++M/uZojpWAlmlWEfjJ2wDD4MJ3smiwz0s4Jt&#10;ey2WgAZAc11tBpYBPk8FHYIOt0Edzr+tlOsBIMCkXAHDoOl1ANKuNzgfCHCq4DZwPw5AfOWtAHIQ&#10;koA2N4B8GYx0zMPAYsFf0whwOEnb71H2XcI+kEFEpzmrZNuE7Zjy4QLgMEjc+47WbMCYDDCWxyw1&#10;AwRgoeoWB+McjoDGVEpdDSXUWY9HdTs1FHNZqO7GEtkHwBLx94hJCHg9Oz/9PmwsDvf68G9T5EGI&#10;8+aA1A210dhQl4zzHDrErucUnkx6SgI+AGMwiBSgE24bOEwCHOdm1On4+0bCKXI/52A46P8TgT+A&#10;BLq7kF5FCPTR21KGfV3+/5YMFJb3y+YSYGHpXDDRMRaUY2xF66OhEq1R1n4O+hcunRMHg+VhTpw8&#10;Qucvf06ff/mFOJOhqWkanp6mkf37WTPSRWbjMqNcNn6Axdto6wuwsWnL6mJC0Bzm9AjXYSrk/kP7&#10;qameg05fJ6XmF9LWvTnU3NlB42NDNDEODdLwcB/1cX1bWxOVV5RSfGICffzpp/TyK6/Qc398gV56&#10;7XX6+LMlFJeYzA6omuoZPI09fQyfXmrp6aWuvl4a4GOMjvTSJO4DGAdoAApWDPBEQ2ZGAKIwkS4v&#10;A4uMobQyUFo58FZSacYOWrfwr7TojT/QhoWvUMrGj8SdZGwDUD5loGiaueMzSlj3IX329h/p5ad+&#10;RUve/SPl7gJgltOGT9+grN3L+Q9bJGAJIYK0Wru9eiA4FZMCBFOIg6VcWLY0Pf7IssgkX0WO4T4V&#10;ho4+EsGmJQM8DjjOAQmMAB0ogBHDBg5HXI86ntDtAEhuW5wRQOSAKIAEeKKgBMeDrjQGStC1xhLg&#10;MHx6RXA/DCEBENdJ8OJ9AR6GTn8gdOMgoEUOaGuXUggi64qTbc4HbgiBHmBwqQR+lwbAsPIfIgaF&#10;n48NEk8CRANJCBiBi4OG/x79MqThNGhABMBgF8IQ724sUuHpqLwNwAMEUE8zushC+c7GdzUAjSqE&#10;TUd9EbXXF1BHHas2X9O6QqlDW9vXB1Afg8wuHHTSiOsi5d/cCAMI3W/BdHiBj069NtkY0ORoH+3H&#10;A+KOHhJnIouDMgxCR+I7kRAg1i3mux91Qwoc20ePoVCCtIvs1CVxMACFAkZBga4yAYiDhoHDgOKD&#10;5V8RABCr3GSwiLVteZMNxkeUidR5INUxF5N1h0UqFlRMcC+jZxki7GBOnz0py8Rgqf5jx/bLzZaf&#10;f3VF7uIHYOw51RAeHYplr0em99PwjEIHgBHYsGwSAGTOBqAxuGBROdz/cuzUKTrK+WkBDP+ge9op&#10;Ka+IdmQWMGA6HVyc+AomYtvTOANodKSfBga6qbOjhaqrKyhtXyqtWLWK3nznXXruzy/R8y+9TG9/&#10;OJ82746nwuo6agR4+gaopbef2vr6qGugjwaH+miMHRCmTIcAYrgAMsHU4TaaHsGAfCM1V6ZT3OqP&#10;ZMxk+bvP0y52J/s2L5CuLoAE2rdV8/u2fkwbP3mN3vjjw/Tnpx6gj9/5A+3e+D5lJS2mvJSllJu4&#10;hPISGDCJy2jT4r+yg1nBf8QiDugAC8ZR0PWFp3rWMSj0wWsKCAjA0KtBXPXJsjtuto/e/4BB2DYG&#10;DuSgI1eHSHEDJe/H+5vbUbljIu8AZPJBBAXjJxIoAB/P+QTA0fIIF+bL63qT7jd2Q+J6GDYDDBad&#10;1QYQIUjB/fAVM4RAKcESAAKgAB91Qdr9xuAx8dW0SoOzAScQv4cBE4J7UIfAb3UKI0sljzqp522D&#10;hLiNepbWSTeXwMLVSxsnaWddYkgZGqI66uNz7eVz7uXzh3rYFWAQv7sZqqCupnLqYPfQXJlDJZk7&#10;KW7NAnrvlWfohcd/TX966nf015eepQ/fepmWLHib1i35kDavXEhbVi2irSsX0LYVH9DuNR/S3i2L&#10;qHTvRmouS6OOmlyBRCcDQ5wJ4GLg8WATgiaUAqdQ4KKQccBhtdfk8bHzqLO2QMV1XQymwAU14rXc&#10;9ynQw6PB9WIB34GN+5gAIOmGwzgQfrcCIFavc0DDnTQ9ya7nMFYy0BWrDSYKD4OOzlgLu9t8FxO2&#10;s+0IByMSsLg75WVbQWKyYP//lwAGP7X895NBxIeGldkNk1oWCyAiqYsNmhGGiwDmyCG590UeNvYN&#10;ADPDjkYBg+co9I9PKljEycw4MVgAlxkGDacoA4gAH5SNAjrscGYcZBQ0GI85Ik7GxmAAnZmD+6mh&#10;row6Oltpd3Yh7cgqouYuBszEEE1ODKvGNZ2aGAnLvDqFDSDkQMT7ajooABob7aehoW6GWBu1MMxK&#10;MxMpYfNK+uyDt+iVF56lZ59+it565x3atmsXldTWUXPvALUKgPqojdXBEOrsZYeVuINWLHiTti59&#10;j5I3zKd92xayFCQmAGXP6vdo3itP0nOP3k1/e+kR2rTiDdob/xllpS5jLafMlGWUyflszuelrqDc&#10;5GVUkLyCtYq2LHtLANPXUhIE9RAmeKQBYIA/koMES8DBfzCBywiDxRZKxA10Djjo48b0Up3xEwIn&#10;2u2E0mPaMjB6J7+BR+Gj7sdzQByEratNx3wAmVBhNxxDR8aCWCgDpDiP7jXf3aBbzQeP736kuw1j&#10;OdKdBrA418MBt5ev1HsbChk+xSqURzkgu6ExAJGDT6jQHUDmGjT4I+/AAoDwe+rn96tjJpz3y7mt&#10;pJJHvWvDxwRA+vh1eqE2iIECycwwG6Svom6BSgV1NJSxWyil5uoCqitjqGQlUPqutZS/dyfVl+dQ&#10;Gwf6DoZAe6Oqk8EAdfP77eb328PvE8DCuQzy94Wp0zp2VSdQaavOkeAPUPjwMMAIcJrgiFzq3Im5&#10;GXE0dUVB2sEwAWg6HWgAmWi1V+cGwjbaQl18Pt0N7Lgg/g7xetL1JvDh74zfB74PXNzg4gApfoP6&#10;n9ELr6DbDf8ZvqiSqdUyu22SjrsldGKtx6bwma0IwFhA94Hil/9QIejHKvflt4mExfdVJFRQFrgU&#10;hoK5F4GKpQCGpN/dJQbX4ufVwRyhcxfP0eVvvxEHc+TwFBP9tHSRATAKjf3yeFLpHkOXGKcAyTBL&#10;3IzXdTY6M62zzg5htll4U2bYbaZdZgoYTHEGYEqppb1Z3MuO7GJq7ODAGHSRRSoECsuDkNRZHoBh&#10;uEz6kJoY4H0HZPqkruNl04Tdcir8I0Tg66zOo/L0XbRv+zpaPv89euHp39Ojv32EXn39ddq2ew9V&#10;NDZRS/+gOCB0wzV191BDWxtl5WTSJ4s+ojWL51HSjs8onYGRmbaSMlKQsvYyWPYiv5yyeduUC6Us&#10;p4KUlVSYuo6vLN+jrD0rJXCGj4fmP4cDiTyTJUK4QY7BgRvj3FIgpsnRnijpWlXjwxCehOn2E8fj&#10;wDMAxxPmIYFN0C/u5MEHf2ZxQC4vs4scHH2p49FAEIJF4RK4HCeFE7reTDquMxdwQmG8Rycd6Ew2&#10;AAVgKaUegIevluXeH+kqAoDUAfUyfEQcTCWImQAjDmg2dmHdcQYdyys0IAWVXYEbkIJ2qBPZ2Igq&#10;GirRTqUT0GC4tNYWU1NVPtWWZlN9RR5DhcvhZAAgbt/B+bYGbldfQq117G64fXN1ITVWFVADCynU&#10;wgBoZRAIlDDWwu+7i+HcBWg4iCAv2y4NFcLHBKhEp6EYNuJu1NUIcBxg2qoYjKzWymxWllOmqiKD&#10;67Kl3gBkEOri4wl8zP2Ii1X3avds2Q3C8nsT+ITdb/KbxSNC3MUULsZmpkboCG4mPYPlc+B4WM75&#10;ADyzHIwf/E3/E8j4Mij4+VhlsfaJVAgNKJZrUV0SwBgg/HwsCUwYINFlcC4QtjEGM8PBHl1iX//j&#10;H3QJC1weGOcP8zRd/OpLBsQRcTCADGAyynAxwAwzSEyAjYzFMISsmwz3wgSzzdx26Gb0xktonPev&#10;r2HAtDXRdgFMCTV1cvAbY/fh5MMmejsCOFEK4cJ5tsyTDB2ZBID7atxNjRO9ddSQG08JK+ZR8qoP&#10;qHjPaqpM20SVe7dSVfp2qti3hYqS11Jewmoq2beZKgt2U0VhAuVx3fLF79FTjz9M9993L73y2uu0&#10;MzGJalrbqbV/iJoAIHY/LX391NLVRXUNNVRSlEY5GZvYxawMAbN3JeWlraLCtLVUvHcT7Vz7EWUn&#10;rJU/iQT4ACpwIgwTAQmE5T18AS49ctf1FEDKmuQ8lv+YEvUxYHQMSuQBJ1LO/bDs0csivL6710HB&#10;w87HwGPQMfCY4+G8XkGGILI/uQHHFIBH8i4wIEWggNMJIIQuNXS7IYggj1SBg3EwpNHQMdDoDDcd&#10;5+lnmOgKB6ymIuppKHAqZPG2AEidT+h+tBsOYxsAj6QMnRBACiGVQiZU9DbGSAAUHXC3WVkKGEwV&#10;DgXIGGi6OPDDyXQwRACdjsZyauftNsDHqYWhAjXVFFETw6XJA0sju5/m2kIBDNTGAABg9NgeWLCN&#10;FABxaaeBYxZAQmFMBtLusgJqB1Qgf5xGxLBgofusvSZ0Me3sotqqHGQqOC3PopZyhU1LRTrnnXgb&#10;ZWiH9u3VWQyfHH4Nhg9/h138HXbx9wr44MJBxu34M8eKFdp1y78p+b1Zt5tTn+t249/uCH6//Fuf&#10;HBugI0cPOsCcuvxPP6j/TwUIxCozRW+bCwml5eZILG/SbQaAiAO/244AiBu4V6cyWwYTPzWQ+ECR&#10;trbNGmOhiwzPEv/y79/QpW++pP37R3kbd/N/STMMgoHJKeqfmHSD/AwYuBQBDBzMNE3AucDB8LZ1&#10;j40c8FwNgwdtbDKATG32nM0Et62uKqLm1ibamV1IcTml1NjeQWMjAzQ2OhABGtEourxmlwMo0WXo&#10;HkM6xj+Q0dE+Ghnu4Su8KsrZtZp2LX6LsjZ/RqVJ66k8ZWOgwvjVlBW3lIpT1jFQNrKbWEZbl79J&#10;m5f9lTISl1N54U6qKksQVbNqypNFtRUpVF+9lypL0yg9NY5WLfuE/vbGX+jx3/+WHnnkIemCS0hL&#10;paqmFmpi8KAbroVB1D4wRK093dTYWEvVpXmUFMcwS9tJg/yjl1Vy4S48iAAKAAlgoUBxjmW8j6Ym&#10;+ml6ckiE1XShaQbrNIN1lviz8UEEMAFG6ELQY4dSIEEhhMaHDUB8XgYgByFLwy44BSUAJNBxEEKf&#10;eXA1GQAI0tldQX87//F1BlwIIXTHKXzgdByIRIAPgFQdOBxxPlHuJwBQG8Z3GDYiN97DAUluJHVQ&#10;EofTzMBpZPh4QldcD8q5HoPpYWoD2uqIbDBd7rpneMjgO+dV4bRfKBIqkXDBTC8FAYRydjacF3fD&#10;wAEsWusYLoBHLauGQcKQaYVbYbWzq+lgAHUKnEoFUh0NDAVv0F4gwW0hP381tTOwIIy/tNcCKvkq&#10;BkkbXAoDRNMCp1xqlTIWICOg8SGjaquylB0MXA4DR8Di3I1Ap2yfqNmTQsi1Y0ekAMpm55NLnQCQ&#10;dAHie9PvCc5ngOEuMyAZPCYZW+yyLrfG/38AEy0AQdPZEJktvy6yXehOABV1KdbOh8dciuVQomWg&#10;mQs6AAy6qz6/fIEu//1bOnv5C5rioHT8zAkZg8Ey/b1j49THLgZdYXAwEAAigAFMphky7FAAEqln&#10;CGGMJnA9vA3Hgy4zERzN4RAy4zJNuYgaWxpoZ1Yhbc8qpvq2Nhm4jyUDT7SkzqWjw300PNQrg/5Z&#10;ebm0ZM16WrR8FcXt2UlZexOpOHUblSVvYqBACpbSxI2UvX05rZv/Bn3y1gu0Y92HlJm0ivLTN1BR&#10;9hYqzd9BZUVxVF68myGyhwETT9XlDJnyRD5/di6VqVRTlUa1/EOuqy2nivJiKi1Kobqafay97NL2&#10;UnN9FnW2FVJnazGDKpXWr/qUXvvLn+jFPz1PHy/8mPYkJ1FRZRXVMWAxBtQxNExdrJ7hYRoYGabh&#10;UUxqgGtjOPiwMIgAKFOjszQ1OUJTbP+nOZ2eHOayGOC5GogmBiQPJ2QAggMC4CbwqAURwGMp4IMu&#10;uFA6HsQginJBofsJ8wahYABXUgWRuB//ilOckMHHukMwiB8JHXE47HYEKphSHTgfTQPgRAttI7ri&#10;GDqYeAAIyfgPghQDSFwQBPjAAZkLUicUplA4aG7SbilARPNwKnAUvoPwJS4CYAAgGATtohIO7Bzw&#10;EehFmm+L3nZA8BUGfwZE1DbUWg1Y2Laf98vyGRx5Dh4MFIZDK8TbUsYgsXIfJOj2srx1mfn1VuYL&#10;4DAXY44GaQRoWE2sxtJUauILv+Yy/g+ypC32ZQABPHBNmOAQdL1hHI+/B+1yw3ev8Pl/ek5fvGHg&#10;9Bf/MmAs+Mcqs/IQKq4uYtViLVNweG28vIBFABC2UzlYRHWFfR9FgyNacwFmnHXg+HG6+MVFeR4/&#10;usWmpwbpzLlTMuA/deiwwAWS2WMME7gSjMkMYbDfuRZMY5auMsBFtlGukwCsDRyNOCDAhgXA4AFm&#10;47xvVSXbeQaMDPLnFFMdA2Z4iB0HxLDwBXCgHCk0NNhDQ0M91NfXQbX1tZS4L52WbNhCn6zdTJt3&#10;xdPupGTak5JCCckplJiSTPvSkig/ZRvl7FxJiSvn07p5r9Gnrz1PG+f/leIWv0/bFr9Hm5a8Sxkp&#10;6ykvaysV5myjorztVJy7lYpYxfmcZ5UUxFFpIYCzS4AD0FSxi6njP1ljYz1VVZVSCQOmpiqVahk8&#10;dU71rAZ2Or4aa9KprZntfGcV9XNw7O2qpbrqIorfuYkWzX+P3n/3LVq85DPaGb+HcktK+fNpp/bB&#10;IeocGqHu4RHqZQANjo7Q2MQYTU6N0/TMBO2fHqcZp+npsQA2M1Ocn2boMHAEPIAO6iZDEFn5zMSw&#10;SMDlw8ZPnQsK3BADSLrjzPmI+1EYIbXuNwBH4QMX5KDD8pchMegYcCLknI/NfAuBE0IHs+4AG+ty&#10;w8QCuB2ZtszgCa5WAwgpiETSjw+hTPMGGW2DNHRHdrOpDyPplsPYD6CCKcIYM0AA89TF5Z0MJelS&#10;EpkzCLuYrJtJHAGu9vkqHKkF7hYOkACAqaWK67x8LLVWcwqxS4hVr9K6ZqgyV8VlzRzgkdd621/z&#10;AhRAwKUtkJyflWudCNueWjHeIl1kAAjGZHT8xfKxy7SLzJyKuRakBh1xOQ4+TaWAjEGI/3slKSwG&#10;UBkDqBztAB8cE+BxEw/488YkiP/7DoYDv+UDiCB/6pJLvfIIoZyh4cEH0DBwGFACkEgXmILFh4vv&#10;QKwsus4kEPmBgoPZzw7m7IVz9MW339K5Ly7RxHgfHTt9TMZj4GAwBgPJYD5DA6DBrDJsK3QAkWlx&#10;L0MzUw406lxQZmM0AhxXhu4yczBj01MMmCJqagZgigQwta1tDA4HD1YAEuRdeWdHK+UV5tO6Hbtp&#10;weoN9OHK9fTe8nX0l4Ur6LG3F9Dv3/yI63ZRfGoaxSUk0ZKNW+j1hUvoL+/Pp7WfLaC4JR/Qtk/e&#10;oR2fvU+bF75FOxgue1Z8RPFrFtDaRX+ltPjVlJ8bR4X5O6m4YBeVmgqhnaKyImiXQAbOpqIknh1M&#10;ATU21VNFZSnl5+yh8tIEqmC3Uwm3U5FINU61lckMnFRRfdU+am8upY6WCoYN/5k5mKAL6sD0kGj/&#10;9CDtZ/BDM1Ps2Dgw19cUU/yuLbTk0wX00bx36JNPPqaNWzZTBjs2AFrcz8goA2iYetn9DI6N0KgB&#10;SKDj4OPAM6cYRkGeIRS4IElZE4APHJFCCJAx9xNAJ+h+Mwdkkw6c2Pn440HmesbgeBg+YwBP4Hqc&#10;3B3gNvHAhw/unxD4sPuReynE4cSSjfdgOjLAA+AAPgYbk8HGxFBx4z3YFjgxkAL4OMgAOoCMuB6s&#10;buDGf8LuN4YPQ6ezhgM2B7umEg1yzQiGEhBVCIq4EkcZ0qZSpKrm8kxqrsiiJg6MyDeVI88qQ4pt&#10;Fuo5aDZx4BVx26YyFpfJ/iZsc9BurgiFfTWPYyAP55At0rZaZmphIfC3wGEEUhhYGgsaqAOMAKHo&#10;uugyvEZsOahEpACOtx/AA4gEnzEDB58vHI7Bh9NGKdM6hVH63IBBgI8uM4VQCNtIXsoUFOY+gryA&#10;w4FC2quwrannVFx5AAc/HzXzC9CIhomV+UCZy5H8UE2cvUwHTxyXpWFwJ/+5y5/TGP/Bj55GF9mX&#10;sgxM//gE9Y1NMEwYHq7rC3AxjbhuMXEv+9nJQIFjUdCI6+G8ldu4DCAzOj3JV/7F0kW2Bw4mmwHT&#10;0squJITK4EA31TfU0c6UNPpk3Rb6cBUDZdVG+tuS1fT8h0vowTc+pFv++Drd9ae/0dPvLaR3l6+n&#10;ldviaEdiMsWn7KUNuxLoCYbOnz9eSh8sXUVb162kXcsZMuxWdi3/kHYumUe7GS4Jqz+mlI2LafOS&#10;9yk5biUV5e+h4sIEhkkCu5F4KoWKWQySsmKGB+croBKGiEtra4qosbmRKqrKGTDcDm1L9nAdq5Qh&#10;JDBSSVdbaTyDJ5UdTBm1t1RSPV91QiND7ewiMDbCAXnCCdsMmMlJ1RQDRyYvcH6cHYXcL8QaHOxm&#10;J1VOyYm7aMXyxTRv3nv03rx5tGLNGkrPyaH69k7temMA9bMGx0ZphOEzzvBRB8TwgRyEVGOBABtJ&#10;HXzEFUmq21MMIF8zAiTPBTnwRCsAkMl1xSl00O1mqXXBdTCEGD6scTcN25wPHsWsy5Co9NHMAA67&#10;ncD92KQD3F3u0gA8bpwncD8sdLuJ43GTC9B14rpPkOKxBwNtChhxQAIadTfBRAMPLqKWEmrnoJey&#10;+VNa9dGrfIHzEcUtf5filr1Le1Z/SHu3LaGilE1Uk7eH6oqSqL4wkeqLkkV1rAZ2yfXoikVazBcr&#10;xSnUwKBCHikCZUPJPsk3lCBwosso3ZXt43Zab+VhirZIHYxYuq2ysqYyhZNtW77Z5YNtlzcY+HnZ&#10;ltRBDpL2gIRJ218dMmjj7xPuF6tteHy00X1DuDu344T8VbvIYkLEyr16AAJwUcAwJFAnsnbaFgDR&#10;lAHCwX6QFe1AAsC4vNbNdiNXk8HAwOMD4l/R6LkrKs5PsI6cPkmXv/pCusjOXmLA8JXk0VPHpbsM&#10;XWS9AAzLv9kS97wIQBgY6A5T6EzJ2IysWXbwQAAbAcr+AwIjAEYnCWDas47NjExNUCUcDLrIctnB&#10;MGCKa5sos6CQVm/bSR+v3kjzWR+s2ECvLFpOj7+7kO5+6W264Q+v0IOvvkevfbqSlm3eQZv3JNLO&#10;5FTanbpXlpRBGr83nRL2pdOm+GR6kvf788fLaN6yVbRlw2ravXIh7Vz6Ae1ZyWBZs5C3kS6g1E2f&#10;0bZl71P85sVUlKuAKS4AYBIZKkkMi0SBTBnDBKooS2SXoqoo4z99XSnDspkqqxkwudyOHQxcTDmD&#10;RiBTslvgAuejDmgnQyeRGuuKxJUU5qZRUV4a9XNANKAAJKGGRNMzI7T/4AQdODhJ+/dP0AwLYDDN&#10;HOC6QzM0vX+SphgQkwyB8XF2MgzuttYGfj95FL8njpYv+4zeevMNev3112jp8uWUlZtLbV2dNDA2&#10;Rn2jo9L91g8HxEIX3NQ0v5YBCIoAEJyRB6Io9yPdcSztglP4BA7I4MOgFOC4NHA/o300IdBhjXA+&#10;gI+N+9j063D8Z2xIXZAsOQLX46ZeK4Cc27EZQ26cB6nJxn902rXCB/eMSBpAB91uXnebAQddcAIg&#10;OBuAJuxiA3Bw3445Gsx+2rt9Ca2c/yrtY6Bkxa2kzLjllL59qWxLunUxpWxaRAlr+YJo5TsMofco&#10;Yf0CymanXZG1k8HD8OHfZz3/ThVADJxCBk8h/yZNDkKRKWAE+Kh0G6DSemsLOEFaj7y117YKqRBA&#10;BjRTZF3YVsHknJknDfQI+Fqv7s0FfymfDQ6DGBS4O9cu8nVC4PltFDr+tknPIwBMCIvZMsAIXJzQ&#10;FSbgsDK09VyKQkXzc8mciuQNEH5+LnGQj5lnAQiSuvy/IoAk2Da4sLA9ce4LOnTyGF344hJd+vYb&#10;WaZ/nP+oh08cpUsYjzlyRNxLz+gY9eNmS9clhtlgNl1ZusIcbDAdGeWABzTKZZi2jBlmMtgP2fiL&#10;0yjDKicni3YkJdP65CzanlsqN1vOW72ZXlywjN3JB3TDs6/SbS+8Qc++/wnNZ+eyLm4PbWd3sosd&#10;DWBiQLFt5AUw+zIoMSOLtibvpacYMC9+vJzeW7aW1q1bQ3EADLsXuJbUzUsELikbPqH0Hcto12q+&#10;ily3gHKzd1Ex/2EBlxL+85aUMGAEMsnsYpIZGkkMlRRReWkyp/ynrCujptZWBkwl5edxGylPUsiw&#10;W4HLqWRAlRexAxLB1SRRS2M5u5hqPn6WaHCAHYyDyf4D47L0uQ8T04EDKJ9i2KBu0oGG67j84OED&#10;nE4zZKZCzQA4qmmkvD04NECFxYWUk5dNZWUl1NrWyO8tj/bu2U4rFn5Ar77wB/rTH56iRQs+pMzM&#10;dGrv7qKBcQbQyAh1Dw5SL0sBxCBhyOyfBR6WczkBdFxq4z2h9IZa5MX1OMfjd7mZIrveVBMAEMMn&#10;cvIBKwo+CqDZXW/ocjP4WNdbCB0vL9BRYbabzjgCdAAaN8Yjws2j6nCCPLsfgw3UWZ9H6QyUVfNf&#10;F6AkbVhEmz57i9OFlL1rJeXuWcNaTTm7V8m2aCdDaCdfEOxcITDaywBC+92rPqQdcD9r+LuKW0Zl&#10;GTuoriCJAQMBNC4FPDithbgeaV0RoGJSsPgy4ERL6xQogI8PKYWQX26AMvdk+2mdAkkBFA0tuCsF&#10;hMJGoTEbFr7CtrHbWzdiWBZCLBIyWWEXmbmMSCkk1LX4svpLTlomsGDIwMEE0LBxEhkzcalse218&#10;oSxW+XfI7xYz6FwVMh40YskcCzTmUmiSdfjUCYbJF/T5N9/Q6c8ZMGM9dOTEMfr8yhWZUtwLwIyN&#10;s3OZFEeiXV77g3tbIOTRVmaSiWPRNnpHv465GHQUQvp8Gew7NDFO67Zuo/lrNtGqxHTakVtOS3en&#10;SpfWO8vX0+rtu2kbwySO3QkAYiCB4Fgs78sAA7gk5+TR9rQMeprh9CIczIr1tGr9Otq5+jPavWI+&#10;Ja3/lDK2r6A9q+cLYDLjOM9XhjvWzacc/nMWFwIwSQyUFFFZWRqVi1JV5akMkDSqQFqeFgKmpory&#10;cgAXwIchVArIADjO8QAy0n3Gzofr21pqqLurldrZXXRwgMdsMcBi/4FJhgjDAxCRvMLEwOILgIFj&#10;MZgoYGYENtP83YWgUbBA2B4YHqSK+gYqqqhk99UkrwMHBJjpZIFROoCUg/74SC8NdDVRW00J5abs&#10;pkXz59HTTz1Fv/3tw/Tuu29TRlYGdQ8M8Pc6Kd1vAFD30BD1DQ3T6DjA4hyQA9C0gWcOzQbQCDs7&#10;QChaDGP+zAIAjQ0obAQ8oftR4AA8BiEDkHW9sdj5oLttjB2PTTjAmI90swFAfZC6G01D8GAhR+ty&#10;87vbAB91OQyYwPEodLobiuXep/WL3mJorKTEzZ/QX154iB575A76za9vobvuuI6uv/bHdPMvf0ZP&#10;PHwPffr+n6VLLT8R92eto1wofi3lMIhydgNEqwVCWQwewCeTL5rSuH38mvkMn/do54r3ae+2pQof&#10;Bot0sUXBRtKCRM6z+PeP7jh00UG1gJSDi7Rl6bbCqbYwlG5rO9snlN+O/zsObCaFlDolc0IhxEIQ&#10;+bIyg4kvHyyQXw6A+HXRcEFZFGBY3iC7loUAQWpgsO4v21Y5yAhMwgF4KUPg/xdloBCAOAUQ8cp+&#10;qHyn4gMlcC1ue/Qs8lcENOgiO4ousq+/FMDgufwH9o9IFxkAgxshsUSM3WwpcMG9LJj95ZwIxlIE&#10;MCwM2mNmGFZZHj/ELgfi9hMstIcMLHoPzAHq5avg+ctW0RuLV9HKRDiYMkosKKMtCUm0eU8CbYlP&#10;jBBgs5XrIOSh7UkptC0hmV1QCitV0jgGTUpuAaUXlVF8dj49N38pvbhoJb27YgMtX7+R4tYuo4S1&#10;n7J7WUZZu9ZQ8sbFtG/rcrlHJoGvILet+Zgy07YzXFKplH/oZfzDLucrqEr+QVaWZVJ1RTZVVeRQ&#10;dWUOAyKDaqox9lJLja3N1NjeRhU11ZSdlUZNTTVUX19BBbmJVM1t0P1UXVnELiWT6mpLGTS5VJTH&#10;V0zNddTZ3c7t6+WmzJHRQTp4aFqenXHgEMMCKUCCPMqjdOjQDINnmqFhEOG2DJj9B/cH21OsyUDs&#10;OJ362H1Ut7RRUXUN1bW00PRBPhY7HyypcZBhdIBhc5ChI8I2gwf5A3BKmLEGIHH5ft4PYzhDIwPU&#10;0cnHKy6gVauW00sv/pH+8PQTNH/+B5SZxX/ezg7qYeh0D0KD1MPqHxliADFAAJ4IBxQKMIITku43&#10;H0TofsM0bMnzMQQ4BiQPQuKGnBNi8ABCvvPRbjcGD7repPvNbjr13Q8mHrD7cRMPRG7Mx5ajV6cT&#10;6XYAHrupT7vYdKIBUtwjU5i2hTYvfY+BsZYydq2gv73ye/rDM/ernobuo2dYTz15Lz35xD30xOP3&#10;0m8fuZPuvfsGuuH6n9F11/yYfnPfLfTe68/QzrULKIvdTm7CegGPaA9SOCGGELuh7F2rGGYrKIPh&#10;A/eTwI49bvn7DJ95lLZ1CZXs3Uo1+fEc/BPYAbEAGpY5IANLDYOoOp9/205VeZrOLk8IZGXYvzof&#10;7UzYz8r0GJC9loJKBSCFYFIZeHwA+YqGEWRAgYtprOCUYYKJEJjAYGCRlBXVRWZAUagEA+8Aidf9&#10;JXJlAVDwOGH3SGF/hlcAiujtHyIO6n7qQ+J7ycHC7+5SaES1Cep8qIQpNMV1WLIFDuaLv39DX//j&#10;W7pw8RwdO3uay76SZ/JjjKV3dJz6xnQmmUwzZkjITZMAC8PEoGHgENBgG/XS9qAbi1EHI3DhFIDp&#10;Hx2lpet00H5lYiZtzymlhPxS2rg7iRVPm1jRoDG4+GkIHIYNpzsYMKkFpZRRVk2J+SX07ILl9KdF&#10;q+itFZtkosC2LRspcfsG2pcQR7mZaVSQn0PFZWVU1dRMFc3tlF/fSuUdvVTd2SvPpalt66DmvgHJ&#10;13d2y4rNde1dclNoeWm+dIk1dfdSY0eHlFXW11F2Jv/QaysYHvVUVZnPbiaP6hobqaq2horysxg0&#10;xVxWyE6ogDq62qm7r4fdTxMDpo4BMxQTJAcPa4qF/JAHWCTlbYy5CGCcO9nPgN9/eD9NMSym2MlM&#10;sZOEJvE9OLhMsOAw8AyekroGqm9tY8DspxmGxUE+3iGG1kF0tzkdgrgMEjflwIKuuIP8WoeOHIwU&#10;lx0+wjp6QM57imHQ09FITVVFVLQvkdZ/toBeff4Zeum5p+mzhQsoLS2Favj9t/d083kNUt/wiHTF&#10;DTCARhhAE3A8gE00fCCpc8DxHI8JqzpElrHjmfCh49wPa1b3m4EHrsdmvAUTECAd7xmF8xli58Pg&#10;GWUHBMnjiAEfdj/+CsEKnyZxMWWZO2nHqo+oIGUz5SZvpHfeeIqd4T30zFP3CWSe5vSpp+5lwNyj&#10;gPn9PfT7R++mx353J4PmDtHDD91Ov/7NbfTgg7fQPffeSLfcfA397Gf/ST/9yX/Q3bffQH957ne0&#10;euHfKGnTp5TNAMoR+DB0WNm70fW2gi+2tAsui7cFPls+Y5e/kPas+oAvyBRcxQxDnK+vkow4Ks2M&#10;4/wOVhxVZO+mipw9mrIqId6uzI0XyGiqQKrKS+Jthg9fhFWysF2dPxteKkAHdSmcB3RCFxQLOACL&#10;DxsDi+XFwfAFo7gZQAbiPCQTGBxcPMDAwRhgTAaZSGG6sUCEA71fHhMq/wPF6t6aqzxCDIi5ygOo&#10;eG1Gz0FWp+UBaJxw78sYp3Awk+cu0/6jh2V5fgDmq//+li5duURnL/L2N1/J4pRwLeE0Zb3ZUsZf&#10;GBA+UAKo+JBxqXaZ6QA/9hO4sACbwbFxWrt1Oy1ct5VWJmXQDnYwCexgNjFgNuxOZMiw9iTSJtZm&#10;hgtggwH9zfHJLHY5SBNSJN3C6RYpZ9AksYMpLKeMygaKL6qiZ1fsoA9TS+iNXdm0tqCeMuq7KLeu&#10;hfLrmqm0mYHQ1k0V7T1U3z9Ctb3DVNoxQGWd/VTV1U8NvYPU1DdIjb39VNfZI3fgNw8Mc57h095J&#10;JRXlVFBcLBCqbG6VtKy2npKT4hlc7HSqyqiynEFSwiDifBXDp6aJQcMup4zLSotyqa2DAdPfR83s&#10;fuqaGmh0bESgcejIDB1G4HZ5ST0ddDp05AADhsExM83gUM0w/Pfje3BgiQAMfx/QBOe7h4apisFS&#10;WtdIda2tDJgDAhkBjNNhQMUBxwRXtR+TCZACSIcVKgAN4CPuhoU8wKSQCl3QAXYqkqIrjvNYen2C&#10;g/xQTxu11ZVR/r4kWrd0Eb376p/pb3/5E3328Ye0a+cO/qyLqIk/p67BAZmEYA5oeHSYxicxEQEC&#10;dOB0PNdj4z+e4xHQyE2oIZTCJYbM/bixIM/tSCqz3QAff+zH3I4vN95jEteD8R6dbIBl6qs4WO5a&#10;/ymV7Itj8G6jd//6tMKF3Qucy5MMlicev1v0+8dYDJdHf3uXuJiHDCy/vpXuf+Bmuve+m+iee6Ab&#10;6bbbrqOf/+zHdO21P6VfXvdz+slP/pN+/OMf0Y9+9G/0H//+/9J//ed/0M03XENPP/oALXjrRdoG&#10;B7NtiUweQJdbNrsdQAXgwUSDlfNfo4fuvYUeuudmev73D9IHrz5H6xe9TfHrF0n3XmHKJn4P2+TR&#10;FeVZuwQ+pRADqIyFMgCn3MTbWgYYsXISRAANoAMQAVQGJnVICiCFkIIGqeUNPD5sDDgBbEqdJO8c&#10;jQNLY3kGNVRwyo4GwGniPKZ0C2AYLv8M3IqAwgeHy3Ng90EiIHBp2PaHA8YHRuBUrM6V/0tycFCY&#10;aCrOJCINnQk0zmUR24F0HAZlUxjkP47xlkuE58F8xfr88kU6d+kiA+ZrOnjsmEAFy8XIvS6cByTg&#10;RqK7vCyNBRuMz6AegmsxuKB+aGKCVm/eQovWb6XVSVkOMOW0KT6FIWOASWLAsKNhcGxKSKVNSfto&#10;S1oWrUtIozXxqbR5by5tziiiHflVtCG9gDay1jCsEvk4uexEUioa6K24THovuZj+xoDZWNJMO4rr&#10;KbO6mQoYMmUtnVTR1kONA6PUPDRBdf2jVNDaQ0VtfVTbPUAVLe1U1dZJ5U0tVFjbQFUd7GAYOrVd&#10;fdTI4BHIVFWJC4Bq2tqprL6B9mVlUXp6GlVWlrJKqLq6nMorisXBYEHPmoZ6di9wMEXU2d1FvRww&#10;Wzs7qb6Zr2zHh/XKn8GhqTkBTQ8FOuCEwM7fh3Mm0LHTJ+j0hbMCC2wLXJAX4bvDdPEZ6mGHUAMo&#10;NjRRdXOzAwy7HwAFAINjEtBM02HAxgONdt0BNAwOlHGbAwwQOArf7QTtDTR+noXuNhEckQMOusqQ&#10;KojGqb2xmsrz9lFOBgePsnwqZABtX72EPpv3Jn345mv02YIPaMumDZSRnUl1/BnKBAR+b32YCcca&#10;Gh1hAI3KjDod+wF0PPdjXW5OodPRcR8fPFjXTiRuJ9Lx4LHAEwwdjFf5Yz1wOj6AdJZbJw33tVJ9&#10;WRal7FhNFblJrHj68O3n6blnHqBnWXAvTzNoJGU98ft7A8D87hGWA81vH76THv7N7fTIQ+xmfnMH&#10;PfTr2+nee2+mX1zzE7r++p/TnXfeSLfedj3dfPN1dNNN19INDJbrGDo//8VP6L/+60f0b//2bwye&#10;/xAg/eg//l0AdM3Pf0wPP3AnbV3+Pu3bsZQ2fvYWPcjHvO7an3Ddf9H11/6MbrnhWrr95l/S3bfd&#10;QPfefhM9eNct9NQj99Obf3qCls77C+1c+RFlxK1g+Gxm0OxUoDh3IxBykAFwQtDMFiCjUgiZ+4Gi&#10;AYN8NGAgg4wIcBHgGHTS+Xtgd8OqZ9DUY7tcy5D3ABOCQuUcCSBieQ760W18IPwQwHynE4mhWfs5&#10;WPhtwvIoGVhYCg/cla8AiYQJiyFi5VaH2WPYB4BBEPrq26/kPhg4mItXLtJZBsxlOJijR+Xu/RGG&#10;i4yjAC4ckDAbDJDQgXy+KvZgYnAxgJiwbQtcYrFLCOUAzNqt22jB6o3sYDJpW04pO45q2sSQ+GxH&#10;In28NYFW7S2g7UV1tKWonnaWNVF8ZSslVbfR+oxiWpKQSZvyqmh9bhWl1nXS9sIa2phZTKuTsym5&#10;pJoKGjtoH4PkbzvS6dl1SfTnLam0tqiRtpc0UkZVE5U0dVBRfQuVs4Op7WFnMjROjYPjApfsxi4q&#10;be+TbrKS+iYqrK6hYnYm1e1dVN/dT6WN7Fa6ehkq7ZRTUioAQvdaNYI1AyYtK5NS96ZQSWkhlZQU&#10;UEUFQFMuXUAN3KamvlamC5eVM2D6euRqvL23hxpaWmh0fMyDywE6wgA5fOQQA4bTo0hn6yC3s64w&#10;uBSMpZ27dJ4O8H5Szt/f1CGVD5q+sTF5SmhFYwtVNwEwBwUwcEQCMXNLAhqVwgTQUeAE4PHzDiri&#10;fpCi3OWjBbBAPnTU6YRlPV1t1FBfQ2UVZTQ02CcgCrrJGE5wLFMMhnF2Qb3d/F4qCiglfiutWbaI&#10;Fsx7h+Z/8C6tXL6EvxMGFDvI3uEhmY7djy44dj/D4yM0Bgfk7gUKpnyzs1IIeeCJ4Xr8BVbheibd&#10;sj5YLFEgZGM+gA+7HREDCE9tbK4ppvT4zVRTnE51pRm06MOX6fk//Ir++Nyv6TlOn3+W02d/Rc9y&#10;/g8CHQbOk/fTU0+yu3n8Pgcd7TZD+tjv0H12N93HbuMXDBAA5d57b6W77rqJ7rjjRrrrzpvY3TBw&#10;brmebrzxOrr2Fz+jn/7kv+jHDJpf/Pynmmd38x///m/0i5/9hNZ9+g67mNUUt3o+PcWv9eCvbqVf&#10;sR58kMXpA/ffQvfefRPdeTsf74Zf0HXX/Ix++Yuf0g3X/pxu5+Pfw691H8Pn13ffSr//9V30yh9+&#10;S5+8/SJtWfoeO6allJ+0kYr3bmPQ7AyAAvCI+3EyEIWwsXEdhYx2nyloIHMxsbrPtAz5fay9Ws6w&#10;qSvmbXwHrFqTtNlngLkkgAncCfIOBNHQCKDjlf1gcaC2fLSD+cHgCWCi8EDewOADQoHhw0WFssht&#10;q49sp7rMgLksQeirb78UwHz9j7/TpS8u05mLn8taZIABHAymJqNrTKcjT6tzOTQbIIFD8ZwNgOND&#10;xVZSnj58iPNHGFYztDMpmZbviKe1qTm0NaeMdhVW0fKkbFrBmr8tiVakFlBcWQvtKG+h9OZ+2snp&#10;1uJGWp1eTB9uSaCVe4tpc0Et7ShtpCVJubQpt0L2TSmrpaLmLsqsa6M349Lp1R2ZNC+piDZXtNE2&#10;BkxSUSXlVtSyI+mlhv4Rah2ZpLbRKWpiyBSzg8lu6KTitl4qamqn4oZmKmK4lNQ3Uilf6Ve1MkQY&#10;LI39Q1Tb2U15ZQwOdjn13X3iYuAG9uUV0J6kJMriK+oiBkl5ZRkVlxRScWkxQ6WU80WiIi5r7+mS&#10;8Sg8e6aprVXuuj8kQFFhGXE/f+TY4UCHjyIFYPgzd4CBMN38/OUL7ET58+btaQbL9GGGh3Sd8efP&#10;x9/P28OT49TU0U61jU2sRgELJgwYWHwHFQEb1LnuO0nRnWdtg3Ju73XzYVvKomCEadjianw5kMkU&#10;bQZMe3sL1dbXUXlNFQ0M90udTXqYNaMO07bZVekEBL1HaHKa4cNBf3iwm9rbGqiiNI9SEnfQysXz&#10;6e03XqbXX3mJPlm4gJKS4+VepmH+DkanJjkdp6HxUXaVo/y9jNIEQ8iczxQ7H0ANEgA56Mx2PKEE&#10;RE7oEhxnh9PeWE5ZyXHynJemqjxasvB1euH5B+mPz/+GXnjuN/Sn5x+iF/74kGw/z9ABcJ79w4Oq&#10;Zx6kZ55i6Ahw7pcJAE+yME5zH7uNX173MwbJL+nXv76T7rv/NrrvPoDhTgHO3ew27rrjFrrh+msZ&#10;Mj+nn/z4P9nB/IR++tMfC2TgZLC9dvH7lJe0mRI2fUpPP3E//fpBjPUoZFS3OOCg/Db6NfIPqB64&#10;7xa6n8/jXobarTdey+D5CUPrx3Qt66brfiHw+fXdt9Fv7r6dfvfAPfTcYw/SW39+klZ89BrtWjOf&#10;ndNyyk1cT0VpW6mcQWPjOjK241wNQOPDJVoGGUi3AZk0zgMyexkiui35Qoi3GSoATA2n0P8zzIBh&#10;uDBgZoNDyrzt7yuDRDAoH7Xtl/0wGUh0rMSAYVAxyBgQUBYpDygMJr9LzCAEpzLB5epYFDJahn3U&#10;wRw9BQfzJV2Bg/kHO5gvL9HJC+fpPIMGEMBNlbYGGdYcQzcZAOKDRYER6VyiU+kqc3kIcJk5gsUu&#10;Z2RK8fK4eHYdObQFgCmopMW799FH25LpvY176MPtqbQwMZfWMUR2VbQKYLYVN9CazFL6YEsiLU5g&#10;MBXW0Z6qdlqRVijgWZ6SS6nlDVTKgMht7KS3d2bSy9vS6W/x+fRRWhmty6+jXfkVApfG/tEAMC3D&#10;E9Q0OEaFDKaM2jYWw6Wli10Jw4YBA5dS09FDjX1DVMGQqW7tpNLaOsotLKS6Vg7S7ShrF8BkFZdR&#10;WnYOZedmURm7GAzel5aXCFAqqqupioN5eXUVFfJ2a5cCBt06zZwf5aAPeBw9fiSQD5VYZYcBEnYl&#10;U/z9wIEcZPCc+fwsHWHQACg6ZRmzzUz7ZbwE96+0tbdSU2sL1Tc2MAC8wfk5BFgIMGLUHYHzcl15&#10;V5O/P/ICFJbBAVAx0GCadkd3J8OXnUlDPfUP9QXtA3Fb7CtA2R/lQuB2WBifmWQQiBgGEwwDETsS&#10;pLKSwf4pzjOM+HOBm8GyReXF+bRz60Zav3oZpaUkU3NbM40weEYmJ9kFqQMaGhuWiQiTMt7Dx0G3&#10;mwDHnI6fZ9g4COFBeV1t9ZSfkSTPbMFzXFYueZv+zEB5+cVHWL+lP//pEfrzC4/Qiy88zHqE/sTp&#10;CyzA5jkWnM7zzwI4v6JnZNzmAYEOAHMzuq/YXTz00F30yCP30IMMmt/97gF6+JF7GQp30v3336Fu&#10;5tYbGUa/EAcDASzoOhPALJlHxelxlM4u5tmnHmRI3cSAuomPe4PorrtuoDvvvJ7d0Q2iW2+9nm65&#10;6Tq6iYFy/fXX0C+v/Rldc81P6WcYA+JjAmRwR//+H//GENPxoB/96N/pJ//F9f/5I/pPzv+CIXcD&#10;nw+c0I//6z94nx/RbTddQw8wqJ5/8jeUtOUzilv1ASUy9IrStlFNnnaNwc2E4ziREweq89GNlhol&#10;QAjgUVcjgHFwgepK0F0WjMFc/mfgXhwA/lUh8Efko7ZFZ3xoRAqAiNxWmITbJh8cISTCvALCyg0W&#10;cyvcJyy7LPIBM806fOwgXfnqCxmD+fK/v6HPL38ug/y4kx8AAFS0m0zHYuyGStzbAtAYWEyoM8Hp&#10;4CZL6VLj/MQBAIavnvm4ODb2HWNHFL8vnVbtTFTAZJfRTg78i3em0aK4FHp7XRy9symePkstpGXp&#10;pbSRQbJ0XyktTy+jHWWNtGBHCn24NZE25tcIeFbsK6Lk6nbaU8EOogYzwQaooKWbXtmaSq/vzqWl&#10;uQ20JKeOPk2voJ1FNVTdyY6jq48a+kaoeWCM6noGGRwME3YtmBywr7KRMqsbqaypjYpq6iinrIJK&#10;6pqoobufukbGqIdVzeDISE/loNNKDR3oamqm/KoaSs0toO0JSZSRnUWtzfXU1d1OzU111NBYT7XN&#10;7BZaWmXWWlFZKbV2d9PA+LisnNza00PjUxMMjRAuqqN07MQRFtLZQhsMtGPsBLO6DCZwJDLw7qW+&#10;EEjbOtqohYM3uu3QJSeAOcyggDwoHDmq8BA4oM33AAmAI/t5ZXA1cBozcBkACs4TwIObEdiEwIEw&#10;ztPJLg+fMVxW30Bv4E6iZc5F4AKXAaiwexG3gW40gwwHe7iRiekJmphhqLAOsqu7+MXndOnKRbp8&#10;5ZIIE18k/eJiIKxAjhmX586flq66ytJ8WrH4Y/rgvbcoIX4XtTKwR9j9DDKE0BWH7k+ZCccw8seA&#10;5JwYOL2dLVSYlUqNNSXU1lhBa1d8IGB55aXf0SsvP0Z/+fOjrN9x2e/oRcBGoPNbAQ6czXMMF3U2&#10;Cplnn/kVPc2AuR8u5W64izvo0UcfoCc5MP/2kfvo2acfpiee+A098vB9DJ376P777mQ3cyvdxpC5&#10;7pqfC2h+ee0v2Mn8hK752U9p/bKPxCnkJm2k55/+jZtEcJMDC6ByPUPql3QLw+yWm34pYLnhej7G&#10;dT+n6xgu1zJcrmFQ/OLn7I7YGV17Lcp/TjfecK20Rxfdtdf8TMHDrunHDJqfo+1P/0u2/9f/+l8y&#10;IeF6Ps6P//Pf6elH76e0HcsofecKymN3U8Lwy0vezLD5hNYveoOWvf8irfzwVdq1bhHlpWwVyAAw&#10;VRjjysGstWSRAidyokANnA4DBmAxuDSUZYUOxiDwfRW4kuhyLruafkg3WLQzwbYAKHAeBgTbDssj&#10;3IqTuhLLAx6R9T5M5hK6yE6cOUFf/+ObYAwGgDn9+Xn6/MsrAgAM7g9N6yC/wmaK8PyXUbgaBxso&#10;GjJoNz6jYJE7+J1QZ1BCirI9ewGYJBk32ZRdSjtySmn+pt303upt9OritfTmup20NKOctpQ00+6q&#10;DvospZBWZpTRRnY0H21PoXmbE2hdTiVt4u3PUgqkfGtRnXRxVXUPUWl7P72fkEt/3pFJ60pbGTC1&#10;NC+lhHaXN1M5A6aBHQxcS/PguAzclzW3yaD/3soGymlsZ0j1U0lzOxXVNVMxwwWwKW1oplKMWbR1&#10;URm7keKiXOrgANgxMEBVDI5ihlFqTi7DJZuSkrCGWR5VV5XKHfLVVeVUw06hlh1DRW0tlVVWUTtD&#10;BeNRmJLb0ddP4/z5GUyOnzwmOnHKT4/TCZRzm+MnDtMJaXtIAAJnYmD5PoKDae9so1aGTHV9HcMD&#10;YDnoSbePoMvOlR3i/SCUYXxIxoikTRRIGBbqljARYCrm688l3U9hCVfRzOdX09Qkau/p4DKACSDV&#10;+qkZOBSsUmBQAUhcymWTApFpEWbZhXlMitD8IYb6pS8v02V28pevIL3stsP8Ja4DdJACPBcvX2TY&#10;nKejzkkCQBf5f4T0wudn5JlEeEzEwnlv0Ufvv00JCbupkR0QwIMJCFDP4AC1MJQ6Olqoq72JNq39&#10;xAHmUXqVAfMK69WXfy96icv+8pJCR5yNB5oXnn+I3cxvRM+w07j/vtvogQfuoIcfvocefxwAepQe&#10;//1v6PnnH6Nnn/0dl/2G9RBD51f04K/uoQfuu4tuvvGXHPivoxs4+F/zc3YerA0rPpFAW5adQH95&#10;4fcyeeAudkVwRnfddaO4lttuu17GdAAMgOZm52BwnBvYxUC//OUvBDQA2G233CBt7rv3drr37lv5&#10;XG+nexiGAA8E4ABIBphfMGx+dRc7MgbX0489SJnx6yhj50q5byeVlbZ9KaVwimnYe9Z/TMlbFlNO&#10;0gaZQl2YtpVSty+nTZ+9TUve+RN98uYfad2iNyl1x0qBk8DHgQaqLd4n77exHIt66orRCpgzX3wn&#10;YACFWOX/824vhUewLWMqWjbGTmfsjEIjGgQ+VGK5DlUkHKzM2vl131czrJNnT8n9L4ALxmAu8J8F&#10;S8ZcZMDAZcCxYNbYKP8BbdYYoKB35s/IYH90F5kJ22hrkLEytMWx4WYwiyklO4dW7U6VQf4NmUUU&#10;xw5m6e40envlZnpj2QaaH7eXdld30k6Gy/aKNlqXVyNam1NF72zczQCKo1UMHDibtbmVlFjbxZCp&#10;lkH62r5RqmDILGQH9FZCAW0qb6c39uTRupImymzpo+reEWpk59I8PC5dZRi8r+vqZRfTRfsq6im7&#10;tpVy61opr7aJyls6qJbr63sHqBYD/w0cDEYnqH1gUAbxWzhotPXxMQGY2npKzcqhvel7KX73Dqpg&#10;sJQWZVNZaZ4876axu49qWtuonAFTWqWAGZbuljHq5mAzxZ/tiVPH6eTpE5KeOHlEIHIc6SlWjFQB&#10;44PlQAzHgjIdwDdham9HZ7tMlQZg0GY2ZCJ1CG1YEWUsA0I04AA93KcTDT+FiLotdV0GDL1pFNCY&#10;hMOYGqf6lmaqbmyiOk5buzrkxtH9fAysVDDJYIEmZiAHEkBD4KEKYaJ5PCoCbbUMEyPYNTFg0E18&#10;6SsGSSwBMFFlmBhz8dLn/F0dl+5IA5A5IHU/l+js+TPyKIxTZ07SCW6LCwS4uKbGGtq4biX95cU/&#10;0gcfvEcJifEy07CdXW3fyKg42/beXlnOZ8uWtbRwwZv01hvP0qt/eZxeZlcDwKAr7SUIsHmeYfPc&#10;wwyTh+g3v7qTHcq99PvfP0hPsmN58YUn2Nk8wnB6hvNP0h+ff5z+8Myj9NQTv6XfPfQg/e7hB+kO&#10;djG3cvC/9ebrBQTX/OLntHHVZ9RcXUDVRXvptZeeEXDdx+7onntuYcjcLGM5d995C91x+010+203&#10;CjiuZ5hcz/vfwLC6WaBzPd3EsAE8cPwH7ruDbmEgASwP/+Ye+tX9d7HuEFcDGKHdL3/5c/rpz35M&#10;//Zv/y87qp/SU4/cQ/eyY/oDwzI7cRP97eVnxdlgrOj6635Gjz9yP3345ou0adk8it/wKaVsW0Zp&#10;cQwh1t4dKyhp82KZUh2/4RNK5bqMnato9fw36JF7bqY7bvo5/ZphGbfuE3neTm9zpXvCZwl1sq7q&#10;YBDw/XGUWfUQ15u+jzsxmMBdKEScK7FthgVSy4sT4TYKhWiYaBt/GwIINB8CJRoUcDCqWHVza/r8&#10;ZTrJP/ZvABiGyzcsmUXmAAMQwKXIEyuli0unJtsNk76iIQIBPJbHsdA1dvA4BvqP0AG+0sM2ZjLt&#10;y8unjcmZtDghi1bvLaAtWcX02a40en/dDnpj6XpaureQEut7aFNxI23DAH9JA63JrqA1WeU0b2sy&#10;K4mW7S2mT5LzpS6lvps25lVTRn2HzAir6R+hTxkwr27bRyvz62l5Xj1tqWhnwDAsBjhw9Q9TC2aP&#10;MWDaRiZkoB5Tk9NKqiittIayquool1VY0yBjLpWsms4ebtNG9R1d1M1BAE4EqyhjLKW+jV1PfSPt&#10;zc2nnLwc2sOAKS7KkwUwy0qLBDAN/BqVfCVe29Qsd89jcH+QA0nv0CAHlk7ptgE4Tp46GujU6WMR&#10;2xE6eZQBdFTgoUE72sHMBosJwbujs0MAU1UHwOyXGWkAhq/DMpNNnYwBBtOj8VoCBt5vmiEC4UZN&#10;Ow902QEE0s5pGhBxIIEUCpM0NjXBgX9SJF1XgSapgT833KeDm1nxGGoAAWNLGHMSaDCkfI1bHnUi&#10;BY6mKoEK/x4PM7wPAeAc+K8KmBgSwLBjwcXA4ePsYL7m8sDtOOfDkDnDgAFcjrLjRBfgtHTpTRJm&#10;BqL7E6lN4MCFAuomJoapubmWUpJ20YY1y2jT+lWUlJxIxaUlsmIEppj38++mpbOL8grzaPv29fTp&#10;onfobb5Cf/nPv6eHf303Pc5X+8/94bfsWB6l11/5I8PnSfrra39iQD1PL/35D/SnF56iZ//wOP3+&#10;tw/R4797mB64506647Zb6M5bb6IbfnktO4lfMGAWU1tdCTXw1fybrz5PDwAuDJXbb2MXwm4FMLrj&#10;NnYzd9xMdwpkVOhyE1ixbmHddKM6o5s5fex3DwiYAJonH3+QHnnoPvrdI1x2xy0CmWt+zk6HIfVz&#10;Tv/93/+NrmfgvPj0b+gRhubzTz5CBft20ML3X6Nbb2JwXX8t3cjnivO9js/XZsIBPv/J8LmGndCv&#10;7rmdXvnj47T4g9dp68qPKH7jp5SwYSEt5M/qt/x+HrrnJnryN3fRjrUL5dk8Ax1V1N+OVbI1/WFd&#10;ZByokRpEfKAEdSibQ9rFFQLEh0isbYODSR1NdHmke9Gur38NHt9HM3xcOBiABV1keGzyRf4jnDp/&#10;ni5cuSwzxdDVhZljgIqOoyhIbBtAMffiQwZlBhubOXbgGF+xsQAY3H9z6txpme1UXlNLeRzA16Tm&#10;0spUhk1GkcwCW8b6dE8G7Shrph0VrbQhv5bW59fIlGR0iWHm2MI9mfT2pkRasDuTVmeWymD/4uQ8&#10;2sDHmDl2nM6xIzty5hRl1rfRx8kFtCSjnBaklsjNlvsauqmqa0DuaanrGWDIjFH76CSn7GTYpeTV&#10;t1BqUQUl5BRQcnYuFVTVUH1PP8OlV7rJGjjfxKBo6x+gmsZGqq6ppDYOfE38Z69jF7M3K4sKigpo&#10;z67tAhjcVJmfk055uZlUzq6lgNOcfYlUkJlKLc0NNDzOV6sjw9TT38cBe4bBcVygElOnkJ7gNipx&#10;OVwmYzAusMMxhCAJASNX/exsINztPzY5Ljd4NnLwrqirFVigvTkOu88G0plses8NpIDRWWuYkYab&#10;O22a85Qrh9QlKEjQ/QeAjE0pSDT1y6xNpGSVhM5OauYre0yEOHryhNzDdercGVk1wn6fMbUfKbpp&#10;MSbI7sUJM+qw9t6RE8flN4mnuQIwlxkcl7/+QgSIYPuSy0cLgJGu5fOnGR5HpB2Ogcdg4PHj+Lxk&#10;LTkGBj7b43CmDBoIwBFHw2UCbwYMYAPA2GQEG0OK3m5qKKeMPRtox8qPaem8N2j+W6/SkgUf0OaN&#10;6yg9M4MvXlrkcRtY5qm1hx1QWQklJifQ0mWL6WNu9/abr9JfGDKvvfICvfTHP9DTjz9Kzzz5GEPp&#10;AXYJt7Nu5eCNgf9raN2qpdTRXEMtDJm/MqTuBExuZ+fCMLiHhTx0x23QTawbBS5wLRAcDLrLAA7N&#10;/5Ie/d2v6IH775QuMowHPfzwfdJd9+sH7+F9bpDp0XhtTDIAYG5gN/PaC4/Rk7/9Fb3wzO+oOGsP&#10;LVv4Nt1xCzum6xlcDBeDDPa7HnlX/kvWddf+gm65kR3TXbfJPj/7yY/p9puupXdeZLg+eAc9/uCd&#10;9Piv76QtK+cLYBQuNZwCMFUhYK7mPHyozKrjYD4iml0XQMNzKZgJpgBx7iRKkS7FurrMiUSW+4Ff&#10;t//vQGXyvL8dzixD+X4Wgvy3//vvhBlkAAz+KCcvnGPAcDv+02Jgf2hyhganOOXgIE+vRNeC++MC&#10;KNEKyjnF2mSAC2ADqXs5wk7mmPwZe7o5sDXWUHtXpwyEYtWAAf5DYA00PEmzg4N9EzuMys5+yqxt&#10;peTKJoovb6TthbW0s7SBFuxKl1lmi5NyaFNuJa1IK6B1DJrMulY6dvaMwBMaO3iIthVU057KNlqR&#10;VUlbS5spp7lX7tSvbu+mpoEhcS+tDJkWGY8Zo/L2PsqsaqDk/GJZ1yyvopoq2zqlDeAiU5brGqiw&#10;olKes4LB3bLqKqqsb6CqhgbavWcXpSTupqTd2ygzZQ+lJ+yghE0rKCctnsoYONkpuyk7NV7uWG9u&#10;qpdZSYOjI9Q32C9X+QDJ6TMMGdEJOs1X14DKqdMclAAX5Lkc0q60ExLwDSIBSJB6wR7BX+/yxzRl&#10;vjDgC4iOnh5q6+6i8to6bgNngHo+FiuECRROlzbY7Oc6wERmqvFxTXgdAU0AGA7uDAofIgocAw9f&#10;yHBdUI9uLN4Hqw0ADu39g/Icmy7MtOvuoWN84YAAj5tJtbvVA0qUIn6Xnqb5AujIiRMCGOg4f7YC&#10;GAeX7xLanjx3ShxWP7tPLPdzmB0IIHL287N04YvPBUAXLl+gE/wdYZYfbg04cZahwvsZZAQwMgX9&#10;sIy7oWvTB4pJZsSxkG+oKaHM+PWUtXMVZWxbRlnbl1N23EoqTNpKNUWZlLZrEyVuWEZxqz6hdYvm&#10;0dIP36Il899jWKyglLQ0qmH3jEdxDE3tp87BYb64qKe0jAxasWo5/eXlP9NjjzzEbuRm+uW119Cq&#10;ZZ9RZ0sdtTdV0et/eYGuv06D+LUctK+VSQEuoLNu5KAuM8euQ93P6Oc//TH913/9h4yl/AdmjLH+&#10;k53FDTepm8Ex7r6Hg/6dDCt2GffeeyeX/5J+8pOf0C9+8XMGzM/oRz/6ER//GnrrlWfp+aceoRef&#10;/T2V5qXQ2mULGHY3M7TYHUEMkBt5X+iGG67n8/glw+U60XV8zrfdfCM99MDddP/dt9ENvH0Xg/Cj&#10;N56lpx+5h5566B564jd308ZlHzFgShgutaw6l9aGYzABGNghfFc31yxhn6gyg4sAxqUoV5AALiEs&#10;wu1osCDvy8pDxYLKXOXfTwYUgAZQMWGZmBAw0kXmHMx5Bszxc+fk6ZYAAp7zgoeNYSYZ3IzmFTQY&#10;n7FZYmhrf2BzLrKKMpfJqsocaHBHP2BjYzboHkMwGRnhwNHRTE11FVRblk+lOamUl7qTshO3UXbS&#10;drbCCVRemEUN9dUykwjPKRnCeUzNyPNpsOJz5/AotQ2NUAVmhXUPUGFDGweg0/T3/8OAYYBOHDpM&#10;O/IraXdZE+1iJVa1Ut3AKHWOjFEb/7m6+Bhd49PUNTHDoBkXqJW3dlJmRQ27q3rKLmPHUV1HO1L2&#10;UkZxKZUyRMoYMDmFxZRfWko5BfkUv32z3ONSw3DBXfrxDJjMfSlUVFJE6Xu2UcrmlbR71QJK2rSS&#10;CjJSqby0iAqz0qkoJ4MaG2podHKCXcwY9Q31iwNRsIRXud8lQAYgmELXD0MCwQxuwodJqMNBHkDp&#10;6uuVSQql1dUMAoXFgSOHWepcriYABq81g+/XA4xJQQO4oSsLYx8KFhsHUdgAMtNy3wmeciq/Jfd7&#10;Mkh0Dg5RD3/3PcND7BzZwTAMAJizF88FDtp+h7FkUPFlgDl6UgFz7CqA+ZxBcebCGYEAIH6Y3cZp&#10;dihnL54XmJxh0MksNN5fXI0ngAbdb9O8XwAYX/zd4bjQ8ZMMGD6OdBOy4xnjz6qb33N5QyNlFhVT&#10;VkEB/6ZKqKQ4V8YhsneuYa0S5e5eR7Ul2dTe2kTZexMoYf1i2reNy9npZMVhpeV1tI/bZ6Xuova2&#10;Rv7d8UVTeSE77Gzphtu0fiWtXP4pbd26SRxPF3/mWI8QF369I/zZDw7Qrt276I8vvMAwuJshws6A&#10;IYBuKTiEa37xM/oZOw7MAvvpj/+TfsZwgQOBUA7g3MiB/yYGwEO/vo8e++1v6L577qLnnnmCnn2G&#10;ncRjD0t6/333MBR+yVC4jiHzC/rxj38s0PjwrdfolT89Q3954RmqKNpH2zYsp7vuuE0AczO7rZtY&#10;N96I9CZJTTfccIPo9ltvpkcevJd+c//d7GZuECf26Xsv04tP/pr+9MSD9Mxv76P1yz6kzqYyGuyq&#10;p8HOOk1ZoYPhAD6nYgHHg4rBQ4DiyiOAwmUGGSh0KdGKBonlI8sQ/MP0X4WJQkPTECq+Y7EyHzT7&#10;L1z2AMMuhiFz7uIFufL/nB0MICD3wbAGMQA9gVWV7bkweoe/jc9YMBhn4NhjkuF6sA+ANIS2DBz8&#10;0Q1AkOZ1G1epmEmFqbpYbbdraIC6Bvqps7dHFoNs72yltpZ6aqgtFxCV5+2lgr0cxOM3UcaezZST&#10;spNK8tKprraSg2W33FcywMfr53PAlZo8emCUNT5OA/yeTl+4wIHjCn357Zd0+asrdOrCeRo5cJBa&#10;+Uq5CeuOdXRRUWU1VTBIoAJ2Klh1OC01hXJzs6msppaKKyoot6CQChgwuzetptTd26mmvo5qG9n5&#10;JCVQRvIeykxiF8POBc+f2b1qPqVtW0N57GKKc9IZMPuovLxUJggIbCfGZPl8BDBAAwHsDH9HEPK6&#10;relpDkwKFg8w7BBDiMQW7uxXeKgQ/Hv4c+7iq++q+npxGlrHTvPoYZbexOlDxRwM8oCQAQbHjw0Z&#10;pAAM/0YEMAqUaI1yHWYoylifJ1ygwL30jY3LuENDZ6d0kV366hL/Zs/zbzWcYBINFsiAEr2N3x3g&#10;gmMJYNgFfn7lczp/6by4EAAb34U4EgbZBYaFAMTTBW6PFRMAGXwWKPPhchHTmhkwx/gY+AyQmoOx&#10;9CS7UEwzx+eJsamWnl5K54uarMp6WaYI7x1jdCOT4+zo2NUxdNrYxZVVVVJZWRGVlfL/oSSPqkoL&#10;qKWpjjr4v3J6UA8AAP/0SURBVFKUn0nJfFGTvp1/b4lbKDd+I+VzmsH/l4LsVJmx1sr/p87OFhoZ&#10;G6CxsUEanxiiiclhGh7pp2MnMRbE/+H+dsrPTKFF775Bf376cQ7uz9EnH8+X6feY8Yhejm6+UGvp&#10;7uX/SxVtidtJr/31r/TAAw+Iq7iZXQUAcAsH//vuvpN+++v76dGHfkV/ev4Z+ttrf6Fnnnyc3v7r&#10;a/TRe2/T3159iea9/QY9+fijdNeddwgUrrn2Wvrpz38mx/p0/vv09usv0+svv0CVJVm0Z8cGuueu&#10;O+mWW24R3XzzzQIXCHkBjIMOdOftt9ETj/yGHn34QYEN3M/SD1+nV5/7Hb3y3CP0xyd+TWuWfEhd&#10;TRU00ttMwz14BAOru9Ebg+GAPecYig8TzkPBtidsC0hcG8sHrgV5ViQ4ohUNFF/a5ruAEtnFdbVy&#10;g4xBRMsmPKD4mmIdwCA//7i/+e+vBS5Xvvma/yTn+coQgLlC0xxcAAZzCgIX52gAHLgbPKUSf1TA&#10;BjdhingbdYCLrWOm65c5wLg/ONwPtvEnt/tiDhzTSQBoi1Wc5xbuQRmRlYBl2fchdkESJHupq7tT&#10;YNTaXEf1VcVUUcAgSovjK7e1tHfHaoFREbukhrpq6u7tpX553s2UXKX1jbIYRPKIAj7/jv5+au3t&#10;k+6Z2uYWyuOrx4JCVn4elVVWcr6QSssrKDsznTJT4ilp+waqrq2RezWSkxOlaywzcae4l5QNS2nP&#10;6o8pcf1nlLs3kUFUT4WFeVSKh3x1tDFgOLiyixkcHab9HJQBEh8soRQ40UJ/P6bZhiAJIQLHEg0W&#10;E4JeH39+PZhizeeEQK91AMwROhAAJhyLMaEcjwWACxIHg3EYQCYKNOakAKxgijD/JqzrDOeLc5/k&#10;7z0ADEPFFyZT4HeH7x4rWh9mICCYY6xjRhzx3HCJVaaA4feBsUH+bNCVh3M8de4s//4VEqfPn5Hl&#10;lAQUHlR8AToAEnSA318AF4DF5dXBnJDjHzvFUGF3jRSrKeDzGMX7YneASQ6YcDDDn+kIfg/8WYjw&#10;/+ILkFGun8D/hrc7+LdbXsMOpKZSliCqqqqg2toqam1ros6uDiqvKpdp8nmFRVRaWUElZaUsdtxF&#10;BQImrH+Htt3d7TQ+OUKjowPU19tOdVVFtG31Ylo+72+07dMPKO6zD9kdbaKhnlYaG+iksr3xtOHt&#10;V2nzB3+l3Ys/pL38u07ZsIRWL3ibXnv2SXrhiUdp4YfzKCsrk/+P/fw+cEHKMYT/U/gvZfH5LFu1&#10;mt5+52167+2/0fPPPkPvv/1X+mT+PHrjlRdp3luv04sMnwd/xYBiSFx73S/p59dcx/mbaPGijwRE&#10;b772MlXyRWZqfBzdf++9dOutt4oMNLfcyrDh9EYA5xYWpzfcdDPdfsftMpHhdwy4u26/VSCz+pP3&#10;6J2//IHeeukZhsxj7GAWUFdLlawRN9zXIukQpwKYYQMMy8DhA8QA48ME4BC5bQR+BYlCBLI66w5T&#10;uISgmK0QJleHyL/iWEKFzsUvnw2UaAEwBxkwp/gK6pv/xkrKf6cvvv2GzgEw/OPHjZYHjh8VgOhj&#10;kvXRyOZgEIAheXwyt1GXgzYGoLArTQDDAQiQQR7wsAeT4coUgNGxGUwC0OVkME5z+MQxAc8gv74F&#10;fZyLwSBacCkY1ERbXwhIvSPDMsaDPzFWLe7u6eE/YRu14Rku1SVUWcBuIm03Ze/ZSPsYQmnbV1NW&#10;wlZ2GWnUUF9F3QwunTLqjovXAkDhkMZGGRAdVFuD575kMmCq5T6X1H37qLC4gK8Yt1PypuWUvHEp&#10;pW3BvP1VlJ+VLkv6FxVg+nIe4X4NBKgjfBWL8RL04wMwmNoa6iydu3CGdTaqXAXIHObvLBog3yUE&#10;vX7ck8GQqW5okC6q2e0AmQMqDn4mXLFjrEaCM6eyFM0cAnQwoI4uMzsuoIIy7aI6JgFfZi7y8cY4&#10;b4/gxrOF8JmPTPNvjD/zenYw+/m3AhCgW1dnJLqbe7k9flfRUEE9Vg/HwL5BZ5r3wyMrTEfYwZzj&#10;42GqMcBwmj/vowyyC1wWCy6QAIS/O7QRB8PbQTkLszKxYgY+J5vRhs/gEJ//8dOnWAwbdqEANT5T&#10;6SJjqI/xf0cvwnCuLPx3uAwXBPi8O/v6qIJ/a9U1VTLBpLaukurqqqi9o5l6+zqpii+g9nKQz2GH&#10;Xc5AqW+okzHPzvZGaqmvlt9+U00p1eSnU012CrUWZlBXWS51FmdRfdouKt+1kXI2LKOUpQsoZ9s6&#10;vpJvo/GhHqrMSqWtH/xNtGneX0Ub33uD1r37Kq1j8Kx/73XK3r6WGtlR5STspORVn1DGpmW0g2E0&#10;76Xn6IXHHqLX//w8bdnMF2M1NXxRNyZxZmhaLyrrmltpV0ICvfG3N+neXz1I1914M113E0Pjjrto&#10;2dLFtGjhfHqHwYRHXWTtSxYQ3XbbbaJbAJlbb2O4zNZNN99Kd9x5Jz3x2G/pCYbM/ffczQ7mFrnH&#10;Z/7br9BHb71Kb73yPK1fvpC62mppdLiLRodCRY7BOGgEMHHbPjhCaEQqGLTnNgaLMXZEKNNtvxsM&#10;aaQrCcESbofBP1Ko/1cg47sVLZsbJJC/bemBC24WGQPm63/8N11hwGDA9DD/4C8wYDAQL91bAg/t&#10;KjNZoIdD0bwGeEhBZDdmsqPhP4M8DwZBQ8CCMv7j8B8eM9XgXNS9hGuWATZ4/UMY8JSpzUcluERD&#10;JQCOnY8nO4/ocgggUo3LD9yePw/hSr67v5eh0s1uqIPa25qppaGK6isLqYrdUHEm7mjeRhn8B0zf&#10;tYFyU7ZTWd5edkSV1MHQ6hsaoAGGzhAff5g/H3V2fC4jQ9TR3kI11ZVUwX8sLOmfV1RE1XW1ElAw&#10;2eJr/i6+/T9/p7//n/92+ofTf/NFwDfsMq9Il4sEtIt81fz5OZEB5kgEYJwDCbZjC+5CADPIgGlq&#10;4ivOiVltgjEb6QbjQA2wBNKrfyycad+lCs5UJYDh9PDx47o/1x85dYwDKwf1oIuKLyj4+HLFzgAY&#10;O4AFVTnQAhz8O8FFy+jMfgFMHQMdcIAzuMCfB2Bjq3arI9ZxPvzGcEED4OAY41w3wdI8t+Vj+IDB&#10;uM75SxdDwPDninP7LsCgiwxtAAGAA+/vIB8b3W6Y5YZxGkAGcMDx4GB8YXLBAczOY4DjZtpDfIEh&#10;U6n5fxIsTMr/GwgXBBjPwsSMiuoqqmK4YKXuOv79oXusu6ud+ga6ZfWItK1rKG3tEqpI2UUNuanU&#10;VpRJ3RV51FNZQJ0lOdRRlMFpNpflU1dpDnVxGdLWzERqYsg0JO2gyrj1VLZnCw13t9DkSB/VM4h2&#10;LnqX4ha+Q9s/fpu2s3PZ8uGbtJW1hV0PnE35vkTq7mih/LQk2vbR27Ttw7/Rlg/eoD2fvE9JKxZQ&#10;8kqGzuYVVJiwJVBWHJ7q+R69xxB677U/04oln1B65j5ZGRtjQYg1iC+NHV2UmZsvtwUUFuTSY4/+&#10;ju684066/fbb6Nbb7gh0y623s5uJBMztt98hs+WefuwRevCBe+mOO26jLWuX0uL577DepQ//9gpt&#10;WLmYutobaHy0TzSGBUmHe70xGIDFAUXEQdxucjSgGGwMFOZUtJ3VfR+FTsXf/p84k0g3YmUhJKIV&#10;DZHocl9B+QV2MAyYE6eP0dd//5pwH8xlPDaZr5IPnzpF575kAAEw/KXKDDJ2MICFuBVOMcsL4zBw&#10;JANs7y3YIwjYTDNAZQR/bjgVTgUoTjrmEo7HWEBAqoABWI4LaOBiIIXOUZ3dJu7BwcKlplhgsTIr&#10;j1Vv+WiIYbXhAEIjIwohDsjyVMaBflGvg1FHayM140qyPJ/K8/dRQdpOykncwldym/nPxleF7JQa&#10;a8rFPWEwH4P6uFLFTCm5wub3f/zMKVmk8ouvv2TgfCuz4L793z5soP/tFJahHbo4EeAO8meI7qhY&#10;kLCuMtkGADhgYXo0IFPT0kp4jPWsdgAEtxPIxBC6PXH+kYDR73P6sH634hYYIjiuAIYDOrqfEHCh&#10;w/x7gxMJAHMQj+GGGDT82vjt4TczODlBDZ1dfLwjvD+7Ng7igJnABM4F58PHmWG4TvDrYHsc9YcO&#10;c70n3p7iYxzGazvAHGNHAcBgun7gYKIAo0C5QKcYPngPcGYAASABKJzDMjICvkhZF1kswJzg7/yg&#10;W7AUM8rgZO1+HsBFVsLm/xCECQCH+IJkZKSf2uvLqYkDfknSFipN3EQNOSnU2ciuoJ9/jxzgq/fu&#10;oZasZAZJJjuT7AAmvQyY7vJc6nBlcC4o72S4dHO+LSuJWvbtoebUXVSzexNVsgsf7W2Th7K18G87&#10;aelHFL/4A9rNwID2fML5RfNo18L3aSerpiCLens7qTg7nXZ8jPp5FP/pB7zPR7R33RJKZ7hkM1CK&#10;kndQPuCyZwPlpW6j7NStlMHKzdxDqQmbaNfWFbRtw2e0e/sq2rVlBW1cvYgWfvhXev+tV2jZ4oUU&#10;H79Lllpq6uiUcaCu4VEqb2ymbQlJ9O5HC+ipZ5+nBx78Dd3O7ucmhgxczlOYjv3Eo/TQr+5nMN3O&#10;x19FKz77mJZ+soDmz3ubX2MZf3ZNsigpND4+KKsxaBcZHIwHFlEAD902gFgZgKB5TaMBgvIQHi5l&#10;gERsezIoWB5tfhhwFASxylQMHG/bh4e/PVeZ6cD5S9JFhjv5sRbZ5+xa0P98kAFz5vIX8gfuHeMr&#10;fLgSQAZuRqRgGeY/E/LSJcb1g9OTChcu17v/tVtshLelO4yDA2ACRQagyICkUqAANiF01NUAPIfw&#10;x+bywE35AGH18zkF4JEyl2dZO20bwsUvj1bYRRjKjqfSdacwEAsNYDYYA0nEQEL3Uz87m144o55O&#10;6uxoptbGamqqLqY6/oNX5qVSaWYClaTHUznn6ysKqI3re7ta5fHJWOYEwQnwQCBG1wouBhC4Ln31&#10;BX357VcCmMucxxUzglgIFoWA5aUri4+F1ZWxdD+mAnexa+tkUNY0t7DzGhPw2H6Rs8NQpnmbhgwB&#10;MNLlxN+hfb/2XfrfLWCAbiqcgw6qnwwBgyt/PscR/g0BJqMMl3GWPbhOHBK/7hBf0GACBh7dfRoL&#10;s16+xA7mGE3wvgoUbovXY8BMMtx8qEwc4m0GywSfI4AzyTqE1z55UkCDqc9nP2dAACgMGXzG+Mzh&#10;bA4xHHGBc4TbnTyrrgQXAnAv5y6eE/BgRt1ZuBn+XrBtUsBgzIUBw07mxJkzcgzTibPo3sTK2IcE&#10;MJiqjCnhMtbFzgZrw8kq0VhrbWqYJge7qL+xgrpLs6ijII2as+LZfaQzHHKot7WOhof7qb+7napS&#10;d1NTeiK3yRB3Anj0VhVSH//urDusq5ThIoBhVwMXw/lWhlLz3t3UmLKTqtipl7ODGelpo2kOtP0N&#10;lQydzVTL4KndvdGlm6mG21XsYLcTt4Haa8qojwFTWZxHu5ctpF0MFnSR7VqxkPbuWEW5yVupJC+F&#10;qsqyqaI0k0oK91IF5/Eo8bzsRCpkt5WeFkc7GSqreL/FC9hdvPMG7d6xiXIyUmhP3GaqLCuk9tZ6&#10;+njem/Tqn56hv778HL38xyfp+acelTGcv77xGq1as4pS0vdRZUMDdQ4NyzgeJuqkZmbS4uXL6IUX&#10;X6TdcVto7col4pjwULv1a1awg2mmyYlRFh7FwBofDrvIDBwRYqeiUNFUYRDZRmFhdaZYZZECANDG&#10;IKJlVwNKNDxUCgODh7YzQPiKBYu5yq8mDPJjHatv/v6NAAbdYvixH+Q/24UrX0q3w+AUO4UpdHvp&#10;oL4O3NsAvwMOp7bKMq4icfU5IjLAqNTJaCCKDkJ+IDIBKkjR1gATLW1joNHAD7CYBByWRgHiuySu&#10;bQ7FahPuOxtGUAA5gZ/rosPzSMZGaQAz3kaxKu+IPJ1xgGHUP9grfek9nS3U0VJDTTXFVM8BpLqA&#10;/zAMoSoOLFjevbm2lDrZ0g8MdtMonkXPV724qkYgR8DGwLMJ29ZlhX599PFjMLmps5vq2zupvL5B&#10;nJlcNTsAyTL/AhIMgus9NCYDDK6wddA8vHiIJTgYjLfh9Q0w1kUGcOLCAt2mMvbCvxN1MAwahgPS&#10;ad4X51zb3sVlh+jkeQ7sX1xmt31CgBEChF+P28KhjKPMwcUUAId1kM/jEAvwOMzB/wxD6yifF7YN&#10;KijDMkrojgsG79FVySACZCC4m0PsQjDbzIeLtQVE8J3AJflwUZ3mz4DhdeywzAhENxme/jnNjmG4&#10;g4NjRR615qdRS3YSdeSnUncRw6Q4nXpKMqmraB+15iRSJ6fdHKT7OOiOjQ3R0EA3VaWxC8lIYMCk&#10;Czw6GSa9lUUMmSKGUx7vo4DpKsujnspCgQvUnpNKrbxfM7vumj2bqZQBMtzTStMTQzTYUke1XFYn&#10;YNlEZVvXUM6azyiDlbVlFRWyK+kE5EaHqa29iWor+dzrS6iltoiaawqptbqQ2mqKqL2uhNpqi6mx&#10;qoDKGDDFDJX8zERK4WNnpMZRYtx6Wr1kPr3xyp/piaeepIcffYwWfrKIdu3eSavXrKbcHHZl7Y3s&#10;Ot6h555+gp5/5kl64blnaPnKlRS/N53+9vbb9ORjv6Mnf/8oPf3kY/Q81/2JgfLG2+/QvAULaNGn&#10;n9DqdWspce9eqm5oop7hEZmK3d7D/7vBQZnRicdmYDFYKBjkNycSOJUAEgYKy9s4ipVFggNC4I+u&#10;Azz8vA8JtP1hbsUESGg+TCPBYhCxNKYuXKHp818G237b6P3gYI4eO0hff/uluBgM7B/nH/oh/nN9&#10;/tVXHAxOsCNhkMC9wKEYYDzBsWBRS1vYEt0klkIy/sJuR69KtesDkJH+chYCkg8YpAYWKBosVo8u&#10;tJkj2g5lqEMec/ZDVzFbsQJ/LEVDZFAU5g0qP1T+a8w6Hz6+yOV1vAufPQMdUGcoqUsaUyBJt9Yg&#10;9Q30UQ9fLeKqq7WhihoqMFa0j4r37aI8vlLMSdxEBfyHLc9jIFUWcLt6/vMPsOuY5s8NN71ijIs/&#10;bwaPuhB8JzqeAWjYTCZ0zxhQQmm3DQQnhO/TZN+hLzhQ/R51G3fgY2DfvldAY3Q/fjcMFoYEZDAA&#10;YKYAGH6t2g6G6YGDdJydwIUvLjEkTgbgEIigWw4Oho9r+0NybE9wSAfYEZuDwSA/XMy5i58zPOBg&#10;zknX2blL7Ej4dUQeOGQGmQMMxm3QzXXmc8zC1Hr/fpiT7CwBeTiZk2fPCljQY3CK8yiDS8FkDyzp&#10;P9jdQhWpO6gudSd1MlA6+Gq/I5fhkptM3RyMuxkmAEtPSYbk21HPFxwdDJ0+vhjBVffocC9VswsB&#10;YNr599DBbgXjLr1VxQyZYoZRHnUAMAwUgAeA6S7PY+Xz8fZSy754cTH1idupdM9WGupmBzMxTD18&#10;/Fx2K2Xpe2SV4VYGR3tjGbU3lYvaWP39nfLwtm52PVUMthp2KcWZeyg7YROVs0uvy91LDYWZ1Mju&#10;vYVft5Ffvzw3jdskU8buLZTLzik7KY72bFhByxfMoxdeepmefuFFWryCHcneNNq8bZvMwOztaafP&#10;PvmYnvvD0/TkE4/T8y+8II9O31dSSe9/uoyee/N9eva9j+n59z+h5z9gzfuE3l2+lj5Zt4U+WrmB&#10;3vhkBW1N2kv78gupoLycDhyapq6uVlrDzmf+gvm0eOlSSkhKorpGN0155PSVfyLIAzCjbmDeAKMu&#10;xeAQCY3vUuhOYu/3w6ESQmMuoMSCQqwyHygCmEBfqrx6P7//3EU6yrZcpyn/nS58eYX/BGdlFtml&#10;r7+WroDx/XwVyVeMCDQAhM0QQ3BEABTASJAIHYmlKEPAUkcTOhl5rj+X2X0xBiTbT4ONBhxLUYbA&#10;pGW4ssRVpwIHARHtEAgENFyGWSl6rpFdWVYm5SIuF2m32gBAyvloGCDg494ZtMPKBtHggIanMT07&#10;3C+6/mpg8tvbcfx8ZJnth/Pi85VzBoTgNCf4fWoXXT9WBcDsuUHXNQcIdbZKt0JLXSnVl+dSVT5f&#10;Oe7dRQUp2yg3YTPlcADISdpKZXw12VTHgaK3iyYYcADOfoYRUh0T48AMOKFbi4MmHBN+I/gefcDI&#10;74BTjI3g+8Y4jJWhqxMBHd+lfHcMnxAwLAAB4zAONIGD4WNVs9sSwHCQhoM5cupUABhzPVMMGTiZ&#10;CKA40Fgb5OF+FDAn2bmcYkCcl2MqYM7K/+C8AOayBxkFjY2vII+bPg8dPyLjNgYXG7eBMGZzgM9f&#10;l6Zxs8r4d4pFPbEem0Khj2am+IqZ3SgG4Fuy2H2wW+2E8lMk7YFTgcTBZIg68pMFMJ3FGQKYGQbV&#10;xNggVe1lB7Mvgdr44kLHWjgoM2D6qkuomy9EMC6Dsi6GSi+X9bCzAWgas1KoMG4DFTNYqjKTqKki&#10;n6anRwkXpNMzo9TVVk1drZXU2VxBHU2l7E4KqLo0nQoydlHyzrVyE2hXbw81NtbS9vWLKW7dp7R7&#10;03Lat2cjVWWnUDNDrY1fq53dd1dTDXXUl1NVHp4emUUFyTv5NxlPZZkplBm3ifasW0F/ZTfyh5df&#10;oUXLV1NSVg5tT9lLhZXVcoG1fk8y/W3JWvrr0rU0b+1WWT8wv66FFm3YSi/OX0p/+ng5Pf/RUnp+&#10;/jJ6YcFSem/lRvp0w3b6aM0m+utnq2gzAyartIIKqqrZPZ6SRUixmgbuOcKEF703b0gBM+p1kSkM&#10;fEWDIVZZKAR9axMLIFerixbunI/eDsZR/HwMGRACRbkUhYqDiQDFa2v1rn3Efvy65776mr793/8Q&#10;wJy/ol1kR0+flkcmo8tCpow6wEh3ChwNQ8XGYlDuQwLBQ4O+CyQu2AhsuN6/eQ7C4DaCjwHG9jOY&#10;hNOWbTsst3ZQ2J0BAT4npOsDr4ngbYBBYDYAzJIEbVUAFOQ5oJu7sPpoxTqe1AUwwDHCfLQAkB+i&#10;kRk8AC4SRKIpFn9PBiE5F3aaABDgIw7IAcgeF4xHBGCcqFfuhemnnv4edkRd1C1TWpvYFVVQPQeY&#10;Kr6qLUrHVO4NtHf7SlF24laqKMik1pY6Ghkbku40+Q3wdySp913iezHh94BygEUvFvTiAIAZxnvj&#10;CxvAxQTAwNVM8/eOmV946BvaidvmwA8nM8YAMXBgYgDg4neH+fIBs59/M/v5nGbwW+L09PkowPBv&#10;CQP/ChjVxSuQ3gMDwAAmAAxWUwZIPmegAEpwKOgCxEy9cbfS87Q8GE0X/dQ143S9ODiXsSEGDKeT&#10;Q/wdYGZXwV7qyk+jbr4QgIvpZIgYXHzAwM108nZXSSb1M2AwVoPnzFRnJFELA6KVvzsM6MOd9NaU&#10;CEw6ywuokctrclJlqnJncxX19bTS0EAn9fW1UW9vM/V2N1N3ex11tFTLEzvxOIaxsT4qzo5nkKyk&#10;uPULaeua+bSFFbdpMSXuXEd7E7ZRTU05O+xBmcwSv2Mj7dqymnZuXklpuzdRHTupdr546W6uZdVR&#10;b3sjdfPvp6Ykl+rK8qmQ4VKcnkKVJYWUnZ1Fial7acGGOPrb6m20PH4f7S2roV25JZRf00D9YyO0&#10;IzOf5m3YRe+si6OPNu+m9PI6KmpqoxVxifSXz1bTy5+tpT9/upb+tGiV6J1Vm+nTzbto/rqt9CZD&#10;aWPyPsqpqKKc8ko6zhc8WL5nYHhAADM6PRkoAAwCfwgYwMLS7y9AA/tFO5cf7lSczKWYOMBHQ0Tz&#10;eE6LAwAUDZO5JJBBW+RD12LQmdWeNcPtL337LX37f/5Bl7/+kjo62ygrYy8Hi0b+E12Sxf+siwRT&#10;izHwCsDINucRJKwbxa5e/StYyxs4/DzqBEycmpsx0Fi7MEBpN45KAQIpWCxoWd4A4+dPcFsFFa6c&#10;MTg8yq89wkHMAjPm4Es3GAKywMQL0EidLKALOAweDkDS3sny2o6P7dJhKQtdSfD6btsvH5oJ66Pr&#10;vk95TDGA0D5aMm4k7wFiEIsjwsQFQIlTmbgwHowZAUyYddaLiQsDvQqkrnZq46vRhqoSqixMp6K9&#10;Oyl71zrat325LJVewNv1lQXSrTE+NS7rl9lEA53G7NwqCy503A3Q+9DQAf9DDJgucZMoV+gclby1&#10;h1vBLDQM9qPMh1W00J0GsOC3Ahdz5vMLAUhOuS6y85cBmC8cXL4QwGgbXUkAS8icPneaBkbxmQwS&#10;HrfgdyPq+JXK1okzAS4HWTPT4zQxOiDuY5KdTE9lnjoXVheDpQtjLwya7kIGDIMHXWW9ZdnUX5Ej&#10;4y8QADPQWidP98TD1yozk6mULwLyd2+k8owEamTn0MyAaarFIHw7Q6Rdxu4GWUP8moND3TTQ38nf&#10;JV9YsDuprymkopxkSk/YyrBpkbXQBge7KHdfPGWl7qSM5O2UlrCFkndvpsRdmyghbiMlscrLijlA&#10;T8iNz7sSEylh7z5Kzcmj7KJimUXZxXDpaQe8mmQyQk9XK/82ivm3U0wlWWn8mulUVVVO2Xl5vG8G&#10;zd+0i15fvYMW72HAlNfT7vxyyq1q5M97jOLzSunDLYn07qZ4+mBrEqUyYMpaumgDO5NXFq+ll5es&#10;p5cXr6eXPltHLzJo3l7NgNmymxZsjKO3GDZrEvZSXmWtLAeFCRhnzp+mYQbXKP8P7AIbMc8B5jID&#10;RuHwfcESQsTPAwghTELAzK4zGTx0ey6ARAb56O3vkjoUBoYBJZBzLyZugzTWMUyAkQCGHQxmIc1M&#10;jVB7PZ6oVy7TMNH9Yc5FIMDCmAwG9O2DByQUHupADDIoN+gYcFCPACJBxMED5TYeI/uxxiXohJBB&#10;e4OJXe1GAkQhgrxu4/4ZlUEJ9Sptq3WR+2FSg848wuAvBx8AiK+SYwXkQAFkwsBtkIHgggJgCWRY&#10;/LlZ3gK/7RsNg4jt75C5mrnKYtXba/qvjXbRbe38TGG5Qkm7HtUl4eZTCFDCcj2A0QDDCLPo+uCO&#10;ZDp3gwS6Gr76LsuMp/ykTZS5axXtw3paKdtkvKixFn353TTGjgt3+GO8RmYXut8DutQO8veHB+SJ&#10;g+HvLIQRf39wMfxdSrcbawRlLu8LcAJY8BtAevqCOhjA4xSm7fNvBmMycDEyJsPt4EhwzwvuSwFE&#10;DmNs5eQxeWolwBvCRYUJETb7ToUbUx1kkGJ5fgBmnPfFIpcMmt7qQupk99KZl8xKofbcJO0iY7B0&#10;YRymeB/1lmeJc2nIiqfqfTuoOms3dTWU06HDeAroFJVlp8hYSQ0fp7E8jz/zImoCYKT7k51KbwcN&#10;9HVRT08bO1YsHVNL1ZXsHPbtoX2J2ygLSzExSHJ4e5C/CxwTd/xn7+NAHg+47KC05D2UlpZCKekZ&#10;lJydR8m5RfJUV6w8gCn9yXnFlFpYTukllfJ48WF2acePH5KHsX1+6Zzo/IXTfD5t1MzfeXVxHpXk&#10;pssNpNkFBZSYkU0LtibQa6vj6JNd+2hfZQPtKaigrKoGmaWZwPkPtiXTu5sTaR6nqWV18ij0uIxc&#10;em3ZRnpl+WZ6eelGemnJBtFbq7fSp9sSaP7GnQyYLbQqPo3yq+spq6yS3eYxOv/5WRngx+QXi3NQ&#10;FGB+uKKBEassWiFQZgtOxOoNLrEgM6ei4TELLF+41NUH+bCNHseVRR+f3dJFB5ivGDBTE/3U21pB&#10;nU3l8sdCkLflKuxDNrdi3WKAgA8CGTNxeYMI6n1gmKwNggXyPox8WVvfkRgUtEzlw0MBooJ7UYVl&#10;GkwMOOqG8BpIsW1t9PXstTDFVq+u9coYV8wcpDiQDbPbsOAr3WNunEYg47rm/MAswVkg47YdTILt&#10;qyj6OLEUCyY4R4NHLIh8l2K1jy6LdW7oSh2a1pmHNmEhostufIwG2RnZDDr0fxuI9K7zcmqoyJeZ&#10;c4XsgvKTNlPWrjWUFb+BivmqHN13HW0NfGXdS+OYUrp/ioP3Af4u4XzD7i91RQwf/k2hu23EA4z9&#10;pvCbwGD8GQYJZpJhmjbuvMfqBlhDDWupKTTCyQ3YPsyvhccl4Ln8fcODDiqRM+5UNuUbx9BUttF+&#10;ZkIcjMweY9D0MgzgSjC20pqfTPUMj5qMOKrN3kONBcnUVJRKTcVpomaoZC81laVTb1sNHWZgHTo0&#10;QyWZKfx5MbAzE6i2OJNqS7KopjSbKkpyqbOjiTrYQXR2NsvCl+24h6uJAVPBDrS8kCpKC+UprBWl&#10;BZSTkSqwxyD46OSodCftLSylfSUVlFFaReml1fLMpKrWdnG5uOcHD1qDGzh2/HCwAsU5Bgl0gbcv&#10;XITOigCYAQZMT0czDbLDLS3MkZtIs/ILKT49ixZsi6fX1+2ij+PS5Emze4oqKbOqXlbXSC6uonnb&#10;U+j9bSn0AadJpfpYjZSCEnqd4fLKii30l+Vb6KVlm1mb6M212+mzHUn08ZZ4gc2K3QyYmkYGYJX8&#10;ZrD0EJZsmgMw6CKLDRBoLoeiZWH9d+lqYDEno/rhLkUhEgmN2OVXk9/G5b3XQFfcNEu7yP5bHMxg&#10;TwvVl+yj2rIsGh0bpI6GIupqqabeTraxfKUzyBYaUw9HOCDIg6H4Q8cYiroXvkLjqzg4Blxl4smA&#10;6GI7eJwBwtBBGWDhAwlC3g/mCOCQ1UXLIGDtFBoGCwUGBo6tbx/1IWCsm82EfQ1G1uUWnou212Pj&#10;PgjMLtJj6/bR06c4r1e+dk5wQAhkEMYK0KUD6V3pThhfQICf5uD8PYP8d0HFB9jVwBELLNFltu3L&#10;yq/WBrL6WPLbhG0j9zFHJNPgGUIQJi8EM+gwfoRuOgcjLJHfN9AjN/VhRe7Wxiq5h6giN5nyk7cw&#10;iFZTxq6V8iz5spwkuXrv5oA6NDoocMAFEX4LdlEis+kk+LOL5np90iU0EwBFoWJ5hQ2W9sH9K7jy&#10;xYrDgIeBaC7YKGCcHGDGXRfZFP//uupLqaU0g5pK2KEU7aW6ohSqK91HTdW51N5UTG21eQyXVGoo&#10;TKa6PHYw2buoKnMntdcV0ZGjeHT1QSpkAKdtXUHpcWvEGeam7aC89HjKzWQ4NddRCxa75M8NwgQQ&#10;LHxZ34TFWutl0db6liZZPii3uJh6B/po/wF2bXyx0N7Xy9/NhCywiiv+8wIPT+wqMbEBgDl85ICs&#10;MqFLGjnAsHs57ySA+fw0DfWzk+pqlYkO5Xh+UmU5ZeYV0M60dPqYHcdra3YKRNIq6gUiWVWNcgN0&#10;WlkNfbAjTereZ8AkllRTc/8QZZZX0Wsrt9Crq7bTywwYEx7B/umOZPqYXdE7a3fQ0l0pVFjHgCmt&#10;lIvjzy9fFHc6wr+9oAcnBMxsBwNohHmFgOXn6u76vooFkn8ZLBCDYApOhfMhIEwxoPE95b8G4IJz&#10;nGbZGMyX33xJ3a1VlMd/xML0XdTdVk1tVVnUUZNN7ayOmhzqrOWrHqg+P1Qdi3/onXUF1NVUSj18&#10;jIGuJhoe7JK7X/E8dH3aIf+hIAcKdSsHOTDDwWjAl7wL/gYEgAZgQnvb1+BkIEKqoFCoAAA+ZHyI&#10;GFSipe1MIXwADuwLoGAKN1IcGyngcoSvci01wOH1VQoflCPvS9vqVfN+fg0bd8A0XLlZkN8zYDQy&#10;AyEwc+oHYt/9OM0K4N4YTlDnXIxfHp3+K5rrGNiOll8f3c7Pz4ZPJECxrd2P1kU3JWvFBbPoME40&#10;oje59mHyQm+XXLW3N+k9RTUlmVSenUgFKVspZ896WW24IHUHleekUEMVX1xxW9xPgoey4WIJ9+2g&#10;e0xXSjhMwY2rqGfAnOTf2/DEKLX39ji4KGAUQtFSAEU4mP2TNMaAmWaHgBlgnc2V1FyTT60NhaJm&#10;/q818v+vriqTaspSqSp/N5Wnb6XilA2Un7iG8uKxHP8KqmE3g6B+5Oghyt+3h3atnk+pW5dTTsp2&#10;ysOMwewUKsjZS62tWBSzjboxFtPXSb0c4HHvFVYvb8GD3VgYT4Jzw8oC5y+eo0uYGffFRQYClihS&#10;mESukafr5GFcCtO2z3LZ4cP7PcCgHQPGuRcFDMrOCFx7GXCT/Jk3sHOqr6uh0rJySs8pEJfxxoY9&#10;9O6WJHEwKWV1lM5p78gYZVc30Ydxe+k9Bsy87am0u6iK2odGKa+6jl5nwLyymgGzcqvoJXYzbzBU&#10;Po1LEcC8t2EnfRaXTAW1DZRWXC43DGPSBu4lQxefXjzzhTGngYOZ7UwUKAYbv+6HS8FhEEEZ8tId&#10;5gXx76WowG8OJczrdjQs5tZ3tPVeS87ZHMz/hoO5Qv0ddVS8dytVFKbRYH8rtVUzXJwAGIOMD5uu&#10;ujzqspSBI+I/gqieodNYyCnEeZQxjCRtLKbu5jK289U00N1EQwPt/Ofqp6npcflD40oSzsdAE7gD&#10;BxnrPkMedZC6FYBBwQIwADKhwi4xDe7h4L/tpzLwaDuFhsq2AZloGXysjf9a+tohaKzMym1bgYW8&#10;7ivn496XjBE5uFo3HUCEaeKYtIAxI0xcsABswVu2LSijK88Dj7Xz22OAPLosIu9SkXu9q8lexz+G&#10;X3e17bnK7XhWHm4DQioZGxJNhpJuOYYQVtDGZAUZI4L0nqJeBlFffy/19KB7rkm65+pKcxhECQwi&#10;dUSZO1dR5u510l1XWZRJXa31ND4+wsA5KDeSYvZluFwP/4YdiGZDRl1SAKADUzQ2McwuYZKmZ8ao&#10;o7WCKktSqChvF2Xs3Uw7ty+mlcvfoc8+eY0+XfQabV/3AZ8Pg2MPOzSGSx4gk7iWzzeD4XKQjjL0&#10;CrOSKH79Z5S6nevTdlJ+ZjIV5mZQbn4OtXThMQAMX4yRsSscGsdYl66KjaVr8AycL//+lax/BwBg&#10;/TsA5pIDTIRjidJ5AOary+xkzsn9PZGA4WNh/MV1j13AjamcomtwqLdDugdb6iqpsV4BAxezOjGd&#10;/rohnt7dmsKAaaKU8npKh4Ph77G8tYM+jc9kwKSyg1HAdI+OU1lTC72xaiu9wg7mxWVb6MWlrGWb&#10;ZbLAJwyYRdsSaSFDZtu+HGru6qGKhiaqa22nxrY26uzrEfeMte+0K/zwbAfjw+RfgQuC8FxpAAUE&#10;a+cI/LKrKkbAD2XjKv+aMDMsVrkdGwrPlwHzzbeyjhW6yPo766g6L4GqMJe+p8U5GAXL1RQBG0+d&#10;SBkscDjRdd0CojDtqsvlvNuGGng/BhPUzfnuhiLqZofU21pJfZ31DMAOGh3lq6upCZpiGyv3aQBK&#10;7ILs3hmFhjqQQxyoFUBhwLfgLsE7ABTci7ZRaZC3VNuo4wEEoiFj8mEUHgt1gNCpYFvPQ6Fibsh3&#10;OGF9KDs/2wfHky47DgoGOdy7YecMMOH+EZ2yC2fkYOQF7FhB23dIVi9t54CKgcnk7zuX/Prv0940&#10;V1srj6XZ3Yzaragg0vuJ9IZig5FKHRFm0AFII+yIME40wK6oV7rm0L3U1lRFDZUFMk5UkLaNsnev&#10;pcy4VZTBMMpJ2kKVWKmYHdEk/14DN4TfBn6f7JixCjZgNInZdQwXDKTnZMXTqhXv0fKl79CalR/S&#10;xnWLaMvGz2jH1mUUt2057YtfQwXJ7F6SNlBewjp2Met4eyPVl+dIFxmeL1NcUkJJqamUkZ1DeSWl&#10;lF9eQUVVNZRXUSWP+pZn+gMuDF08CgAwBBwxmeHK/0fbf7dXdWTr3nB/gue63nP27uR2xDnnnCPY&#10;xoDJOeecRAYhoYwiEkgIoYhyRCCJnHO2iTYO3b33ec7rLzHe+x6jas65FsLt7t7vH/dVNWuGtbTW&#10;Uv3mPUZVzb/9LD//119R/qRu5RYBA7gYYHoHixcBQ0BxhXC6KQuNuX3qWpjcN8D4RP/5s/iOABgO&#10;025tqJaGulrZXlEh+QDM8qwCGbU6Q0atyZKcqiYVAbMbNwhNu3tkSU6xTFifrUrbVo3vzJYTmrgi&#10;SSauSZOFGQWyrqBE1mRvksVJ6bIkJUvmJWfJLBy/NKtIKlp3yuZa3OjiN0H3xZGNmnvG/woXSA0A&#10;c1gdTAiJ3yJ2th4euo3O2HfCtj90LFGYBCExV/5maacf5zbu1v4P5IFyN7DEKhxVpn8DxCQ/F01k&#10;kp8TprbnrIENL5W93W3SVr1J1bHDQBI4GcBkZ60Ll2k9FjS+Lbp9N4WACcHT1ViCklCB62mE+4EL&#10;2u1F0FBwQHRB6oSo5jLpolqo7dLVWg5VSU9HjezrbpZD+7t0iKU+JAt3dpxRbZCwjlhHJEUAQvmO&#10;3ORdjUHIQybs6FlGJw6ae7JtDwk71r+uyYPDw8IU7mM7cz+W7/Gll99mPohwYZ7Il/F107eBuI/v&#10;Uf9OyP/95pBcmO6s5Y3i4dGbeMw/Oo4de2/13rb/WfnzWd5Z7/3afn9vUvigw4nZhsLh3JYrijoj&#10;Hc7NHBFka9ARRLbSwu5drdLBx0PUlEp1Sa6UblwneYkLZeOqWdAc4aCFqq15mug+cfK4zp/h93+G&#10;vz3eJJzBax/cJ41NtVLGkVbbS/RBYxXbt0pleSnqpVJZsU0am2vxOz8jly5fkMqaKsnIyZW8zQBM&#10;eSUAUy2lAMyWihpp7dkj3VymCO+Zd+sH8XcQMHRenP/Dm86f//uv8oM6GEIgAhgAIgYoccDxgOGj&#10;ovlersHBBPs0wR8LF177Eo5TwJw4rOv01dfVSEVVpRSWbJWVG/NlNAEDZVc1Sl4NVN0onXCezMtt&#10;a2iRvIpayYfKGlt0pGtbVzccSqpMTsqVKSmbZPKGfNX01E2yrKBMFudulXlZm2VR9hbZ3rJTigCY&#10;HnyHHEF7Em708EmbRG5RggAw5mDMrfxzjoXyuRMPEqtH4PCvKNrJx+0LO/9/TgTKyVuAEeW2g9K1&#10;9aboax/D53Ph2lXcORzEj+a6NNdslopNibgbwx0AAQMHQxfjw2TRugEnFiy9gcYrhAi3N2sZtMG5&#10;hPsNMrvpXNS9sDTYeLh0OXGfr3c1QR4yHjQsAR+Va9/dbHAikHbjGG5be5l0t1RIDxzSns4mObB3&#10;J+4mD8ipMyfwz20DERQsdDoMfURg5EN0IYwMDtG6h4bBhZ05h8aGIKIMWKx7sEQVwseuFQsda/dh&#10;OgInFHNHHjCsU5evXw3aWGcbV3HgxEAuY6JLmDj5/Zzlzr+HExNP4u9nvoiLRfKfj0vqe7iw5ERJ&#10;dsrxHXpUfv+hIM8U6rcAjfKdf/T4+HPvdi3/+vHl3eRfy9ejbaZ4h8SVLggpOCOIi8F6GLFTN9my&#10;PwzPqTiCjjDigAUNzxXJ9k0pUrhhsWxcOUMyls+Ugg0J+vwi5iuOnzyGG6bzmhuiI6J0jTf8nvh0&#10;zqb2Nh0+nAcHU7Rtu2wBZLZyUmF5lbSgA+4BYAhFwoViKI8Ohgum/vT3v5qD+TsdzPVIiOx7BYjl&#10;YXwuxtdtm/t/cI+ZPnuRD8+zHA1FsHx326DC8juu43b7llz55oLs79kppwCYXW2NcDAETIUUlZRI&#10;5uZSSS4qk8xtVbJj524prm+R3O3VwgcBHj1zWsrbdsmyTeWyJK9MCmpbFApcXXl2ap5MTS0CYApl&#10;stO0tCJZCsAszSuVBdklsjC7WMqaO6VwR7N0Hjjspmicl8NcpBfXPsoVF3wOhoDpDRyUuZB42d18&#10;jDvxkGE7y0in/E8p0qH31tn/M/JA6U1+f/yxfjtG0feHv5dhlUsXjuGHc0tadhRLZWGSNNeVSc+u&#10;RgVKbyJg6GxY/zWnEgUOweHLGBEecS7Gn295HO9aDDbqaNw5Bp2tAAxVKt2ADMV6rEIIGVS84HQo&#10;Oh51PdsBmXI9JmiDFD44rhuuiOrCMVavlG46pN1NcEi75dixg3L8FP5Jz5zCneBZhVKsWyEA0Ek7&#10;0HjYhLkiA5IBxCBjIDGHYhAxoHh4eJiEEIoeZ+3+2HjIBFJHg3aUuvAiOoNgnSyI4RLe0bKu8EGd&#10;iz+yPTzGxI6J1zmP968ARsfHAQwcUWd3gh5EVgad/2/I5eyP1KPQuBtAfos8DHy9t/3xbXeTH5TQ&#10;276o/GvGCm5I5WCEzj6Y7MrVzAGBfYTBIc4pspW5OZR7FyDT1rhDGiqLpaIwQ4pSEyRnzVzJWjVb&#10;CtNXSk1pgexsa5BDcD4nTh2XMwoQjvC0kBxDy7ZQqQ3F5lwd7ucjBH7629/kJy6EC8Dc/O7mrwDm&#10;Tt1EJ03nw5Fk57kAKH4b2k7B/ShYcD2dA3Prqnx7Fb/3c3gPB/foaLJdHc3S0lgnlXAwJWXlsnFb&#10;pSwGEGZnbZHChg7Z3tYlpU0d0rFvv7rtpp4DsqKwQhbmbpNNdW1648PFbudnFMpUAGVyaqFMAWgm&#10;pWzCdiFgtF2W5pcBLiWyANcsa+6QzXUt0rr3gK6Szf9fPr5bH3anYbIAML8eIgvB4uUBY4qZRf+b&#10;ZOGyfyTfsffa6feiABJxoIgBS6Su2+68XztfFbwvAIYdyuXTchuAqa8olNKc1VJXWSRd7TsiIbJY&#10;9xIvD5LegHI33R0oW1XM25iTIXxcCViYs+Ex3DbQGGAsrEagqONhexPgosAhXLyDcW4mcD2AiG9T&#10;sHg5iKAkZII6INTTWqFtQbvui2y3ADxeONbKSrijGtm7s04OdLdryO7okQP4pz8qp87yGfhnLWzH&#10;O1EHIyp0MCEoPFBY2jFhaIz1EE4GLB8+Y3npWixg4oFDuLBzIWB0SXnCRhWFjYmQuYo7V5Zc4t62&#10;TZyYePXmzZh2AsgD7DJKvp4HJ5f18eE5nWPE8BzzRQCSH97Nod0xUKIIJsi3R+WPid/2bb7uO3mf&#10;o4ke91vlrxFti3/N3hR/jr9O2I76Sbyvk+4RGZQ6Iy7ZxIVo3TBuhugIIboiN7nVO6LuHo6e40Ko&#10;VVK3vQggSpfizFVSkLRICtYvlpKN66RmW4F0NOH3uadTVw4+jrv304DNuct86uYVXT7l6g0m+uE2&#10;frilgGECPx4sgQCR2z9xuR24gXOncD5+ixfwPRzaK3t2t8mernY5sGe3nMBN2ZUrFwAd/IZw/SP8&#10;nzh5RPYf2CMtrc1S19QsW2tqJbusGoApkxmZW6Sgvt0A07xT2hUwZ+GYz8j6kh1wJtuloA7ODr8j&#10;useFG4tkWvpmczHQZMCG2wyRJeRvk/lZm2VGco4UVdcrxHa0dypgmBvTCeX4/dGhR0JkP/wSBQYV&#10;guVON2KuxcooXOK3/xnFdOTRjv1fFQGCUkFy0wGFJXTKb0cVaeP5HjqB9H3i76Yuo2O5chF3Ftdk&#10;W2GqbE5PkPaWHXAwDTqKLN65ePm2eLBQ0TZr/3XYRBWAhwABTMyteLBgmxDSYww6JudodD8hY6E0&#10;73oUJE67I3V1O4Fb8WBxroV1525CiBhsAjnHE60Hx0I9hIqCBZDx7W2xx8Srx5dtlbKnnUO+G+TA&#10;3nY5cqhbjh8/oMt/8NG6TArrc1ScU7mADiAKIyqElB3j5Z1MVB5crHNZeQ8chseoK+pOQsAYMKKg&#10;MagQKF4GGINPrEIQhftRujaKs+nt2nBJdEcoKXVRDlAc6cS/n38jc2h+FQZzSeyc0cE7Z/SPOnt2&#10;6ARMb+3xbb0pFgp3Kvr6rP/asf5aPO5u79sf07sISssPhXJuKDKXSOVAxDyRn0vE5xBxmDYfB1Ga&#10;myRbMlZBK2Vb7nrZsS1fF0rt3o2bJK46ABDxyZ0cPcfQGof3ckg4B0HQzXKttgN4PY6W++b6t8Fo&#10;MrqYG/jOPZAMMN/K0aMH5Cigw+Hhza1NUtfcLCXVOxQwS+A4ZmRskbzadinv6JFtzZ3Stne/DiU+&#10;jRup7KomSdhUriEyjrLkqiBLMwt0+ZhRy1Nk6JJEGbJorQxdvE5mrt8o81LzZG5aPsp82byjSXLK&#10;d8jWhlZp6uqR5u696iQJGH2mEBzRHQ7GA0ZDXr4eAQH174Ak0F06cO7zbRou8/vjpCCIwCAABeVA&#10;EtMWld8PETYKHCqyPzpwQN+Xlva3n7xxW0eScSx6zdZsKctLlJ3tDTpSi4DxoTAPmGg9qniohGDx&#10;MoCE+7kdC57A0aico+H8GsggAjloGHi4bQMBwtyM7Q+gQ2dDNWEb6oIsjGaQoctR6MDBeBeyuwUg&#10;0twMFIFOTDitFxEMChoHiV7F49yxKgCHALpD7RUADCFDQJn2cARda5WWe9qqHLy80N6xQ/bvbpRD&#10;ANLhA7vk2JG9cuLEYeFSJIwpMzZv4LHQHDtmDxYPJYUM4eLCZh463t2EIbEQLCZu3wwgwzYPFB4b&#10;Cxqre4dz7VYIpuvfhW3+Wn6ZFpbXv2NJ2XF83RB0ViqAID+QgS6OoTrON9K5Rn54N10SndHpsOPu&#10;rVNnpx3d9m1e0e3446jo9e4GDK+7XYO622vEt0e3fT0q79RsFJ0NVvArcscMWCCMXGhOV1k4YM8p&#10;4tMyd+9ql/bWemmqq5Ca0k2yPT8FEFojmzNWS0n2eqkqyZaGGvzPdTbLIcDiJADDgQp2Y3RJruB7&#10;+Ra/KcLGA4b5mWPHDslhPkUSoGlpa5b6lhbZWl0rOdtrJAHuZDoAk1PTCsB0S1lLp7QDMJzwzVW1&#10;t9Q2ywIAI7OsSvhMIX7Pa/K2yGy4lhlphTKNYbINBTI1pUCW5m6VZXAwi7NLZE76Jtlc2yh1HZ2y&#10;c/8BuOxv1cHwESPqnumko4DxMIkqBEJvbXdT7Hmx2ybfcYdhp7AtZv+vSB0GYHBHmwODQseDI06h&#10;g/k5AEwAmgAw4XW99HOATkKcC/Pd99elqXqzVBWnSWdHvXTvrNckPwHTWlUQhMq8egOOh0e0HoKk&#10;GPUoUKwtHjDRfdFtC52FbkUdjIdJFCoozcH4Np7DY7nPxJCagQkCXAgY5mOC8BmlgwM8ZMyd2D6D&#10;SXyeJgYilAunBWX8fn+Mu3Y3jvHXIWD8MQzH6bYDD8HiQWPtOA7a4/ZHtUfBgzphxXo7zlFg4Rp0&#10;RztrZR+AdICj7PbulKOHe3QEz+kzJ3VmOjsCDyCFDENm+Ef+NoCMA40CxKDgQUOIEAJR4ESh07ts&#10;v51jMqgYYPjALw8aHqfuxsHum+shaEyWJ+J7CV4b4krJ0WNY8lwLCYaOiPkznfzKJf91aPfZGDiw&#10;g/b136L4431n39t17tb+a4qe4+u9bccqHJTgocPSy+eF/Kg5G8pNCKFUAJl07TldnduGcdvk1r3S&#10;tadbdu3qkI7WBmmuK5cdZUWyvYDhOT5CfKUUZ62T8sIMXeqnq7NFjgAuZy+c0xsh5oiYG+Lotrbu&#10;btlW1yir8ktkwuo0SdlapeGx0qad0sYk/6lT6ng7DhySDVyjDG6Ew/I5GCVpy3aZk7FZZgIuHD02&#10;TVWgI8h0JFlOiczN2CQl9S36ELuGzi51xxwsceDYcXznpxUwfHSEAubY1R8VMMfjXImHioaFAsDE&#10;AyT2HH+n3+s2O2pX760D/2cVhUy8M1EpRAAOL7TdqTshQ/lzYyCG9+0dDIcq37p9Q9rrS6W5Ml8O&#10;Htgdk4PxEInKgyaqECoGlp0Aw846P9u/RAHDfVGoeIUwCbctTMb5MISKAUZBQ9ehITNu8/ruWJaQ&#10;gYSAcRByLkXlwUNH04wS0LBRZYSM1RUsdDjBPghAUQDFQYXw8ACJ7vP7o6Dx0AjA4rcpHzrzx0f2&#10;BcBQOKDuoGOyNgLE7w+dD/ZHnJCJcDHtbYcT0np0XyXaw2MIs72EEbSPQOqsh0tqkoN7+Hx2AumQ&#10;xtgvAUZcTZiQIHD4TBUPDnbu7Mito/cwMpkTiXcrIVhChQ7GA8yDw8vg4QHi281BsW6vGXusP9e3&#10;+brBzrfzfIOSPi+JEGIneNkmv/K5M+H8ojD85YHETor1f+RevHyn7zv8+H29HfdrbfHtv0VR4MTu&#10;CwHkZY+mMBB5xQ7fdmE5J12RW/NEDkQ99hhxrovW2lgjdRXFUrElSx+SV5S2UlWalyx1lZule1eL&#10;zhXS4dQXL+lABTojPiWUjqW8dadsBSw4CZuDaNK2VsrcTAAmvUjhQvcyJSVfR48tzdsmCzeWyOz0&#10;QtnW1C617Z3SsKtbQ8T8fvcDMPr5uUVSDTDXfvjl+F1CXv9aOMyBRztlD6VQYYeNbV//DTKHEu9O&#10;onWDQnz9ToD8ClR83Yl1//p8797BKGC+vyEtAEBrTYEcP7Yfnfh2aY24l38eMF4EB+ESAU4EJDzG&#10;lwoZQsI7GFd6x2JyIPLHYp+6EQcblXcnul1qITQHKQULAaSAYYn9Wg/hoUDx8mAJwmPWFp+zoQiD&#10;6LYHBTt6DxAPJEIigAqPiUAjus1jtD0GKgQKO39AwbsUtgWgMGk7AHO3/XcTAWMCXDhKrmNHAJl4&#10;7dP9ce04Xtu4D1A60NUkB3pa5eihbjl75pg+b17DI4ALl8a3Dt0Dx9xKVPqo4ttcFt87mxAEUUVB&#10;EoKM++zaHhR2vC+jCgEUfY3wvbE0EHI/SzvG5YZw50tpaNHluxiK5LB2DmP369Pxia5cINXnh2I7&#10;cFM8GOK34xUPgvhz49s8HOK346/j992tLXpebzL4RNsAID4CQ8WwnIXm2JnrQIXAFYWPhuBD82w+&#10;0R7Z3b1LHyvSDlfUVLNNqrfm6YoKhRsSJGfdAilKXy01pfmyq6NRjh47rA/C4+RqPv2WOZmeo8el&#10;rmuPbIX74ZIzqwq2yazUfMmvqpfKplaFDL8/zkFSwPA7igHM1bsDJgRDL23a6caJnXFMmz//X59t&#10;7zt+raucs7jlt8NjPBTuBpFAOL7X0slfy0vfi/t7Tt/8QW7zefz4h2moyNO8C+P27QBBe42FwLyT&#10;uZub8TDhvJgOgsTLAcIgY2Dwx6riAOOhoQCJQCQQgBGugcZtAAbw0OVoWFJ0Nq7cBRdiS9UQKuZg&#10;OiEeZ7kXG3VG7YKbYbhsl5sXQ0BEQXNH/kVdSbgdEzLzDkS3rd2DpFf34hQPJA+GQISMkz/uDkWA&#10;EoTGovsdlKw9dCsKEycPGQVOB+odqEPcR9gYULz7seMMSB4yPA7X2ok2nody307Ciu0EEkps6zHc&#10;r3Jw475dDXJ4Lx/Pu0cuXOQyI3zg13Xh8/AJCQt/RVxK0NF7xbokL+6z80NFz+Mxds2w3c4NoWJt&#10;oaIhOHNFUbCF1/CQs3rs8Rz6zbtmHVnH3BeHoQNOQZgOYOKSSPooCw5gUKfUO3CinXn8vt72/9qx&#10;1N2OjZ7za+Cjoufdrc1v965oiM6J+SICyStwRW7Qgo6e2y1du9p17Tm6om0FqZK/YalsXDNPctcv&#10;kbLCTF0xYN/+Hjl66oSG5Ji74bpjp3AjcBxw4mNEDp/h84TcMOXjQYgshIHJAyIKjHhhPzrfoO7F&#10;Dvl/SAFEnEIAcDuEQBQQXqd7Ac3pWz/HiHDR4+Ig4xUbJjPAMAfD5bI5lLYNgOEClW2Ags/BxItQ&#10;oWPxgAldjDkWQkbFNoUJYBBxLgYgg0wAEroNlh4u2k4HYiEyq+MajQYYcyq2bY7FwOJlsKGLsX0K&#10;DweQcISZczrqYsJjgnCZA0sMaBw0/D4PlQASbjuQh01E0f3xwOHx0XMMJibmXXTuTQvg4EBzJ0Bi&#10;27zT4YAAn7/xgwRCRWFBWWffmwgCE45jqTBxwHHhNIMQXI+6GINIABQHmzu36XYo27fXH0MFEHLS&#10;sJ/7O/F+GbY7tKdNjh/dJ+fOnZBLVy7INzqs1oPomo5E46imcJCCwSHs9MOOn9t0K1e/IyyuqdOK&#10;dS4eHlFY3AksD0D/GnZdf53Yc/1x/pr+esx3WT08lg9B09F9BJIDkw33tvlVunYdoHTsHBPUDM25&#10;TjzSmfuOPapop/5r273ti9fd2n9N8efEX99v/7o8jPyAhVDBc4o4ek4nt8IZ6ePEe3TRz7aWBqmv&#10;3Cplm9KlKHW55Cctkc0Za6SqJFfam6odYK79+Mud4IgDxh1tvR3zG10KzotuExS9Lffi26MQ6U3x&#10;QIhvjwdKb/Jw6a0ter0oYK5evSQddBnofDkUtg0d/N2AEoVKew1di7mUDi4jjjaCo6MeEAEwdrIk&#10;TBw0OrSNsHGCCyFA2NHHOBQvbYcABJW2hfsZ3jLRndgx5lxMndznABSFSLxshr8Di8+7OKBoZ+9B&#10;4EqVA4w5lfAYFUHh673Iw0QBAhB4oHgFLiUoHVhiIMHtECaUHst6FAzBOQQN9imY2Ba9lsEhCI2p&#10;QyFACBJT2Mljv6oGx1D+XNSD63B/9ByAwMEmRg5oAVi0PfraVnpQReXd1R3iuZFtAso+B7QDYgd2&#10;N8rh/Tvl1PH9cu7sMbl0+bxcuXYZnfe36MSvy3UHgGu32PGHbshA4CHigeK3PRSsTvnzrB67HR7v&#10;r8N9bPeAYT28dlTR88Lz7TX8fr/NOoGqQ885H8rlj7gqBYd1M29BV8TRUn45nWgnH+3Y49t/bV+0&#10;Lf6YX3M8/tjezo+2+fbotm+LP9bXo/tMFr5juE4fqQ4I7dEBC2GeKHicOBzRXQATC43e22Lb4+Fg&#10;Qjv397ovTt4lRN0CFO9Sop393UQ30hsoom13kz+uNzdjwPsR+5mD+ZtcvnJO6kozpbmmSBfba4fL&#10;aKuJdS2xImCcS2FoTOXg4oASHwLrYOkAs7N+q4FGBchwCRktCTmKx7ANImAcbAwWTh42dDEKCoMI&#10;QeO37RwHHS2ZdwkdSlRRR6LbESB4V+G3WQ8mU3JV6KAOKRTYxuMJDLetctDQ46L7UGdYzIW4tI52&#10;A4dd0+bVcHgynYw7x5/njgvDYh4sHG3GMgRJKHa8rq6gMEAEYgeP63ro0Kns0c7fQUSdS0R35Gp4&#10;XAiNQHxNhYZd147h+bbf8jdwQepe2IbjFD4GIQURnY/bxzJat9dD3QMLrxVeJ9IeJwLLg8h/nns7&#10;AaQuA9LxI3wY2BGdcc6l8C99c0muXP1Gh0VfjTgM6+Ct9KPbuG1wsc5fXZW6E1/640LQEDLWZnAK&#10;j/HXCOvhNuv2uvH77nyt8H14+flPTJp7GFH+ERZcSJaTYQMw+VCd67R/rVP3++IV3R9/fHT71xR/&#10;rfj233otnzMK80Q+V+SeyR8CxsHClYFcxxoosi+m/d+QgcQUduj/GCZePsTl4RKt/zZ5ALG887q6&#10;zUcq43M6fetHuQ3AXLp0Rkq50GV1sRzGP1IrAMIEP0WgEDK+TnkHs9OBJRYuTqyrAKJge4u008mg&#10;tKS/AwvrCh8nOBsV99PlAAzqWBxoQhlUVC60FXUmKrQHx6hi90VDYgFYGBpzobCY/ArEbe3YFSzx&#10;cmCg41AIAAYR+BgkKAOFdWQ8x4BjUHGdnDtOr6HHunMCYT86xDtdjUHGwl2uXTt1fww6WADA2vwx&#10;/hoeDFbqPnTOexxMPIT2Rq6jTiaoe8hgWzt1yo65E0AunMbRaTt9WM3KmDr3RaXtPNeH49zrwJ3s&#10;12MiENK6C7/hGL9vX2e17Cc8Ondo6WXHudIphJ/tI4z0WlAIJYbt6JxwnV11cpghu8PdcurEATkP&#10;IF26cl4uf+uAhA6co9H8qgYM3bGjv3oTQsfv3Q4hwH08jp1/CIQQJFGA2HZsm4n1G3oNL7u2r4dt&#10;9j5sH+smu5Z/L/663FZnxLwRgfQtgWSTXv3jxznCzoZ5M1QHGDFcx9UJfKfvOv4oCIJ9kY7/19qj&#10;2/+qert2vAww1wkYD427gMaBINiOtKlcW7D9G6VQQQducAlLduix9TthE9P5u/JOcPz7ir7mSUBG&#10;k/x/+5ucOXNMSjaulrryItm/vwuAKdRRZOpedoTOpTdHQ7iEs/4JGQKl2Il1kwGFAiSgDjoZuBO6&#10;mQ6CAyXFNnMtFNshlDs1NAbYKHBQV7hEYBFR4GIULpB3MLimhwxDYf74mHoUNASK345zONE2wkH3&#10;KXi8CJwQLrqt0LF66G5YhjLohO0GLALGzX+B2KGrY9F2ip0c2yBAw2Bk8DHZPg8ThRI6eINM2M5r&#10;hG3Yz06UbXo8O1PU0YnacbjzxzZBwW0t/TbETtkAho6X7eyc2Q4ZQHiMk2v327ofsAigpMfwtR00&#10;9Bg7zms/QaV1t08BQeB4GRQUEB400H4cFwMYL762Xsdej/AyRY4HqPQabttU644jOK3ur+ffs/5d&#10;aNe5SJ31cqC7RQ7vhUs63CPHjh4AjC5rSOsiXARL37kTTuz8OTDAg6E3hfsNOr0Bxto9TAwuITx8&#10;3cMrBJa5K5s7RPmlhXhOdKFU1glQa7MBDDqYwQHJrzahzgiuyJYJOquDGTRchw5fl8pxnX8UAL3B&#10;wLuPu21T/wgivck7mV4AE4LD16PgiO7/pxQd8QWI3QkP246CJL7OUqHCkh0/oNKbS7k7bKJtrPd2&#10;jNed+/x1z1z/DoD5qxw61COpy2dIVWme7NvXKe21xXAaEcFVtMOBmAwYWoeD0RFngEAHoUGAMCej&#10;IKEzsfCYdy90JAyt2TEMgxE0ABEFiBho2E6QONioe2H+JYSPgknbud/lXhwgFCoAim8LQ2YRp+KB&#10;Eudeooq6mChcQhkAgnwL6woOA4nWm1HndhQy0e1eAENpGE1dDSHiz7W6hwxlbejEA9A4SDhF4eLr&#10;wf5WtPFctx1CyABB9aBT72E9coyvh0BC5w/no+foNttj34c/jiWBoeewRIdr+wgrbuM8hRTbCIOI&#10;HKzsWDve4GPHephZ6eHnruPreF/RsJhd087zYLdrxAkA1+8l2M/S1Z1r9Ip+j+FvpSz4nfJ3z/+B&#10;1qpN0rQ9V+q2ZkjlpvWyYfFEWTpliHQ0VsDJXNVn+ly4csVBxnIoFDtoTgplp852rhlnHbqHULTu&#10;3ZF3ISFMPAjCNg8Qwiise2dk+81d2etdc+/FoMdzrN3ej8HJt/s2OyaUvV8eZyCy8/11rU7QwiHh&#10;s+DcI33Ynq7CcFofCBYPn97AEpUHRnydir8OxfwMy98dB2BORADTKxz+DREcQZ1ggU7ABQSwQYdt&#10;sjo78N+qXw+BeYBA30VKrf8sZ3Rf3Dl+f+Q4r8Ap4X0ePnpQbv9wS44e2SObUpZIfeUWObB/Fzpl&#10;dsDbTeoCsM1OWzts67zZwasLoXynDwXOBPvDdrbxWNQdVLTUfaijNMcSnqNQcf+U8XWFi3sP0W3K&#10;1jBDW+Ra8Un+YECA244Bi+sUfP2OEFnk2OD4GBihYwFYQriYW4mRHoNOiPvjIBO+FvdXRq6FOs/1&#10;x0GhSzFYGJCw3Ys8rII2nqclIeJKdvba4bt6pFT5/VG1O0io7Losu9kpa+fL60eOD4R9+ro8nsex&#10;g2YZduq+w2Zp2xTB4F/Ttzk4oO4HTfg25qh0m5+zqwdlb9LvyD5/HWbubi7st2K/GZ0/xd+P+82p&#10;+yY4ONjFDXhprzbH31yRL03l+dJQlqN5zh1bUqWqKFnKNyXK1uzlsmTK1zJnVF/JWDZFSnPWyYE9&#10;nfqo4fPoTLmaAgFjiroaA453OH6bnbKVHkYUOnF05HxG/5GDu2203fmTcuWbSwCHwSd28IEHkm+P&#10;7guP9ZDwYPLwYOmPN2AYQDw8DFaxQPEA8sez9O+D+6PSv1H/LgLIQQilX9roApc8wufiVyrnsi+6&#10;Vh1zRwAT4cS5SHRHHiZ3UxQ+AWAUAv8GZGJAEtmOgiOESQiJf0bRkFi0879T3O+PcWU8PKAzWv6o&#10;ZaDvnbiP5+oxdl19bTixQ4f3yPUbl+Xgvl2Ss36hbC/Jl7097ej4rSPXfx4HGj5RsosdFDoLb+/3&#10;dtbB4kO7OMO7UbVvd4OKdSZI96POY7lWlt6xUq7jYmfBa2oHrTJnEcDCOZHodsx+/ad3kIiEuWKk&#10;YIwcfxfXEhzfy362s/QgYYfD1+N1WcYcw86JrgadlXVSqOt5LHksS9sXAghteizkYRIBS1QGCNbt&#10;3GCfdz3uGG1rdsfjs/a5HO+MNK/jt3kOoYBtdWB6Pcrq9pp3F481ePE6sXfyMR076v44e10e5451&#10;n5U/z39u1sHHPkbBfit+H+vuu3El2+zGyMn9bih+Z9GbD5UPz/obJq8dDhYM/eqgFtYLNR/ZUlkA&#10;eOQ55Uvj9jxpLMuGI8lU1ZZkSI2DCR1KWd5a2Za7VrZuXCmbU5fI/PFfyoJx/SRl8VjZuGqqFKUu&#10;kuriLECgx55lf4lrd8VCxmBinavBxAPFdbzBtj/Gd8pXdZLrXnzm+wDhferw6OJCd8dwoN4g4BiW&#10;+/E/fXh/p5w+eVDOnz8ll9F5+/yQdyu6ECmg44Hi4WLuJep8DCq+zR/joRKVB4k/x29H93kIefnX&#10;8c7Lv354XBRgketB/Jz42fpBDQolV/pHqhNOBpgbP/3yq3Ch64irB0DxroRtWg9HgUWB8s9Cpbf8&#10;Svz+EChxIhAUDA4UgQwmBIeB5MegPf54K8N2inBhgv/w4R65fvMbObC3Q1KXTZWGmlLZ29UsbbUM&#10;gRXbcGVX1zAZQ1z8x8M/pQ9P2T8uS+tofQdgHSQ7TP7Ds4OwktJOFR1LFzsyhQw6Kd59+o7HdVo+&#10;5GRynQ6vfzeYRNQbhOLF9+sB4QHXq5w78fAJ/qbIOfq+3HFhZ2h/r4XLws9CO9NIXY/Xa7jz+ffh&#10;tXiMdvYqdvb2WQSlds6+zR/npJ+hfY537IvIg8y7KvusuY8lt/k+7YFseg6g5d+DQcHX7Xj9DIK/&#10;v/fPVI+LfHZhHSVuZvg+WJrK8V2Zg/BQD75DdwMSdbDqaPHb5O9Uf6s+bEtY1DpIUKhrCXhQnPfV&#10;WuVFeOQDIvmxAIEaynLhRDZCWbIDEKGqN6dBhEmKVBZukIpNSQqUstw1si17tZRuXCXFmcskN3Gu&#10;TBv6scwd9YmsnTVEUpeMl+xV02TThoVwL2tlR2muHNy/W5fCNwfDMJnJA8PKqHyn6zvRsDPWOveh&#10;JGDsmUml0oPPugef9R58D1578TtSOUeoAxdQ34uS7cGxqOuq36jzOUn8jvkb29fZIEcOAEinjsjF&#10;S2fx+lcUEHwPLA1OHkZR+HgImGsxMNDpGCQICzoV+9v93xY9x18nVv51DIZU+LmEMgcUlb9u7PWv&#10;xTmYeBEcHiAeIhTbtO7gwZCXOy6QPxYiEOzYcITYv6oQLKirrNO/AzK6D6WDA4ESCwznXFx74Fx0&#10;m+K5PJ7H8fp2HBP8R48dkO9u35BzZ47o+j/tHY2yp6sF/5j4J3UJd//Pqtvunzlo86Eqwob/+M4t&#10;+A7At2kdx1mbdQzBXSU7bXYc3O/bvKJ3obrNjth+1KqgY4LioeOuG9P2K+Kx2qHhWn47KB1Ygk6Q&#10;0mNZWmcZdKgOEv59+mOCThz/mLpP9/sOnMdFru33s87rB+fHSjv1oB4Ljqh0P49z9XjZ9fl6LOPl&#10;2gOg2Pu194/3F7z3+L87bItKv1P/eRIcjWhr3I7vH+2sa9ud6mzYZr8799u7Q3UlekOkN0O8OarF&#10;zRFzhDUECQECVXOFcI6QNJC0VDKERZgYUJrKcwGRHFX9to0qgoRuRGECZ1KzJd3BJFVBUp6/zrkT&#10;wAQqdUDhs/L5nPzNaYslY8V0mTr4I5k94iNZOa2/rJv1tSTNHylZK6dJwfq5+piM0tx1Ul9VLMfx&#10;P+kB450LcxDsIH2n6Dtb6yCtI+Q+64DZHgLGd+BnTh8VXZ+vfotTsXQ1UCWBgsVhVaXSjf9Je96S&#10;qVtXv4jKFpc1cOEmxMlWNrc2LhyrE5vxvfGa/H3s7aiVgz2tcGtdcvLkITkLh3TxCucjXYErwvuG&#10;CEUPJuvs+fegs9dOP9r5301hqM/O99ew88K2UP6ztPN5brjvDsAoFACIADKuLdhH+RyKAws7/ihk&#10;dFuPZdk7KHqTuhZXelDQvZxmG0oLUbEe7o8V9jkoeIgYIHoHCXWW4n53TIx6awNgDh3Zq0+W+/Fv&#10;P8v1H27LBXyQ+7pb8I9cqv+0dC0BaOKg4+8YtYNGh+E7HobSrJNEZ4S7nd3aKaEjQ93ujr14J1zp&#10;jrXOxjpzdjLhtsp3THwt93ra5rcjbR4Muu3qMXe9FH787ND83+D/jigQo/LX8e/HXss6WR/66q1j&#10;ZcccCwx22Gyz0jput1/Bw218Nuj0AzBgW+sROHjo2HWsLdiHNv8dWBvq7jWioLJtk/4dek743r3s&#10;M/B/c6QN2/7zofQzjPvs/OfOMvisfeiVJaDR2VCG3xXg4YV2FX5vDNV6eGhyPBABAmDAgZg2SysV&#10;gUcgQIThrDthYq6EjqRxe67LkQAmDG9BCpTidAAlBUChNkhVYTIcSjLAkizlBetle36iPuKCQ/xL&#10;s1cpWBgCI1wYBsteM0s2LJ0keXAu6+eNlITJX8jqGQMlad4wSVsyDoCZKpuSFiiUKrdkSnPtdl2q&#10;6dbtWwqY83xgnAuR+dCYv9P2APEwMbFuziYKH+rs2eOi88pqubyTqbO2yGnzHdqp0w8KpaNmE4Tj&#10;d2xSddQUoN2VMeJ+Tlfg9AUeH70+BPh7BQvTAmTx5W5AjyWnL3BaAv/fGFI/0NUkRw/ulpPHD8oZ&#10;/C3nL53TB6HxbzM35J2RuSTvlvzfT9nnE/28TB7M0WP98R5sBphrAAyhEoihMi7qaMAIQRI6EO9I&#10;KN+mcvBhPSbM9VsVOd5AgzKASi/1ACTReggZD4YYuETBwXp0Oyq3z597+nuU+FwOHNglN25eVcDc&#10;+OF7OffNZenG3UUn7iTjQw13iP/o+AHYXaWVCh6cF3Yy7Iysc7OOzhRABm0sd7tOTyHkwmSam6G0&#10;c+VxuI4PIcULr2V13O26jo9t4fvw8h0mO0STwiYCILsej7Nj9ZrcFwGWgiby+nauOy+mLarYc6IK&#10;Ong9xnX4ARQo7rtTHhYKDP2cI+fzs9V9OFav3Zvs2npck4HLwlEU/wZzD+GxbMNruNJDw/+NAUTi&#10;FON6Nddh6vCqA0hUW21UIl0IIEKpE4EIEIUJt1nXJDoAQgEkBIgvvRuJOhKKEPGq35atYuK9dqsD&#10;C6BSQ6goWCzsRbgw9FVVZIBR11KQZHBxgNlG50LlrJZtgEz++gWAygLAhsBZrU4mZdFYuJevJHHu&#10;UMBmuGQunywFSfOkOGs5rpUk1SU50tJQCcAckZsAzNkLfNb+RZU+Zz8CGSpaZyfpYRPtIHkHzrtx&#10;drTnz5+UnTVwcFV5gG6uqs2V7Whrq86XdqjDlRTb2qpY3wQVOOEYAkX34bxfk7s+1VyBv8+pVffj&#10;/Ep//ch1FVSc/kChTmDV2Tw7nRcXQIpQMimYACSuMcj83d7OWhv6vW+nPhfp9JkT+uhmDpRQ8BIe&#10;ChADTPiZmfuxz87Cav4zVcCcvP7TLyFMHDS8I3EQCdocPLz8OdG23yLvOmLaHFCY6+BilSFQnNjZ&#10;a93Ojd0XBcudTkUBEWmncwn3/Rw6GVf6/Vpnu9t35tZtTfJ//8N38vN//RWA+UHHpfNhY8yJ7GbH&#10;Twg456Gdne+sArENHQ7BgW11H2hTRTpWhYzrlLQjinTouo1OyNf1er6T89d38i5JFexzJa4dHMvX&#10;03bKv092pNbGktL34+/EFTb2/vx71vfNEI1731HpNbk/6JTd6/pj8T7s+nxP9rrB+9Vjo+322el7&#10;1c7ci+8zdDMKZMLEydoMDL4MpH832yF+f9F9TiE8+Dc4MRzFGwz3efjj7ibvBPk3x0CFNxtaD+ES&#10;3JgAHCwVJg4oCg50HD4/EoAFHYu6E6qGIlBsErB3Jl50JXQo5k5yHGDoTrJ124e8LIeyUepZd2AJ&#10;wmARedjsAGyYsCd0DDYpUunyLVWQz7ts2rBItgAmhJGG0VRwP9ifnjBRVk//CqAZJRvhXPLXzZGi&#10;1MUA01opL8L1t+VJU225nDh+SL778TtN8vMpkecuXYKLuaJ5GB8yI1ziYRMCKLwzDzpKgObcuVMA&#10;BuBbjs9l+0aVdvjl2RA6/aAOVeSqWivyUJpaK1kSECE0WitxHsoAJA4s4X4Tz2vGdSkPGf/a2rbd&#10;1Ir31Bqtl1PYdmWrvid/3TyAkWAyh2Xic6voziLOrM7LwOSnTSikACb2JRx4tH9Xgxza1xGzph0f&#10;QXFVlwy6ETqYACYOGP8KNP4VRcNhd4IDsAgA4sQ2rccCxYsQ0FIVAUN86eTBEshtn4u0Rc89ffN7&#10;OQgH8/0Pt+Sv//13ufXzjzpyYl9Xs40E21WvI8Q4+ktHjOlIMI4C47BTmyNh9aj83IlQlsSHK2nz&#10;bgTS0Jl1uNqxBs7EOlzrbF1Hrp106B6sc2fHZx24dpDaaZvYpp2jP9fVKd8RRuU7xNh2d13tXN01&#10;fEeq1/PvxZV6jCkGnsHf4DtyX1rHbxCwtnhABPDopV3hz3NdGzt6LVX8DMLXCV8jqtjzojJw8Dru&#10;b9KSOZAygAKfAaVgsTbfbg42EuJyCl2LC3c5yFi+xNUDZwJpwp1uxUpbVQJQ4d13dZGCRLfRsTAJ&#10;b7LQF8HiQ18Ei8m7FzoWy6sEUsg46AA0UXngEDAKIIKGbcUeNiaGzIpSl8r2vHXYlxqotoTnpZlw&#10;TmHSfMlYNh5wmSJ5a2dLYfJC2ZyaIKXZa6R6a47UVWxRB3Pq5FEA5jbgcl4BY+4lTPZ7uEQBYy4m&#10;dDOWo7G66RoczGl1fI3bMqUJYtlYlqUibJopdvgOIh4szYA01eKl7QaMGFg4IGnnr+dTto/wisJG&#10;xdfyrwfABdtUGeDn3xOk7w/vs3kblallU7TOZa7078oI1FyGNshDq829D5YEYhsBBeekjsm5ppgw&#10;oQKJJVS/OczBeMDcAQHvWnpxL79VzKFY7gTns2ToTNvjgRIRgaGAiQLEtfeiKDS8PBw8KHSb7ZAH&#10;CMs76pFj/L7g/OvfyT5YyNs/fi9//T9/k5sAzOmL5/Q58Pt21YbaDdAQNmjf38VhyJDbNhCZeAeg&#10;9U4DE0s/jHnvTpaEFIcqu+HKESARQqEIIC92puhUUVpCG3UfLnMw0o5RO1FCCeI+1/HHO6UYOWgF&#10;xzrIsAPW/Q4qMZ2vOzcKw+h+hUZMJ+7fi0m39Tzs49+iigDEtUdlHb6/Xu+6+zFs49/D1+Z7N1iE&#10;x7NkG/9We48euAZT7jPxeupWFBwEiYOK5k48UCJOJSp1KmHYSxUk4ikHFAcVBUs0Gc+6gwtBEroW&#10;OpbQtUQh01ROyGQrWGIUwIVOJktLn3fxTsbgYIBgDobi/BUtHUDK8tdKbuI8HYLM4+q2puFaGVK/&#10;Nd1KqA5125cuW1IXSebySZK9errmZAqSFspWwKUc7mZHWb7UV2+V1qYaOXPmuHz/0w/6MK2zFxke&#10;Y7K/N7AYREKQcLgt99l+yzX4UA8Ac+GMDnhoRIdsYEHHTbiwzg4cnbyHCeVDjIRKAJgAOA4MDiR6&#10;rm4TMPweeDy2CX93ju6DdFv34zx/vhPP4XW8wwqVfUcbIeRBYzJwNgEqTfjsG7elS2NpRPgOWDbw&#10;e9qaqmUDvmMTjt9KuWsAUC3bATCIJZ1UECKLh8K/JQAirKMDBpgMHL6Mim2unbAIgOK24+ThoXV2&#10;+L7dHR86lx8VDvGAoTw4qPPf/Sznv/85pu3XdOraTenubpEffroNBwPA4Ed98vwZ6UKnb+ExdFzs&#10;5Nixa2fv5qw4EQaEg060IzB2WkmQeMAoXBxgzAXZMTaPxmTAYZ37/FyZ2O2oIwqB5EZJ8f0wRKdz&#10;T9BpAjDmgEIFYNCO3uom274DRD5spmLn6jtqljyH4ravh8fzWneEANnGTtuVeo7CyTr6KByioSqq&#10;Uzt+9124Y3qTHq/vj3Wc4893LoN1PVbdCfdFYIL3ZQ7Eh7Uog27MSEHvTDR3Ys7E8igECUqCxAOl&#10;3ofBbC6Jh4kfFqzDhBUmbmQXRbfi6wQKRcBUhWGw5goLhRlAok6FoTBL1gcQUdGdABqus4+6jB2E&#10;B0om8FVFycJ5K6rCJFUFQFKet0ZKs5ZLScYSSQckFoz/UrbnrNROqnm73SmzU2soTbOOynVw7Ki0&#10;U0N7SUaChsmyVkyRgvXzZEvmcinLXS/lRXhv24ukoWabPtHxJBzMD7jZO4X/xdPnz6qDIVTCWf1X&#10;FC7MD0SBY7P6QzdD6IQw+lYuXDqPO/FSdMB0dOiw0UEraNhhO9gEDkI7f4NFCBUITtBAZMfRdTQF&#10;5/h9FODEEGVE/hq8noeWF0GmpTuW84m0zhLie2xAx99AcKOk+9Jt1vlZU/jcG5z8d9AAZ8NzCBED&#10;CPc72KhwPTjTOvwGVCUpKCH8Lmq3bHBKltrNSQ4wN6KA+RdcCuDA8wgHy5+gs6fY7uChpYPB6e9+&#10;MJD0puAYkwdHsE3AaLsHSVQ/9gqSYDviSgL5NlcGwOntWOw7de267N7dIj/ix/zT3/8qtwCa42dO&#10;SCeAwsmVvmNiKMQ6L9eRBnfvuPvWpDzU5koHngAAKKNtBgi/n9ssDRjxEPHyx5qz4Wu56znQUQpB&#10;OhcXdgvkQ2++E9aOnaIL4bFe/m9z7gTnBfDQDt6Vvg7Fw4rbKn8tSEFDdxA5zs7F+9HwF0sHD+dk&#10;PBjsM7f3HbQTDHi/BjfW+Te5v8tf37/PyHX8+VHYeIfGY0OoUHZO8P0HcuEvDXc518I6XUtD6FRC&#10;xwJ5l6JwMVcShL0IEYWHicn6ZoLEwaTZyd9JR11ICA83jFgdCMNXPozFJD0cB0d+OWBUAhacPV9e&#10;wOT8OnTua2UbR35lrZStmSukOH05tExHfxWlLNa5KVR+0nzJAxDWzBklY798S+aN6StJ80bJjqL1&#10;0l6ZIx1VubKzOk8V1Gvytd5R5fbX5Ell/powPLZhkZRkrcL7SJGKzVlSva1AGmu2S3tLHRzMSfnh&#10;r7ipvHxBHw1MsNgEyjD/YmEw71gMKB4ktm2Oxo7jis/X5OKVi/huy8y5RByBB0IsIAgVa4/CoIlt&#10;OMeHszxcWOr1tPQiLAgxez1Cg+BvhFg2MDwJ+Deo3PeJ77KBQp1hSt3WY1mHI6QABopO0dfrcOOg&#10;2wAJQVGL776uGM4RqmeJbZYmnBtpJ0x4Tr1CxgEGqi+xNpZ1JRsMMKd6dTAERRxsHEhi94fHGFSw&#10;rUCx+q/B4x+LcAE40Nlz22BjsPCQuStMImW8ohCJOhjWY/bHncPjj176RuoaKuWnv/2sSf5bP8PB&#10;nAVg0Blph6IdDzsuhkZQj+lQ7Q5dO2N20DjGd5YqjkhiSSfkSg8DHZrMdgrAsH2R/U46q1zrdpw/&#10;ZrfL4Vgdpb+Wg4UBhK/JQQHYj447yGfosTwGf4PTHa4mAEK03er6eUAGE9dJR4Bin0fkPL5G3HU8&#10;MLTTj9T9NsHhP3eto9TVFHzH70pft/dkZaj4Y1hHOyBhYS4vnsv2O2UQCcVRXsyZtHOkV20oDxA6&#10;FasDIEH+xMEEagFA4t2IOZIwf6KOREs/2iuEic+LMBfiw1kKFDfaq7KIyfYkVQW0HRChtnF+So7N&#10;TSFMKI7q2pJGJTioLAVUlsim5MUauuIosIKkBToxcuWsETJt6IeyYOxnsmhcP1k5dZAkzx8l1ZvW&#10;aviEkGmvgFhSVdkR6OQrbDohAiZ79TTJWzcbr7VIirPwnvLgkopzpLZiiwKmo6VeZ83zf5JJfgLG&#10;HEw0sR8ChnVzLh40YdjM7ze3c00uf3MR3yscDO76NXfBEJOGyOC+HGzuLgLCwmo+Z0NZGyEQOgqK&#10;LiMIE0agoNBwNwMMQTKftcO7Sr9N6XdqQ8PpKmt00EToMrXNbbPcgWNroFpoB4714nk7uJ/HF1JJ&#10;+N7WS3XherhTCDcblQXr4FD5+1ghW9KXSH7yAsleN0cyVs2QtBXTJG35dMlcNb2XEBkB4YFxq5dh&#10;xtxPWOh+CnVfOjBEXYvWXfv/lGJcCzr9KFDuBhXKQ0LrAEjUqfjtKFjit1U4/iLK46eOSVtzpZw4&#10;e1qOnT4uO9HhaHydnQrvUBu5AjE6Ix/e0Q4cHZa6g0hHqR04ykDs9J2CutvH43meXgd1hQM7VYOE&#10;B5eNIrMy3GfHW8fO92KdvYEibPPvM3gtdrIs9Vi7nr+DjwJA21nyb9XO2t/Z81ieE3bmwbEqd37M&#10;9dw5/jW5z10jRvq+3HsM2pyibZC+djwMonV8b9HSHx/mTSi6D/t+9TtGXbcVIgaOYNgwoUKQ7GBZ&#10;AoBYqfUdgMoOG0LcApi0BCBxTgRqrsyXJg4b1hIgicxB8fIwsRFephiIKEjMlXBUVjhj3uakbM+3&#10;pVjKslcH8nNStmZxwiOUCaCkEygJzqWEKtwAx5K80OACx7Jx9SxZOPErmTTgHZk3+hNZOvFLWTax&#10;vyyd8IWsmDpAEueOQCe1TmPzbRXZCpi2SiaSN6JOwJijIVy8u6natE5yAZcCdGAcacaZ+9sLUqUa&#10;gKmrLJam2grZ2dYoFy+d02kDzL0wye8T+wQGYeJdS2/ifu9cfOnnd1y+ekm4bluLQiUjCOEFAgis&#10;7vIQAE+Qs6BDcHf9teoQGEJCp66duAFAIYBOvBrfR9UmduSAJzrzqgJ06H6bNwBoq0RbpXbuTvmJ&#10;UoHvUNtZz1sXK9wo2DF+H8OWBANKjsKDtueskbKcVbiZ4E3ECnzvy/F9L8X3ukjyEudL+vIZsnrO&#10;aJk2vK98+e6L8taLT8j7b7wgw7/6SBZOGylpqwB+3HTwpoS5NobWCFEOTGirKfCA+fGXMMxFMBhM&#10;vPMwR+LB4cTO3pe/ouCcXvZFRTcSs01w4HUVGiyhaEd/N5jEt0frgTPBtaMuJQqe6L546THQBRx3&#10;8MhB2VqYrauUHj52EB2IdS7W6bhRQC4+7+va4bKTIny0Q2WnT2BYaUBxHbtvg9RFRLY9QMJtXEvh&#10;AbnO28Dkj7Hjo526gY8lO1Pr5GNgo3IdfFy7Qc32W86BwrZeh3X7O/k3RgFhHTfhwXMjJRTAzB0b&#10;I30dk23jWL2ua4/u17rBgdJjXJ2KQkW33fflYUH579FKAsPLvmMPk3gRJq01hIcBRMNbBEkNYVJs&#10;IIGaCZMgV+IdCZO8eYCIhbZsFJfLjUD121jmamnDhUOwRIcGVztnEgwLRudVjs6JExw5D8XmohAs&#10;cCmcf6ITHc2hsIOJuhUTQ2CAS9rSIAxGsFAKlsQFsmHJRJk+7GOZOOBtmTb4PVk8vp8sAVSWT/lK&#10;lk8eoKBZNWOwZCybhI52g7TBqbSrOGTWyg7AxES4cF6JAYZ3z3RFm+heMgG+HDisAtyll+ZJfdVW&#10;Bcyujmb5BiD46e8/y0Uu1qjDlG1GPyEThY3JHIvPv3gHE3UyhIsC5ttLcnB3vYbrdlZb2G4XOs5d&#10;OwqkE9pVtwkqlN0Qw3+lGUukbOOyiJZr3qkMn3MZ4F2Gz3obP+fM5RCACZUowJfgs05QoKv42UdL&#10;V9+K8wgBa0c9E1DoRdv4ncJd8FgV3sfWLJzvtyPy1ydY+B0XMtSJG4fcdfMkew1cycqZsnb+OFm3&#10;YLxk4CYij98/Q6MbV+v3UZqL31IeQ6j4+zmB1tXL8oMczI+/cISYwYQl4MKO3oEhBhK+/BekYS13&#10;PkuVb4/sP4vSZICgU7kDGgodS+T/VgWQcPXfqjuug9fee2C/FOVnyCn8kLm6cgc6JN+BBXe7Ls7u&#10;Y+4qnd9AyHC/3eVrp6qgIAzwD6PgiXSk7Mw1RGXHqCIdrHa6rnO1dus82WYdvEFAywbXAUdg4Cf0&#10;+VWZDQ5REDjhffgla7w7Ca/L1/T7nLDtO3KVP9a5Otvm+4wqFgg8xj5Lu5bfr6WKx3iFr2fHu+3o&#10;d0OI+GNYjyjaFoXK3WDSxomNEadCsBAkJs5FIVycQyFYapgvgSJhrli4mEPxSfdwUqN3JxGH4kWw&#10;OKhUO6hQFXAqIVAs7KU5FDepkfIw8UBhB8PQF+ssGQqjOO/E51YKNixQN5G/nne302TWiE9l2pD3&#10;ZeH4vhoOWzi2ryybMkCWTPoSkPlS1s0aKolzhmuZtXyKJos7dA5GKD/bPSo/0513/gzB0TGVbFyD&#10;jgx/TyH+5tL8IMGvgAEIGLJmWMw7GALGQ8bLAyQq28fjOBCAoDG4KHDQdnBXnUKvE8CjDC4WwlPV&#10;AjK1AMzmJM0Vffjm8/LIQ3+Rp594UF574Qn56K0X5Ou+b8nEoZ/IvIkDNC+VsWyi5K5h6G+mFCTO&#10;kk3r50ph8jzZDJASNITD9rw1brAEnQacpYIA3wm/Jwf8zfhutAQUtqShhFhuwX7eGFiJYwEwnqfy&#10;57pjinFN/c7xuuZW+Ruw3BpLqjB1qeQlL5H8DUskF6Vq/WLJTVqC9qVoXyYFqcukKGOlgofDyLfh&#10;JuZ3B779ts+hq9//cuz69wDJD3dAIV485rccFxXBEd0mPOIBQ1j47Shc4jv3QN5xxCkGCL8RJnc7&#10;Ttui7sbpIravf39LWlsb5MSlSwDMAbgPl9vwuZC2+NFjLMP8iCXgmZC3ZLw/xvIddB8ADcrAmShY&#10;XN2BJLaDjXSowbY5iRAGvm7tfqRTsE24RI9xijkOUpg52WtGFH0fqkgd78uDJISBP95J3yfAo3+f&#10;naN/J44NX5Pnmfw2Q5R3vjahQqDEguROiNypYDKjzjshSOLgorIwl4W6zJEQIqxb/oQKoRIm4OOH&#10;BVuoy3InXnQpkWR8FCpUnFMhUBj+iobAynEXqWBx632V5aAMwmFhot4DRTskdECF6EQK0dFtSlmo&#10;ifX8pHlwEfPgVuagQ5wlSYvGyPgB7xhYAJXF4z+XpZP7SwK0YFxfWQq4rAVQ1swcLGvgXNbNHiaJ&#10;c4fLhkXjFBi6NIpfHgXSuRNaQpxXoXMrWG7C8Wk6X2YzOzwApqwAf3NxjuzYXgjAlElb0w7ZtbMF&#10;gLksf/2vvykkzL14wPgwmcHDAGJQsXrsqDG6G7YFuvqNPmmTcz46ATy6Fr4vK62+C4DZjfdOd1YE&#10;AH/2/ivywP1/loce/EuMHoTuf/AeeeDBP8sDD9wj9+OY++77k9x77x/lnr/8Uf5yzx/lPpQPPfBn&#10;eeLh++XV5x+TT995UUZ+9Z7MmdBf1uPzy14zU7akLoDzWYKbhAS4IbikbMAod7VUAkbMjVAEE0Ni&#10;9j0vV6io+4Qz4XfKOleiZkkoedioM4LMCRlcWOdvJXpjonVeO5t1im7YxOV/tI7fmz5w7DAAc/Km&#10;jezSEh38vyIPCK1DChK37fcrSKJ1lcEkBIudG+3Uf4sUBtG2CDhYj4a+/PF+uzfFg8dfl4D58b/+&#10;Lt/e/kHO3/xO9u3vknYXl9dwWKT0zoUzs80FoJOkU1GQGIhiR4XZkOSobKgyJ29y0qYt4R+OGKtx&#10;gKJCOGnoTN0LO2p0unAedE0GCXbCHhwGD/8+42GiioAqcCu+8w86c7TrfrbzGG77Y13dn+/OtWOp&#10;8LX0s9LXQ7sqrKsr4fGsAxCd9WG7dywW7qK4HR67sxeIKEgUGlE3wjplSfiYGfEUHAmdSpg7cSGv&#10;KkBEYeJAwhJqophHAUzuSMwHbsUDJZJLcSDR0BdgEoS/IA8VyqDCpe39Wl8uBMawRQ5XJuaoL5df&#10;yQpdiweLwcWPBEvQ0Jcl7gEYdER0KxwenJ84W9bMHSkTAZY5Iz+RRYAKwZLAPMuk/rJwDJzLtIGy&#10;ZjbAQtcCqHDl48Q5w2QF2hPnjcBd+2SpL83UZUpsQp6tpRWVnzWugIE4VLqIbioTLgudWNkm/P1b&#10;cwGYImncsV0dTEdbg4ayfv7vv6H8Rs5dtKViCBgPDp9n8U7FXIu1W1LfZvVHj1UHc/UKANMKkITr&#10;iqnc+6Nz2QW4UA0lqbI1fbH0//QNAOYe6fPQvaqH4GZYPoiSkHmAkAFg2E7wGHSc0B4IAOJ1CCIr&#10;Tfdh+16A6S+A0Z/v+YP8+c+/h/5T7kX94QfvlRefeVQ+ffcVGTvkU1kyfZikLZsKsMyXEry3rZlL&#10;pSRtsYbENGznxFxNdRHzP0ma32H+hvmZACoMtwXAQQlo0fnQ9ViILQy1aRhPQ3LL5Xdd577tc+DK&#10;jV+OX78tR69+r+uQeSBEFQXFHQIkKAOHG+FFgLD0bW6bUFGxHpHvvP9ZxTsMD5mYMg4U/4qir3Hx&#10;9k/yE+6Wrv2I937jO9m7t0s7peBOFndn8Xe3OjLIbevEONeB6eQ5/GP1DiZ2uoBEDJRM0RFhuq0l&#10;tr3T0ZCanafne0eAaxI02rk7aPjOX1+Tr+1eP+j4eY52/K4T107fdeC6387vVe54L7tWCASDTPT4&#10;yDEEQ3C+e72IYpP0AIZ7/1zs0X+W9nnyWgQK2lwexcMlCIGhs9PvRMNb4XelwvcXju6yNv2eVVZX&#10;l+KgooBxIKFD8XNPuG1AMfm8Cp2KDRl2i0VG5XIrPgwWD5cKt3ikD4NxZjyhom7FhcNioYKOAZ2C&#10;hUMYLmHy3sXeARSVJu4NLHnr5sry6UNlwlfvyCK6kwlfyNLxEErmWhaM7asAWTXja1kNt7J2xhB1&#10;LXQvCVO+BFiGy/r5I+FexkjWCgcYfM+UroVH4fe3Gzc2fuVgv4gjRXfHdcmKAcetTPAXArrbCqSG&#10;c2Cqt0lLQ5U6mCtXLxtgAIpwJn9seMxm9VubB4rV6WIsnOYBw5KQ4XFHDnYCfJsBEwOJCdv1m2W3&#10;F9qY4Ge+ZdDn78CV/CkAAsXte/7yBxXBoIJzISjuvQ+lr99v8hC5774/y/2QAgXH/AXX0VLP4TXt&#10;Wiz//GeUBM6f/iB/cvrjH38vf/jDf6KEUP7Hf/5v+Y//+F/y//w//4882ud+SVsxXXLWzNbvOXnR&#10;BElZOlnSEqbIxtUzNQy6GS5Hw2z+9wLxEQpbARyGW8sYxtuUiBucRDhm/u7oarCP4EJdAbP/8rVf&#10;dp37VmFxCoBhPkadBbYDYBAEvi0qD4yoeCzl6j5f0pt8px0jd/w53X93+HiIRLd7g8P/hKKAuaQO&#10;xgBzhhMvu9rQOVnoRDsd3slW4861Gp0Mn5Hhtpux3cKlOmC3W2C3W3FXFHRiuGuLQklXvY1CSGdx&#10;2x02h7yGnSXEjlRLL2y7ORba0aIzDTpr39mi3SAWJ7bzHJ870uMMBrGwcMffTehAgjpe00PAIMNt&#10;X/fH2Xa4v8zeo57rX9u/Pv8GXo/77TXsUQn2d6k0vGXgtlCXfYbB0vSRz5TuxX/+/jsweDAZb8ut&#10;BEOGVagTKACJ5lAIFe9OKiGWbtRXFCahmFchVGKT9HQnChJfeqBoGa7dRW1n0p5gYRiEMNFhxbZw&#10;5Fb8c+tIMIWLcyroFNhJWDhkiRThLlZzKymACV0KBajkq1uZK9mrZ8n8sV/KeICFEFmkiXs4lglf&#10;yuJxcC869HigrJ72tToVhQo1fbCsmj5IoZK0YJQkLxytJR8Qlr50gg6njV8TL6zbunk2n8qGr/Mz&#10;Ltm4Voqh0jzAtBCf09Y8qass0TXI6GB2dwIwcDCc+Eww0L3EPtWSip3V70No5lLs4VkePCYHGejI&#10;fgKGYTw4KwUL3Vfs6sZc0p9zX3j3P/iLD+T3v/+PoJP/859RQuzsvbTzh+65B6D4C0NlAAlciweL&#10;woXORZ3Mne33E0QADHXfvdh3LyCG63j9xYnQiRdf/3/9r/+PAiZj1Zzg5iJr5QxN6udQAE7uOpRr&#10;Z6NtlmxcNVN/ExtRz1o1Q9KXTZHkxZPw3U6QxPnjVEkLx8uGxRPgmCbh9zRPmoOZ/Nd++OXI1e/k&#10;BFzMiRu3hW7mJEATBYGHiQeLtnGfB4CHAur+nDvA4o7Vfa6z/lflYRLvXuLB8O+o19fB33QJDoYh&#10;smtc6PK6AUaHKevdODpG7VSt47MOlp2en0iHTg0/Sm77B5MFYgcXv80O0XeGen7YeUavFSPuj2+P&#10;nGPP80ebgxD3Be/1DsUCIDpoIYAY9/u/0Sk838vO91JoOOdEyPhrsa4wcSDU41GPAiQsI6+Jz8X+&#10;Nl/n38t65LOC+LkawO0zjobACBUFiVMztwETex7KJtTDlYd9kl6h4oASupZ4p+KT9fFDis2hqHQ+&#10;w52jwAwshMp6lY0I490iR+7Y81T8EGPGwQ0sdCtRx+JGCDmwFOKuVHMsTNpzhFbSfB1mTLhkLJ+m&#10;jyKe+vW7soS5FTqWiRTB0k9dzIopA9SprJ1pWgfALJ/8lTqY9XPMsUQBw/AY6xtXT5NGdMIWDmZo&#10;F2rl5F+bAKzifC26cYXOdnzmW6Q0NwnuJUnKAZfKLdm6wGV9VYk011VKa1OtOZhvCJi/y0U4ES4X&#10;40Nk5kIIEQuJ+fXJuM9cSjizn7J94ZyZSzju8KEu565sBeIAKhScF1cj5sPl+NRO5pgmDO8vDz3w&#10;F3nkofvkkYcfdHpAHu7zoPR58H7p89D92H8fwMHw2X1ou1cepHAO9QAFqDwA6GgJafv9fwFMAJv7&#10;/gJXQ6HObYCEigHMPQyhWXkPoBLVnwEYOpmH8R4yVs0Nfif5ifNkzfyJ8hje63/S6fzv/y3/+b//&#10;l/zhP/633AtAPg4gvfbCk9LvvTdkzMDPZMaYAbJ0+ihZO3+CrF88WVITpkrq0qkAzQT9rXFi6e/q&#10;Dpzrs/P0N78cu/q9HLxyU/ZevC7Hrn0vp24CMK7jjgJCcyQEhweL63SDY9xxwXk8x7UHx/+b+jXn&#10;otuu/s+J57lzb/8sF77/a7AvPsTGENntv/5Vrn5/Wy7cuCl7utulm3mRjlqI5Q7d7uaMesjyI5Zn&#10;6WK+RCc9mji/JZgU2GylCbDCXVyYv4gNB/mOOr6j9Z2qv5PXfa7zts7W7yMoTHaeh0+4rXV/rlOv&#10;4HDvx4em2G4PuEJd5Y5RxcEjcq0ovMLjDRbm1qzNQlxsN6iEsuOsHX+Duj2DigdLb/JA8Ul5c6Ao&#10;CRgApbUyhIqtRAyQVBIoBhOfT7FQmF9+JRxe7MHiQ2BBKExDX7ZmV80WToBLcRMfLa/CiY8KFQcU&#10;Tdg7qHiw+BAYOwnfUTAGXpzhRgvhHz0KlE2BW5mva3txjgknMWYsnyzzAY9Zwz80sIz/IsivcKLk&#10;UriXldMGwLEMklXQ6ulfw7F8rfsZDls/d7gkzQNYWM4fpYBZxXaUaXAuFO+EOSG0p93+V5hPtP+Z&#10;WvyfWC6R0NH9Tu1123TeC2fvV23ZKNWAS+32QgVMww44GACme3eHXL3+jfzt//0v+eb6t3L6gk20&#10;NOcSDX159xLmYDjfhUCJtnvwKJiwffRQjz4ArAv/j/r4bg3v8SFg5rj846r5FNBGfOcLpo6UZ558&#10;WJ5+8hHoYXn2qUehx+SZJx6Vp6GnHn9YgfOQQgWQQfkQczUsI7DRvIuGyBxQACSWD0Tq9zvnQpgo&#10;bOKdDABzr4ON3yZk/vD7/wTk7pXMtfNlO0OqueukKGWpbEiYLk8//gggBNf1B7idP/xB/gD9/ve/&#10;B3T+U/V7nHsPrxu93h9+L48AnqvmjoODmYbfXYKuPvC7igPH+9QfPvtL49Hz0n7ykhy4ckMIG4bK&#10;CAWChtt8kiNh4UNi2rl70MQDJnqMPy66/T8o3+n/NvnjIzC5Q3e/pgfNRfzNN3/6Sb69fVvOX7su&#10;+/fulH1dfJZ+sxzsduoJdWhPS5xaoTY5tLdNDqKu6mlRHehuUu3v8oti1sveXXWyZyf+EfFPaEl9&#10;3gF6cFkexkaZWamw8pAKwkrWgYedPjtytnthX6SDj0IlKl0zy53vn5LozzEZ9KydIAn3xcAKANBr&#10;uGNj9rHN5UlCmDhgQL7dcicECOACgBhE6PwcVLwjdGEvDxm/HYWLPh9FAeNloS+Fiit9biXqVEKg&#10;hEuyhEl7C4P54cUxeRV1KgYXzrAOZtPTqQAo2ykHFM2rMBSmYTCO1GHiNZJXYXJVk/XmVOhSFCwb&#10;nEsBUAgW3qHmQVoy/MEHey0aJ7NGfCLzRn0ahMFMX6joTFZM6a8TJRn6IlhYZztDYkzmr5s9NBiO&#10;vAaOhol+5lwYFqMIFyb4s1fPlPrt+fgt16v2Qj0dlAMNf+NOdoNWg99NmWzflKajxyqKAZituVJT&#10;BsDUlMLBVEl7S4N0d3XItVvXAJj/1uHFZy4wBxOf5DdX4kEShQ5di4eKdy4eMHRAp04cDNyVPsiO&#10;dd4w6nYl/ierdG1BDuOnk108Y6yGnzTJr/CAS4E8QLTNQeRBuBI6FoJGBXDQ2dCtKEjigBJ1LB4o&#10;3tH4Dp9S0MTBJirmafrAwWStW6QDRKjijJWyEcB5/qnHsf9P8qeI/vhHQoThvj/r9n338j2FgGPI&#10;72EAZuW8CZK+YiZ+h8vxf5Ejv1uSX9Ena0fHLztPX5Kuc9/IieuAyS0+bOwHDZntuXBNjn5r4bNj&#10;V78LnUtvUIm4leC4yLHB9t3a7ibXsVPqXtz23UNiHiC9CO6k9+Os7ULM/lB8zfPuPVz/6a9uHTK8&#10;f/wYuzrqtGPX2fbOmahTcXUbHVaNf5wd+MfysqX8gyX9XTsf+rPXL3bJlZUVME7BAphO2OZ1wlFl&#10;vAM0+dem/EAAHfrc7N2RxbmDAQAMWUXDVhGF8IAi4Sp1Ew4MBgsCyLsgB47IvmA7HjZRESROBo6o&#10;Q3E5FJQ8TuERVQQcCg+CgvDw2ztsm+5E1/TifjoUhr1Ydw7FrzSsKndlHFgoC4GFQImOBPNORcEC&#10;oHCpFs2zbLaHcfkFIj1U1KU4sGhJuDC3ojDxiXrvUijLqWyBUyFMvPx6YJakt7BXvsbT5ypQqI2r&#10;ZsiKmUNl+tAPZPbIj21iJFyLh8piAGYZALJyykAFysppA6FBCp4VUwcqVDxY1s8doeXqGYN0KLKH&#10;SuqScar0hAn6DP2UJRMld+1caawskj2dDSYHmT0cIamw4U0UAWMAYtnZVKl5l615G2R7UYZUl+ZL&#10;Hd1LTZm01FdLR1uj7OnplJvf35S/w8HwYWEEjHcjBAWhw3pUPs8SQsi2wwS/ncfy5Mmj+B+rA/AM&#10;enyf5r74P8v/Rfs7unDTx0EfiQlz5KXnnpZnn3hM3cCzTz6meuaJR1RPU2h/8rGHVU882kcef6SP&#10;PAY92uchefShB+WRhx5Ah/0AXAGdzv2Aj4XUKIWNAw47eC0dfAIIRUTQRIGkMAKE1MGsWyK1Jfi9&#10;FmfgBiZRCjYslVdfeBqu5M8qAsVDheW9994L98KQHYF5P+CI98Xr/eUeDf+tmDcRkJqnI/7o6H9X&#10;3NrVp7L7wC9tx8/LKcCF4a+DcDHtJy5K49Gz0nPhWzkKsBy79h3czG11MnQ12uETEvEg+Udg+Tfk&#10;O3qt63bYZrDxbeG+oH7bt/0IiPj6T3LB73cgCethe/Carn7j579qvJePSz4NK76zpVo7RKqVCeNI&#10;J0dpx+eT9rgbVwfAjpuduevsw9no7Pjdtpe2EwRoZ6jMlcEoMZY6agzAgG3XNpyn0OOQZZ24abLj&#10;ISZTXZw7WAJGXwvn8zVUlh+JAUxEUYiEcAhhELOvF0XBo58f6/x8UPeyz9XBJR4oXh4s7jMO8iqA&#10;iV/CXkGjTsWBhGAJoOKdCZdEJzws3BXCJFx12Ie/PEgCqDiY2HpRobxboao22yKSUbfiweKfUa8C&#10;WPxcFcLFh7/8cGKbABmGwDxUArAwWc+cCpxK7lpzKhwplLliqiwCQCZ89YbMGfmRLBzXV0W46Jph&#10;KFfCpeiIMICFCfyVAArzLzrUeA7A4iZNJipUcMysIZpfoWPxMrhM0PAY65nLpwBq0xVyCpjdzU4t&#10;Wu7tapGe3U2yZ1eT7A32UU34ndbovJfyokyp2JIt1dsImK3SuKNcmuurpLUZHX13p3z3wy0A5r/l&#10;+nc35aw6GFtNORxubCUBYoAxkPh2U/RpjeFyMWfOnAAQATIHPg/GvbsaZR9AuRfah3oPINSGG7CS&#10;4k2SlJ0v5Y1N0rq7SzI2bZb5qxJl1spEmb4mTaYlbpSJq9Jl/IpkGbN0nYxatFqGz10mg6bOlf5j&#10;J0u/4WPk44FD5P0vBshbn3wqr77xprzwwvPy3LPPyDNPPylPP/WEPP0k9MTjGnJ7+nGADDB76rFH&#10;oIdVAbweeUgef/gheazPg4AXc0CWCyIUCJispKX6G+dvmqFZguHtV14EXO5RkET1wAOA3UMPAXL3&#10;6zUewXX7AISEHl0Mr7di/iTJT14ipbnr9X/sd3UHjvdpP37ul8OACt3L7jNXpKhtr7QALm0nLkj3&#10;uW9l/6XrcpLwQSdLwDBMFu34f1UeOvHw+S1yHXu0gw87fr8d3xZVb/sAGJaAjMHlx3Cfgofbvs3X&#10;7XX8+7rx89/gYP4GwPwAwFyW3biTsYmWlWEH3otCYJShg2boCm7AhZR8+CfamfbWsXJbO17nFLST&#10;jnMDPMYAYNsGhHA/z/H7fd2/lh0bKx6n+91r+mOpeKhE5V+vt31+NFcw0IElQKF/o3MtBmcHZu5z&#10;sFa54cIKE9ZVDiAOKCxbq5iYN8XCxIsgseVZYmVw8eEvP/kx6lICh0KQOJgoUBxUfLLenuIYyalE&#10;wQJFw1+l+Afns+Z1TTDO/WCSXidBuhBYdFhxJK/CIaUMf1G5HPmzeqZkr5opWSun6zPsl07pL5MH&#10;vilzRnwg80cDLmM/lUXjPpV5cDBLJn7hXApzLF/rSDAChmEwJvHVscwy10IxVLYKjiUGLAutZNv6&#10;+aM1JEawUKxvXDlNYVe3vQBAab1D+5wIGy9CZnd7nS4LU745S0FTs32TjiBr2LFd2ppqpaO1Ufbu&#10;2WWA+b//LTdu35IzF8/rKDLvRqKuJHQwIXA8aHwboULZM2Guy9lzp+x9EoC7AESAjyCMvtd93a0K&#10;yM7mSikqzJWF69Mko6RCtu5okLlrN8i4xStlyupUmbYhX6anbZKZ6UUyLXWTzEDJ+vTUQhm/NktG&#10;JCTJwDnL5YvpC6X/rKUydOFqGTJ/lXw2aa6MW7FB5qXlyaKMAlmaVSgJmfmyIiVTls6cJstHDZV5&#10;A+BEh3wlq0YNkZWjBsuM/p/JlC8+hT6RkR+/J1+/95b0e/MV+QgAee3Zp+QJACIjMQH/N1ukubIQ&#10;v9ssOOcN8tE7r8MZ3Qdo3KuuxedgGAZj7uVPf/jPMLcDMQfzpz/+Xt3U8nmTpSh9tebNuGySOpim&#10;Ayd/6Tp9Scq7D0vP+W+l9dh5KWruls5TF+XItzfl5I3b6kROXr9tuZneXEq0/Acg+VddjQdBWO8d&#10;ILH1cJvOhVC5cNtBBvsuUNgOj7W24Hz8LSrUFXT4++hgCJgbP/0opy9dlF2tVQCIhaEsJMXQlAtL&#10;ubaowiX57wxlResGJkKJbmK7G6lGR+EFAERgodJ8hevEHZT+kTR/occ7AAAkKtQVEEHYqxdYEBLB&#10;dazuweFBEd0XWycwCgELuAkHC233joQOBJAgTFQEhnciXjhOQ18eLEzOM+SlQLEnNxIiLXx0rW57&#10;sFh7PGBsDbDwaY51ZXQp5lTi4XI3qESXbKncxOXuDSjeseh8FSbpg+HFBhUdBaZhMJs9Tbhw9WID&#10;ylJbI4rDip074dwFih23hsFQ6lBSdOZ0KylLJ8ikQe/J+C9fl1nD3pPZI96XuSM/kHmjPpRZAM3i&#10;iZ/LcoCHIGGyfhUgo+uHQWtnDlanwhFidC0Ey7LJ/WXd7CG6KnLyPAgOJXneSEkBWJjcT14wWkNi&#10;WXhtimuPeaUvmyB5eN+N1VtkX0+HqbtD9va0o4OGuk1+H+t70N7V0aiupYIJ/tJ8XUGZ4TG6l/bm&#10;Ol3ocu+e3QDM9wqYm7e/c0vFMPQV61Q8XKIOJpqn8XCJhQwczLnTsp/vq6vNCe+Twntnu2knoNOK&#10;vmCHFJdslkUbsiS9uELK6ptkSXIGALNKZqcWyLTkHIAiRQYBIv2mzpcBs5fJ8IT1MhqOZvTqDBmx&#10;IlVGrEyVUdxelab6aMIc+QSAmZaULUs2bpaEnGJZlrNFlhEwG9Jl6fTJsmHiGEkeP1ySxgyRFJTp&#10;k0fLupFfS/LY4ZI9dZxsnDZO0sePkhUDvpDlX34uK776XEa+/aZkJi5H/wFY15ZKA+Bfjc/543ff&#10;lL8ALAyR+dzLH//4Bw21MSRGqDDM9tADFrrzeRi6ouXzpkhx1jqpKErH/2aJAabl4MlfDl66Jvsv&#10;fCtVXQeloLFTmuFgmo+dc+7lNsprGjpj/Z92Iv+q2KFr5x7vVDwA4rcNBFEZLCKlg4uCRRWe57eD&#10;fQRSxNXwvVDXf/pZF9a78eOPcuLcWeloKpd2OhHvSjQ3QXdiigl3Qd7NaEiKI8g0HMUcCAGCNgWJ&#10;yZL0hEgYqjLH4pyFdv5hh+878GDb5SzYFoSOIvKdfis6aZ2XU4sO3V3Duws9zrmLNj0ucg13TXMV&#10;DgYOEHZ8JGRF8Rge67b1GIKF7YCDOhNKj3WlUxDmcsux+BFfOtKLUIlxKCFc4kESDxFfRgESL59L&#10;UZhscaXmU6AthInPqTBhSqdi4iKT0SS9nwQZjgBzM6Q58ktdCteCsvW/FChM1CfDpficigNL7lrL&#10;p+SuoVuZoSGoLICFD/ZKXjRWJnz1lkyCY5k+9F0Nh81RsHwMwHyko8MIFWolE/YASsIkczGrobWz&#10;B8uaWV8DJnAyMweps2F+hTBRASwbAJmkuSPU4aTAvVgyfzxgMlGfQMmSbRlwMDlrZuqgAi6O2Vi5&#10;Wfbv2akd8n44D1MnOuudqgN7ub072O6GY1DAFLvwGNwLZ/ArYFob1MEwB8Pn8f/X//0/KL+Xc5c5&#10;D4bzXqJQIUQMLJafMbAQJj6M5uHi1yKje+Fz+c9fPCsH9oXvSd+/116+5073vncCiE2yvaJU5q9L&#10;kRXpuVJcvUMWrtsgQ2cukHEJa2Xi6jSZuCZTNSlxo0xany0TEnOgjRDr2TJ+HbVRxq3dKKMAnPdG&#10;T5PPpsyXWSn5shCAIWSW5xbL8qxNsnx9CtzpBEmeONoAM3qIbBg3TDInj5HEkYNRHy5ZU8ZK5iTs&#10;x/ayLz6T5V/0kwSUA199SVLWLMXNbLV0NJZLU3UJbqgKZcjgr+WRJ5+RPo89Lg889LDc98BDcu99&#10;D0ifPo/Ik08+KY888og8/ijqjz8qjz/ysDz80AMuR/QXSZg/TUrhgjjir6OhXH5X13W8T9P+47/U&#10;7d4jHcfOSDvcS8/5b6T+4ElpPnJO9sDRdJ/7Rg59w9FluDv4F93HnfId9q/tM8WCJE7cr8eYCIZo&#10;PSoOL6bMycS2BfvYzjKmzdp5zXPf/aCA+f7HH+Tq99/LsdMnpQWuoQW05ggm7fjYCbJT1DtydvR0&#10;Fc5tcGQVoQGgqBQgrFvew4PF9lmbH54cJOL1HINNb4l47zZ8+ComDKUdOuQg4N+nAQal68S9q7Cw&#10;FAHgIOD30004R2HzRMLtEBCuHi31WIKE1wpfT0dxuVIno+q8k4gjATiiEFGQQE0qAMXLwcVyKHcC&#10;Jaow9OWHEoeTH+vgTigPFQNLWggVKHAp0WR9fqIuic6hn1ykkGDR+Soc/QWgeKgES2u4OSpM1nOR&#10;QgMLoeJyKQ4qPp9CmHhtXGVOJXPFFHTkk2QdOv9Jg96V6UPe1dAXNXM4wIJy/uhPdZIk57TQrSyf&#10;9JXOcVky7nMbcuzWDVszkxMnB8uKqYDP9AGyfs4wBYk5FpMORZ5rzkXzLYvHKUzoXixkNlYHEvhB&#10;Bcz/8L1z+ZkGAmbvbhU7bS25TdD0QL7dwadnV5vUlBVIZUkOyk26gjKHJzfVVUpL4w7paG+S/ft6&#10;5PbPtwGY/1cfm3wecDnnJloaXAwo3rlY6WFjADKweJlz8Q7m4uVzcnB/t77PUF1ycB+0n+qRgwd6&#10;9H1372qRmh2VsiQlS5IKimV7Q7Ms35gvU9dmyJy0Apm5IVemrM+Rqckok3IcYLIBk8wAKizHr8vS&#10;chTcznujpqjbmZO2SZZmw7nklsjKvK2ycuMmWbZ2vSyZNA5wAfgBFgXM2GGSOmGkrBk+SOuESzq2&#10;1w4dKIs+/UiW9vsULqavDHn9VUlauUS62mqls7kK/cI2OMwSGT12rDzx6hvy6AsvS5+nn5UHH39K&#10;HnwMYHn6OXnm+Rfl8SeflieffkaeefY5efKpJ+Wxxx+Xhx9+WB588AFZPHeGlG/Olh2lBbhmtfyu&#10;orW1T+2ufb+0HT4pdXuPSsOBk1K956iUtvdISdse6Tn7rey9cFWOfHNTczQEzKkbluzvHQ6/Jg+N&#10;+PqdCpP4HizRegiQ+O0AEDg22Ha6CPfigeHrIURi99t2WA9lgLn98w9yDYA5cuKwNFUVSQM6Naq+&#10;PFfqXSK4oRwdGe+c2eGxQ2QHWY1OFR28DacNO3zvOMIwFErNyXBCpu2745hI6CoAimsLjo+4m6i8&#10;s4mBDhWFCiEBBcCM1lEqdBxUDDKAhJuMaLAwBfCh2A75kJZCQ0WohHVrD2FiQPEA8RAJR3vpfpRh&#10;7iRcldhkSXrKgEK3Yo7ljmHEXgSLS9BHJ0DaPBVbVNKHvzTsFU3U6xpgBhQOKfaJ+jCn4mbVp7ok&#10;vXMp+nwVzafM1ZV5efdPeZfC8BedSubKqeoOOH9l5YyvZfLAd2TmsA9l/igOOTbNHPq+zAZgmMRP&#10;IFgm9le4LB7XVwFDoBAuNhP/aw2R0dFwmyPDmNQnXJLmjbAJlASLy7ukcrSYwoT5F9wdoz0FoGG+&#10;h+9TQ3Vu9jfFWeL5+PsaqosBkS5AAULnfGBft9W1DWBhXbcNPj3dHfpo5KqteXAwm6S2okTh0tRQ&#10;pXNgOtqa5MDBPfLDX39QwPzwE/5v3WRKP/yYMPGg8dsGGoNOfJgsChpC5uyFMwqR4D0TNhERLofw&#10;Hri/Z3ebNDTXy8qsAlmTt0U2V9dLQka+TFmXLrNT82WGAiZbpgIuBM1k1CejpIMhVMasTpcRy1Nk&#10;6NL1MmDBag2NPfHep/LphJkyNz3fQmTQso2FsiIjV5asXCULx+E7GY/vacwQuJavJXnMUEnD9srB&#10;/WU9XEvGhFGSMRGOE3W6F7qYhM/7ynAAJnHZIunZ2SC72wDrhkr0Tdtl/LTp8uSbH8hjr70tD7/w&#10;mjz07Evy0DMvyBMvvSrPvfGWPPXiy/L0i6/I86++Ls8AQo8//bQ89sST8lCfPrJgznTcDORJbXmR&#10;7Gqro4Pp6lPXs/+X2u79UtW+W4ob22VLS5fU7D0mXWevyL6LV+Xo1Vua5N9/kUOWb8kZzokBaAI3&#10;02ve5dcBEu4HHILtsDRXgm0o6lDi5Tv+eDhE2+8GjHjI+P29tft91PWfONES5Q/fy+HjR9FJl0Ju&#10;yRHfCbMT9aGcGNl+7WABpnBBxE3SiA40WtfOE6XlDqAq1L30jt+cgIaMdBt1BwKVOqiIU9FjI/vd&#10;8cxh2Pv14vu2a9rSNvZadj7b+N5RQuo8WKoIUYKCwjERYBAA/phWvH8qCg+/3x/r/3YFs992zsTy&#10;J1a3SY4eHt6ZWEl3wrqHSaxTiU3Q1xSHz1TxKxVHgcLSVileb0OJ3fpfHijbcm2ZFq4kq4l6QgVO&#10;xZZqCUd/eaCo6FaiQ4pdgj5nrXXK2XABGwEWTZQ7mKRx2O/ScdqxL4QDGdX3NZkEuMwa/pHMHfmJ&#10;AmYWQMMk/uLxfeFePpRFYz8L3ArDY6umD1SYcBQYwbJy6kANl3FbQaKjxSyh7+e3cEa+uRMTnQtd&#10;C91KesIkGykG8HnxvWeuABABGQ480Dk5+JsJGHbIXgcOhB11AJeI9vZ0alisGnfEXOBSl4hR91Ij&#10;7S31snNnC64BB6OA+T8BYDiKzMJk8a4lhI13ONZmgIlChqPIWJ67eF4OHtyL94j369yKvne/jX2H&#10;IUJmb89OaWlukCUbMmReUoYkw8VMSVgjA6bMkeHzlsmgmYvli8lz5P2Rk+WVr4bLS58Pluf6DpIn&#10;P+4vT3z8pTz56QB57L2+0ue1d+XBl16X+598Rv50/4Py+IuvyscDB8vnQ0ZIP2jw2Ikybd4CmTBu&#10;jIzv97Ekw6kwNJY8eqgBZuJIWT30K9kwZphkTR4DyMDhADAr+38uq776XFb07yej335d1iyZL3vg&#10;upjr2tlSK+0NFbjuPHkSUHv0zQ/lkdfekT4vviEPPf+qPPHKm/LC2+/JM6+9Ic9CL731jjwHyDxN&#10;yDzznDz08KMyZ+YUqSqF08T3tBvX/F1mZmafrKR1v6SsSpDCkm3SfOCY9Jy5JPUHjkvdgROy9/w3&#10;CphDl69rmOw4QMM5MbEjyUJY3H2bjsdv+zaU6OjDYwENd9x5OIVfAwvlQRGrECBedwOJ7Ytt/zV5&#10;wJyGrd6/f7ecuXRBjp44KruaLbEfJvV9sj9M9McrOrKMITE+T8YmJpqYx/Ez0tWZxI0wU3C43IYl&#10;udnxuwUX0cHb+mds8zBgp47O29VNdo5NKvQlQRbp7J0UHO48HtOsJbcJhBAWdGvctlFbbOc2zldA&#10;MGzlcyK5rrS2EBw8Lna+iZd3JT68ZSAxsNhSLJFhw4CGHzrMMnAkEWnI6w53Yk8PJEg05EWgOHcS&#10;41KYoFfZiK8S5lJ86EvDXn4xSQt7eajoUGI36qsgyKfMsVzKGoIFUMHdfuaKaZKxbIqkL5sMoEyE&#10;JsgGgCV54RiZPeozGdXvdZny9bsybfD7MoPzWUZ8JHMAmfmjP4Fj6Qu4cBn9z2Q2YLNgzKeyVBP6&#10;X6pWTvtK8yqa2AdsbMkXC49xaX2Gy/iAsPXzuEglIUKgGdSSF45S2DDfwlwLwcKEfjhibJJkrJii&#10;OSL9GwlP/L0EDJfdr6/aojAhFOgKCBjrrAkZX4bat2eXNO7YBvdSoE6mrnKrNNVXKGDamuuko70Z&#10;19gjP/79R/mv/+9/w8n8pLPvz1+25WC8azGoeICEMPFuJtSdDoYPMTt8eL97f3zPpoN43YOACgFz&#10;8DCEch+AWFtTLp/2+1z69f9KUtLTZPyUqfI07v6feP4leey5F+XRZ5+XR555Xh54/Cm577En5b7H&#10;n5R7H31c9Renex5+TP7i9Kd7H5AHH3tCXn//Q3nro0/ko/4DZNDosTJ17jyZCMBM/aqfJI8bDheD&#10;G4GxIWBWDR0gSQAOQ2TmYIbIyq8syb8cgBn2xquyfOEc2QPX1dPZDMdRL+1NNTJz8RJ5+qMv5In3&#10;+8pjb30kD7/2nvR59R157PX35MX3P5UX3v1Inn/rfXnlvY/kxbfelWdefUOeBGQeeuxxmTFtEm4E&#10;NutCpF07m+V3yUvm9tmYuOqX/LQNUtu2S/afvyIVHT1S2rJLOk8wyX9Ndp25LAcuXXfOxTp+czA+&#10;TBaFRHQ7ApKgjAqgYDs6bS3ddggRvhbkQHF3qMTKu5bf4lD88dFj/pFOXLwkzQ3lcur8OX2yZStA&#10;wPkt7fVUmOy3PEsp5HMjLk/C7SBvwrJMpee5HA2BE8xgJ1iYdI8Di8JFXUXstrVZaIoA0c4e8GD4&#10;SksHAwURQOJnrKtTcABiZ2/QMDD0LgBB99vxUYW5D8LDQwJtUG+5kbDNz4b3EDH5UVwNZdHRXD7M&#10;5bYJFIBE3QnLCFS8M9mxhc6Ezy1PCR8j7JPzHEpMqDDkpWGvtQYUJuWZQ4nMTbFcih9GTNmDmljS&#10;qRRFQl/qTpxDYbKbnS+lMHHho/TlU00JgAoFsKQlTJaUJeMlGR071/OaBYiM6/+GTANYZgyGhr4H&#10;wLyrjmXB6M/gVPqi5Iz8vprMXzDmM4iPLuaaYgaYhEmcRPmFgoXuZS1AQqCsRd0mS45wIHGOZQEX&#10;qxwta52LSU8Yr44lPWGiJvKZd2E9DRDMAljouOjA8hLn6N/L+TiEah7+/sLUZZpDsZwFOmYndQGR&#10;7aj2wcXwqZU7yoqktnyL1FYUSyO2GR5rb8Ndd0ezduw//f0nOBgA5m8/KzR8iCwaBgtdjCX6/Ugz&#10;azfAhHAxETCX4IgOHdkv+wEVLwJmP173gArv9ZCVDOs1N9TIoCGDZcDgIZK5MUumzJghL775tryA&#10;O36KDuDJl1+VRwGcR597WR5+7iV5+NkX5aGnAZ2nnpUH4Fruf+JplE8rfO558GF5HMe++2lf+bDf&#10;F9J/6HAZM3WGzFq4SKZMHCfTB3yh+RfNwRAwKJmDWTVsoCTBwTDhnwHIrB8+GM7lCwi/gS/7yqi3&#10;35Blc2fqaD2G9giEnYD2whUr5Vk4qac+6i+Pv/eZPPzG++qoHn3zA3nh48/lxQ/7yvPvfSyvffiZ&#10;vPL+x/L8m+/IU6+8Lg898aRMmzxBduA7atqxXbo7W+Fgkpf02ZKZ9EtuSqIUbS2RbfWNUrdrj9T3&#10;HJJdAMyhi9dUx+Fijl/7TiHD/MvJa9/r9umbtyVc9ThOQRjNpPDQdoIpVn5fCJdQhIAv76Z4qNwN&#10;MP8TOvnNNamrq5Kjp09Jz95dsoN3z+z0dKVcH/N3dd5hO3EdJg2D+c4dEGhWOPgcCCFCl2Jg8TDR&#10;fUFS3uDBMghpqUsBDAgGv2KzD6lxJBXEzjsKh/htAwPeG8VzCAlfus4/em6oKEDMZdBVWBlbD/Mg&#10;/jOKgiMWJgYQJ7qQyLYPawUAoRNxEPGuJCoLdwEmDHVBwURHfYywm48SOBWDyjaGvCJhLwIlmkfh&#10;8GENeaUtjTgULndvEx511BfkHQoT3ZaPmKkJ8EzmUZZz1BecyorpukR6CjrplCUTVHQMSQvGyOpZ&#10;QwGVN2Xcl3AsA9+SqYPeVrhM+fptmQnAMIG/EK6FIFkIpzIPYGEoTHMtAM38kR/qTH2OIONIsVVw&#10;Lj48thpwoXNhMj9xzlDNtzCfssG5lKT5I9E+QtKWjFOYcEY+RaAoWPB+GbbTkNgarsQ7E05slq7A&#10;a+uczQVY6V7w2QC+mzNXSQMAc2A/OmR3589OmQ5ES1ffB1ezH9BhR75vX7cCprp0k+wAYOpryuBg&#10;KqWVCX4FTIt27gaY/6PP5WeIzFZU9ota+rCYD4dRBhy/GGa435yLdzMEDMNtPfv3S9e+vbJ73z7Z&#10;tXePdEK79uzV+u69aIe6sa9rb4+07+yQ1cnJMm9JguQUFcmcxUvlrY8/k5fefk8B8+zrb8qTr7wm&#10;T7xEvS5PvPy6PA49+uKr8sjzLwM8L1v5wisKngcBmxdxbr9Bg+XLIcNk+IRJMnXeApmfsEwmjB0F&#10;B/OZrBv1tSSOGQKg4HvkUGVAZsXQr3Q7De4lHY4mcdggWTUQDhZAmv/ZRzLo1Zdk0fTJOlx8D9Sz&#10;q1V2tTdIwtq18synA+XJj7+SR+Fi+rz1MfSRPPYu3MsnX8pL0HPvfyavffalvALYvPDuB/Lcm+9K&#10;n6efk0mTJkpd1TYd5dcNcP0uP3lVn6LUdb8UpiXKtuIiyd+8Wao7dkvn0ZOy8/hZ2XfuinSfvgQH&#10;c01zMAevXJduhs1cLubMLQAmBhaEiS+jirY5Z0LBpcRsqwgUX94Jk97UGwj+/ya83vnrN6Eb0tXV&#10;BmgUKjga0Nk2oCOtVzHZT8Cgje2QtqFT1kEAus86Wa/oHX1Ufh87ZWvznXcYMrKOPDwnBgJxUIge&#10;dzf92vsK3w/3R0u/n3D14OC2JdatDKHiFYWHhrRceYcT8XW3rQAhPNx6XlWRocK6CjHqGupyQAkn&#10;OBImVDjJUUNeHDqMUvMo+nAuDxQPFXMnnJPChQEJFQ8UDQUl2Z26OpW1IVjoUpiLyAJImEtJR6ds&#10;oa/JsmHJJNmweKIqaeE4SZw3SrVi+hAZ2e91GfvF6+pYpg56RyYPeEsmfPUmtt+RuSM+BDQ+0hzL&#10;HNRnDXsf9U8UJksmmJiHmUvATOireRYu/cKSToVuhiPFGB4jWNbPG6ZKWsClX4bgPYzQpD1Bl0ro&#10;LTa4METH9kydwMlBByhXEDAGF/6thKg6F7g3PryM2kx3l7VG6nF3u4/hLwIGYNA7/0MONq70boAi&#10;ZFqbdkhN2WZ1MJwDE4wg84DBOT/97Uf5+//3vwEY3FxeuQTAhDkYL8LGO5lQPjRmdT97n5DxDubC&#10;lYvSCad07NhBOX3mhFy4cEbOnj0pRw7vl13olHdUb5e87AzJykiWdauWyuL502X+nKmycN4sWb58&#10;sSRvWC+5m/Jle3W1NLR3SMcenHfwkHQdOiJdBw/LbojbWu4/KO09e6Vh5y4pr2uQ3OKtsjo1TRav&#10;WScLVq6W2UsTZMaiJbJgxSpZunqtzJ4xTZaNAzwAkvUAy+oRg2TRgH4yu99HqiUDP5fE0YMlZfwI&#10;WT14oCzt31eV0L+fzPr0Y1k+e6bs7d4JATK7Oe+oSVYmJckL/b6WZz4bJI99+IX0eedTeQRwefLD&#10;z+X5T/rLy599Jc9/1E/e+HygvP4pgPP+p/Lsm3A5gOHIsWOkFp8HvzOuEfe7zFVL+hQkr/0lO2m1&#10;5KUnS0tnpw6t21rXKF0nzkrLoZNSu+ewtB89K91nL8PJ3NSwGQHDxD9diroSgOFuisKjt3arG0yC&#10;sFhEvQHFK965UL49Bgr/lH6WSz/01m7iSLJz127oSspd3e3SEn0OO1yGOZESa/NJfboV5jvoPuha&#10;vDNxUneix9Dd0IkwXGWhJ+8SGuEuVBGn4F2BddwhFKIdePx2b4p28lFF98Uf67ejYnssJHhs/KKP&#10;lhPxsNDwla/TcUTch3cgDGVFFY7kghMhRAAOC2+ZbA6Km4fi8ibqRnzehBCBtjLMRYho7sRAYgl5&#10;m9xozsQ6ST4bXkNegAlHRPHunHfpOYAJn6ORvdomOjLkxQQ3l76nQyFIqJSlkyR58QR00syljJfE&#10;BeNkPZQ4f6ysnTNS1sweIUsnD5CJA96Wsf1fl4mAyWQ4limEy8B3AJKPZdbQD3QYMpP5swGWOcM/&#10;UOcyl8OSR1gOhmGyZXQrcCYclkzYMO9CqCyb/KXLt7il9mcOlcS5fLzxIB05xuQ9Q2O2nhihMkFD&#10;ZAQOw2MEJHMuChb8nXw2iLoxQCZvvSXz6ViCkisOQJsA5EJ8vnWVW+BKegCP/aZD+8zBHCBUDCzR&#10;UBRh1N5Uq+6FoZf6HWXSSMCgrbWlXjoAGIav6GD+/n//S378uzkYug7mYbyLYTiMC2D6bQ8awsWD&#10;JrqsjF/oUgX4dKMTPnrsgJw6fUzOXzgtFy6egc7KhUtndRgzy2s3vpGr0PWb38rV65dx3kUA6op8&#10;c/WSXP7mQqAr36Id+77FPh737bVLcGzdUrI5Hw6tXHIzk2TV4jkyb/pEmTBqmAzs94l81e9TGTls&#10;sMydNUPWrl0l2Tk5snX7dtnR2CDNO3dKW1cXwLVXdu7bL50HDsruA4cBL0AM6t5/QDp7uqWtrQ2d&#10;f7VsLyoE8FPx21wmWRuSZc+e3bJ37y7pwd+4e2eLrE9Plze+GiEvfDFEnvpsoDz2wRfyOEDDsNmL&#10;/QZh31B5ue8AeWfgMHmz/xB59bP+8sIHn8jDcFxDRo2UHfgbuMpCd9dO+V1FcXGfiuKiX5ITYOdT&#10;kyQ/N0dqWtqkDPSs29UDyJyWnlMX5MDFq7LvwrfSCtAcZrL/GhzMjdtwMeZgPCjiHYq18ZjbQVvo&#10;TnxJSLk6yniIxMug8mtl72D4nxJf4xQAcx7q2t0qHZo/MWnCvmGb5WPqAJnIyLLmahs1prkOJzof&#10;DZuhnQ8nY/hMxeNcol7F4/UYngfwuOvYs0h8KOpOp9EbXDwcPChCGIShqLttR9vj20IxjBUdoeXC&#10;V14OIgoODV+FAGHdb3uIqHQEF5db2WDggAPxjwf2KsuDC+fwYCcCpYSjuQgSlKxrMl5DXXAkTMY7&#10;R2IykFC+k1RXkjhfcjXkMyeQD3llwZl4kKQvmyqpCVOcM6ErmaAAWTdvdIzWzh0pK2cOkxUzhsqy&#10;qV9LwpSvZfaofjL045dkVL9XZfyXb8j4/hAAM3HgWzJz+EcQYAKHMmPYh+poZg2FYxnF+S2faJiM&#10;yXw6GC5IyYUqEyb11/XDuHDlvDEMj3G5fY4U43L7tiwMw2UEEYcl++HIHIbM8BgB45/roiGx5ZyN&#10;byExDkXWxD5Bg7+fkCVc6FoKAGDOdykCoAuhAnyOm/F5F2et1mfqExT7GP46uM+JkDHtB2RMaN+/&#10;FyBiDqZHR4vVeMBUM0RWBcDsAGAaAJhmOJ59cC5wMP/3v+Fkfpbzly7qgpc+TEa4+KHLBhVzLwYS&#10;P8LM6n7kmDkYB5xvryhgDh/d7wADuDiwUJeunJdLKK/fvCbXbn0rN27hfEDk3MXTcubcCTkEZ7az&#10;vUEHJjB/VFu5Vaq2bZby4gKp2FIgVVsLpbasCP+zW6RuS65UZqdIeeoaqUxdLbUb10tdfprUlxZK&#10;RX6m1GQkSuPGZGnITJS6NDjCjHVWT1+jZVN2kjRkJUottrevXyaFy+dJxvypkjhtjCweM1hmDvlS&#10;pg3+UmYM/1pmjRkpC6ZPllXLlkh6SrIU0mWVb5MdDXXS1N4mOwGlPQcOyIGjR+XIqVNy/OxZ1bHT&#10;Z+TA8ePStX+/NMOQlNXskI2FRbJ83XpZn5oiLa10lq2yZ2+X/K44M7nPpqRVv2SvWowfw2rZurkA&#10;kMmWvMJCqWpslvpd3dJx5LSUdeyR2n1HpfPkBTly5TqcSwQYERlQYhW/L3p8b2IH/o/07zmUf08E&#10;4clvr8tZ3OW0NlZKNTrT6i18WJTJ7sito2Vupp4hIwKAToRwYOKdTmcH8yzUViuZdwlE98OJm5sN&#10;MFWFOkKLaqSCEJmBhMBg6YHwawDYwQdd8QFXqjgIuO2o/L4gWY42dRmu7ttNPJ77oc2EiFtBmAAh&#10;OCIw0XxIPEggdSXqPmIVgMTBRIGSDZBQOZTlTBQoEIFSrCCBK9HVh2OHChMi7AwJEboRgkRhQlei&#10;jmQ2OtBZuEMHRFbMkIxldCXThc84T106xYW1xitE1tOFzBsja+aMltWzR8qqWYTICFk2bagsAUCW&#10;TP5aFk8aBA2URRMHyoIJX+Gf/DN59+Wn5P57fi9vPfewjPjsFQXMyL4vo3wFTuZNmfL1OzpabOpg&#10;jhh7FyD5QGZSQ9+TWXAvfH7L/DE2DJlDkHXOC+CycFxfdS+c16JhsemDXZ36SiHDmfrr5wzVock6&#10;1wUwWcvhyRoei66IPAl/MyCjAw84S3+yDkPW0W+QroFGwKy3z07zLgQ1l7lJx+eftUqfSLkla43U&#10;oCPt6emSvfv3yB4AhCWT5R44+wAXas/ebmlqrJOs9CTc0W+Q2oqt6JhLcYe/XQHTjDvktrYGaQdg&#10;6HJu//id/P3//btzMN/IubhhyibvSrxLid1HuPhtgwy3CZhvZDfuxhm6O3nqqJw9d1LOXTgFeJyS&#10;02dPyqkzJ7T9+InDcpjhvT07pb2hWurKNkvDNsBjc45UARrbNsA1o9PfsmK+VCQmGCCgmuSVUpW0&#10;TJqy1gMYa6Vk5QLJmDlWtq9dJPWARnNxPm5Yq6Ryc65Up62Wxsy1Upu6UqrX4xoo6wGTmuQV0HLd&#10;15CxRstGXKuRAEpfq6+zY8NyPacqcamqEirDeft2NsnRfbvkCFzMwa522d1UI6VZqVKUhO9swzpJ&#10;Wb4Y7htufe1y3FQsxs3GQvxGZuJ3PgU3SONlyaTRsmjKWFkIJcyeJilrV0hOxgbZUpAtv5s78IM+&#10;swd9+Ete0gpprK+RrZvyJGXNCqmorJTCzZtlc3mV1Pcc1BFlBy9fk7MAi3XyBoMoSAIxiR/JzcQD&#10;5E55B2P1eJj8muI7/39Wl3749XDYncIdEt7niW+u6nDlnW07pIUuRZ0KxXAXwbBFk/gcxeVdibkV&#10;QIKORcNdnJgZ5mg0f0NI0F1AtYREBBRhh2+de9ihhx18eIzV49vuJnUUzlWog4CiIapgPxSAwtW9&#10;44hKweHlR2gBEjaXxGTg8E6Eo7YMGiaGtRxEqNx1UgqpM6GynTthiAuuhCDRPAnFeH+QK4m6kShM&#10;PFDmSQ46yWw4kiw4kkyGt1YCJCumoTM1kKQEORLAhI+HnQeYzB0NmIwCSEbIyhnD9Ln1y6YNlqVT&#10;BitQCJGFEwbIgvFfyfyx/WX+uP4yb+yXcBNfyLgB78uLTz4k9/zxP6TPvX+Up/rcK++99AQA86om&#10;8+lefDkJkOFaYpPhZJh7mTnkPZlO2DBMNvYzdShcrFLnuQAufOrk8ikDNATGRD6f3UJ5uOgEytnD&#10;dLY+lTjHJlXSxfjVj/0cF8pGiQEwnOsCx5LFyZ4qAIZuziXzWeqwZDgYLnGjcoBhcp9SwOAuvQuA&#10;6WJyfE8PtCeso72hsV6yMlNl1owp8tmnH8nYUSOkKB//A4ALk8dcRVkB0wgHgzvljo42dUS3f/ze&#10;APNfP8uFbxgOiweMJfSj+ZUoTHyd8nkYigteXsH2ro4W6d7dDoDskyNH9suxowfl+PHDcgI6eeKI&#10;nKCOHZIjAMxhdNQ7K0ukBp16dcoqVdUGQIQgQYe+fe1idParAIfVKFdop1+dlKBQaMpaF6h5Y5I0&#10;ZydLKz6zjuY63MgWSA1gwn2ERdX6pYDLatWOlBUq7lPI0NEQNABME7br01bJDsBtB8BWA7BUr10i&#10;FXgfpdje19EoR/d3qQ71dEg3HGNZXpaU5WZJfUWpZG1IlOQEfK+p6/G9JuJ/CmUy4MNy/WrJX7tM&#10;8lYvlRRAJ3X+HOmoLZceOLYDPTvld6vGDeyTtWjsL6lzYKHGDsAPCXY3iQ+ewT9n3kbJKSiQ7U1t&#10;svfcFTlz43sFhg+LXQig0DtUfJs/pjcZKFj30PhtDsYr2vn/KyPHPFx6g4zBx55gGRXf9+mrN3Sp&#10;/tbGcmn2UNFRXqhrToW5FboTDjPeKvZwLJdz0ePpYFjayDENo+l8FsvVEEJcBYBqKOegAMDHj1bT&#10;nEbUlfQGoRAadwDGtXuQxEAjAgsPBrYRFGEJp7HZQYPHEBaRnIfJz273peVBCA5tU4BYmz3618Qn&#10;6xEk5kgIkjVwIwaTYoJEBUeCkiEuPjmPIlRYeqDQmXgZVFyoa9087RCz11BMwAMs6lJmSPqK6bhL&#10;B1icQ0lZMkmVvGiCyudL1sGpUAqY2SMAmeGyApChCBqrD5WEqUPUuSydPEidy9zRn8uIvq8DKPfI&#10;w/f9QZ5++F555uH75PnH7pcPXnlCxn/1lrqVSQPfBlRe01FjmuDHNkW4zIZj4bwWPmWSQFk6/gtd&#10;BmYhYJMwifNc+uuilCu4aCWAsoSuZuLnOhRZ8y66gKVBhtuc96IjxxbZSsgs+YAw5l9Y0rXoHBcX&#10;ErOw2AzNvzBEaI5lvobHrIR7AdgL8V1o3oWQycB3h++xNC9Jaso3S2dXp3R2d0v7rk5p7WiXhqYG&#10;KSkplpkzp8sHH7wHsHwsSxfNk9KSIqmrq5b6uiqpBVzoYpij8IBpayNgmuF89siPP/8gfwNgfvrv&#10;v2o47Ozli3LuCh86FhsOo6IOxjsVO4bbBiCCxVZTJmiuSs8uLsa5U44DIhTB4qWAcXUm/g/v2y2d&#10;VVsVKpW4ca8EVBQwUDXqFejg61LMvdSlAkDOVTRlrpOWjesBlkSAAs6F9ZwN0oq/m4CpAWAqcQ2C&#10;o5ZgApRqAZW6lJVwL8tU3EfgNKj4GlbncTWASS0hA9UlLZcalGWJy2Vve6McO9DtALNT9nY04f88&#10;Tyo240a4pkJy01MkeRlHAibJptREfJ/J+B9DmZYkxalJsjl5nWyCa0ldOFc2zJutgNkDV3QQoAVg&#10;+vZZN2XgL4kzRkjizNGSuhj/XIsYU14gxUW46+7aIwfPX5b90ImrN+XktVvCpf1PAzaEwlnAhq6G&#10;na7Ni2F5G/vD3MyvKYRF/PY/1r8fJrsTHpbgj1X8Pr7XU1evy8nz56QJgOCosQYm3ulMNE9SqOEt&#10;AoTPOOHcGC6GqRMo3XwXL113LMjZhPNdOAjADwzgNfXaDI3pKDCf2Leh0FRvM9QDyDhwqBNxdZVC&#10;xIemONJqvZV+9JUm0J0IEwUJE+rcJkwACh2VZcN8ObvdoMFFHSFCBeW2OFmy3Z4fr3mR7FUARlQG&#10;E02+u9BWsR/FxYUgARGfN+F8E1u63sQ7aO9SdJgwnIoPfxEuTMgTKB4sWSsY/oJjWebgstTDhXNQ&#10;JuvzxelcKA8Xupeog1EXM9MgswxQWTaFGiRLJg2QRRO+BFj6AiyvypCPXpTBH7wgLzx2nzxwz+8V&#10;Li888SDczIPy3suPyZjPX5OJA96CawFQBr2jw5GnaZL/bc25MHlPkCwY01fmAzJzOLly5EfqWhaP&#10;g5PR8BjDZP1QfqFJ/dUzBsoKzb3YkjA2ex/OZe4IzbVE57zQsbBOuARQccOobfLndGxP1fyTPhZA&#10;3QtDY7bEDaXb+Pw5LLk4c6VsgZh/KcleJ1vzkqV6e5Hs7OyQDqi1vUWaW5ulqaleGpvqpL62SrYU&#10;5smGpLWSmYbf2vYSqUUHVwfXEjiY2gqdZ8J5MG1tTRoiY+hKAfN/ABg4GC52yUnQXI+M65LRyZwH&#10;dC4CINQllgAKoeJHkXnH4iHjt70UMF0dBpg4uKhOHlUXcwzuRgFTs80AA6BUojMPhE69fN0SDWfR&#10;vRAUDFVVrVusIGBYS92HdyCATcv2zdKOz2dHaZFUACYESK1CZbnUwZlQ6mA2LNdrECqNLkzGYwmx&#10;OuyvxfE1cD10L9Xrlkol3kfJmiXS3VonRz1guIAnnNqObcVSXlwoDbXVkpeVLmsWL5Ds5ETJTFwj&#10;G1GmoczA95SauErWr0qQlUsXyJL5s3Qtsoaa7bIbgNm3p1N+lzx1eJ/MhWN/WTdjiCwdg7si2Pmc&#10;1bh7yEuXMrxAfUurtOw5IJWtndJ98qwm+08BLuzgCRAm+gkUBQ2kw44JmJsEkIHHXMyvOxlT7yDx&#10;uhtQzLn8czJ4sB4PkV93NSq8lzPXbsqJc+ekBdDQPImDgSbfCRl1IC5forL8C+sMhzF/wmHMFhJj&#10;zoRgABRK0lTMj3gHorkdwsLLOQ5fWhgqzGEQHEyG+23Wo6EpL92vAAldh5flO8x5mAuJy3+gjYl2&#10;azdHYk7EhbEUIpGciIMKpVChI4GCXIlzJ1syl9ucCZ0Jz5yJ5U28ool4SocHo4PzEGEZC5Q5gInl&#10;U3jXzc6SHaVPyqcBJjoHJc6teKBEoWK5leGaoF+uLmU4XMJQwGSwJEzD/4/mWgYBKl/JovFfyexR&#10;n8pgQOVrQGXIxy/JsE9ekq8/fAGO5QG5/54/yDOP3K/1FwGZ9195XEeKzRjyPtzKO6FrGQrXwjXF&#10;hn0gcwEUgoaOxYfEOJmSgNEJloAPHQxHjzGhv2JqfwUM2xgmWzdnmKybO1xzLD6ZT7Fu81sm6YRJ&#10;inV1L/isGCpUx0Kw4DPVxwQw76IhRo6km6dQ50z9ItwMFPEmgKGxDH6f/H4t/7Jl4zqp2laogNnV&#10;tUt27uoI1Ll7p7R1tEplZblszNko2TlZst0DhgJc6hUwlepemtHhtrY2SFt7sxw6fEB+/tuP5mD+&#10;66+afzlz6SJczCWDDODiAXPpGoBCASoGGDoXczSEDbctRGbuxYfV9uzukD272mKgomGxyDbBc1Qd&#10;zC7ZVVsm1XQtyXAtzr0wPFYFR6OAAVgUCuj0NSeCNoaxCIYgh5KJEk6mtcwBBp3+dpzP0JoCKgIY&#10;OpTaFJ6fiPPXqZibsRCalbV4fboehtaqUJYlLpHcZXOls6lGDgEuB/fvEj4qYU9Xm1SUb5Oc/DzZ&#10;XlEu6VlZMn0W4LF8mczjEOmlS2XuwkUyf/ESbC+WWfPmybRZs2XsxEkyYswYKSvFzXVLrXTh8/rd&#10;knEf9Fkw8sNfZg96VxLG9ZfsFbNl3fRRkjhrvOSuxV1IQZ5s3lYuRdsrpWb3Htl1/Jwu63/i6i0F&#10;DR2Nhs7gXjwkuE2Hc1qHMRM0UYj0rt6A4mWjw2z0lm330un3qjvhEa/eQBPfdgdo8B7oYA6fOg53&#10;sVkdS5hjKQgWvgwFmLhwlz/GREdiExQtB0NnkhOU4fBeBx+GtzxgttCFMJQFSFAOIj4hzs7fQlKc&#10;OEinEQWGSR2GC1Ftd8d6lxGcBxEoerwe485RkERCWU4MZ1E6BJh1PuPEhbi20JV4qESA4sUZ8VGY&#10;FKksj0L50JeVi82hrLcEs95Ro6PT4cIc4eXKTM4/WTkTd950KFNVOmSYQIkk6RUkDijqTgATdSQO&#10;HNSiiQNkIeAxf9yXqjmj+8mskX1l5vDPZMbwT2Xa0I9lytcfyHsvPS73/OE/5OWnHpAB7z4ngz98&#10;UQa9j5Kg+egltD8k9/759/LYg3+Rpx++X0HDc8b3Z4jsPZkKzRjygcxiMn8I6+9C7+lclwWjP5FF&#10;4/oqVDhznyPIuDSMOpbJ9mwXPkOfToY5l/VzR6pzIVwIFoq5FguHjYsBSgAWuBfW6VYYBtMBD/gs&#10;c3QEHV3LfAU322OGI/O7wg1BEd0m3QsAo3WAhY88Ls3HbxYOpnN3p+ze0y2d3V2Bdnbtlg6Apqa2&#10;RnLRsWXn5sjW0mLZAcdSB6jUVQMwcDJ1Naamhh3S4gBz+MgB+evff4aD+Zs5mCsX5fTF8+ZimIth&#10;TgaAuUDIuOHJFjrzc2JYeicT5l98robl3q6d0rOzJSY8djICFwUOtpmbOYzOuquuXKpTVltYjHCB&#10;e6lYlwC4LJWy1YukmiGtJIqJdwJmqToNcy5rpYkjwgCXxqz10uIBA+BuAySY+OfosVqG2NLXSg3O&#10;q0B7OR0K2sqxXQaV4nVLAR7Wt0HFiQlSiNfetAoOf8V8yVoySxZNGi07AG6u+abDlHfx6aJwMHU1&#10;si4lVTILCmVV0gb5evQ4GTF5ugyZMEXLEZOnyfiZc2TSrDkyceZsGTdlmgwbO16+GjJMimFMuMo1&#10;r/e7VVMH9lk75atfUuYMlxT8GOcO/kQWDPtMVk0ZJhkJcyR/AzqRki1SUd8spXVN0nHouOw7f1m6&#10;Tl+UboggOQu3Yg7mezkD8dkyx769oSGz3mDSm6JA6U1RyMR09v+kAog4Be0xgDEF++IAw/dwGoA5&#10;cOSg1JTmSjWH5ZZmSy1zJASDjhqzkWMBYAAQP8nSSn9MDs5zQ4Zxvg9xWZgrzKnEhLwIly185gKc&#10;C3MhGtJyYSuUQchKnQhgEriSWLCw1DaFiQcHXEckjGUiPHx4CyJA3D4bsWUlQ13enagrITQiIkTo&#10;TGxJFXMpnIDHsNfmVJeUdw7FEvM278TnUXT+ibqTeKDQpbiQlxNHe9GlpCRwDsokndDoYeLzJ3Qk&#10;vtREvYa44EbgSBarE2GSvr/MHfMFYPI5HElfAOUzAOVTB5RPZNqQj2XqkI9kwsD35M3nH5c//f4/&#10;5AHA48mH7pHXn3lI+r/ztIJlxKevQK/K8E9elTeeeVge+Msf5ck+98qzcDDPP/6gAoZL7c+B65k+&#10;9EN9Xv4sDk8GZLgi8pzhH2o5Vxe1/EgWjv5MhyMzob9s0le6FD9zL8snf6nPckmcN1zdypoIXPwI&#10;Ma4vlrrEwMJ5LgoZuBWuIJC+jMu9cAVnAAVw4cRJhYk6QbbzuS4MP3rQe8Dgu8N3uUnL5fgt4GYj&#10;B2DJWS9bc5MAmBQABr/dMgAG7oXJ/V093VCPztEgYNo7d2rHlrcpXwFTAsDUwL3sAFg4mbHWQYaD&#10;kZqaaqWlpUFa25rkMDp1Auavf/9Jfvj5tpy5eEFOnj8vpy7QxTAfY06G8pBhabL6RUDGFOZlDDRW&#10;7u/BewbMCBBN8MflYSh1MIAdAdPdWIXO3gCjYngscZlq28pFCpYdDHPBydQAAtVQfc4GachNlabC&#10;DGkqyZHGYvQPW3KkCX93M/7W6qrtUpLDScSZUlWYLuX8TDPx+eJ1SnC9orVw9KsXSt7K+ZK9DN9X&#10;Av4PFs+QlPlTZO30sbJ07BBZNGqQJIyH+548An38aJky/GvZXrpZYdDdDSfZ2SJdcGtde7okPa9A&#10;CmEsMjYVyvAp02XUzPkyfPpcGTljnkxauFxWZuZLcmGpJBaUyJqcIlmB7SUpG2VHU7PsgiPt6tkt&#10;vxvX98U+swa8+0vCmL6SNGOIbOCjUXHXlrVkiiTPHS9Zy+fiB5IpNfUN0tC5SyqbW6WZM1GPnpZj&#10;V67rxEu6GQLmxLXv1N30nL3icjS9w4T6Z3Mu0fBYCJreYNObYwE8VD/J5aDuRJhou5WXcE0Pn6DN&#10;ASc4B6995toN2Q/AVJVsRAefho4eYqgKsk4ejgFOQsNRhcxdmLsIRki58JJu59pIKXMaJn2uiEuY&#10;a9umWGhY6Y5323xdviaf767giJG7Vn5kxJa2uzrfkybao7kSA4s6EgWLwcRK3CEFgDGwcEQX8yo6&#10;+92JrkQnMWrdwOKT8xbyModSuMFDhYl5y6P4XIqFYgwoFvYKJzcSLH4ocSaHErvhxOkETMI0SYZL&#10;oVvZsNjCX73lUwgZ5lAs7AXI6IgwF/JyYS8dXgz3snBCf5k/9gvTuC9kNoAz7qu35aNXnpRH7vsT&#10;oHGPPP7gn+FK/iLvvvioDPvkFRkJETAjdZTYm/L284/Kwzj2xScekleeeURef/YR+eDVp2TK4Pdl&#10;Hv4POddl+pD3NSRGsLCkONeFyX1CxT8wjHVN5NOxTB9kyfzZQwOXwkUrV0wbpG6Fs/EpPzufUhcD&#10;CHM+iy6vT3mowLEQKhoaw+cf5rYW2neF741AKeCIMd44MN9Cx6pgSTTlJsu2TRlSWpCuqqnYKrs4&#10;YkyXXOFSKyZCpgPOpq6hVvILC2RjXq4UbwVgdhAwlVJbA8DgTrsBbqaxvloaAZjmlnpAphEOZr/8&#10;/DfA5afb8v0Pt3QOzNEzZ+TE+XOAzAUVQ2ZnLhM4F4PnxairAVTOMU/jYGMhM3MzlIHmOqDRI7ta&#10;G+UYAOIT/RRdzImTFi7j9hHs5zNiultqpRaOjXNYGgGL1u2bpL1qi7RVb5Hm8gKp541pcSb+95Lx&#10;v7MOUF4huXDlmWvnSdqqObIBv98kp5xM/M9WlMvmks2SsGCSrF40XlYvHCdrF3JlbTj0pXNgDiaj&#10;/x4vyVD2MvxvQEnzpkguYJa3arHkrFwg6QumS/JsHDdrkiTOmCDLJ46UGaOHScmWAkClXbp2teva&#10;bp2dbXL42FEpKq/URz7nlpTJ0EkzZPC0uTJwyiwZOHmWDJ+1UKatSJTlGwtkde5mWZldKMsy8mVB&#10;UoZU1jfKru5d0rO32wAzf/AHvywc+pEsGfmpJIz6TJaPwz/R0E9l+fgBkjZ/vGwEDcs3F+DLb5Bd&#10;Bw7JrkNHpe3AEek6eU4OuHDZ6evfyc4T56X7zGWFC/MuHiJ3V+8wuZsIi7u7mN7aPBicUCc0qCsA&#10;BWHjIXIZ51+BfFu4HQLHw+cyXv/8ze/k0NFDOkRZF6Zkol7XELOFL9t0Fv8WU60bLcZ5L/pgMu6z&#10;/bYemSXymcTXJWXogOiGSnE34FyMzS1hzsUg5vMulk9xQCO0CBpCR8NZBgzvVsoi8DABIAx1aa7E&#10;QcXvi8DDRnjxGCZrQ5fik/T+OHvcr4XBFCiUnx0PqFjoa6mDC92KE0Ng6lz4WGB0WrwzdnfHhE00&#10;r0IFM+cpza0450LIMM9CuCxjjmWaTnzUhD1A40eCeWk4TOetwMXMxB0dtIJwiQBm8cQBshhORuEC&#10;NzN/7OeatJ814mMZ1e81GfDuszLkoxfks9eflAf/8gd57MF75LnH7re8ysuPy/BPXwZYXtFhx5rA&#10;H/g23MpjCphXnuoD1/OYvPPC4/IRAMNRZPosl9GcpQ+gOOcyf9THmnPhM1wIFToVPttl+dSvZDWh&#10;MsuGGRMsdCm2MOVYdSOEhyXx6VoMKuZaOOx4mn5efikbgsWe429tNnnSgBKFC5+yybwXJ1FuyWDo&#10;c3VEuCEBYDjvpRgdZzHuuEtyUxQy2zdnS3V5MWDSpZP0YgHTpaPKauvrJL+oSLILCmQLAFO9o0pq&#10;66o1LMY5MPUATj0g09CwQ5qaCZgmOYqO/ae//yi3vr8hN7+/rg7m6OnTBplzBpnTFw0uNrosdDSU&#10;QgeAsTCahdN8bsbPmzkEwHS2NsChwMEAKseOAyinjsnJ0ydUp86cRHlSTqDtKIDX09kIuCZKAX7n&#10;2ckLJCtpnmQlzpV0QDsN0E7D55y6agZAMlWSKXwXyXDcSbg5Sl4xS5IBmeRVcyVlLf4H8jKloqZa&#10;tgEy69YslfSkFZKWuFzS4YbyNqySwvXLJH/1IskBVDYAIOkLZsqGOVNl5ZSxMApzJXPxbMlYNAtt&#10;U2Td1HGyesoYWT15jCwaPUQmDh0gBblZsquzVd1LG4d+w6mdOntKttc1yKaKGsnfViGDJ8+QrybP&#10;li8nzpQvJs2SQdPmyYQlq2VhShYgs0mfebM4NUfmJqZK2Y46XWX+0pWLBphp/d/4ZQms+bKx/WTJ&#10;iE9k1sB3ZRX+mdLmjJT1U7+WXNwJluNHUlOci44LdyOFedKxb7/sOX5Kuk+c0eX9Gw6cUMAwNOYB&#10;ErqUKFTiXcudbR4WsfVfgQj2sfPn/hAG/niDhAcGxWO17YewzR8Tq1jQBOJ7vnFL9uzrkrKCDei8&#10;6RzoUlKkoohJ91QFwo6tnMsSCZtx5BdkITQm+Sm/L1vBYsOQmXfJwvmuLAkXeAxyMDHJfTdkmGEy&#10;gEaT9nQm6o4Y+qJbWQ9IWALeA4bA0Cctsu62TQYYP1xYcygOIgYXBxEv5lYIFpZOCpdIaEzlEvZ+&#10;BJjlWaxu7sVyKwYWy7FQ5mgMMAoX3F1HQ2OUdzDqYgAYGxVmI8LoXszBMOfiZ9e70WBM3MO9rJox&#10;XFZOs7ksCZMH6pIti9GJLxz/pSwYa5o/+guZOvgD+frD56X/20/J1x88J0M+ZAL/Rfni7afl4fvN&#10;wbz8JJzJ033UwYz5wsBCwHAdsUmof/jak/LoA3+WV59+WN5+4Ql578Un5JM3nlHnwgQ+Z+3zYWGc&#10;qc/EPcWRYX4y5Qq4ltVcARlgWQ2wrAVYVs+0xStTcHfL1Zgz8Ldb3mmKwiZ5AUeIGXT0UQDo1Jhr&#10;YRKfcNESUGGORUOQbsixQh11D/cCOE0NheG75FDkItxAbM40uLAsUuAwPJZk7qUgTUNjZQBM+eaN&#10;6mCYc4kCpnPPHm3r2LVLahvrJa9os2wEYIpKSqSqpkohU1WxTWoq6WCqpLGhRnMwzQqYRgDmsPz0&#10;19ty87trcuPWNc2/HD55Uo6cOa2AoRgyI2TOXOIAAEKFYvjsstu2kWfmcC6ps6Eu0ckAModxM7kb&#10;d/hHjx2RY+g8TUfkCLa5ovqBQwfkwGG4F+ogYNReJ7mpCZIJSGcCxln4TW/EzdPGlATJSVsFrZac&#10;9LWSm7ZWstPXyUYqFfW0dZKVslayNqyVTCgDKtiUK1X19VJWXQ3ArND29OQ1WhZmAeAZiVK4Fk5y&#10;9WJ1KIRJEgCTMGEkYIP/h4UztUyZPUVWTxgjayaOlYTRw2Ux3MuXH70vKcmJCpX2tiZp4eCJlgY5&#10;fe60NOzslLztVVClfDVxunw0eop8MGqyvDt8onw+abaMWrhSpq7aIIvT8mRJegFgkyOz16VLSU2t&#10;XLh8QR9j/bvkqQP7rJn05S+z8MNPwI97BSCzfPRnkjlvpOQsGC3ZC8fISty9LZ8wUJLmjpMNC6dK&#10;9VbcdTc34q6jRw6dOSc1u/ZJy6HjcvzbmzaC7MZ3GjKLAiTUP55UGYBEoRKCIrYO4djLOIZSyLCO&#10;9qgCmOB9KExQctuD5bcqes6Rs6fxhXCURIsLBaxFB7wGnS3v+lFqHR02x/5TGmpixx2GlXQtLNeh&#10;+xFW6iTYqSsI4pLouA5fZ1twLUIi4lAcNPy2Xg/7A/eiyXmnCGSi5/r34xUd+eXfs4KGUGHp2xxo&#10;OCrMhhcDLG6ocQAXyIfFopDxCXyfd/H5FnUt6OB0bgXuAHWWOO4AcxIBFtwFZq+1RL6FyAgYwGU5&#10;4cKhxrZcSwrEEJmGxHzuxY0GW63Di4fJyunD1LUkTB0sSycNkiXeseAGS+Ey7guZN+ZzmT70Yw13&#10;EShDARS6FoJm+Kdc3uUVGfTB85p34aRJAuZVAOb9lx6Xcf3fkvFfvgXIvCNTBr2nEOn71rPy2P0A&#10;zDMPy3svPyEfvvK0fPrG0zoHxj/Xhcl7jgzjmmPMuXA9MY4E0ydPQiu5YOW0gXjvX8v6+VzaxUJf&#10;FvKaBJcCqAKohI2uGUZnB+gQLDqRFJ8TQcN2rn6sQ475+bp8C2HCz5wl3aQOuODIMIhQ4fwWbrPO&#10;8A4BQ9eiw5H5P5G3Xocll+bDvRTipnRTOpQmFaWF0tG1OwAM4WIOhvNiDDBccJeAKSwplkrcuVfv&#10;qBaOJqN7aairkgaGyAgYdIbMwxAwP/z0vVsD7Fs4mPNykIChi+HyJufOBuEyy82wNFdjcLF5Mx4y&#10;Gj6LhM2YszkCx7J7d4ccRnn0JFwKBcgoYACffYcOyf7DhwCZw4DMPunsaJL1qxbJysWzZNWS2bJ6&#10;6RxZmzBP1i6fL+uWL5DElYuxf4kkrkrQBTLXr14myetWSsr61ZKStMaUvE7SNsAFbcqX6oYGVTK2&#10;N2alyab8bEB3q7Q21khLdamUpKLPSVmlboVaBZeyYNQQ2TAXDh5aP3OirJ40WhJG4bc+apgsHPa1&#10;zB46SF568UVZs3aNrunWDrW1o9zZKmcvnJX9x47J5uo6ySurkjHzEmT4wlUydMEKGTRnmQxFfcrq&#10;NJmxLkPmp2TLwvQ8mZOcJdPXpMnmqho5j8/x+x8AGM6DWT3u81+W4ce8clw/WTfpS8leMEK1cd4I&#10;SZ42SJaN7gcqTpLiFPzAkhIkK2E2OqY0qa8okZaOduk6dlqOXPpWTgIwJ769rhMwQ2CEcIlC5DcJ&#10;nbmBxGBjECEsDBwqVzfQWBlABVIoECoeMHfRN9QPDJ31vv8K4KYlXM8B/KA5wbK7q1VqNIQVSrc1&#10;tOXdB9oiriM6vJiqYJjLKRgBBmkuxZXqRFQhHGJA4Dt7t63wiOzX4yPHRI+N2XbHeJk7MXgEc1a0&#10;zTsV5ltskUiWlnvxORcHFs5hYd4FHZKVFhaLBYy5Fy8mkGNDY/M0H8BcwMY1DIdZGMevAeZDYgFY&#10;XOcaJPXpVAgWnbfihhkTKlNsHbAlunwLw2ADZCHDw2O+kLmj+qmmDHpf569wqPHQj16SYR+/hPIF&#10;GfnpyzKq76vQKzISGvD+8/LEQ38BYO5TuLwGeHwAeEwd8oGG0yYPehcO5i1N4H/+Lo598C/y5nOP&#10;yUeAy8evPSufv/OCzBllz3TxOReGy7jNZ7lwzTCOClsFoCxjCQfDVZcJF0JFXQpuBllyUAPnrfBz&#10;0rCXkw3L5gPB+MRJS+TrPpR+Jj7dIV0MIe+/j006QixBoVKIu/JNHJBB55JhM/QZCiNYAgEwxRBH&#10;j5U4F7N9cxa0Uaq2b9aEfjQHQ8jsxM1q++5O2dFggMkCYAqKi6W8Cu4FLqaGo8cYHnOAaaivkcbG&#10;HTqHhoD58ecQMATHAQDmEABzGC7myJkzchQlQXMcboaiq+FxVJCjgbgdDgoIBwgQMLsUMEcBlxOm&#10;E9RxOXTsqBw4ArgcAVygQ0cOSE93pxQX5Wl4qyAnQ/Ky0yVvY5rkZqVCaZKdsUEyU9crQNJTEyVn&#10;Y6oUb87XOT+7Ou0RBKdOH5ULF0/rumZ0ZlevfSMnTx6Wa9cvybffXrAFM6H9ezpk/nT8xhPmyMSx&#10;w+TFF56WRx/pI089+bi8/Oqr8t6HH0nf/v3lqyFDZfDIUTJk1GgZDA0aNVafjpmJz7pn7x7p2tOt&#10;2g03ufcQF8w8INsammVLTZ3MWZ0EiOTLIjiVeam5sjAjX1Zkb5aVOVtk2cYiWZJZgH15MjsxQwrK&#10;KtQBfXf7lg1Tnj3s/V+G4x9kFO7OmIdJmTFY5uMfY/mYfnA1/WQV/vG2b0yUvNXzZe20YZK6YKJU&#10;5adKW02ZriXUiR8JJ2TuP4cvCe7FZvh7UPQGmOj+XxE6dA8YA8sPKAkL1r3oSNCO43xdQaD1EBC/&#10;1bV4yBA48ftU2H8AP6DdO+vwI2qzlY3LN0nD9nyI4S6GxFxYDKAxyFj+xKtKw2iRXAqkQ4w1n2Kl&#10;JuWZUwkUQsacCwT3oS6EQInKtUch4vcpUKLtLOOODWAUAU0AHAWMl1840uVeMggZAw0nRuooMZd7&#10;UaBoOAxA4aOCI2uBha7FoMK7ZkvoW64lZ40l9RnCMbhYSCe6Lhjdis5jcUn89RAdCxeXJFjoWGwi&#10;5GB1Kxwl5nMsC7mcC4cejzWwTB/KB3u9Lf3ffVYGvvcc4PK8OhY6l9GACidEUoQLSy5OOfyzl+Xp&#10;h++T5x59QN547lF58/lH5RO4Eo4MozPhqLAZnMsy+jP56oOX5HHAiKPOPnzlGfkEgOn71nMyczgX&#10;rvxUnYtOquRDxNyQZFsReaCOAuPqxnxWDGFCwKybOxIOZoJ+JnwkgH42+FwIYeZgEnG8roKM7SDX&#10;4sDCUWEaGsPnqyEwfA9+SR2dtIrvi0DJwXfD8Bhn5TPvwsmTzLdYeMzKoozVUpjO34kl9xka2wbn&#10;YvmXjQaYss2azN+9H3f56Dd2UgBMR3e3tO3qlJp6B5j8fCnYUizbqyqlorpSqqvLpbKiVHZwTgzD&#10;ZI210gi4NDeHDoaLTF69/g0gcQEO5hQAc0oOK2TOhKA5SxloTsDN0NF4VxPmaix0pmG0S5flHOpH&#10;AJaurp1y5MQROXbqpOk0dQJtx9An0MkckUPQETiaQ3Ax7a31cD1tWj995phcvHxWvvmGYLigYOAq&#10;ylo6XaXYBl29ZnXV9Sty4zsABvA8efIQSluB2V/jLEBUXpApzdUlUlWSJ0mLZshiOJhVi/D/k54i&#10;GzNTJDd3o+Tl5cjG7Cxoo6RnZMj61FSZMAf/c8VbZc+B/dKD76SL3wcAk5pXIPPXJMmWHfVSXNsg&#10;s1euk9lrU2Q+XMqc9ZkyL3mjJGQWynLAJSFzkywidFJyNUSWU7pdczgKGOZgpn/1xi9TvngdDuZz&#10;WYq7pqn4hxn90csyd/AHsnbyANX66UNk/YzhcDBLpBQ/oh2b0Elmr5cq/IAa8KV3HzgoJ65cldPX&#10;bmmYLFw9mbCIB0zvYsjLZCAx5xIBiZNBJlZRCGhbZPt/VADMwaMH5NBBPi+8HfaUM+6ZzC92Jbft&#10;wWB+mX5ti2xzVWVdObnCL15pc2Cis/KZw2EuR50NgVPAEWd0MAAMSoMCnYl3MCx93cEg24DgQ1p+&#10;ZFcMMOhEWLq6D3OpXBvnr/g2rQMiQY6F8xwUIHeGvnyd+3wILISKwSQcemzhGBt6bGBhZ0iYBLPt&#10;HVA4MVJXLF5sa4QlL5yoQKFb0byKDj0OZ9gzYa8hMD8iDFDh8ON5AArDX3MhDj+mxg94x6DiQmHU&#10;YDqWz+BWPntNxn75uozuZzPuCRbmVihOqHz6kfvk2Ufv18Q9IcPRYhMGvK1hsWlD3g8gM+jjl+WJ&#10;PvfiGHMwn7z+rPR//0WZDbhw8iTzMAtGfYryE0mY/JUChG4lcZ6VhMvaOZzPwtn3E/F5TFWoKGAA&#10;EYbF+FgAfn4cBebB4wFj4JmiYUV1L/jMOWGygBABWJjE5/Pz8xINKgQM3QtLDYsxJAagMCRGsGho&#10;TEPF66VU57twSHKqbCVgCjNUhMu2wkwp31ogrZ07pXPffunYs89pr7R3dUvrrl0KmDwAJhMdXN7m&#10;LbK9skIqFTAVFiaDg/HDlJtbABiIgPn+x1vqYL65ehmgOA8Hc0ohc/DUaTl06gwE0BA2AMwRp2PM&#10;zVAAjM/VeFfj5Z0NQ2LdcCVHOd8FUKFOnT3pFrw8Jcexff27G/I9QMfQ0He3b+j7uX7zKvQNXMdl&#10;ueaB4RQFjIeLb49uK2DgYK7d+FZOHD+o299eo+zYC+dPor/IlaZKriqyBTdac2X5TLj4lUslf2O6&#10;KTdbNm3KB2iyJRuwycjKlA3pGTJ21gLJKixSwNgD0+Amu3dLXmmZzFmzQTZV1UopXMzcFWtl9ur1&#10;MjcxXeasS5W569NlcVoO4JJvysgDZLJlDvZvLN6mn8ctBcwHL/aZ1O+1X+bin2A4fuQjcXc1+fM3&#10;ZdnYz2UB7Pzcwe/KElj8dNw5LYWbmdjvTUkCbFJmDZPM+eN0DDbHh+/DG9x79KgcPn9Rw2UnmOzn&#10;DH6OJnNwMcgAHIDORdS1RPuloDRYECC9KQqUeN0BArbHt8XJh8WiIkDUvbDuj43WoQO4Yzl4dJ80&#10;15fjn83+8TanWXyak8u43IkO5wUEdFQXk+4c6UWHAmAQHHQtPlGvEGFILJ9hMRt2TMcS5GEIE8ID&#10;QPEQYZ5Hl1XR5TjwD89QlC7LEZv7MAhgH0Q3YZ2/gwA7fOckWLeHaBEGBgobOrxI4WDnhfkSLwNI&#10;7D6fqLe7YQ8Sq/ttTRxrjB9OhdLhxz5xP0edCocaK1QS3GgwJuujM+0JFD/UeDbXBXPzWfD7XDqF&#10;DsVcip8cSaD4uSzUDDgGzmGZ8vX7cCCvyZdvPy0DAJdBcPPMqRAuXICSo8AImOGfviJjv4Bj6f+m&#10;JuzHoD4BoCFsOKLsmcfu00mT5mAek3dffEw4MmzyoHd09BiT9/MAj6GfviZPAUZvwcF8+sbz8tmb&#10;zwNQr2qIbCFn50Mrpg9WiKyZPRzuiyPDRmjJ7RSdw2LPmKEIXRuKzcmR0/DZhc9qIWD4KGYfTmSI&#10;UV0hPmur2+rHVI66RrgYfIcWEoMIFw8W5lvgXiw0xoEfifhtwqlQAIu5lhTZBrgQMFtyNkhJXqps&#10;L8qSiuI8qQRcqrYXAzCdAMwBhQsfrkXAqIPZvVuq6xskF2BJy0VnWLRFSivKpbyyUmo4mgzOxfIv&#10;PjxWp+Jy/RyeTAfzreZgLuJ/9KRC5sAJ08GTp83VnKKzsdCZORtzNIQLl6KPOhoPGDqZY6eOS3cP&#10;AXNUTipYTsvZ82fl/MWzcubCGcDmtNz4/obcVsB8D8Dc1EEHFCFDKNBdXbvB0vTtNXMiV1GarI11&#10;gwdKgInn3fjuOq5zXcNmfO6MPnvGHXv58jnRlZu348a2djtuxhbKslmTJGXVMinIzpC8rDQpyMsC&#10;YHIlR1dJ2CiZWRmyOilZhk+bo26lG86FcPGAKdhWLrPXJEtBebVsa2qRxWuTZdbKRJmXmAbIpMk8&#10;AGYJAQOwUEtRX5ySDQeTKqmFxermbn1/03IwS0Z//Audy1LcQc39+j3VbNj6+bjrSp01RBKnDpT1&#10;UwfJmolfSAaffoft1FlDJWfpRClat1Cp2dLMsc9dsu/Eaek+flr2n70oF259J+c4+fL6LdS/hwgc&#10;guU2YHJbLmsJeFAAAtui9d5Aclex8/flv6A7oPJrwutcvHVL2luqdZKkrXicJTWcHMlJkmhTR6Jy&#10;I8S2mXaUcGl/mzNTUZii4S+GvpjIL9lIYNARWIfNzp3rOuldvltMUGdSu4SshZG8LAnuRwFpclw7&#10;cZuUyDvVLHQ2UWXr421tRVwdOaTrdpmT8J0OgeDnpdis7dCJFOojgs2NWN7EoOLDXj7kZeJ7N4fC&#10;cJeGvwKgcJKkjQTTxwfrgpOEih8FNhG2f0IwdyWYHDlzBGDC2fa2sCSXw+fqxfPG9Zc5owET3BBx&#10;QuTUoR/LZLjxCQPfh0N5T8b2f0dGffEOXMPL6jqeeOjP0u+tp6X/O88AMs+og2HehYBhzmXYJy+r&#10;axlDfU4X85oCQxel7P8GoPOGDIEreZaAUQfzqLxOyEDjvnxLn5lP96KTJ3GzNuSTVwGi+xRCn7z+&#10;vHzyxnPS/72XFIKEyKqZQ1WECUu2JXEUGFwJPwsCxbsUwpawYRsT+ASLDnjQFaEBGnzP5g75uTOX&#10;xXAjB0jY74eff54Lf/FGiaPDdJFKACXqXApw06HLvmRz+LEl8+latuUbWJhrIVy2cjsvRcq3ZEtl&#10;CaBSkuuUJ1Wlm6QagGnZyac6mnshYFTOwTCRnbelWCf55RRtlpKy7VJaXi7VNZW68GVdLRe/BGQa&#10;4WDQ5zS3NsmRY4fkdhQwly4ZYBxcQsBERGdD0DhXc/TcWTnG0BnEksAJIAPAHD99Uh/MdQxO5iRg&#10;cvr8GYXL+YvnARoDzE3csZuDCQFD52G5oSsODCFgCBSFhEKEUPHQiZUC5tYN1alTR7D9La5jDzXT&#10;8765KO2NADAA3tFYIxmrFsmK2XD5cDAFWemSm5EieXAxm7h48cYMychIk9S0FFmxbq0MmzpbkrLz&#10;NDTWvY+TX3s0R1ZQVi4zViRK7rZKqWhqk4T1G2TW8rUyH3BZAJcyH1LAZOZpuRjuZeGGLJm1NkXW&#10;5xTKvsMH5QY+AziYp/pM/vSVXyb1fUXGffKSDME/2Wj8Uy0b01cdTMLovrJq4peyGHdXlM6VYdv4&#10;LyR51gipgf0tTFwqxenrpLO9SdcY6jlyTPafOitHL12R09duyNHL38qpazcVNGdvfIfOmXCJBYnB&#10;xYGHoIiTHXtnuwqdvi97BcJdFM2zePcS3X83MWR39vp1aagpsWS9z68Up8cApoGrIHPWfpkr2cYh&#10;yQ42tVs3Sk1xptRsTreEv+ZeLM9Cp6LOBMCh8+AoHn0yIDsCdO4MYTCUkQ8VaMcfdvCMnRNM2smj&#10;9BAyiFhnww6/IDlcpNBDwctCWS6kRZdDMdmr4LPXjh6n8Xq+LmDiw118nShUdE2wwKGEz1lJ8xMj&#10;oZSlU2XDEhv9tX4hoLKAuZSx6lAIlRUMeU0fKkunDtWVihdNGKhQ8bPtZ4z4TKY7qEyBO5k4iGB5&#10;D2B5V8Z99Z6M+fIdGfjRy/LI/X+Se//0n/Log3+WFx5/AHDhfJaXABUI/wd0LqM+f11HgREgYz5n&#10;OIxPmHxXR4NNGvgunAsgA3fC8NdY7Hv5qQcBmfvlnRefkHdeelI+eJUrJL8dhMc4iXLxhC9l9Bdv&#10;yXOPPaBDlD998wV1MAM/ek0WThwAmODvm/q1OhiOcmN4zBL4lshnzoVzXZI5WZIz8JdOAoiZf+Lz&#10;WsypUFwzjNDn9+G/ewLGVjogdHjzwN8Ovk8HkQAmDiiFqfjtKVT8vBZbU4wl53hYMh/7stdbIl9D&#10;YUzm07HkSHVpfgCYiq2oowOs2FYkjW2tsnPvfgVLG9W9B+qWFg+Y4hJJzcmzmeQlW2XLtjJN9Dc0&#10;1ElDI11Lvam5QVpamwGYw+jUrUO/io73bAQwd4AFCqFDR0PQWK7Gh86OnjHQ+JAZgXX81Al9gJYB&#10;5kwEMOfkDAFz7ozcBOQImO8cYG597x0MgWCu4w7IqDxk4tu9CJjruNYNOXP2mILJAOP2A0IHunei&#10;L8mXzpZayVqzVNbNx//TqqWyOTtTNudkyZa8bCkpypfCghzJz98IZcuqxEQZMXWWJGZmB49O4OoK&#10;O9GHb62qVseysbRcKlraZGVKOgCzRhbAucynABpCZVlmvixNZ/4lSxYmZ2r4bH3OJunZv1dDhr+b&#10;2vfFPuP6vfLLdNj8GfiHGf3hizLig+dl2di+smHWYFk3FT/6Sf1l1tfvAzT9JXHK17J0VF8durxs&#10;7JeyZNTnkjJ3vBStXyZZCXOlctNG2d3ZIbthtQ6dBmQuXpGD5y7JofOXdPb7hZvfwcXQzXwv5+Fu&#10;Aqg4sGgoLB4yBEtvcNHOPnb7X3UxMWGyXvar3Ouwfu7adWltKIc1zdVlYnYQFoALR5FRXKCSM/wr&#10;ClOlvCA5mIeiQ44p1LfibpBDm0sAEwttWa7E51ToaHS/k+ZBmPtwx+p6TxoWW6WljuzBfq7/VJSG&#10;O1AX5uAoIM641pJgcjIXQlgQHtzvxDAXQcLSw8QBxep8OJ05FAKNw4lz6VDYmaEtB51Xjq5XRZdi&#10;+RTvVMytuAd4rbAwmIZ4GALDnXjy4klwKwaXdfPHyZq5Y2T1nNGySmfb07EMVSlk+OwV9yAvPntl&#10;4fgBMhe/yTmATXRZl2lDP5LJX3+gHXv/d5+Tj159HGC5Rx69/x51Eq88/bAOQeaKxxYG4zNY3pIJ&#10;gMsYwGV8/7dlMiDFUNokgIpSRzLkA1z/I61zNj/nvrzwxEM67Jj66NWnFURc/oXJ/Xlj+Jz8LwGt&#10;93QWPyH02VsvSL+3X5IBH74Gx/W5uhVChXmWdW6UGHMvK2dwhv5wDZX5PAyHJquzWThe3Qqhngvx&#10;czeXaHV+vlyTjd9JHqCStx5gYRgTTkVdi4NK/gbc8aLkkycVKACLLlLpkvi+fYsCJgmOJRluJUlD&#10;YuVFWVJOuGyx0WIEDFUOefeyo6JEaqvKpLmjXd1L25690toDuKBjM8Ds1vkeOUVbZEN2jmTkb5Ki&#10;0m1SDBfDocoEDBP7TU0NKjoYBczRg/Ld95bzYIfLIcYeMMy/9AaZqCxHA522UmFz5oxwIIAl/y/K&#10;MQCme88uOXbimJw6DwdzgYA5pw6GI6a8g/kuDjDewdwVMM7FMBRmbiWyDwodDADz/U05ffq45pkC&#10;wGD/NZQnjx3Ezetm2dPZIlvSEyUtYR7+t/C/mpkqRRszpYiQ2ZQrhXk5UgAnUwDALFu9BoCZLesy&#10;Nrple0wduwH6xkaZvyZZNpaUSSUAw2Pmrlgji5MyZBFAshClB0xCeh7asrR9LhzM2swcDbNdu3lV&#10;fjf8gxf7jP74xV++wD/dYLiXBcM+ECb8l+CfYf3MIbIcTiVr0VhJnPa1LB/bT+bgn2w+/mEXDP9E&#10;1gA2uctnSEVuiuSuWiBpC6fJlrR1uJPPl6baKtl75AiczGnpOnJcdh89YU+BvH5Tjl65Kqeu3pCT&#10;0Glsa8gMHbfChp14BDC6/RvkIRCt/5oCmMQBJQqaO/ZHXuvct99IU3UxYJKla5FVEy4oCZz6Mi5s&#10;yRWVCyMlVaCjzrguGY+r25YjtaUbFU4c1qzXApiq3LIzmptxo8oUUHkUw2kGKp1zE8CHy9zzoU4Q&#10;QBMAx8tt27wFJmotZ+T3M5fk2y3+7oHjYBOBD5cGoXPKg2OhcgGYHCgbgFG4oMxGZ5aNzi4bd88G&#10;GIPLRpSZq2bDxsPBqHsJw2F0LkmLCJhJ6lyYY2G5du5YN8R4pCyfNkxXLmZIjIBZOGmgzKeDGdtf&#10;4TIbNzyzRvaDk/lUpg/7BFD4UCYMeE8Gw5189S6cwvsvyOdvPyuPPwTAPPBneR7u5fVn+TRJ5lbo&#10;Vt5Ux8LQ1iQHFToQupapgNSMYR/LLPz2Z6KcBrAQHJzZz+HHDIu9/NTDGvaiM/nkjWd1YqbBpa/O&#10;sUkAEKcM/kReeuoRefelp6XfOy9L37dfliGfviWLJg9SqBAwBM3KGUMUJHQubPNKwjYfx6yrHOOz&#10;zFnrQpqAB92KXzonR+GPNroVOJUCACUfYj0fgMldvxjAAWgAlaJ0l1tJt1FhdC2cz2Kuhb8v3hQl&#10;4Xe4AW4lVaUhsbwNUlaYLmUADOe6MJFPwHCbpQIGzoWPPK6t4hMpywGYDmnfS8DsA2D2SgscTPPu&#10;bmncuUsqausUMMnZuZIGB1NQUgrIbNeZ7HwYGVVfXyv1fKwvQ2TQcbgKdujsaNnpcnLkAZd/iYLE&#10;OxcvtqmDUTnIuO3DgI3mZtz8maOnT+qKz0cBmDMXzsm5S+fl4uULqtNwL6cAGeYcLMFPuNBxEDBX&#10;HVC+MSBEdKeTuZu+UfdyC9c9c+4kAHNJrrukP4HFQQTnTh/Tp2fu7WzG95SG38Z8SV4yV/LTkqVw&#10;Y4YUZmdIUX6Ozp/Jzc2CMmXJ6tUyfMosWZ6cqispcLIrAdO+q1O/o2UpGZKxuVQqmltlQ26+zFu5&#10;VpYkAyzQoqR0WbIhC4DJlYS0HLiXDIXOgnUpkpiVC0h1yuVvLhEwT/WZ+sWrvywY/oGsmfylAmYu&#10;tBJWfuGwj+BavpCFIz5RTe3/pkzu97osHP6xrJk0QPI5Exh3m8tw55gwfpCsnTFKMhejs1g4VQrg&#10;aDi6rOvgIdl7/KT0HDshh85d1GfL7Dl5To5dvipnrn8n527cumtY7LcovuP/TXLQiMm7REHi1Ctk&#10;nE5euiBNNVulfnuBNEAs67cTHlbWlVF5UrstFyJImH8BRBgSg8Op2pJh2hxxOptsVQBChJMqPUC4&#10;vpOHiD5+Vie1YR/DFR4qEScTrVviP2wnaPx2AJ8IdGKUtiyIxW9Cx5SHTimqXHRgOXAulMIkETAh&#10;XNChUVkMyUAbocy1cyQToMlcPQdwoWZL2spZkqYOZjocjA+NTQpDY/PHw8GMk5WzRsmKmYDLDIbH&#10;hstSwGUJ4TJxoAMLHPaoL6EvZCbgMmXIpzJp0Icy9st3AZQXZQDA8vWHL8mQj1+RodDgj17W5Vye&#10;eOheXdn4zRcelZGfvy6jIYa6Jg10jyn++j2ZNvhDAIWz6z+RWYCWAmbEZzpXZuE4/I9wVWUuUIn2&#10;d158Ul59+jH57M2XpO9bLylkCDlO4FyO97wcYGQ5bdhn8sozj+L4pxQwn7/zigzr946ue7bGJfMJ&#10;EjoVOhhChiPGmG8pBAg2pa1QgGfhc8xcCcDgs85AmbliljpGOpT/H2n/2Z3Vla35w+ddj2eMrion&#10;HLCxscHGRJNzzhkhkEA5o4CQEMoZCeWcc845J5RRQiiCRMY4VdU53f4S1/+aa+sGmfI5fbqfF3Os&#10;vdcOd9r3/K1rzhVEjSSHelK1uLFO1OUt/g5UMHc8kR4bjAKCQEJb6ZF+NGmAaIn7jGjpasxnRZ4t&#10;Hi/OpAqRHmCSuE+8wzL8DVyyE8OQw3rphlyUpeVZdGCRspDXFqvQWDLKC7NRkp+JwrxMVNXVvgGL&#10;zuraOhRgCiuqEUfAhMYlICwhCck5eUjPK1DTpJSx0SpzlVXRautrNCNgZHoWSfKr1jyd7qNnT5QK&#10;0QDyVsH8GWDePWdxnZiEzETJpObm4pqrGxw9fODqFwiP2+Hwi4xBSHwSIlLSEZOZi5T8YmSVlCKv&#10;vBKFlVUoohUSmJpVoLC8DPmlJcgpLkZ2URFyiwqQTysoLkRBSSGKy4pRVlmGCn6+apmlQK1300Cw&#10;NavlpfsH+9Ha1qxmjx6fvI8pqqjZ2UnMz89gZnoc5XnpaKuvoH9JQbQM5nS7zv9jIAETg5T4GKQm&#10;xRMwCarLcgLNzccPV+yc4B54G43S8YKqo+Nul8qld/Z2I5PKMbu4DJWNzUjIyIR7QBD8wyLhFxYF&#10;H5aBVCqhiWm4Q5OwmF9UglI9XqHhqGlqwBQhrJL8EY4Xf3fkH+rS/g3wMDuOaNeriHa7iiDbc/Aw&#10;OQZ3o2MwObod1y7sgyv/SBZs7blcPgLr03tge3YvLE7thZP+UUS72yLJ7wbSgm8hxtOBTjJSdX1r&#10;oORqH7iH7vsTyrrG+OPNPMLI3BOMP3mukv/vguO/NDr4d+v+T5B5N4m/WKUshsi79Yvt7fU/Y3Bs&#10;hLI/GYVpkcqKBBKSS5EQWQ5hkpvwxsrEcsTilcoRpaJAQ5O160WxaICRiTIFMgtKJVFTLSqcRtWi&#10;S7AKXNS8T8ohEBaqZ4+mTt4AQ1dGLbJIgYa2nSYhNAmNSItWWrbSqhVb2E4SWwDJm2MLpsFFFMxb&#10;2Mg4CQUWKen8ZNK+2MAbbyATw+1oMR1YaBG+jggjXMTueNoh1MMOIXyGQjxscZsqJtDFHP7OZoSL&#10;MXzsjahcDOmEL+Om5UWqFj24mF9QYHE0Og37KycJlmMqka9PiJzes14bx3JoMy7SDI9J+Gs7DGkG&#10;x7apcJbMZLyXUDi4ba0KcclU+baXDqg8ix3BIlBxNjqJ61dOKMhc57aLyWk1GFNCcjJuxp2Qk4Ga&#10;kqA/smMjdm9cg7MHduAM7ezB7UpRSc+2AEJSermJKrtpqY99W9bi8M4fcObwTpzmeSbnD6njAljp&#10;Zi3AjZC8FMERHXCD6iBWzbvV0FyPyjI63NQY/lZ+qndWSV4KGmpLkUFwJATd5O/howCSGOqFzLhQ&#10;PpMpysryMtSSxUXcrq2gU0uPRw4hkUrIZMXfUYAoSKMSUTMfC1DCeR2fcZ6nIJMSzecwjPURCyGw&#10;eJTkJBIoMWpbFxYryU5USX4BTQEhU8SWtST3SwkZNYalvkEBpoFgqaXVUL3IRLqVTc3IK6tAdGo6&#10;gqITEBKXiMTMHDr3fORIop8OunJBvcgqmHX8PuQ7kXXxJQczR0f7hK39R0/nCYc/QuS/a+/CR9nI&#10;iBqAWNtQqxZIa2hpYiu/Bc1s6auyvV3NTtDEsrGtTXVWaKTPU6Ws2slz6unApfec1DXxmJwn58vs&#10;BWJyD129dOOulZU++Vpl1dUoLCsnkIoJ2lwkpqchPjUFUYkEW3w8QqJjcTsikhaFO9yOIJgltBif&#10;kaXUX1ZhMfJKyxTsymrrUM3vuK6N77OjAy1dMobxLtp7utHV14MuljrAyCwtkhOrbdbeu6wLVl1f&#10;z+v5vhobUMHtstoaZWoam7IyZBUUqvxZcmYmf+Nagn9E1uTfvSLQ+tTvYdcvwUFvD9yM2PI7sQUu&#10;hgfhYXyEgDkCH6tT8DA9jptXj8KZkt/mzB5CZhduXDqKWyZnqGAuwt3kLBIX4OLOlmSMhz1K0uLQ&#10;wFZGW2cnmu/ygwwMond8Ag29/bg3O4e+yVkVKpt9tZB/eaHlZBaD4//FdBD5z0xg82cA+b8xJZkb&#10;StDRVIbO5grcba2kVeNuSxW6ZBoZ1rfVl6C1rhgtdUVoqilAU1U+Gqvy0FiZh/ryHNSVZaGmJB3V&#10;RVQ9onxo5bmJCkZF6TEoUMCRbp+hCjYSsng34apanTTpPppGcEjrNjXCh9CghXkhiU4mma1Wabkm&#10;hRIQLKV1myTxdh5XcXdC4w1o/gAcOaadJ0lfic/LdYl3BECy7a3um8j7xt++xZY0QbPIpC4uyI1w&#10;IXACRdHcVNvRAa6I9L+BSN/rdKJOCPd2JGDsCRW7Nxboao2AG5bwc7aEj5MZvB1N4WlvAne7K3C1&#10;uoQbfOaum16Ao8kF2Budg83lE7hCFXDuwCYqlG24TIhIWMyIitv0zG6qk10s96hwmfnZfSqctWHV&#10;11QR63Bo+3pVL2u5OFKlOBkRJsYnFVycCYhbVOiyxr7ARNbWl7yPj4MM3LyK4JtUXXzWb9+yh/7x&#10;AzhG9WJ07iiMzx7l/j7437RHblYqSkvykZkah+wUtvp8PWByxQDFNY3oZWOrgC3PG1YX4e1kihyC&#10;QfW0aqxBe3ePcly5mSmq11RVVRmPx6GU51cUZ6sFuAoy6NDpwBtry+jYk6hUJNwVpEBRXpCupscv&#10;4/2KCIrKomylJjIJk9TIQMIgidCIIlAieE4GVQYVBoEgYa58Aiyb58kxmUdMSjk3h6UMoCzO0XqI&#10;vU3qE0Iq/xKr1EsJX6eQqqaQr1FKqMkkl/K5ZG2Xqvo61AlcOrpQ3UZr7URFUwvKGpqQXVKGyKRU&#10;+EfEEDJxKtHv6R8Adx9fFJYUq+n8lYqpqVQmORmZaFJTMI9UWOohAaPlYMYICC2Rr4OF2l7YfwsT&#10;nf1R5bw5X8JtI8O4O9DPlj1/E4FHcyMamsQIy6Z6lQsSNVUj6oPvsUoGhJbIDND5KCnIRmFuBvKz&#10;UlRDITspmqriDlKiQ5Fwx5+NMj/E3vZhA8wdscFeiA7yRIT/LZYeiGJdFOtiQ/2QEHEbKbFhSIuP&#10;QFZyLPLSqRiz0lCYn4XiwhyUUwVJD7tafi8yR1s9gdjE99nY3IxGQlGzZhUCe2OEh7bdhhZCTlSM&#10;hMk6uruomnrQ3d+HXion6XYsA0qlN939yft4MDWBiZlJTM5MqWlhpqlWplU5rfJSk1RXE1P3tRCZ&#10;3v51v+vtXQf7C7sR4qCHG5f3w9v8GCKdLyLA9iThcRhWp7fB8vQOnNz2PTzNTsKbrTcn/cPwMj+P&#10;QDtDBNpfQQBbmH7888sszKGOZnSAoagp50NRlIuaxkbUsqVS1X4XHcOj6J+YwT1RMQ8fY1J6mNHG&#10;5vlwLABGl5P5l4T/O/YuPN7UyfF3ji22f1E0OlsAyPyf2U8Lxu2pp89x/+FD3H/0EONis7MYm57E&#10;8OQDNcJ3iPS+NzrEH0YmwutBT99ddHXzx+toQktrPZqba9HcVK1WfmuoZauusoAt01y1IJP0uClg&#10;CzAnNYoPYzgyE+8gIz4UaWyhpsUEIS06ACkESUoUoUIFI5YqoZM3xn2qlxSqlBS2TlWdnLNwrlwv&#10;o64FTJmxAqogtn5phJaUap+vkxUn033cZj1LvrZW3kY6j6XHBGoWrVlqlIRWAui4+N4i/AkqmX7c&#10;W1lSmA8SCLr4EE9lsUFUuARPFEET7nsDYWI+zgj1uo4QT0fc9nBAkJs9Am9eQ4CrHXydbeB93RJe&#10;ThbwcDCFm50RnC0vw9mcjSLjC7A1PEM7DSv947h6ag+unNwFs3N7VXdki/Oyxj0bRRcXTP8I7AxP&#10;4NCODdi3bQMuHtuPC4d346aVATyuGSHc7yZSE6LZAqtTU5jI+Iuy0kJU0Gn00dEIEDoGh1QPKGnh&#10;3ZuYwiCtjY0mV2cHZBeXqMaTNKSioiORnZONGrb6KmtrkVdUwNZoGaLYwhzlcz/26Amfn3mUlObz&#10;s5kilN9BGVv50ihr6WhVKz1Ki7+0MJfPSCWa6qvVio4VxTlUIMW0In7vVLp0WjInVXV5vurJlRUX&#10;gtKcVB4vQD5Bkx4bwkaAN+FAtZ1Jh09AFWUlq8R7YUa8WmOkjJCSMJecoyAiQOHzJ2NYCtjYEVUj&#10;PcXyCR8BjSgVOUfOFaWioMRSp1wEMFp4LEVBLj9dEv7JKJJVKmtqFuBCsDS3o6ypVcGlqKYOydnZ&#10;CAqLhH/Qbfj5+8LX4zp8XW0RHX4b+SpMRue9AJdqfifSTXmCzuzH1y9VQlzGnMiSyH+ExAMMSLnQ&#10;LVl6jYnC0QFFyn+Fi87eQkl3rHd0FD1UNV18Djr676FzQLOO/sE/tfa+Ac1kW1fP89/U01p7+lXP&#10;OhkftNikTmcyOFWsjfVtMtUOFUcbFYiaaofWTFUi44nemOx3aIqpRRSLKC1uN4vqahXoCHwaFBwF&#10;SDXyvVbIvG+FKC/OY4OADRJZpjknDbnpichOjUdGouRzIpBKZZzMZy8pIgiJ4YGIIwDjQnwRf8cP&#10;8QLDsAAkhAdRwVzZveLmlQO/33HUQ4D1aVzetw5mx7cQHnupWA7DlUpG4HLpwDpYnNxBuJzCDYMj&#10;VC+Hce38PjXw0u78AbhcOQl/m0uIvGmJ2wRNNFt1tXyjhaRsESlbVF6Klt4+9VA1ynoy8qMM30fH&#10;CH80KpmeB6Tf81fK2b8LEZ39qbpZAIQuRPbf6UH2BiZihMW7Nv/6p3dsATC0xwuAWVz+n+zJz+/W&#10;/cK6/zt7e80f76G7p2yrz8fv4L99/19+xVOxX39T9uzXv+PZb5o9/+0fqnz6G4/9Qvv51zfXPeZ7&#10;mH8tYckf8ejlKzx88QIzz55i8vE8Jh89ImxlficZTzBOpTeKwVGZRqMfPf096OzuUHM6Nbey9dfI&#10;lmwdH+rqUpSVFbAVxpYeW7t52SnIyUhCZgqdY1IUUuLDkRgTilg+zJGhPgjydMING0OYEigmeseh&#10;d3wvzh3ZDXPDc0iMvYM8thaL2ZrrZOuro78fzZT7Dfxz9YyM4S4dRCth4OzshExK+hE6+MLSEkp8&#10;qk3+8YemZjA8PUsnMqZCCeJExEENTkzg7tAwahsb1Hom0joefDCpeko2d91V05lcs7iCuMR49LFO&#10;8o63g9gyjQpDgwqTsNXL9yAhj4i4eIw9nMPo7CO+3jRK+Wf2vWGNEO8bKnyVQ6VTkpeJlsZaKpNy&#10;VPJ7qeH301Bdohx2Cv/Y2fxeKorYaqXqqCKgRM2IqhHnnh4tjYVQFZ6qLslFbgrVcHqcgo3Kh/A7&#10;LiaAJMyWlRCmwmNyncBBwCEqRCAiMJHQWFEmAUIVIzARNSOmgUezooWQmMrDUNnIvSTcJgqmmMqp&#10;ODdFKahCfjaxsir+5q0dKnmcmJGD4Dt34OfrA69brnCxNYbd1dO4bnYeHmykRof4IJvOrahY66os&#10;CuYtYKpVyEp6c0liXUJkkhCXCSr/BRYLQBmQ8PxCfkXAodkfczC6a95e//ZYL39Xnalj98fQwwZz&#10;p8DmHiHDsvPeW+uSUupoMnxj8THN5Jp/NTmmbetK2oCAibZwv045b3H9ArjEdNDTjmvX6859c+y/&#10;MAHnYkhqdbI9gI6+fhpL2aYpSPbK3GWsV/vatpiaKsbl6qHfPc2OERoCjG3Q27MOpse3wuLUDkJk&#10;N+HyA7av+gqnd64lTPbB2+IsXK4eZ3kO1y8dIlyOw5WAcWLr0M9KH/7WlwgYR6RHBCLC05kt2xBU&#10;VFWgsq5OKZmaBspKSjPJy3SNjqO+d3ABMC81QOhg8Scmx/4MFu/u/5npIPGHbQJETLf/r3DRHXtb&#10;vgXF/429deyyr9v+z2zux9dqQr37M9N/evzPTAA88+LlH17r/9W09/z28799z/wOFn2et59Pq1e/&#10;Hd+HfMdy/eLvfvG5fwbIfwWxzrRzxQRs00+eYnRmFo0dnbgd6Iur50/g8ukjcLa3UTHmHjoHcfA1&#10;bR1outut/cH455CeSrWERhv/BN6eHmrdEQFEfmEByutq0T/+QP0ppFXYwRaizCZ7d2AAdVQz9Y31&#10;VJ/takBa90Cfir9LElZg2S6txJZ6OFgbISIiRIW2Cgvz4Gx1FXf83JQKESvITiU04xEU5E+nNIy+&#10;oSH0EbqFdMZeTuYIpGorzJBuvWzpZyaqyWTFchJFVUQRDBkoz8+gUxdnLiEvAoZ1okjyeV1+mlYv&#10;PbYqFXTyUV2WT4USrkCRRehkUs1IWcR9AYWokjyZ0oUm6kfBg6UoZ7WOiwJNrOqGLPARkAh48iWE&#10;uxAek1CZplx0eRgtNFYocJGxL2LymWjx0eEI9PeBj+dNuDlZw8FUD05meoSJKSKCPJGeGIUcAqUg&#10;Ow3FbEGXFObQclEuMypXlSvTAKOFyUTBSHhG1oJ5+GgKD+dm1CzI0gB4A4FF4Fi8r+CiVA1ho7oo&#10;Lz7nj+fKttxPYCL2R8hoiqiP/1cNIsPoYmOki7+vVv7nJuf+K3T+K+OzLKBQ9mfH/2h/POftawn4&#10;7sr7VMZ9nveuvXuuzv5wjvjwhW3dscWgUgrmlsnh3yXvcvXIDwTLZniaHic4DsL85DZcPvgDdq5d&#10;DsNDmwiSwwi+dhEBdhfgqC/HCSC9/QiwvYiga5eRHuyKyFtWuE7QnNu9AXb6JxDNVll6bBjlfivq&#10;2OLIT+dDx4enntvyR2/nGxphS07gosFjEUDegYnOdE5LOa7F+3Riqk6BQLet21+8vXhfc4S68s8d&#10;3FuTaxfvv+sUdfs6h/jfsae/iGlqQrc/z++ho70Jo5MT2rE359H4GnOvCOMXz6kg6MypJARIs1QT&#10;M/we5XO/fU9vX0e2F+/rXk8d4+cXJTL7/Bmmnz5j+RzTz55h8olm8lvIdySl5MqUeqFNPKZyefpc&#10;tcjFHsw/wfj8YwWAoYkp3JucwujDR5h6+lRdp31/Py28n//z9yTnyGeT15JSvocZvr+B0VE0UfYn&#10;xcfA/NJ5XDlzDM7XrFFeW4MKNmCaqCrkAW/q7EJFbR0aOrrUWIumzg6UVZbzXAvExUZBkrQJsZHI&#10;SE1Ca3ubGiDW09+LhoZqVNI5N9ZVoKOjFR2dbaiVGXwritBUX4mmuiq1tGxbSyMqRSXQuUcGe6OK&#10;xzvvdiAhMhiXj++GF1vh2XFUCHTSZYRDHsHh4eqIRqq2Krb2q3MSkUnF4X3dCn4uNqq3VkZMMJLv&#10;eKswZREde7FAh1aeR6crORLCIEOBIkyFwioImSrCpqIwSykUSeSLusnja4pCkRCmTOWST5hky6BI&#10;bqveYHytfAJEtmXaF1nDRY5ro/JlLrFwwkSAIwpIeoVpE1aKmhHI6FSPlAoukpNRSkZTLwIUCcMp&#10;9ULwieWkxiL2ji+iqEwyU3hdTjpBkoOigiyVpxCgFHNbrLQ4V9snYGQkf3llKY2KTuVgqlSIrKau&#10;moDRFMzsw0nMPmJDdV5TMDoA/IsthL50kFFhs0Vq5o+K5u11uvvp4KKZdkyDjHa97N8dHvmjQ1cw&#10;ebutmey/C5l39+mo39Tr6v7MdMffvf7P7F+PCxjeAERsAX4Kkro6sT+Bia5OGevlmFJsNKVgLM5s&#10;/f3ivjXQ378OB35YgaPbVqmRzft/WAmDQ1theHgzlcteXDm8CUZHt1C9sLV4+QBuXD4E27N7qF6O&#10;wdP8HBXPHphL8t/gGMuduHbhEHyoaJKCPVXXuWRJaPFPWJKVomR9OVsjrWztSRz6/txj3Kdz0oFG&#10;BwcFjgXTAeEPdQs2x5atOKDF54m9bYWLaWB563z/e/bW4en2pfyjI/zvmMDhyc8CEs2568Dx/Jef&#10;8YL28pef8OOvP+M17eWPT/BkfhIzD/pxv78JAy3F6K3LoWXTclFMB2B39TKML5yDlaE+bK5chp2R&#10;AWyNLsPe5ArsjQ1w3cIYzpZmNFPcsDKDq7UZbl2zRFSgJ5qqCjA80IKZiX48nBrk/csQ6nIN5hcv&#10;wvDceeifokp1vqHyDJ39/aqr5uj0lJpGY1i6brIcITxk1PPA6LCy4YlJZbIOhwxUExuLfCVZAACa&#10;/0lEQVSWKTh4jpp+Y3YGI1NTGJmewfjcPPcfEkqPMMHfXQD0gGCaeUZHQdBJfqubD343H3SZ0r17&#10;cBC99wYhi0lJYnHkwTgaW1uQlBALS4MLuHL2OJysTemISljfpLqySlJcWrh1jQ3KMUmLVxo6Em++&#10;bmuGsNv+qKspQ3igF3Iyk1Av81sRENV8Nusqi9BYU4oaQqaMCqFakupFWaivLESdrBFPWIhzL6VD&#10;F5Xhe8sJ8ZEhqOP1rc11SAgPgMHJvfB2MlO9sbLp6DMIkqRQH1wz1kdmpC8KYgOQH+uP1FAP+Dpb&#10;EjIW6pzcREIhiseSZK46OmE69GxRHwRPTvwd5PF+qjcXVYYk9svyUvl+0pTSyIi9TRhIjy9Z6IuQ&#10;kK7EtNwkrYuxGiSZcJvwkp6IWr5NwKKbT0xK2Zdz5XpdzkUtGrYAFcm1LA6LqZLgLJKwmPQaU0BJ&#10;Imx4jP97LY6fqsJyJZL/yUlDKcFRVlJAox8oLVTbJUUEiYTCaKVFeWpbpukvKy9WgJE8mMBFp2IE&#10;MNJVWQeYmdkJAoYq5omWg9EpDdlebO/WvYXJHyGjM905uvMXA0ZXpztHZwIxCanqVMwbR77guLX9&#10;xds6e1unhcd0dYvPeWt/fr/Ftvg+2vmLr9Eg9983HVjEdGE6naLSzpH7vlVY/+Zvd5IK5sjvJ3es&#10;wpZVy3Bmz3rYXDiAg7Ke+JGtcDY8quosz+yGPdWKKBsbQuXywY1K1fhYnYc1z79ueBwmx3fA+uw+&#10;wucofC0vwPmSgGYPHPQOw9fqMuL9XdWfJo9/juL0BDWD5yCdzxRbyPfpcO5NTivYaKDQTEI+Wut1&#10;MSh09hYojwkPAZO04KefvVArTs6oFvP/CSji9Bdv/7+bDhwCEa1Op0gWYPIHk9zGr3jG15ZZVu81&#10;F+FeYz7G2svx4G41Jnoo/fsaMEl7cLcGUz11mBTrrsP0QBP6G4ronIJQnEInEheCQv75ezvr8XB2&#10;DPPzD/B4fgIvXzzEk0djmB7rxL32EvTVE1DVKRhqzMZYZwmmh5sx1lGCxzw+3d+C/MgAZAR5IcHL&#10;Ff4O1rC+pAdzvfNwuGoAJ0LrBoHlaGqIG+bGcLUyhT3rba9c4nkXuW0IO4LO3sgQDsaGuGZkABvu&#10;O5hepUMl8EyuKgjGhQXj3mA3hu71YGS4D5NT9/FwblqNYZAZaGVdj58J2F//+Rv+/h//xD/+13+w&#10;/HeW/65Kzf6Jx88eo6GlGZHhobA01IPR+ZO4ZnZFtYqrVU8aAqaihK3iTLVQVa1aBbFMJS4rivNw&#10;3coEt309CIgUBLjYqeRkbWmuAkhVMVvPdJKiGCry06kQ0tR2fnKUsqK0OBTTKlhXIoqCDt/9mjnC&#10;fNxQnpuCmuIcxN72xNUzB+BiqY/kUAIsXsY3hSE1wpcNg3NIDnRG2u0byLxzCwkBNxAsvefcHVTH&#10;ikI6dgFMSpjM2hCMbOlYESkzXhMeMiWLqA6BFu+ZHiUToIZquRC+F6U2BAq8h4IEX1M6aEgHDCll&#10;/XcdRJRaWTA1xmUBMFkJsliYACZSwUVBhfeXUhcm00qBi+RcCBVuq3AYvzdl3C4h+KROFyZTgMnP&#10;RHFeBoqlFOPvIZCRPFRZaYGa0LKcv1cJASOgKZOxIdJRqKKUcNFyL1U11Sr/ouVgatRgRwmRTc2M&#10;EzKTeETADNDBLwbAuzDQ1b0LijeQENAsjOzXmQLHouvenLtgf7h+7K0K6h7SqZl3TXPab5XMuyGt&#10;d4GgO+c/CY/9S93i6xbbu+dp9sd7voXE4nOUolJ1b4/9p++HpnqRmZ/a/Lv9hV1w0t8Dx4u7YH9h&#10;B0IdLyLY9hxuXjmMW1QsUTeNYHdB8i+nEXjtIizP7oYx1YzFqe1wNjhCBXMaLobH4GZ8Eh6mZwih&#10;vVQ9AqSj8DI9hztOJijjg58rvZdCPdkCD0d7ayMGhwZxf2pCLdZzjzJzhK3kcULmAYEz/fyFmpJl&#10;SkI2BI0OFjOsl5auHJNW78TjJ6qUFvHwFFvJM7OqZSzXCHQevtRCM4th8P+PyXvQlTqT/T8okz+Y&#10;JNAJEykJHYGhgiPf1+T8PB4+nMJoTwNmRzsxN96Hx7MjeP54Aq9ezuHnX17i73//GT+9fopXL2Yw&#10;N30PEwMNBFIuOoujcLc8Dr2VyRhrLcLsYAOejnfh5fQAXs7cwyva64dD+PHhCOu0/VczQ3j1+AGm&#10;ee78aAeeTw3gBY9NUc1khXghLdCDpS+S/G7B08ZCgcPLwQYBro4IcrsOfxcH+Fy3g+91e0LGAm7W&#10;ljxuBz9nB9Zdg5ejndr3tLeFt+M1ZY6Ei7O5CR25E9qbavHbf/xDA8X/+ucCPP4D//jf/4v7/4Ff&#10;/vEbZmcH0FQbhu6uYrS0UoHUUXm01KO1tQ6tbXUYGOhWz019UyOSk2JhdeUijC6cUoDJSktAfjZb&#10;yflZqkdWJZ1XgQrZJKFCJcTZMmYr2sboIm7amKAgKRLBbtcQHeCOQrb8BRCVBIpYBR2kggobRQIS&#10;Gd8hVsTzsmJDeEycfSSKCHkvJ0t42Bkjzu860sK9cMfDDhYXj8PL3hipAgrp/RfuqwZEmukdIcAN&#10;1TLGiYHX1ZiX4FvX4EMVkxImsysEqPOzqVhyZU17gkHCaAIYAUoaISUAUvBZCHnJeyqScJV0L+Y1&#10;si6LqBQZfa8AolMpC3DRbaueggRYTnwY8lP5WSX8RZOE/uJQmJgOLG9G6XNfIKNTLLq8i5QKLLka&#10;aIr5fZfkpiklU0qoSHflMkJYQmBlJdpSyGWEiaz1otQMTW1XLICF6rOMyrSSykUXHqusJmDqalHf&#10;3MAGChsnBIyEyB7NzWBeBloSEDpw6Jz/f2XvgkbsDVwW8jQ6YOiO67YX12vbPL4QhlsMJ7m/dDRR&#10;eZyRUXSLET4aRHROmduLICAqqHt4hPfQ1JVcd1euWTjvrRFGUvJ8uUbOkTCd3F97PZYLXbe17ttj&#10;CsL9fM/qmDpXwltyHxqB8W7uRbuv9n50uSjZfmsLr/Nme1Sbi8zFcPfvrgb74W4sOZaziHIzhI/l&#10;CaqXQzjwwzc4u3sd/wzmuON8Fdf19+IGz3U1PABrWW/89A41PiZI1gm30SOgDqjeZjcJmiA7fbhd&#10;OaHmLAvlHyrJxx5xHjbIDfdEYWwgGoozMXyvH93tTWhvrMFAP1u2g724d69PrRQ3/nAW92W6bDrh&#10;B4/mWD5mOa9N3TByD4P9d9Hf3Yah4QEMDvag524L+ns60Efr75ORr33qOunpNCc5hAW1sxgSOpM8&#10;hgBrkrAal55QDx+q/VnC7KHAjdfen5lCZ3cjqqszUVLClqqMaWmuxug0Hf+PP/KePymgCETEnosR&#10;Kk8IFEl8S05jip9h7vEjPJNV6R7xR6jLQ0tBNDoKwtFXEYfxtkIqija8mBnA67n7eE018hNh8/rJ&#10;pGZUJK8IjFezC8CYHVYmUHkx1UewDOLHJxP45eUsfn39GL/+9BQ/0V7ImhRUSpMT91BRkoP25jo8&#10;JMyeEzgveP3MYBsygj1onsi47YNE75twszKDwfkLuBN6B24ODoiJjkJCUhJcb9xARGQ0vDw8ccvV&#10;VS1kFBsWgsz4aGQnxyI3LQmZSXFws7HCTXsb+HvexJFDVL6WZmjl79zWUoPWpirUVNCZFGWpvEQ2&#10;lUdaQgR6+dvN0knIPEY//UZgv3y6sP0rwfRPBaff/v0feDg/q8YipPK1bIwvw+TiadgtKBhxYLI0&#10;b0psqHJ4kiMpzc9AdmIEnR8hQcfnaGGAm7YmyKczDnC2QoS3M8pyZOaFFAUOceziuAtTZfXRGJRm&#10;xKppVHLojPMTwxRYSulgi1mfRWfuZmMIe8MT8KCij/bmZ3Yyovo7AheLi4jyJXQECpH+SArxgKne&#10;UbUmTeB1GbV/FbEBzgi4aaN6kqXzXll8Dc20XIyMNcokcHRQEGDI1C1SKiVCSKhu5bp9lU+RMVOa&#10;MhHLk27GbNRl87icK2pGN2hScjqqFLWyoIByCdbFgBGoSFdktaaLgEwBhoppATBiApUSmg40xblU&#10;MAIXUSqEi069vC2zFFBUt1iql3I2BlTYjNtipcqKFkzWhJFQWYkCTHVtjbL6pgY84v9JpmYRwMg8&#10;XY+fP1HOUxyczvEvBoHOdPVi7wLm3XN19gY6i8Cx+D7vXr94/91rB8cntFDyxIS2EJqElFnqZnUW&#10;k7VtdMsGjE7KMgKyL/OjacsKyLYs8ywmSz5Piqkln7Vln2W558U2Oz+Hh4/n+Z09VtvTi1btnJ6n&#10;z1u4Vldq12jXvTU2ih9rpdgMAa+25b5P5JhWL6XKwVzYt/r3feu/htHRjbA8sx3X9PYQKmtxZPN3&#10;uHRwI05uXw2b83vUAEzT45tw+cAGqp19sCFgrhzeyPqtaioZH8tz8LPSowI6QNAchNPF/bh2bg+s&#10;T+6Cm8FRRBBQsW7mCCSIQq5dQV50IErT4tBcVYRWWn8HQVNVgKq0CLSW56KXrdXRkQE8mBgjeHoI&#10;o16MjQxiZLAbA5316G+rxkAXW/PdzRi824B+bvfdbVShoh7aEM8b4fXDQ30sB9WcQTNPn2CKH1y6&#10;0sqPJsuiyhreD+SHm5rkOeNqXiFZRGiSP9qkzDvE48PDfRgdG0T/QDty0ulMkwPQ016K/rvVGBnt&#10;549DkD1/hpknT5RJonGaP/b0zCQmJu/TxjE2OoDR4V7cHxvAxGgvns9P4JkAghB5+XCUUBnCc6qJ&#10;Z7TnM8N4OjWIZ6IwWK+g8ctzvHjGB2GiH40V/JOmheNuSyU62xvR0yOzoHagqrEZFfUNyK+oUiOC&#10;JYzUO9CP0QdjiEvLUKvXyfHq+jrMjBFIAiuCbvZeG3LpzHIj/NgA8EdKgAduEjCWxqa47nQdPl5e&#10;CA4OhhdLO2trRBIw7q5uCA0JRVhYGOLj4hAXEYrk6AgEujmjio5CVExKQqwace3p7a0GG05MDGF6&#10;+j6m5Lt5RDA/nadp39cEv+/HL2Qep5dUatMYvzeA56/4vT6bwvPXzxfg8hvLv2PuyUM0tTQRbnGw&#10;Nr4EI71TsDLWR1x4EHJSYrRWdWYSspKikKl6UREGhEspASL5EHtjPTjRUm+7wcP6Em672SqgFKfH&#10;EDAyqwLViYSX+IxKmS9Oms5Z4JIbH0pVwu9Jwl6sy4kJgIe9Ea5dOQVvPtselhcIkIuwvczGlYMR&#10;km7LBKHeSKPF+N+A0dnD8LG/gusWemrK/t2bvsfeLavhZKqHRAJIBsSmUu0IZCQ8Ju9BFI0s6CUT&#10;UMq8YSm8l6gPBRx5DzR5/3KONhiX1yrFI+OSZKQ+lQ6hKFPr54gqiiOMJD8jSkVCbjSdetGZqidQ&#10;BC461SL2Ju8iao7bqlwAjKZctFyLDABdDJUiQqYwm9DhdrkMQqRKqSgvUWpF11tM1IuExoolRMZz&#10;ivnMSJfzsvLSN4CprNYAU1NXw2egGfNP5tTcXDMEjIzkf8znafC+loPROffFTv/PTAeC/8rkPB1U&#10;dKbb1x3Xle/au9e9rX+70qYs6SwzOC9ek0a3ZIBuVmfxWWqbplbcVHB4CwYBhg4kYou3dU5fTFSe&#10;BgKpfwsfKXXb2rmPFTQePXn8Zl9KqZP/7SP6Ojmms7fHtf1/W7Lkf6xY/eWHvxsd2wyrM9tUz7Fr&#10;F/aqxP6FveuxZ91KnN2zXs1P5mNzATZnd0J//3oFlpPbVuHA+m9genQzIbJdjfK3OLkTBgd/gMvl&#10;w2pGZke9vbA/txsexsfhcP4AFc0xOF44yONH4WF0Bin8w+VF+CA/wguFtDQ/J2VVqWHoqClGD1u7&#10;fa3V6G4sw0BHHe7f68RITzP6W8ow2F6N3qYS9LWU85wq3G3k+a2VGCBsBnubMdTfisGeJtzra+M+&#10;1U13E2FA5y5Of+oBxseHMTU9jpmZCZULkLUWRgmSkaEejNIEZCP3ejDU24qe5lJ0NxWgqSyJyisO&#10;bdXp6G8voRWjvSYNHbWZaK1Ow9BAK8bvDxKEBMlIN0bvdajy/lAXxrg90teIobs1GO9vJmAeYJ4g&#10;aavJRXVREurKMtHVVE5oNWJs+C7mH46rcNYrKpm5+13o62xAZ0836mqrcPLwQRieO4Ou1ga12JvM&#10;VSTTS6jpJlqb1WRzE5NjeDQ9zNerw9Qo7zc9hKezI4TaPTzm/Z5T9TynCnpJyD0a7kC+hGcC3ZEd&#10;QmcY6Alfe2tY6OvBwcQIrlQj1y3M4Ey7bm4KJ3MTOJga44aFOVyszFlvyla8pYKKp73dQnjMHvER&#10;dGiZKcjNSFYj0murilWsXBZmEiUnLc6Zh1OE8RSePptn/UsFkH/8r3/in/9by73I9j/+49+Vcvnl&#10;H7/ip19eq2tknqbMjBSlYIwunIbl1UtIjCYI0uOppOgk0xOUcpEWtYz5kO660j23LCcZNyyvws7g&#10;NKI97WB76Tj8nS2RLyBZgEpOjGZ5iSEoVHmuIAUISc5nSwiLSiOfTj2XTjwtzBNu1gZqjjEfaz3Y&#10;XjwEV7MLuHb1LDztriDc2x4JIYRMuI9SMmGejrh0fC/0j+6iwtFTSxQkhbirPEsm750Z7a/UjgqB&#10;yf0jfdSsCmkEheznEBY6dSJgEagINESVJN3RJq7MUSpGC5/JiHz57Cr0RaWiOh2wTuAiXZF1kHkD&#10;FioaBRcJmb0BzIJiUcpFQmM6SyA0NMiUyHgXCY8RMDK4skRmESjMpkrVQmHSwNDlW1TOhSY5GBl8&#10;KcshS97lD4ChgilWkKGiIVhKBESyLowKk4mCqVaj6Ofp7J5T6UqCX61dLwpmEWAW2585ebH/7Jju&#10;unfDZ7o63Xk6VbL42n81eY0/B5GE4UTB6JYJeBcy75pOuQhY3jVRLgIasSkCSAcdnQkEBA4aMObf&#10;nLsYMDNzOigtKJ5FkNGpFN2+nKvdV6t/e90c/m3zyiUrDmz48nf9g2thcGQDDm9eARMqEh/rCzA/&#10;vRsGBI3j5UO4ZX4at50McMv0BGzP7YXpsa0wP75dqZRQh0vwNj2uJsMMtD2PUMdL8CJcXAil65eo&#10;ZvT2w/r0TgKH97h2icpnH2zP7ke0qwUSZP4yHwdkBrki2Jb3MTmNWBcT5N52RWmsLyoTgtBWnIK2&#10;klR0VmShp64AA81l6K3LQ09tLjrK09Famoz2qmz0tlagv7MGQ+LE+wmTgRZuEzR0+ncJpO7WcsKn&#10;jufU4R7LgY4q9LVVYJjwGRnswnAfz+9pwFA3QTbYhtHeJm7XYLCjAr2NBQRZMe51VqKHoOmszUJH&#10;dSaaSuNQkx+GuqII1BZFo70uk0DjdYMtVGAlBGQh4cRrJcneVoyuugz0NOZhrK8BL56yxU6HP9hZ&#10;hSdPpvkneYynTx9ibm4S05NDqhfZj2y9/0R7PNmPB8NdhFUPYdGDRxN9eDzVj3mWcw96MP+gm8pn&#10;EC8Io1c8/9FIK55NdOOXFzO0ad5jUrPnvN9TlrTXVEWv5seoYEYwN3YX5WwtF4X5IjfUByl+bvC1&#10;s4CF3jk4mlyB+zUrQsaMMDHBLTtL3LK1hIulKdy5Lcl/J5OrcDC+wlY4YUTl42Fny+PmhI61Ao0A&#10;x+OaDcqoKp7NjuH5HFUbP/OPL+bw4/M5PH/E1uckQXfvLiYaSzHXUYPZzlpEOdkgNsALbS31uEcV&#10;em9shH+8SfRQ3UhLNj09BZZGBriidxoWRpeQRMDIYEU1YJGQSY+l6kiNRTmdXXFmIh1sOFIjAuHr&#10;aIZ4Nm5CXS1x8cgOWOsfU5NDFiTdUYollw46XYAQ5qVgki2zHtDRZ0R4s94LyVQ+0vsrPVz2vVWu&#10;xfj0Plw3PIabZgSL7WVYXzpGBWPM9++KZDp+3VQ9iTKNTqArEmXeMKobydlkqYlLA5FBuAmEkvm6&#10;0iFAYJcRpZnARwAj+RQJ1wl4UvjakrORhL8GGy2/ImARkyR/hqigWEKJEJLkvW58iy6Jr4OLhMZ0&#10;ykU6Daht1v0BKgtJflUq9bIQHqOVSjfqxQpGetqpfIsoEwl7Fb4ZE1RKaEivMcmVFeVnq20BjKy9&#10;L4ApWqRgCrkt44qKimU+MumuLLkYTcXISHRZA+bFj88wNz9L9ftcAUZyMJJ/0IW+dLYYEIsd/Lum&#10;O774/HfvpTPd8XfvoTPdMd1575p23kI3Z1mb5sG4mhFE9dxcBJt3oaOttinKRguPiWmhMS20JdCY&#10;FIVDU/UstXCWBg0Bg9TpbDGIRNVMP9JKDRwSUtPgoe3rAPQWXDqwvIXTPP5Nb/eyFUZH1vxueXoj&#10;1cdGXDywGkbHNsHu4kFYnN4BX+tTcDM+CperhxDuYoh4X2u4Gh2Hk8EhGB/dCmeDw2pQprvJcULm&#10;GIGzFxd2r4bVqe1qBUyZjdmG97EhYOzP70UAweVjcQ72FwRMhohyMUOo/RV4mZxBgOUFhF67jEhn&#10;IyR52qAk2hslUV6oTAxCTUoo2ooScbcmG30NRQo0nRUZaC5IQEtxMpoJoYbCBDr1cowONNMaCY5a&#10;gqRKOXlRH3cb8rldQhCVYLCrmo5djIqH+/10/r1NOXT+WVRGJRjuqSaASnmcyqmzVB3vrs9GJ9VK&#10;d0Mu7lKx9Dbno7UiGY0lMagvjERFVjAd6G00cL+XUBnqqeN7qCNYROmU8L1UYEBUT2sRFUwjntPB&#10;PyFgOhsK6UDr0EEV0jfYj7tq4rkuzLKl/0pA8HSCNomfn2ug0G3//HyGNoVf1LbYFH4mXMR+ejqu&#10;7OenD1jex+u5e3j9eITX3sdPT8YJlzEalcT8qDJRNM2ZYahOCiLwXdiYsIInYWJy7hQ8rE0RdtMe&#10;ngSMk7Eh3CxN4G5tBm9Cx5OAcTa/CncbC0LHHLdszAkXS7jbWsD3uh3cWEonATceF4WTGRmC/uZa&#10;9MrnbaAy7ZTZYfvVNOjS2eP+/VE8vNuEJ2wsPCXsG1Mi0VieiwdTo+phlj+LhCOHCBoZvJsmgCEA&#10;DfTOwuzKJcSFBSErkQ5TTdBIJcMWe1YcHavMq5WoOd3YYA9cPbkfjlQctyzO4/KxXbAzPIn4ABcC&#10;xQeZAhQ6bU3FBHHfT4EmJVTW0PEgZAQ0vsgI90W6Cn15ETCmOLV3M84e2IJt679Voa8z+7fC18kc&#10;8QSJmCigNEJLXUuFknbHm/f0JNg8VMhLUy8BSr2kR8p2EEHCzxMTrOqkA0BqhL/qyixqRUwXJtOp&#10;GV0px+Q8pVREsVDBLAaKmOyLLYaL2iZQVO5lISwmQJHkvgqPKbWSpEyX2FeQWShlrI90opDwmCT0&#10;i0XJFOVogKECqZQux4SG1ElYTANMllIwSrWIeikmfEre5l2KCZaiItZxWxSMKBn57WU6n2aq9SdU&#10;LZLkn6cafvnjCzx98UypAQHMu5ARh74YCn9m4vAXqxFdvVynEttvEuda0l53v8XnavfQmdbVWRL/&#10;WvKfps7RztXO165ZfJ1099fyMQuQmZxSwBHTVMyMGogtXfcfiKKhqbA+/yOTAh8Joy2CjwLQQ6oV&#10;mg4KGlg0uGimgUkHIjGBiQ5IUv8uUHTX6uoX27+tXbZkxb61y34/s3MlLu1fDRkPY3/5AG6ZsSVG&#10;qLgbH1TAubCH9fp7cXLH99DfvwHWZ3bBmCrm6pFNVCS7qFiO47r+Phgf2YhbRkdx6+pRWJ3cDutT&#10;hMvZnVQsu3GVasiaqsj0+A4CaBeBsx9XDm6F0ZHtvP4cXA2Owcf0DELt9JHgYY38cHcURHiiONYP&#10;ZfH+qM+JpGMnBOry0VWVha7KDCqbZDr+QqoJOn9ae1U6+ujA73VXEwpFdOjFdPRVVCO1GOqiwuH+&#10;QAfVRGsBYZKNnnoBRZ4CSW8L71vP61t4jLC5S7XRVZvKMp1Qkfvmoodlb1OG2h9oK2RdIV8zDR01&#10;mbxfLgZbCKjmJNxrTcdgq8CqiPejETi9hNyA5G1aizE+0ISXz2bwlC35AbbUe3s6MTg2hrGRAdWF&#10;t6+nDVPj/Xg5T1AQREp1KPXxVoH89EQ6ABAWBMRrKhEFjvlh2hBePxrAj7N3aV2ESy/3e/Djw25u&#10;9/Oae7Qh/MzzfnzUy3oe43lzA4XoL49EVaIP7twgJEwNcNNYD2VxHqhLDSDo/RDnfR0+Ag0Cw9XM&#10;CM507h6Eyk1C55YoFx7zJHjcqX7cCKGbYqx3NjeGj5MdKulI5p4+VjHgZ9LaZCkPuKwSOMsHeI4P&#10;8/wswTt1H0+n72N8uE91Y/75Hz/TcTzF2APWTU+omVolVJKWkQYLvodL50/D1FAfMXcIBSqWnOQY&#10;gkabmFF6gklYSJy2hJkEMBKiunbpOFxMzuHS0V1q4kzJkyiVEBvEc33p/GX1Ti/kSkI9xl8pmLQ7&#10;Hkq5JFOFpFKVKFjwnqJ2Am5YUM3p47arlVIn2jEfdSyV1ynAsC6F1yUE3UJCsJabkdCYStpTaWQR&#10;ahkEnORgRPUIVFToTHIw8SFvwSLnEi6yLXmW1AgCiedInU7JaGvkR6gQmJhMYKmgkbaQXxGlkrag&#10;VNS2plaUSa80QkWBYyHPIqpF29cAI4M6pSuyKJfShQGV0lusRBL6eZp6USZjXqhMyhfgIlP2ixXl&#10;yYDKbDVFkAqVKaWSS8VCZaNUzFvQlEiiv7wUJeUSKismYCpVHlHGNT2hYpHQ2CM+J9Jd+fmPz5Vj&#10;lp5PAgIdXP7MdA5+selAsdjZCwA6O1pQXZCE6vx4zfLiUcNSTPZr2NjVLEmt+1RblMyS2wWJvE62&#10;U1Cj6lgumG6tKClri9NRV5JBy6Rloa40C/Vl2Wgoz0Y9TSbJVVaVh+aqAjTLBLrVYoXcLkJLbTGa&#10;a4vQWleKNrH6MrQ3VmimJuCtREdzFbpaa3C3rQ49HY3o6WxEV1sturnf3S656wYM0PcM9nVgsJ8+&#10;qU+zgd4O9Pe2o5/1A/13MTjQjaEh6ZDVS39FG+pTeWrJd4+ODrKhOIQx2r/pHVq5wuTout+dLu2E&#10;PtWLyYkf4HBxB+wu7IKj3m5YnBKVsl9NdHl82yoc27oK5oSGgywde263Cn95GvOPenk/TI5uxOX9&#10;6wmOPXAmbFwuH4TlqZ2s26Cmmzm3ay3O7FyjepkZHd5C2wy7s3vUomYh1y4uLM98Tm1HOBkizPEK&#10;YlxNkR1yE7VZEWgrSyEQCtBdR+dflYGW/Gi00jors9BEddOQG4WmwliCRVRHhQKF2L2ucgzdLcdg&#10;h6iULMKDUGHZy7KjOhGdtcnobczkdQKBbMIji0DIJXhy0cf9rpp4tJaH0UJZRwVTl0TIJfK9pKKt&#10;IpZlBlvleRjuysZYbxIaiyzRVGKCgRZftJX7UPXE8n503gRLT0M2OqqSeW45Xj6ZwuOHo6grjIOT&#10;1UmcO7EZkf5OiPB0RIyfM0FYQ8Dcp8IYwY9UH1K+nO1nSYAQJD89kV5mAhSqk7k+/DQ/QJD0KZj8&#10;RKj8ONuOlxP1eDXdjNcPOwmSuzyH18+24dVkI36cbuGxJryaEmvEk5ESPBkqwWR7Gh60Z2C2Px+P&#10;hwow2ZaMvtJQpPjZwd/BHEHXrRBDleN7jaARJUOo3CRAXEypZKxM4SWQERWzoGTEbt9wQKSHK0oy&#10;k1Wvv9m5WbW87NMXj/Hy9UvMPpLOEKOYm6eTePYIr+kofvr5R/z82y/47d//jr/LOBjp1vzvv+KX&#10;335S59XVVSMzKx2WfF29Mydw9dIFRIVSeRAwomBk6hSZk0vCR6plz1IGK0b6ucDw9AG4EQZOV8/g&#10;yol9cDLRQ3wgVUa4F3IkVCWhsDBPZEVTzdDhp4QQKARL6h1PnuO9AA4Jj/kgOYQKhOpG2ycUFs6V&#10;e8j5ybdlITBZTloWbuN1hIyUAheBTRpVicx6LTMhp4VLHoYAkUGVcSFvk/ws5f1LKV2Vdd2UJVy2&#10;OCSmoJIUrkoVDksIU7Mny4h+gYxSMQSKpmaoWAQwC6ZTKtoYF23KGukVpnqD6RL4NFEnUurAokpR&#10;KgIXgkWNcxHILABG5WFKClAuY1wWEvoKKFQuJQXatjKBiuRlRMWUipLJR6kMtOQ1omqKCZkSgUxF&#10;OUorK1BRU61mYnj28imeEzDSi0xKWVlyRMKo7+Rg/gwwYrpjOqjoALN4XwDT0UXA5MWhKieKFo2q&#10;XJpss6zOW9jPjaHFoiovhnUsZVssZ6GeVsltzaKVVYhlR/6JRSkr53ZZZgTK6QPLM8NRlhGOclpZ&#10;ehhK00JVWb5gpal3UJISypL1PCZlaWoI62gsi1NuoziVlhKsbScHoyg5aMGCUZgciILEABQmBapt&#10;VSYtHJftRFoCj/OcIm4X8ZjsFyX4s6Qlivlx2w8F8b6yHsyhFXeczv5ue34bVcp3MD25CSe3ryRQ&#10;tsCXTk/Ui8mJLbCiCtm34Wuc2fU94bOHrdvj8DA9pibIlK7L1qe3ESy74EIYmZ/YCnejIwvzmq2F&#10;4cGNOMfyBAElORvp0hx5w3Cha/MF3La/BOfLhxVcfM3PwP3qMdyRJWKtz6uFzdIDr6OtNAn1WSGo&#10;TQ9Ea2EU2opj0JgbhpaCKDTmhKGMre7qtGA0ZN9BM+vaShPp3JOoPrLQTeffLUBpEWgIQNIUHHob&#10;Mng8meApoPPPpeNPoiUQJDGEShJaSsPRUBTKcxK5H4fm4mACzB8tRQGEWgjuVt9BTZYzmks8qKKC&#10;MHo3nPcJZOuT38vNdXC3X80f35zK6g5fK0WBqbnwDmF4Bw96q/Dq+QyeUaEIfFqrCbjOGtwf6qDS&#10;qkdbVS5GehsJmDHCZQzPJtrw9EEzno034sUkgTFHiDwWoBAkj6hMWL5+dJcgoWJ52EGIdOClAkiz&#10;Kl8QNC8mGvH8fh2ejlTiyRjhNd3GezXi2VgF71uFZ/cr8XyiGi8eVOLpWBGBU8BjLEeLCZ4CjDcn&#10;oibJHRmBDmjLDUDeHUf42V5BmIsNbhjpIyPEFeVJ/ghyoqIxM4SntSmNqsbaHMHO9ojzcUNLdRFe&#10;vpzD48fTmJ0exYOxPgx0N6GVra36ikK21PKQ7OsOr0t6CDY2gLfBRSQF++AuW1sPJkZxf2JM9c4b&#10;Hhthi7YEaenJsDI1UgrG4OJ5RNz2R1o8HWsSnShb7DkSBqJjTZM8hrTw6bxjg9xx9SyfNwdTBDpb&#10;4uqZg3A2u0gI3NKAQrUiOZZkgkJUSKYoDEJGtgUiSTymAcVH1WdGasfkPFEpAhWBi0BIHScMtIW9&#10;eFzgwusEZvECnTcqhe9vUb4lK0bXTZkAo+lmt9Z1TV5sOsDIMZnoUsa1yGJgKgQmoTBRKAIVMVEu&#10;VCqqC7IoGgmHUdX8S66FJtO/CGhUjmUBLAKcN+UCXKSUnIvARHqLyUSdut5jMrBVtmVkfmVlmRo4&#10;Wax6jC2AhfDRQmXclhAZraqyRM003tnegLtsUd/taEAL96UHWUlZqYKLWHl1lZoZWAeYmYdUvs/Z&#10;YPnppQopLQbIYmjo6lWYa0Hh6I79ZyaAkTX5a6lMqgUeCiR/tMocAYhAg2CgKYhkc58mECnPYj2t&#10;LFMDhlgpgVGaQf9Fk7I4/Q6KCQaxEm6LFQsYaEWERFHy7QUjDBKDUJBAB09Hnx9Po6PPj9csL85f&#10;WW6sH0s/5MT4ITvaR1lWlBeyIiW3KJ1WvJAZIc+rJ59neaZpYbdYUl3fkf+AC9W2E+L87BHlbYtg&#10;V4lS6MPq0lGcPLgNOzatxppvl2PFV0uxfNmn+ObLz9Ry5Ou++xKb163Av3kQMDev7v/98OZvsPKL&#10;j/DDyk9xeue3OLzlGxzc+BWObllBMKyA/v7V2LnmC5ZrcOPyPvhanqA62QIbgsXl0l4YH/lBhdEs&#10;Tm5VysdSeqRR/YhJd2YLKhmTY9vgcGEfgbQfEc4GuGl4GJ4mpxBzywIeLKNvmhEyFwimnfAwOs7X&#10;OYioG0YoifFGYeQtFMe4EyahqMsKJlzuoD4jCI1Zt1GXEYyyOC9UJvuhKTsMdZkhaMqLpDOPpXrI&#10;JCBy0FZJ2NSnqxBXd30a2iviFEw6qxLRXhmP5tJoqpF4NBZGoLUsjnWJCjid1SkESyghEozW0pto&#10;KTSjermJVqqUhlxzKitjFCedpZPge/XfgjCvLUgOO4TgW9vgarMG9iar6JCOozLdFD21Xuiuvomu&#10;SjcMt0fi8exdzE914l5/nZrld3BmTvViK+WDdH+wGTMTPXgxN0yn30JrwFRXDPrKbTHZEU5QVBIE&#10;hATVhwqBETgCmB8fdeEVlYtSKYTLjwTOS4HNFGEy3YHHhMvj0Wo85/ZL2vNJuXcTnj9oIFQqMNud&#10;ionmKAWVZ2MlhE4pnsn2/TI8Hy/Hs5FCPB0tpLLJJ6iKMHWX32WuPzryAjBcF4Oh2miMNSagISMA&#10;wU6W8KPKEdDcuemACHdn5CVGqy7gUw+n1UqE0qNPujpK4r5vlH/24SEUxsehNuYOXo72oCsvmQqz&#10;HA/nZ/D89QvM04HMPZvH+NR9NQgvIyMdpkZXcOrYYZw+eRRhwb7IpXqRKewzEyMImCgNMhIuS7iD&#10;NMIgyv8mzC4cww3T81RdejCimrnOMobKRkFD1tgRIBAQUgowJFwmPcgEGgISCYsJVLJkKQQelxCY&#10;DkQSSpNzs6K043LPhCA3AsyDICEAIwJUjzLNfFUp4bsUbieEUCGJOlkIf+mgIqbqFvYFOGky8wJL&#10;bZ6xcGVq5UmlThZ6hREcuWLcztHBhvsClbcg0Y3Q1+VbtBCYzCsm41wELjKuReol5yJA+YOqEcCI&#10;eiFIihYUzBvAEB6y0FipzPZcIYAp0fItrJclBu5SFfT3daKvtwM93S3o7iJQ2mvR3lyOtqZSnlOA&#10;6vIctdyyTBdTTMCUVFQoFVNRXY0WHWBoMtnlk2eP1XMyNjX9B4CIvVUjb03g8V8BZvG5nXyvohxK&#10;2LIvTgrQLFmM+2zhixooYala9KICaAVs1YvlxfnQ2Xsry4kR5+6uLCPCjQ6dyvmOK58hWqgLGzfO&#10;SKRTTwx0QkKAI+IDHFiKsZHmb4dYXxvEiPnYqjFXYlFiXtZqO5JlhIelZp5WCPewRqQn62hRspAd&#10;98M9rNTxO+7mavltqYvwtFHnism+ACXax45my9ez4//jmtr2cTRAkJs5wnksNvg6kgii1Ah+FgGX&#10;fM54fl5+9jx+PyoHc2jz8t+vHlmP83tXw5zK5dKhdXC4uEvB5fsvl+A4AWN5ehOszmzClcM8preD&#10;oNiOW1f2wcfsCC7vX4tTVD36e9fw2C6lXqzP7oLV6e1ULxt4rz2E0VZITueOgx5i3QzgZ3kSHsZH&#10;4WN1BmbHt8GbyiXM6QrcjU8g2PYibhochitNcjkJ7iYouOOM2rRABZOKRG8CJhQ16QFK0dSwPjvY&#10;ASVRbqhN5X6qP4HjTtDcJiwSUZcXjq5ayZtkqJyLhL/ayuNVfqW7Lh3t5XFoyKfyKY6kuiCYSqLR&#10;KL3CcoMJnkieewfDHSFoLbmK7IhNKE3ai6aCi+iqtkdFxmlKz5Noq6VjSjiNxNCdiL99GGZX16Gm&#10;1AFdTZ5siR7nl38SA623CDYTStbTfB/eVEJOmLxXjKl7ZXj8aAjPnk7h5bMpPH8yjl9+fY5Xz8bw&#10;YqYV88O5GKpzRnHsbsR7r0Fjmh7m72UQHu0KIq+mqXQm62m1eDVDtTJVp+DzdKQUj+8RBGNUJlQ9&#10;onyeU8W8nOkkcKhsCKcXU60EUJemZAitR31ZeNifxfsX0HIJkjw8Hc6n+qnkvRt4fSXPK+H9K3h9&#10;LYFVjIe9WRiuDScA0zTrzMBEeyru1UQjwfsabpoaEi5OiPZ0RmlOklqr+8kLOoUfX+LVz6/x7NUr&#10;NUBM1tORRP7TJ4/wbG4az+gwZEnY4dEhzDyawY+//qi6J8u4qPsPhtHUWIeiwjyYmRrjOAFz6sQR&#10;BAd6Iy8zGQVZdIos81LjkEVFI1PSy3Q6eQRNYqiPWqhMwpCR3tehd3Qv7I3OIymULTk6d8nDSI8y&#10;CWFJTkRyMqo3F6EhsJDEvAIRz8tivRyXbQ08hAZhJAonM9Jb9T6Tpa3fKhjNRLUk3L6lBl6qcFeM&#10;5FW03MpioIjpYCLjWQQwb0JhMhg0UcBCmIgyEYAQLhIKk7BYRhzvkRDG74CAkXDYQtJeyrehMA0y&#10;Ch4ZiWrKF/nedIMldTAR1aL2FxSMKBeV3Je6fAJFwYQgEbDQlJKhlUqCX3VLzocMnKyQUflsGPT0&#10;dqsZGbrvtqC9rQbNjeWor85HVTFfK1tWhw3le4ogWDJQXVGAmqoSdV0ZwVJWWYni8jKlYFraW9QY&#10;GFmzXtaqlyWTlYKZnn6TjNcBRAFljKB5k1fRAPMmCf8npoOLnN9NBVOZTQVCH1OWGoSytCCUp91m&#10;SZ/EUm1LPS03+hYBYYd4f2vE+lhSAVgi1s+KjtqSZkVIWCOOkBBYxC7sx0idH/f9eI2frTouIIn1&#10;5TbBEk8TyCQE2lPVOyLl9nVlybedqDSckBLC7RBnZQKqtDBXBS8x2c8Id6VauYnMcDdl2ZHuyrLY&#10;eM9kmcG6DJ4rZVbELWRHefAYz2Epps4hEOMJvhiCL8rfAZFUNpEETaS3HaIIoFh/AlHASEgmh7ri&#10;33avXbbiwPqvft+48jPsXf8lobIStgIEKpPrVCqO+rupLg5xm3Vnt8L42Ab4Wh2nnSA4dhM4P1DZ&#10;LIMFYSIzMV/YvQbndq/G6V2r1VgZk6Os27MWBodk7rIfqGK2qM4Admd34uqhTTA6vAnGPE/GzYiy&#10;keWZ3Y2PEy6HkOBhihRvc6T6mCMr0BbFUTeVghGw1AhYpKSKkTBZaawncm47oowqpzrRBxXxnihP&#10;8EZ+tBuKCaTSVJ6bG4aumhSqkmS0lFLdUKV0VSehpSSKZQI6KuNYJqI2JwgNebdxl3WSpxnvS8G9&#10;5uuoTj9KVXQW3TWGNBMUpxxEdc4x3usczzUgiPRQn3ec0DJCS9klNJVcRITv9/yBN7HOksA6g7u1&#10;ppTYBnQ85+DrvJkO5iiqcgiddBMMdORgfrITY62BGG1yQ3+VGYabHNFZdhltxefQkHMSaUEbkOi7&#10;Cm25l6k24unsK6g+avBkrFwpEIGEZtr209FygiIf80NFeDxcrGDz7D4VzAKAnj2oJMAK8bAvHXP3&#10;8jDbk4KZnkTM9afz/AINVgSXwEbCZs8nqjTIEDCiap6N0cYreF4Tno7X8Fg9yzreI4+fIQGjDYlU&#10;lv4Iv3mNfxgXVBekqfzJxNQIph9OqDyMqBMZCNvW1ojuzibMzdzHq+dzWh7m19favGT//g/8/X/9&#10;A/+g/fYfv+EFW6ztrQ0oyM+BqYkRTpw4hlMnjyM0iAoiJR6ZSbFsrUuyOkFZbhKdb0I4ZNJI6Zll&#10;eOYwdqxfpZY2vml9hb+DFyGiJdpzxLHTqQtUBArSw0tUhgIKYSCqRlSOgEi2JeQl50j4S3qcZYRL&#10;8p9w4rZSMbLIm4TWQtzVeQKxt12PF0oCRpL0orASJNdDUEn4K19G30seKU6AQoWilFiEKlXvsAWY&#10;iGmJfK1HmEyvr3qGLZgKiS0ARpsZOR5qzZaMhVAY4aLmFSNg1CSVAhiWKjy2AJq3ITHaQmhMKZmF&#10;8JhatVIS9m/UC7fzBDisp2qRHmLlEuYqLVIzVkvPwYHBPqqXLnR2NKG1qRr1NbKQWg4qi5JQVZaG&#10;pvoKtS5Oc1MtZC2YEoJF1IsARnIwzW3Nag0YAYyUsuCY5PRGp6YIGC3JL7YYFjrT6rTuwbq6/ww2&#10;cqyn964KgQlIlKULZAJZBqvtigytTqyAviedjWJ745NYtmwJvvhiCT5n+dVXn2D515/iy+Wf4qvl&#10;n9E+xdLPP8aHH76Hj5d8iI8//giffPIhPpHy4yULpWaffrLkj/bpR/jsU9lm+c4xdT6v//STj5V9&#10;9iltodSufbv90UcfYOXyLxHh7YCcaC9Ch0AhTIoS/dl4pjojMItTqNRSRKnRWBZRuRUt5GgkZ5NP&#10;1ZIf76eVsb7IjfEhlDwJmJVLVuxes+z3nWu/wJWj63DlyFoVGvuBwPlhxafY/8PXOE7oHKeaubRv&#10;Lfat/wr713+Nveu+wp61X+Hcru9hekxmWd5IiPwAvX1rcGbH9ypUJguXndm5GtandxA863D5wA8I&#10;tD2NSGc93L52jurnBPwsTsPb9KRad0bmPJPxMwFUNZ4mkoe5iARPE0Rev4zoG4YoCHNGCYFRTnhU&#10;JnmjJNYdeWE3lFIpi/dCXuh15IY6UcncRHGkC8qpYqpS/JET4YoyfilpIa4ql6MmlqQNt5TgQWcV&#10;pnsb8WiwDS8nBvDjzCh+fkgFMT+JX59M4+fHE3Si1eihs+8ov0hFo4/06L24brUMsUGrUZKylbaF&#10;tpkqaB9Bo0dQsTV8ZwMC3FbitudKVBceR23xKf6Jj8LT+Wt4On1PaXkE+me+xbaNH2PHlo95v3Wo&#10;zTdDdb49WoqN+FpnMdxqzvI8WyzL2TIQWwsXyy/gZb8Mnnz93nIXOvQ6vJxuVdB4TIiImpjqSCR8&#10;0hRYnk004IUcp/Ofao/BdEcM5gepSsar8FQAxOMChocD2ZjpTiJU8qliUnhuBO+VivkRgmm0EHOD&#10;2XyNcswNZGKe5wp0FHym6lW47AmVzBMCbm6Q72GgEPebk9BP5TdUHYXB6mg2BELRVp2LwR6+3rM5&#10;PHuh5WEezoxhYnwQI0N3MdjXht6OBpSxZZ7kZIlkBwtEWBoiNdBTgUdmUhgbH1ZqRhaZammqR1lp&#10;PiwtzAiY4zh9+hTu3A5EflYqnSQdo6iYtHg1/Ut9cSYaS3NQnpmAkrRo/jki6BwkSZuA8oxo5PE1&#10;lYqg6XqbKdjEStw7gn8iqoU4QkCAIpDgcRlkKWNm5FrteoGFvwqticKRMFmO6h0mc4kJVCQX87Yb&#10;cirvISEyCZmJcpFcis4ELEVpUWpGAZnSRdZwUTMqy72oTGTaF7WGywJQFkNFty1rwAhUBEJZMvZF&#10;QJPGc2RwpORWFiDyBiQS7hJVwnpd+Esgok1cKSEwgoSl6oqsLFMtxyzqRY3Sp+nUiy48VrIAHVEx&#10;JcW5WgKf1tvfh+H7Y4TMPQwODaCv7y4VQjs625v5u9ZQzRSjoaaE6qYRHZ2tat0d6TlWXlmhZlCW&#10;aYLaO9vUtQIVmSrm6Yt5bs9z+7nKwejmz1oMGFWq7cUK5e30LYtBo9vXzruP7r5uVObGvAVMajDV&#10;CuFCBSNqplSUTVqAgk4hAZMd6QYPh8vYSB+6YcNX2Eofum3rSmVbNq/EurXLsWHtN9i0fqXKYxzf&#10;tRmXDu3GpSN7cJGlHu3CwV04d2AXztJO792B86zT53Hjw3tgSjPhcZODu2FMM+ExVXdIZ3thcngv&#10;z92LKzxPf892bFq1EsuWEmxffI7ly77AN199wf1P8e3XyxDmeY1g8Kb68lKgiQ+4jhN7N2Hruq+x&#10;ee3X2LT6K2xa8xU2rl6OH77/CusXbO13y/D9yi8IqaX48vMlWEpoLf/iU/jfMJMQ2V9X7Fv/5e9H&#10;t67A2V2rsOm7z7Hqy49pn2DN8k9UmOzKkY24SuWxZdXn2PjtUsjMy6Jw9PauoaLZohL4B39YgePb&#10;vlPdmE1PbMFZguUKgXPtzE446e2FxbGtuGFwEH6WJxBocwrBdmcRZHtGqRnpdWZ+YhtMjmyGzant&#10;6ho/8xOIvWmIjEA6Gm8j5ARboyjqBpWKO+Hio+BSRNiUxHqgmhDJCLzG8yyQRnmZd+c6ekqTMXO3&#10;Aa8fPsBvbA3/PDfJ7QVwPJ6iTS5sz+CXp7Nq+5e5Cfz86AF+fvYQvzx/hB+n+vH0QSMGm+1Rl7ef&#10;TmEtHxg6d8dv2HLdTKezm8TewRbLAUT4rMRN2w8Q6v0FUqK+g4fTJ3Cy/hCB7ksR6vstMhL2wMjw&#10;G+zcuQR2hMmu7Z9h44bPYGa4Hls3fYZtWz7Bvt2fwuP6WtTkXeBDepSy8zvcpVqqyDyEO17f8P5f&#10;4NzRD6h8VuKW9bfIC9fDVFcqQVGNR/25eNidSbBk0MHnYqIlFmMNkYRMqZZzmZDwWD0hkoLxpnA8&#10;5PlPqGZeSCeA2VaeU4LpuwlUMVmEBSFDkEx0xOFBazTvTfj0cL8tXr3Ok9FSXlvG1y2nkqlWvc/m&#10;Rf30ZhLWubhXE4X2HG/UJd9CZdxN1TGgJiMYPY2FaKrMwPBwN0ExgpGxYZW0fzT/EHNPHqnpdHq7&#10;O1CRGotGttB/nBzGcE0BVV8x5p4+otqR5Qxe4+d//KocSk9XCxqqy2FjZY7jx48pC/TzQj7hUl2U&#10;jfqyfII9i9BOo0KMRWU21Wl+KmoL6DwJhopMtkbTo9kqk+0YVGTFavCRKVVUDy4NNqJS8uJvs7UW&#10;wt87WI2RyZZR/hKCig5eUCIyZkUrJWwmI/9lDE0OoSQmPcU0mEhJwPBcSerruhuLiWJRoTGBiFI0&#10;Wg5GAw4hlxKlGaEi68Roszv/cQyLqBgVFuN5MruyKBWBjORelHqhqbCYzIAsSxgLUBbGtSxWK6p3&#10;mABlASo69SKKRavP1AAjYbGF3mIqJLawLz3IyopylHJRI/fVSP4CFBXmoqAgB3d7ezAqAwrvj+Le&#10;yBAG7snS4n3opUro6mpVSx60NNeqxHp3Txd66NylUfHk6bxae//Zi6eqa7I8B69/fqFm4ha4yFQx&#10;z6hmJEQmkzXKzL+6sTACCp29Bcdb9SImk1q+XYBswdT2OAHTw2cpDhXpIcrKF8qKdC1MJtCRbVE0&#10;RYlsoER5qPBUUuB1pIZIfk+6pd9EQpADovxsEXLLAr6OV+BicUGNyzI8ThCc2Ke2TU4fgtnZI7C4&#10;cAyWyo7D4twRWJ4/BruLJ+BvfBHhZga0y4g0N1TbfgZn4Xf5LG7zmFiIySUEsQw00oOX/mmYE1Jb&#10;v12Bv/z1r/jb3/72xv7K/S8//wx3CBhNjVCJxNGnRnrD7NJpnD6yF0ep9A/u3Yz9uzdiz44N2L19&#10;PbZvWYMtG1cp20hIrv7uK3zz5VJ8TlX1xdKP4e9iqS04Fu168fdUPzNcPLAOx6hWjI/KwmOEyuEN&#10;OL3zOwUZAdCRTctVvfWZbbDX2wXnK4dUaOzolu+ocL7FjtVfYgcJd3TTClzcuxa2PObOc24aHECQ&#10;xSk4XtijQmMyfYyv5WkFnHMSUtu1BicJJ+nOfO3cbtif2wUvKpgIZ35R9meQHmBOqLgTJlQmUa7I&#10;DLJBkpcJCiNuINHTDMk+lsgOcUT2bSfkUMVUxHmhtywVY61V8L56Ec4nDyHAgrAK8VUK5VdC5NdH&#10;ApsJvH79HD++fKLBZ3ZMqZefXj3DKz6wjx+0UEX4o63SFDnxWxHh+zkfklWoztyLqoz9iPT6GkVJ&#10;e+hINiIx5FsYnvsQ+mf/ihu2S2B5dQmML32IH9b/DZs2vo+jR5bAQJ+qb/cnuHh2KaxNluO6zXc4&#10;dWQpliz5G1Z+8xHcnDcjJmw/vG+sg5fTt1RF+1CTfYSSdDuaSo+jLOsATC8S+rvfx/nDH8HBYBly&#10;b5/HAzr+ZypJX0sFItPvV2F+uIwgicNQbSSe3CdYerI1EA0WEDIZVBoFKrT1dKwYT0eLMdkRi4nW&#10;SEx1xhEuWXjQHInZnjRM3aWa6UzENBXRw4E8PKfyEcUy3ZWI5wIXgunpfblPOc/PwFR3FgZqYlAV&#10;74pkL0sqTBeUUWpXsXU31FGOkd46zE4N4RHBPzN9X4XHnrygc2Cr88nLp2qOsWdPZvDi0QSeT41i&#10;vLcF4yPd+PXff1PdlNU0Mv/7n3jJ3627o1mtUW9FBXP48GEcOXIYwf4+dIJ0gLSS7FRU0CFWEioC&#10;mZoCtr4zYlFKZVCdHYfKDL5PQqWK2zW5bMWnRKjJL5Ulhqlp8wtlkkjCpSiZdSxlEKYomPQFhSPz&#10;kUlITeAiPcGU+iFAZOZkUUGZBFFmlITbaAINgZaE3ggppWAInBSqnVSqGjmu5glTOZhQlV8pEJVC&#10;kAhY3uRapNPCQq5lcUK/KEvrZqyNd9El7rUkvtYjLJGw4Xa61jNscRdkAYjOdPuiUuQcHWRErUid&#10;lOULICknRMRkgbMKmRmZYBfIyMSVCi5Fkn/RkvrSS0wAU6gA0437MveWTPAoSmZsBIPD99QEtb1U&#10;M52dkptpUsts9wz0o39oUEHlx59eqkGVP/70gnCRUpZ3eI1Xr18owEge5unzJ2piWjWF/OC9N2Ey&#10;gcx/ltDXAeYNVFSeRoONto4/Gz98b7WFSXxmwlGps0xpnLw12RcrpbLJj5MxT87wuXEJfjcNEOJl&#10;hlD6qjB/a9zxsUKQuxm8r1+Bp8MVmJw7CjNCxFzvJKwun4at4TnYXrmAayb6cCBEHAmR65ZXccPK&#10;CG60OzYmiLExQpytKeLtTJFwzQw+l87i1oWTiLS6ghhbY8TYmSDaxlhFAYKN9WFzZB+ObVpPoPzl&#10;D4AR+/yzTxHqZU9fI92RJSQmk7oG00eZ4Oql8zA4fwoXTx/D+ROH6LN4Hyqiw/u3YT+hs2/3Juwk&#10;cDatX4Vvv/kSX37xGQFDBeNipU0Vc5AKRqaK2bByKSGxDNtWf45NVCoGB9bg/J5VuHxAuhqvoUpZ&#10;TtWyWoXEpOvyoY1f49T2VSxXYP03S/H9158pwJylirElSAwPbVTbkmORZP/53etwjZDxND2G6xf3&#10;q+n+Hbh/YQ/BtvlbHtuHMMdL8DY7ToVzjuVRKhMLguUG8sMd0Vocg7bCKBSGX9eUTKIP628gJ8QJ&#10;9Rl30FoQjerkQALGB31VmbjfUYWhhiL0VmbiQU8D5iYG1DQlL+bG8ezhfTyeHsaTh6N4MndfDXh8&#10;RlXzjOXTh2OYnxnEzGgdHt5vxMRwFmryj7PVuYaAWYv4oNWk+ya2RL6nA9pHx7MNbjafws/5c0QH&#10;fI2rF96DjfEnOLRPYq7vY9MPH+PTz97D19+8jwMHqGCsv4KZ8Ze4or+MP9JnWL/uU2zf+gVB8z4+&#10;+fR9fPvdx9jMa67qfwlbsxU4QZgkhW9nS3YHLp1ZgkN7PkJi6CZ42a+En+0a3G+5QxVBx3+vjA5f&#10;4FKuwlTPJlporVQrRQRIChVNBKZ78jDTV4jn020EDIFDpTLbm4LJ9jjcbwyj3SGMUnl+HMsUzBMm&#10;jwbzMUsVMzdcRHiVECTpmO3L1ABFOOkAM9WVjP6K2+grj0BbfjC6yxMw2JSHkc4KgroYo23FuN9e&#10;gLG2Qoz31LKF5696mV05dgimJ4/D4OhhnNq7BxePHILBiWO4fOwo/3inYXT6OKwunIHDZT04yuJq&#10;emfh7WSH1voqNNVWwNLcFAcPHcLBw4fg5+2BotwMtY59pYRrpJVOB1tCRyuQqc4jbHKTUZmTQIBH&#10;UL1E0BlEUeHEKPiIiYoRwKhcyUJIS8JfMrGlJOx1vb4EKilhkqPRlInsiwlY5LiE2ySvIiZqRYCS&#10;Ek6oSE8y3ltMEvhiAh4Bi6gVCYnJ9PkyA4GYNm8YQbcAEp1i0YXDZFu3pLGY6pIsIJJSjomSkRyL&#10;JPFVCExTLlrvLy2PIgDRWZkARQcYqVsIh5UWiGJZGNciQCE4BC6VC6VuX0Aji7c18vfp6+1Uc+LN&#10;zDzAgwejGB7qVxPQzs7JqHOZYFaDzMj4fbVE+ODwECHTrxLqnZ2t6L83gL5795TKkTzLqx+fK5CI&#10;YnnFRsbrn1+pcVECGFlT6OGjaTzhcZlGRa22eG/4D8n+xaYDz2LICFR0sNE6A2jAUdP1E3I1JWls&#10;kEgDhZalmexXZUfQIpVV08rpj8RRZ8b6IDz4OiJD3RAb7YP4GD/ER9Oi/NiY9EFowC2E+Lrhuq0F&#10;nOwscd3eGs4OtnDh8+3q7AAXWRbjxnW4uTrD090VXu4u8GcZIVMoESASSk50tFDbgVcvwJOKI5pw&#10;ib1mijh7MwWaCAsDAkYPFgd349SWH/DeO3ARBbP0048R6mnPxlcIn/8QNb6mOD0CN/kejExMcOWq&#10;AQwv6+PyhbNsIJ+E3imBzWGcOXZAAefIvh3YuXUD1q1eiRXLl1ERLUXATTv828olf12x7uslv1/c&#10;v04pE4eLO3Fu57cwP/EDVcQB3NDfAaNDa7F33Zc4tnUlTI5thv6+NSrncn63NvL/1I5vcXrHKjqJ&#10;rdi7fjmObF4By1Pb4XRpL8/5HjtWfY6jm7+BzbmdcDU8SKWyjuBagytUSLeMj6hxNN4mRxFy7Rx8&#10;CReZ18zj6mGEO15EZqAN8kIcaARMbjhKIm+gONwJ2cF2qr6AiqW1IBadpUkoj/FU3ZQ7S+nYGgvo&#10;1MrQW5ONodZSPOhrwqOJfjx9NKbm/3pKqDx/MkmbwtP5cdoE7QHmHw5hfroHj2d6Mc3WeVORPrqr&#10;LqM2az9C3b+Am91H8LvxBSJ8ViAneh2KE7egNHkn8mI2obn4NH+YnXQmm5AYth525l9g2/aPCYyP&#10;8N5779H+hiUfv4cPP5Ltv+L99/+Kjz95H6u+X4LVq5fgIwJGTBJ+G3/4jED6EN/Qdm7/CCeogDZv&#10;+ACH9n4KV/u1lKN/hf3VzxHpsZaO3A5zQ8V4PiFdkTvxdLwRT8ab8KAjAwNVIZjoTMM8wSMDJ0dq&#10;g9FX7IaHvRkq9CXweDxaRlVDhdInobAMjDffwf2mOxp4OmKoYhJ5fRmeUrEISCZaY6B6mRE+kud5&#10;TMhIb7XpziTMdqezvgKTrSnoLwrCcGUMIVZLq+Pr1WFuoB5zI62ETRlqUkOR4n8TbqaGcDU2wA0T&#10;QzUVjaOsxml6FS5mRrhlaarWpZGZA7yszeFlawk3CxOE8E8mcJEQmbmZCXbv3Yd9+w7A3c0VGSkJ&#10;SsVUFefRIeRpSw2zBS+QKWVZJcsKEyjlBE9ZZpyCi6gX3cDGAjpzGcCoZhymkpCEvy4/I72/ZAp9&#10;6dWlwlxUJ2KZMVQ3CzAR4GgdAwgSAdHC2BR1TnQI92X0PUEUqdXreoilspQ5w3KSdApFSq1nmMBF&#10;ILIYMgog0g2b52XTpLfYmxDYgnKRnMviKV1Enejg8gYwolJkW+CSl66t/S8QIVDKJdQlJcEhYNEp&#10;F4FJfXUZOlob1EhumcD0oSxZPMsGGh38M1EThMjLV0/xy99/wc+//EgAzOLRo0lMyywNzx9jZk6m&#10;KJnGBEEj0wTJbA4jD6hmRqg6qGK6utoVcAZHRjBM+DynyhX1IiB5/vKJgooA5udff+L+YzXQcmpq&#10;HI+fPlLTp4h6USZrmBAyOtAsNh1s3lUz70JHhcn4XurLMlGTF8vGijbmRRsToxtk+dZkUKSMZclP&#10;uYNk/u4p0mBIjaXFITstQS0rkZwQhZioOwi/E4xbnh5wuXULNz084eZF4/4tlre8vODu7QNPPz94&#10;BwTANzAQ/iyjbzkjwcGCZo54gkQAE0aQeOmfUnBJIHQSr1sp+IiSCTW7BKvDe6C3cws++uB9BZXF&#10;gJFkf4iXA/8P4crKMyNQkRMHj1uuMLOygZGZGYyMTWBocBmX9fVw+eI5XDxHVUPYXDh9AqcO78eB&#10;Xdvpo9Zg1bcrVI7H18UG/3Zo7bIVZ3d8+/sNQ/45jSXktZXq5VOs+eYTWJ3fgmsXt2PXmmXY/v3n&#10;Knx2aONyOoTjcDU6CjsC49JBmVl5PdXHNpwVmFABHduygupkAzyMD/Kc7fA0O0aQHITrlf0wOLQe&#10;l6mWbl49AOuzWqgtwOokbhrsp8pZD8uT21T35tu2ZxDnZoh0f0sURbgg97YDiiNd0ZrPP1rEDUTf&#10;0EdO0DVCxgllMR7I9L+Gasq7rrJktBfHoa8uB0MtJegqTyNsCjHSVY2Z+z2Yvd+LR5ODCjDPHk9Q&#10;vYwpmxlrxUhHOqaHyjDcEY/Ru9KjzIrX66Ep7xBaik6guegYSlO2oa38DCK8lqEk/RDaq/QR7fM1&#10;6gtPYqjDDH3NpnRQW5EQ+h3Cfb8lCN5fiHmKvad+UAGNmGx/QsBs3vIxIfMR3l+oF+js2rUMXyz7&#10;UMFGVM1HhJLU/7D+A7jYfY3C1G2U1p/TIX+MrNt7MNObicfDVQRGEUGSh2kJVREurbk3cbfEDz1l&#10;/pi5m4oHAo7uRMwN5lDtlKkxMi9mu6hyCvCgJUblUeS8vtJb6CtywUCJG6Y6YgmNQtVTbY4gmbtX&#10;hOdTTep6qX/+oILgyMZojT/G6oIx0ZJICCVhpDoCndne6MoJwGBZDIbr+P321lBBVaOnPEn9bml+&#10;zoi9ZY9ELyfEecg0NOawo1KxppnrnVOratoZXoKDkQGcza7ClgpGVs4McLuhHFxlSQGMja5i267d&#10;ytxv3UR+VhpVTCadqjhOAQ2dZW4KqosyUFWQjrLsRORJCIzOWoBTRAVTQVVTlk0FQKddTOctMEi8&#10;oyXgBRoy8DGf4BHIiEqRPIlSKwKHcFnrRc7T8ibpVDMyOFILhUndbZ4vswjIQEhZXZKgCg9AEtWP&#10;DIwUlZJB8GgTUupmN9bGsMgIe4GIzEiQLsdFybBel1vRlTrT4MLPsZC8V73CqFxy0yRMRvASJmUL&#10;SkWnXhRgBC5ULuUKKhkESDbqq0rQ1lSjcl3D93owM82GGJ333PwUQTGB+flZpSR+/vVHqoiftbAV&#10;Hb+sSvr655d4/nxO1f0qgOE5j5/OYpZKZkoA8+IJ5p/K1EAyo7ZMqPhQrQM0LapmYhyD9/rQ3dOp&#10;pgYS8MgSGi+oXuR+TyQHQ4DJ9k8El/Q0lIGW07z3JN/j42dzal6ujoFB6FZmlIW4dAtjvQuZxaB5&#10;1/4ImGE0VOSgtiBBs/x4lvFqqhgptXptW8Ajjro4MwqZ0lVeZhPPyUQOLTs7A1l8RmWi1uzsdORy&#10;Oy0tCXl52aiqqkBLa6NScMMjg3ggS33w+5KlCGTm8bknc2qsT3dNKVJcbN8oGAFNuKUhvKhgYhYA&#10;o4OP1IeYXMT1kwdhsGcrvqRaWQwYsY8/+hBB7nYLA0S1waFV+Ynw9naHuY09TK2sYWJugavGRrjC&#10;/5vBFUNc0r+IS3rnoXf+NM5R0Rw+sBfbt2zG2tWrsPyrZfBxFcBsXrbiyKavfj+5bSVsz26FDaFi&#10;dHQdwpyOw8t8Ly7s/Y4g2I4Dm74hTDbA8vROeFnI4EhTuBFIZwiVzd8uJVy+g9nJ9bhhsJvXrMJx&#10;qp1bPB5oexJndq3C9tVLsX/DMtid3w5fy6MIvnYaoQ4XYLAAFceL+3By+3e4wtdwvLALwdankepl&#10;gnD78wi0PIUwnhvrYogMf2uEOZ4nfK4g2ZPkvnkFYXYXkORuhvI4L9SlBqEmOVApl56aLPTJBJd1&#10;BZgYbMc4VcxoN1vRUzJT8QM8e/KAwGnC1FA5Zsdb0N3gieKUw8iI3IHCxJ2oyNyJu40GaKk4g4LE&#10;bQi5tRRJt1egvfIMGgr2oqF4L/IT1iMhZCXiQlbD6OJHCLi1GuF+36O6mO8xZCPcHZeS6ho4PvhA&#10;A8xie/99zT797AMFlM8+/4gq5wPVdfD9999T1whktFLUzfv4/rsPYGO0FFfPf4zzRz/EtcvfoL82&#10;FM8nm/BMxrpMtWB+pIwQycUjKo3xligtBNZwm0oiB88m6giHYjzqSyeY0nhNEx6P1WCiPQYDZbdQ&#10;F2fI7RQ8lnE0Q0XqHk+kx9l4NesTcL85isfKlPJ5MVWvuivPDWRhmkpngq81XOmHgVIftGXewFB1&#10;NOFVRRVUgsnOUr5eFcbbClAZ645oZ0Ok+FxDbRpbTIkhSPF1QSoVTbynE/wIGllN0+j8WZw7fBjX&#10;uJ0Rcwf+rtdxaPce2LA1VVVejMryQlzlA795+05s2LwNLq4uyMuRHk0y4I/Oki3ukpxUyKh+Wbu+&#10;pjgLVYXpKEqLVlApSWeLUkJRBICYdAWWHltZMdp+jnL+kjcJUqojieAQtZEmI+8JjlQJeUlITKkU&#10;sWCVVxHACERkjrC0aKoUwkXrTsyWLF8jnXUCG11SPtjzBjyvWyMhjNfwmEzSmUvw6Ubdq1H4tDyq&#10;LZ1KUQMhdduES5bci5azMOZFpsspYGtZ9RQjZNR0+qJeJExGqJQXZqKxugR93W2YnBhRCuThQyp5&#10;mapHEudUHy+oDKSU0NSv//iVsPhZ5SflnKcKIM8VUH5hvYIKzxfHL8pCrpVjAhg59uTpQwWpCb6W&#10;JOifPBN7zPs8oT1VAyafST6O6mZqZgL3x4fVgnPP+NoyQv/VT69obwEjr/ET1cvPvxEwBJssuTE5&#10;/UDNrjwxO4N2Aqatf4A2yG3dUr/aKpGajSz0NNOtKikQInBGFoAz+nb8jKZqhtFcXYi6opQFS0Zt&#10;YeIbk/36Ys3quF9JJdNem8/P9Rgv+L6fv+b3w8+iM5mLTy0vQGhIqX0Pmum+G83mCed5VerquqpL&#10;kepqpwASR6BE2xgh3MJQhciibIxVeCx2QdlEWF5B8NULcJM8z/4dWLt82b8ARlRN4K1rVGdxVGeE&#10;psCyOAUBAd4wt3eEue01mFnbwNTCEsZm5jBcgIz+ZX3oX9LH2bOncfToUWzbsQtrN/yAb75eDi8C&#10;UC2ZbHR40+9HCJDda5dh26qlWPPVx/h22RJ8/9Un+P7LjwmQz6F/YB32bvgGq7/+FMe2r4Lt+V1U&#10;Kt9h5+ovcWn/WhgeXqfAdOXwWujv/16F2q4e2aDCakZUM25X9yHcWU91GJDwmLfZEaWYAm3P4ezO&#10;NQTNRjjqSSeAHWrKGferh5DgZoI7hEfYtQsItT2LDD9rZAfZwd/yBLxNjiHcUV9NrCnjZ9L9bVEU&#10;eVNBpiUvCp1lKWgtjEV7STK66/Ix0FaO8XttmBnvo2IZV4MaH05QtdxNwf3BPEQH7MFtt6/h6/wZ&#10;AbMa8UHLEeb9Ocwu/ZVf/HKUpO1EG0Ez3GmLnIQDOHvkf+LYwb9ix5a/0eH/FeZXv4Kj1TJ4u3wH&#10;iyvfwIoAMLn0CcwMl1Myvq/CYRIW0/2gn3z8N7iabsDRnV9pdaJeFmAjpjtPtj/8SK6XsJoGGal7&#10;j/ufffYedm9bglsW36Aw/AImOlJUN2VJ4Esvr/nhEqqNYsKkgsqmhGqjXMFHkv3STXmqI46KJY2W&#10;hanOJKqOaHRTtZSEnkNviTdhkKXuIYMpRblMdKZirD4CU13yOtlUTMV4NUOojVfgMRXReHMEhqsC&#10;MFwTRMD4UQUF4kFbDu9fpZZzfjTSjtm+Gow156IuxRcpXhbIDrRHRawH3/8tJHs7IdHTEdH84/hZ&#10;m1K1XIWTqSkiPW8h0N4O1/hAm1zUg6+jPWJ8PVFRko+K0gIYGBpi3+EjOHjwIB90Kt8YOlm2GIty&#10;pGttJlvpVDRZSWrK/lI6WVlWOD0qCEUZMSimI9Z6Z0Uij865IDmaYNGAIyEsNdYkTvIhYUpdZBEQ&#10;GQKHSAlzUY0QNBLaSmWZKSqFKiM1XHIz/gQLz4kTsMh8YLwHoZGVEKFg4+fmAOMLJ2B95Rzsrp5X&#10;Sd0Qn5tUKFHIlvCYyqFIt2JtFL6YzEqgjimTGQo0AElCX3qFFcqYH5ZKqSyEwWpKc9FSX4bujgYM&#10;9LZjis59enJUOXsJWT0jJH6SNXgIDy2XQUUiwKDTfvWjBphnVAQvXj1Rx6VeAPKcDl7UjE7B/PoP&#10;AcwrBR4Bkmz/yHsJWHTq5vkLgoOvfX90QHOoAhk6U0neq/DXa0KNiuQV7ZmEwqhwfv3n32n/wGuq&#10;lJ9+4fsTwPB1nxE4r3+mciK8fvnHL7zHYzWV0MTUmHLAsl6KDi46wEjS/+068lop9kbdCHBYiomq&#10;kToBjS5c1jcygua6UtSXpNLS0ECrL05VpbJSWlmGZjxHHHVHQxEhKfOjESYLJp/1+cvnrNdgKj3j&#10;5D0LRGTxNKXq5h+p5Z9F0U0TtrJooQB3ZPSeymvlRVJhO1ko9SIqRkAj+RZfg3NKsci2hMokPCaA&#10;8b10BjfPHIPlgd3Y/v1KAuatjxH7gP7E76YtIZnEz5SiJupsKE1HUJAfLB2uw9zOHhY0cxs7GJtb&#10;4iohc8XEFAZXjXDJwBB6VDPHT53Crn37sWHTFqxY8S08nAmYk7tXrrA9v/13q9NbcJIwkHCXzbkt&#10;sDi9EcbHf8C5fatxlOpG/8BaQmAdnPR3Y/e65Qo6Apdjm1fA5NhG2F9g69FgF+z192Djd19g7Tef&#10;Ycv3X8D81BZNGdGsTm2Fg95OqqMLiL5pgPAb+mqcS5SLgcrNmBz5AdY8x+rEVtygovEyOoIQ63OI&#10;dLyMglBnZPrbITOAzsfiJPypcCJdLqvlm324H08FE+duqqagkbEwMuq/JTdCTe8/1t+iFt2aedCL&#10;+dkRTI1WY6DJG5VZx5Fw+1t4O3/E1ugPbNXuRGn2AbTW6vGPvAmhPssQ5vc1VcmXBM37CPf+Ckmh&#10;q3DT5lMEuS3HujXv4euv3sNNhw0wufwV9m7/GF8s/Ru2/fAegjw34srFFVj7/QcKJqJAPvhAWgp/&#10;5Y9JIJ1diQCbH3By19c4vW8FIlx2Yt2qj6lcqFIUUET16IDyntrXIKPVy3mfLf0Ah/Z9BlvT5di6&#10;/n2c3fcFymKsVAhLFMc84fJ4SLoQlxAIeaqX2YvpNrycacfL2U4qmSa8muvFw8FCTLRFY7DCA63p&#10;VigOEcB4EhA+CioSdpMQ2sOBIqqUbEx351DFxKv8zcvpOswPZuFhTyruN0Wiv8QHQ1XBeNCaQrBQ&#10;sXSXEEjFeNBRjIHKRAzVpmK0MRPdxZEojXJCTqApisJsUR7jiuzgG4TMdT4b13Db3hIhDjbcdkSU&#10;qyMibtgjyM4cd5xs+F3JtBleqCwtRH1tuYJMRRGhVVGscgMysK8gJ4OWpkb0q15PBZmoKStAZ2s9&#10;Ktlyl5H9pdlJqCygmiFkZA609oZy3G2pQZX0NpMeWDIJJB17JlVMpoxBISRkjZm8FBlnEq/CUDKA&#10;U9byFxhIt+CUiCAE33KCvfFFmFw4Dn+CJIOvJWAQSEgvLrkumQrJ2foq4XJOTVtjeOYQz3XieVFv&#10;lIiYUi0SKlOKZHEoLEEpkvrKAgKkFB1NVbg/0kclMqx6500+GFLhKFkm++lTzebmphQUpO4VgSHj&#10;kCSkJb2wFGD+/hOh8FwBQ5THSwJGYPH4yYwCkVb/o1ItAhK5jygHURCaSnmloPX8BdUFQSCqR64X&#10;YMnrSL0sxjcy1KvUynNCRLoUi/OV0fcClp+ohH4iMF6J4qHzFcDISqavCTeBjErmP37I159Tr/cz&#10;zxfAyL7M3iuzPMh1MjV9a9+/AubPQCPr4XcJXJQtKBsBDcvF4TNRNi0NFagvzaBlESSZdMLcZimm&#10;9pXxGOtrCxPQUp2He/e60d3biraOetQ3lqKqWmaJzkRlVR5mZifQ1FSJYt4vns+ZL1W8i4sd7K+Z&#10;wcbaCJbml3HF8Dz09c7g9KmjOERA7Nq2if72BFJv2CKJgJGeZNGESJTVVYSY6FPJGKieZFG8PlJ6&#10;nJkaKsB4Sg+1g3tweMNaFY7/I2D+Bh9XWwVOZQRnU3k2wsJuw9bZFVaOzgSNE0xt7WFiZQtjS2tc&#10;MbPAFVMzGBgbQ5+NvBNnzmHPwSPYuHUHVnz3Hdyu28iSyWtXGB9e+7v+3u9wevs3OL+L5Y4VOLF9&#10;BUGyjLD4HF98/AHWr1iqepGd3bkKZ3bKhJe7VBdmycnIiH5bqo/TO1fC7vwOBNmfh83prar32cW9&#10;38P85CYc2fINDvBcy1Ob4XJlP5XLGQTbnYa70SHcunoQXiZH1AzMt4wOw8f8lFIn+aH2SPLkl3fj&#10;Cu7Y6yPa+QoSbpkSUPpI9DJDgocxQrldEu+NeC8rKqJjCKIi8jA6xpYw6U6rTPJXa94PdVRQvfRi&#10;bqoP44PJ6G25jiD373Db8yv4un6OEN8ViA9fi8sXPoaTLT+T5ae4cPIvSAhdw9btdsQEfIP44BXq&#10;/PMnP8aSJX/B99/+DRdPL0FswHdUO2sR6b0G3VWXCC8Lqh1LnD36BZZ89Des/vYDrFr5N9heXoPR&#10;Knt0ZxviXokNJgm54SoXdBfY0XHuxrLP3lcAUT84gfQ+TQcUXbhMp2QEVh98+B7WrJEOAEuxc8vH&#10;WP7Fezh34Bu0F7hTrVB5DJfTSrldiicjMualg2DpVmNinoxVq3nIHhM6c1Q3U12J6Cu5gfyg06hL&#10;tsX43VxMDlZgargRE33VGGvLwFhTHMZbkggN/jF6cvF0tERNISODLGfupmG8id9zZQjGGmL5ucLQ&#10;V+RHBZOBkYZkjDRnYpJK5uFEH0YH25WjjQj2w+1AHwQH+CCAisTf1wt+tAA/bwQG+CLIn8ZS9oNo&#10;IYF+CLsdgLBgf2SkxGN4eEC17u6P0VG01KG1sRodBEhDHf+wss4IISMKRno5SaK6gqCpLslFBQHT&#10;XFOCvrvN6O1qRmdzNQZ72tDeWI4GgqY8L1Wteim5DwlV6RSIgEWnFoqpiEpzUpBJhSP5EVElqTG3&#10;4e5goeDiYKwPR7PLiAj0UGpEenWJKWVCYKTHR+DymSM4sHkVTE7thpXeYUT4uymlVcrXl+7BFYRf&#10;c20JuttqMdTfwffaqAajThEeDx+OY57AeMGWuzZx6BiVxiNNWbCUUJcA4MkTOmOqFamT3Mmz5zyH&#10;14gymZ+fVApDwl6agvlZKRhNpbzES54j+3OPNFAJXAQyP/78QoFqfn5a1UsC/zc6eXH48/IaStks&#10;qB8VynqpVJBsj432q3zOm1Y9W/Mv+FoyvkngIrD4+Z+/KsBIZ4Ff/10DjBwTyEjPscf8PLoQmYTt&#10;BDISrhPAjI0PURk9hSwjrIOLWEtvP8uBPwBmMWg05UK4KJNcjSgYTcWosNnCdgufscaKXFoemqry&#10;0Vgppk2jr+0vlDynlk66MDMShleO4eTZ3TA0OgETizMwtTiLq6anCRMnPJgcQUx0ECLC/XDDxRab&#10;tnyPr79ZhmVfLlX25ZefY9mypVi69FM1+l7sc26bnTikkvyxtiaqi3KcnSm3jRGixsDoIZLAiRTA&#10;WBvjjpkBvC6ehuf5E3A4uh962zdhyQcf/AEwYp7OdmgsF3BmK0g2V+cjIiIUdi5usBbIXL8BC8fr&#10;MLvmAFOqGWNrWxgJaKho9I1MceriZew7dgIbd+zBilXf44aDlQYYi+Nrf7+8/1sYH12NW6Z74Xp1&#10;DwwPryFUPsXGlUuxhZDZt345Lh9kS51q5chmwmKDjPZfim+//Bhnd62G+YktqveY/v61KsxldEhL&#10;/lud3gxzKqHrl3bA0/QA1dF2qiPWndgEy5NbCJW9VCAnqEYMqGbMEWB1GiHXLiCZyiYzwBq5IfYI&#10;tDwNN4NDcLt8EAluxiiJcOUxG+SEOKIw6hZyqG4iXAwJrPPwNjsBXwIq8oYxMoJuINbdEs0FdHjt&#10;pZgcamKZjqHWO+itc0OY10ZEB6yn89gGT5dluHTufWzf+hcV+gr1XoG42ysQ6PYFIgMJEL91uG67&#10;Atu3fIQVX78Hg3NfwN5kGUI91uB+9zWMdlnhbtUZ3L9rg6KUg9i15QOsIYC2bqCaufE9SuN2Y6jm&#10;GuYGQtFTYIZc//0ounOGn0UfbXnXURFvinMHv8UnBJLlue9he3EtPiRE5IcXoOhMp2Leqpm/4bsV&#10;H+H80W9xZLeMpv0Qa1Z8iMwQYyoL6eVVjGfjMuJeZk5uVR0BHo9UU3l0EjQteEoVI5CZ6EjCg/Z4&#10;1CTYoDbRBj3FXhipjyR0qEhqwhRcugs80Z59AyN1YYRSnsq9PH9QiemuFAxStQxUBPPccCoUKpWa&#10;KNxrSMJ4Xy2G+5vpJCvUMtCv2PqVlugLOqCO7i6UVtcgKTsXMenZtCxVxmbkIDaTJiUtLjMX8Vm5&#10;SMzJQ9KC5ZaUYHCony3ABxi6J2tR9OPeQDf6ezrQWFehTU1SkIOG2krlFCRh3dpYg4bKElQWZSur&#10;Lc1HdXEO6itkTY1idDRWoa4sD6V08tLrTJSJGgWfIEstJyjT9dwqoLqRjgNSynEJW+WlxsLJ4gpO&#10;794Eg2O7kBLuj+TI24TJHTUXmFIwGVqyPS8jEQ5snbqanYeb2RlEeV+jisphC/8eZqbuqxCWOHHJ&#10;d0h4SmxmZkyFuB7xMz+aHV9QIAQMFYYA5vHjGQUSAY3AR+4xP6dBQGAwO3tfOXpRKVJK3a906BL6&#10;0gAjCuG5Ao4ojzkC6PnLeUzTCcq5uhCZyrVQjcjryWsLYETB/Eh1Icl/neKZ53F5bQmPCRAkrCXh&#10;sZHhXpVnkJDYC5pSLrz3z/JeCJdf/vkbfmSdhNBk/JOMfRLoyDny/uReWq7npbpGkvzPRB09GMF9&#10;mnRnnp5/hHaCRVSMpmQELn8Mlcm2bn9xuEypGQUcwmVEjHARBcN9WVlV8jDKaooWWbG2HousyyJW&#10;XUSVk8mGQhyMTM7g5Ll9uGhwFFdNTiszNDqJoGA3TEyMsjHlxoaVCxVNGTrvtiMsPBhr16/GF58v&#10;xeeff6ZMwPLJJ0uUyRQvlw/tQaKj5dteZDYmiL9mihDTSwgyuoAIKpgIKmQpwwkbH/0zcDt9DC6n&#10;jsCM13625KM/wEW6LrsTME0CS8JROjO01BQiOiYCNi63NLvhBksnF5ozzEXNEDTGttdgRNAYWFjh&#10;/FVjHDpzAVv2HcLK1fSXjlQwJzcvW3Fm+/Lfr13cAeMTG7FrzRfYvVYGTH6B75Z9rCAjeRPz41tw&#10;lACR7sYywn/1V5/i+NbvCJxN2PQtHdvnS7B7Da9b/SU2ETzHt35LuMhiYhugt2c1jsjgy31rYEvA&#10;mByT9WHWUNlsVpNj+ludgi8hE2p/QU0TY3FiO0yPbYGLwUFVf9vmLCKoVCKoakKpfFI8TJHhZ4MU&#10;L0sUR7sjRnI1TpfU4EwZR5MX6oJcmezNzw4lsZ5oKY7DWE8Femti0Vboj+7K22jOdURtjiE6qmz4&#10;pRohPGATAj0Iguy9lIaHEOn3BZyt/4qo4OUk+8ewuvIeLIw+w7cr38PyL/8K/xur0Nd4FUmh2wia&#10;9+B+bQnCvb/BwV0fYtnSv+DUwQ/gZfsZ8qI2Y5iKprv4Ikbrr2G+LxhPh2PxqCcET4diCRYT3DL8&#10;lgptMwbLHdFbaIOKsGM4v+8L/vDagCidatG2NXXzBjiE0Oeff4DPlr6P9euWYNPGj1Wd/rG16C8P&#10;oHqRmZBrlYlqeTpeT7C0EjjtkDEzc8NleDRUjpmBItyrCUZXvjN6i53Rmm6N+FvH4Wa4ARUx5mjN&#10;dsPd0gB0FXkRPj6Y6k7Ho0HJwxRiqDoI/RWB6K+NxvhAHTobC9DeUISxkW71x5cWrzgGcQrS6tQc&#10;xQt03O1AQ0szmtpb0dDaiqKqasIjHwnZ+YRJwR8sKbcQyXliBUjOzUdeaZkakDc6eg8Pxof5Rx1T&#10;f9b+XgKmtgJV5UXKKmU9ERnkl5uuQmW15YW0AqV4ulo165Cp4Ztr6ODzUVWYgYr8dP7B8lXYTEJo&#10;0ilAFm9qayhT084UECQyDYt0G5YuwmqtFUJHVJmzlTGO79wAH3sjlKTLapFRhFYOejoalEoao3OV&#10;8JWEq5qrsuFheQaeNufha6ePqqI05bRlyWwJKb0kVMQ5i7N/8eoxZgmYaQmBsZyZHsX8o0kFCqVY&#10;Zu5rUKFDVz29qGDkXqJ0BEgzU6OYGr+nzpfwlagaOV9gItD4VRw7S5WUp9N+wd9tTu7PcmaK6ojA&#10;0AFGzpH8jNzjCV9b5WAWnP9DXqPCcKzXciXzrH+mShllf5+/l8wYLvB4yWdBTGDyBjAEikBFGiEK&#10;MISNKBgBjxyX50ZG70vuR+tM8KOqUzkYwkVyFTJVzMwiwOhCZIuB8taGCRaxtyEz2dcl/d+CRlM0&#10;bW1NaKotpbKk1ZWipa4MLfXlC1bGOu7T5FgDHXVpbhLMzfVw6vxBXLpyCibmFwicc7hizEZwpB/u&#10;3x+Gh7sDPDycUM3GUF1DNSKi7+DMpTP4YfN6BRdRL5999gk+/niJMulSfGHfDkQTKqJg4qlgEhaS&#10;/ZJ3UbkXqhlJ9IvF25sjlIo6yOAc7rD0uHASK5Z+9gYumv0Vrk5WBGeBptAImra6YsTFR+Oamwds&#10;Xd0VZKxv3ITldRdYON0gZK7D1F5A44grhMx5IzMcPHcRWw4ewcp1G2B/zVqbi2z/ui9+37rqc+wi&#10;WHat/QoHN3+LZZ9+iN3rv4KP5SE46u9S0BGlcm73WhzaSAXzw9fYuOJzqpof4HRxt5pRWQCkv3+d&#10;mo9Mf5/MsMxWNcFiQjg56u2EzdltCLQ7AxfD/Wrbx/IYQhzPIdXfCrnhLmp25ZvGxxF4wwyJvraI&#10;cjNClKsok7NI9bNFdsh1VKcGQQZYthbGUd04I531JbHeKKblR9xCeVIgGvPjUJkcjLxwVzTmReN+&#10;bx0GGjPRXhREyESjp+oOOktuoiLtAq6byxQsyxHpvwpeTkvgaP4JksJWISdhHW57rYLeyf8Ji6t/&#10;Q4jPNzh7fAmWfvYX2JmsxL12G7SVnUVT0UlCSg+FVEEmFz5E4K1t6K2nErv+JS4d+wCHti3B1tUf&#10;EMh/JQgPYLzqGiYbb2CuOxQPam+iPvo4Em5uI2y/oAJ8H44XvsItg5XICjgNo5Nr8MmSvypgaDmZ&#10;hdAZgSMPhQ4yUv/pJx/iq68+VselO/PmNUuR7CFTyWRSZdQvTHpZhKcEzWMCRXIpE3fz0V8dQwvH&#10;RHce7lUFYrjKG0OVHigJu4SWggAMNmdgvDMHE13ZmO0nTGrD0ZHjiuHa23jUl0FLw3hzJAaaktnS&#10;HaBjlO6jLzXH+KN0K32pHNJrOhEtIfwaP//2s4q/t7S3obq+EbVNTWhsa0NzRzvaurq43Y7csgoF&#10;msWwSZKSoEkiZPLLKzAyNkRnO6EAI2GXwf67SgF0dTarkeT5OYQDIVNTQdCU5Klkv4Tlbl6zgDOV&#10;RhLVRWt9JZqqitBYxT9WZQFVDVUPy2a2RgUypdnJKrEvo+PLclJU92GBiazyWJafqsJtbVRIAz3t&#10;GB3pRwdB5WGjj+xYX9zrbsTEWN8fnL44dVkHR+ra6woR5WGO9HA3xPrbo5X7clxgIVARwIjTFvUi&#10;2zNUEhMPBpUSEcDIbAhyX1ETWrfhhRwLHf8jAQxVx0Oeo2ZNIGAkuS8wkt9DcjJyXMJi8puoUJM4&#10;ebX9i7qngE5CbrNUSwImuU4gI6EyNdMFP4N8DlE0PxEy8vs+4vuXcJWE5iQUJ59DPoOq4/u6P3ZP&#10;S/IToDLR6RvAEHR/AAxfRxLgkoP5OxWMAEbO0Z6tlwoqr38WNUU1zNeQTgPSnXd6+oF6tmYfz6FD&#10;hcc09aLBRAeXfwWNQGjxvg44AhsdYKRsa29BExVy8zvWwudIrLWhig2RKlU28Jkqz08hYPRx4vQ+&#10;XDI4CRMzPZgSOCZmFxCXcEc1kNxcr8HT/TrCw4Kxa9dWrF37PX7YuBbffbcSXy//kv/rZSosppug&#10;cilhc2H/TqTcsEGaiy2Sr1shxdlabae52iFV6heOiaXyWKS5AUKvXKCxMaN/Cmt4T11PMvEff+O2&#10;8zUrtPK5b+L7ljBfO4GZkpIA+1tesHXzhA1BY8PS2oVKxtmVkCFoHG/AjHbVzhEXza1x7NJVbD96&#10;Ct9v3AobWyv821//x/9YsWnVF79fPrwBMqPyeqqPpR9/gC8/+wgrly1R41pkHZiDP3yluiN/x7qT&#10;O1fD8NAmFTY7v3ct1n39qZpRWcavGBzcgEDb83C5clCN9Dc6/IOaqt9IEvjnt6sQmbfFEaQFWcDL&#10;8rgCkczI7HJln5od4DSh5GF2TM1dlRnEL97kCK6d3QF/y1NIumWEO7ankOZpglSqmGiqmtgbBohx&#10;NkB+mBsKIz2QK2sq+NghxJ6KxvQkgROgFiFLuHUZDeleaMpyR1PmddSkmCElaCdivDcgM/wI+ptv&#10;YKjTHTV5R1GeuRsxQV8j+c4KJIV8DX+XpSjLOITGYhnNvwW9LcaoKzoGL8eV6G2gTA3aCl+HLzDa&#10;6Yj6IjPs2/wRvv3qPaxb8SGib+7G/TpbDBWbYqyGMjjqJNK8tqMy5gyGSy0xXn8LbTnXcK/WF89H&#10;E6lwItGTY4qZ9lD0l9igIFofG1cvUT3MdFDRPRRSJ73JdPCRUgZxfvLJB/jmqyUwPbuRQAhRU7uI&#10;0pjqiMdESyQmCIT7DRGYG2vE04f9mB4sxcOROiqeQHTk3kBdvCnas5wI4jCqkkTcb89Q09E86s+i&#10;CgtCT+FNdOdfx3C1F+YHUjDZFoKJnhwVThFnIo5GhUTopGRbi8eLE9DCGj/98lo5gcbWZpRUVaGs&#10;pgZVDQ2oIWjEapubqWha0NzWiiZaI9VNE2GkjCCqp+qpa2rA3e5OtWSrAGZosAfjLKdnxgmYFjW5&#10;oqyYWE3ANMmfvqlWgSbA/Qb8XO1x084cCeH8vE01qC3JQUl2EkqyaNmJdAppVBMZLFNRU5KNFrZW&#10;hwivEUJsYnyIjnxWhaRm+VoSRpLWvThkadGPjfQgNtAO2fEeGOptoloZVM5eznnyRFMnokJEwbQ3&#10;FuKa0WEE3DJFfUUahoc61blyjmr1857iyOV7ldzJ5ATV2v1+5fAf0uQecs9nzwgUAczjae19iKJR&#10;IbQZTAtYRL1Masl/AYWEtAQM4vAltCUqRgAj8FCA4b6ASmDxZOHeSonytxMFI4pFflcBjJh0aX5N&#10;+Ejd/LyE6eZY/5COX/vtpSOAej3WjVNFPeB3KMckNCaQeZN/IUQELmKiaAQaGmA0BaMLkWnQfaae&#10;I/UsqWfrKX97gvQh1R8bNg+fzBMiWnhMTIPK2+23MHmrbHTQEai8Pa6BRikZKhqZYLOlQQOJ5Pze&#10;GJ+jtsZa1dgQa22sYqOlEJVF6XC4ZoLzesdx1fgCLK0NYW17BVa2hsjMSlC9wjzcnODudh2JcZE4&#10;e+oYtmyiL96wBuvXrlZjSr7/diW+/Xq5Gluy/CuZpHKpCpGlu9kjw+2aBpEFoAhoxGQ/XWDDumQq&#10;k3CTS7hNBSMWePksdqxa8QfAyLaDrTmVeokK8UmoT5ZYTs9Ig4OHN67R7AQ0twiYm+6wcr0FS5eb&#10;MHe+CbPrrjC6dh2XLK/h2GVj7Dh+Ft9v2Q4rKwsC5q//Y8UH7//198/plNZ9sxQrvvgEp3evwabv&#10;vsCxbSthcHidmgRzzfJPsYznnNy+CvYXdsGWqmXTd8tgcW4PzI5vho/5cbbCt6rZlZ0ND8H1yhGq&#10;mQ2wPrebimYdQl2oRujkbxrtQ6SbAVKDrHCZ0LG9dAi3r19Wk8M1FSVw2wCB1ifRXZ+Lsb5GKpFA&#10;JLldQaqnMQpuU8X4WyDV/SpKI5xRGOKIYiqfGJcriL1lhoqU20r5NObHICvUFXFuJmoyzOzb1si5&#10;bYmcEDNUJTqhMUdmYDZHWfJJVKaeQWOuLTorrqO72g5ZURsIl89QkvoDbQNKafnxK9FQsJPvbx+P&#10;S0KfYD32/4OlwYewNfwCdYX66Cg7g8k+DxSmXMaG795DmNtGNGQcQWvuGfSWGqnQWFeuKVLcdyHW&#10;6QfMdobg2XASplo9MFjhiMLQw3DS/xp2F5YjzX092jMvYajKCd7m63By9xd4729/wf/8y/9ceCje&#10;hsjeKhntQdEGdBI0H76H0/u+QpLXbtQmGqpJKx+0xlK5pGKmOx29hW6Y6C2icslEX5kHmlPt0Jhs&#10;if4yb9yr9GHpgbvFXhioi8UsATTbm4HH97IxUuuNhjh99BU5Y5hK5/G9FILTC0MNscrRvaCTka6k&#10;Apj5x9INVrpgzqkWp7TEVcuTjkXCGI2ESGFlNQoqqlhWoYjbZdU1qKirQ2V9PaobGgmSJrUsroCl&#10;mYBp6WhDa2cH2jrb0ck/u6iVusoi5KRFICmaz5DAYLCXf/ha1FaVoqG2gi3OKtRVlaAgOxXO1iZw&#10;MNKD9cXjSIu6jd6uJpXoHx/t12xsQIFD5RdkXis62mfPNHDOPZpSTlycragMUQdzcxN4wvNkUKHk&#10;KcZHe3HbwwSZ8Z4oyw5BX1cNW9UjyrHLvWZ53dTEkHLaFYXJMKC697S/gBw2hO4NtBIMcs9J1fIX&#10;9SD5EnHOcu9pXnd/6K52PV9bhdMePeA19zE5PkCVIq/zSIFOXkfek4TVHtwfwBQhI3WPCQBRIgIX&#10;URjKodN5//bP3zR4iNPna8rryah7MekwIO9HKRVeK6ZTMHKenC/HpNeYAEbqBXICFgVfeRYWwDNJ&#10;FTY1OaaeEQGLQOZHUUWiXhYA8xtN1IwCDMEngJH3KIARiIliEaiocCuvl2214NgcFdsjQvblMwUY&#10;GWjZ2tevwKJAosByT419kan8dfmWt2rlLVQWKxxt/IwWRmvrakcLn622pjq0Nf/R2lvq0dHSgPbW&#10;erUvYbTa8lzcdLkGQ0M9mFlcha29Ga45mMLB0Rx5BemYfTSD2YdTahDl/LPHC92U59SaSTMPZdbw&#10;KUxOUaVPjGP8wX1lE5MPMNTdjrxAdwWRxaaDjU7V6NSMACaYYLljdFGFyQ4RYG99x3v461/+CltL&#10;E7Q3VKg1/cVk/f68vCw4ewfgmrsv7Nx9CBkf2Nz0grWrJ6xcPGBxwx0Wzrdg6ugCA1snnDS2ws6z&#10;+vh+226YW5prU8Vs//6L3w9tXqFyKScIleNbV2EtgSJQkfnJJBfzzdIPcWT793AyOoYTO1Zh/yZt&#10;/jHXq0dxw+AAbM5sh9PFPXAgfGTBsTgvc3TV5ODBcAeqM8Pga30aDud3wJhq5bqseHliE9yoWmRd&#10;mbRgBwQQKmkExm0HPQTbnEJJnDd66vJRnRKADG9zFIQ6IJlgySJgElwvIc3bDP2NRVQeZUjytkK8&#10;mxn8rc/Dx0y6LxshO8QZKb7myKJSirmpx3Musc4YWcGGyI8wQV6YIe9tQ4DZoyTaDC351kgK3oBg&#10;92UEzHpcN/8YoR5fI8D1G1hd/hDml99jy3QNjh5YguVf/o1y9W+4dPob9NZbYaTNHP0NBihO2Ek1&#10;tAlht9bh9P4v4GK8Bolu66mytqCvwBQmx78hcNejKEwfvmY/4I7Dbow3enL/OKJdNlBdGaC74Cry&#10;bxPC19dTvS2Hr+V6pPlR0cVeRE+RA3wstlNhvq8ejrf2dnyNDja6/U8/fR/n9n2J/JBz6My2x3hT&#10;GPpKvdBdehuPp7rxbI7OariSiiaM6sUJVdFX0ZxmibYMa9QlmFFtnURbrgvmB9PxbCyP5wWgI8Mc&#10;PbnX0JNnh0d3IzBe544HXZl0bLPqz68AQ+clDkb2pTeQFtLQ1Is4Bjle09igQmEaYDTQ6LaLKipR&#10;XlurYFNNdVPXKLBpVJBpI2A6ujrU2v6S2K+tLEBhTiIykyNQW1GAbiqYxrpK1YW5s60Rd7l/jwpn&#10;ko6toTIfTTx/oKeV6mJEOVl5j+I0xTGKMxUT5y0wkVKcpTh6ceqiGlQ+RCmIybd5D54jAJqaHEI0&#10;G0IxbNQUpvuj726NUhNPFroJS2hLwlUSzqosSIKX7QXE+tsg0s8SVcVJVEj3VAjs+QtNFUloTJL5&#10;Es7SYNHPe4wtKIJZpUxEoYwOdKplD7QeYw/fKCt5bem+PEv1MkXnLp9Nfgf5XNJBQJy5zjQF85P6&#10;TgQs8nmkq/MjltI5Q4Wm6ODluxJlIkn8R1QM4vR//vUVXvO45GBkihhpWMj3KkpGGhgKOs8f870S&#10;zLMT+HFBuSgFI4B5J0SmAENo/PIHwMggTy1kKPdeHC6TAZqPCDFx1KJgHj9/omZT1iX3ZcoY2Ze5&#10;yXSmmz5GN9Dyz0CjgUVTNJ2Dw2i724kWwkOsmdZKqGjWgNZWgUujsjZuN9eVo648H15UKFcML8KS&#10;DtzB0RoOTjRnK+QXZhIeDzA1PYHp2UkChY0ImlbyWVHGfYEQgSOzHTx8QmX5dA4T94dREh6AzFuO&#10;VDGiZDTTQUaVNAFMEmETZnwRoYbnlYIJvXoBZ7Zpc5K9AQwbrmYmV9AhgKkvo0IrJ2DY4Csrwq2g&#10;UDh6B8KBoBGz8/CFLWFj4+ZNNeNBJeNBJeMGQ3tnBZhdBMzqnXthZkkFI5NdXjmy/verxzdhz/qv&#10;sGvdVwomX376Ibas+gJfffYh1n79KZZ/9hG++XyJGiTpdGmPmqr/1I7vqE7WwvL0dlif2aFG5cta&#10;/VlhrjA+thkGB9Yh0t0Co73N6KzOQvQtE9if2w5LKp5bhvvhZ3YUbgb7EWJ3DiH2Z+FndYot9hNs&#10;ye9FTXYE6rLD1cDKCEc9FEfeQGmUC5I9jJBw8zKyg23RlBdB52uL0GsXEWB5FsF2evBn6Wd5BoWy&#10;dGeYPYFihnj3i0j1o2ryuwwP0x0EzRUURFmgMsUZVSnXURBuhLxQPcS4b0eM1x4kBuxDbc5R1OYd&#10;QGv5GXTV6iPCfwduWC5HfZEewjw3w89pPe64bUdJ4glCaj9KEnYj3nctYnw24IJ0T/7wb1i65H3s&#10;WvsJ9qz7BEZHV8DfYhNMz6wnqJfzvZznZzuNRI+DOLtnOfZt/BQeZutQl3QWXXmX0V9uS/Cexc2r&#10;36Ei5gzaC67h4d1gqrlt2LbmY/xt4cHQ2Z8B5u3xv2HVNx8gO9wKD3uyMDeQj3lC5clEJx5P9yvA&#10;PGiNoXLxQ0OyFUr4XTSlWKgeYz1lIZi8S7jcl9Ux06ha3AkWewyV30JnlgUmGv0w3ULry6FTkT/3&#10;U7x8LQPIZPEnWQhKC5FITkacgcBFwikSMqtrbkZWUQmyi0uRW1quLI/AEdPtixUSNqXV1YRNLaFU&#10;j3qCppWqpre3Cz09HehqJ3xqilFRmoOB/k7l3ARq4sgk0azBYkY5eYkv37K8iFsW59HTVvOmJS9j&#10;NSSEI45fwKHCT3TsT58/Uo5Yxn5I0ltCWOJcH1G5yDnzdL6iGrSk9kMVxgr1sUBkgAWKMgPR31On&#10;qR5+F3LtNIHwkOpFFl2rK82Au/UZhN4yQrS/LaqLU9hCvaeg8Ey9rzkNME8IOe5L/QTViKgncbJS&#10;P0k1I8Dpv9us4KRTMPJe5XOLIro/0qsgJAAS1SVJfg0wEoL6VY3CF8BIaEzyMLqcjrzHqakxBRtR&#10;KTrl8jMbCaJUBSYzVHvyXtT4GP628p3LnGACFek1JnAS9TLH1xMFNzkxyuumlIr9A2AIFAUYeT+L&#10;APPz338hYP7Jeq1nmYBFnqlXrwUuvFZG98sIeaoWGZg4z9/w5Y/8fC+eEhxDSsGIST5GlIga80Jg&#10;SLhLl8hXoJE8iw44Eg6jybG3kBHg3CNgutBCoLQIUHSmgLJgbU2acbu5oZLKuQg+Hq4EjD7MTK/C&#10;wd4G1x1tccPZHkVFuZgkXKamBSRsgDx5jIfzD9Uy4uOT4xgdH8G9kXtqGYPu3rvo7GLjqr0ZzXzN&#10;8tx0ZHjdUIBJv3lNAUVg8iY0tmg7mTATBSOAERUTwtJ43058+MY/vIe//OUvML5qiLbGSrQQLm2N&#10;FVRjtWhsqIZ/eBQcfQIXLBj2XlQ0nn4KNDaiaNy8YOnqAUMHV5w2t8M+PUOs3XsYhqamMlXMyhWH&#10;t337+4U9q3B+93fYS8hsWLEUy5d+hBUEypEtK3Bo09f44dul+PzjD9Qofif9nbh0aAP2rP0SB3/4&#10;Goc3fQMD7l+7sAOBDvoIu2mEiwTQia3f4urhzTi3dx1MT27HLeNjapZkX7MjsD+7DaZHfoCn0UH4&#10;WRxFuNNFhNFk3jJHAiY/yl2NgUn2MkUOW4QlUc7I9LMgjM4QOOcR73oZUTw/3OEiIq4bIMaV4HE3&#10;U4uUhTldRlGMOxIIozCnsywvoyTGkYrGEElel6hm9FEUbYeaNE+UxjqiKNIaXiZbkR5kgN4GfxTG&#10;70VFxkHkJ2yDv/N3uGm1Ep7236K+4DiKkraiufgY91cjOfwoJvpvoK2EkEnZgY7ycxjrskfK7fUw&#10;OfcpDmz/GJ9RbXz4/ntqINP2tZ/hypHlCLTdidaUi+jINkFtwmWqrJNozjbHWIMrlcpx1CaeQl36&#10;FcLuCO44b0Oc21YMlhLUVXzPPH/f5mX48AMZM/P2AdEBRgeWxdtin33yPs4fWIHs2/oYqg3FTHcO&#10;5sdb8GiiC1O9+Wo6/umeDEImiErnBnqLvDDSGI+RpiTMDZXixWQ1Hg/noq/QCXdzbDDRHITeAgfM&#10;dIZhssUfk5KDUa1uTblIGElCItKqlN499wZ7MTLcT4f5jI5IBtHNo5aqJKek7A8wkX0Bjs4WA0hU&#10;jeRsKmpqeG29WnxMHJnkCgYGutDb3UIHJt1UNdWkBhrS2SoHpxzdlOp6edP8Am6YnEZXKwFDhyTv&#10;WQAox8XxqrDQgkIRKAkcxIlq9RPKyYpikfNF1cg5cg/5vAKQFDaGwv1MkB5/C11t5W/uIU5+bLhH&#10;OXl5T+31RQhxvYowdxPEB9igoiBeTaMiryvhRgmrCcwe83UEGvJaD8b6Ma0+4+MFBTOkYDJIRSYK&#10;RcJR6jPT2cpnE1DcH+lRimuSABI1JArmkbwGfyMBiiToRTWoMSiiYPhe5fPL55Ueb/KZxbFL40Be&#10;VyX52YiYIiwe8Li8nmo4sAExy3MFPPNK1c2p/VmCVakd/gZjo4Oqa/lrGU9DwKgk/0IORhcmU4Dh&#10;/lN5LaoWDTC/qnPld5Xf9/VC/kVMIPOcQBFwiYKR7s8ySl7CYDrAiIoRQCjI6NSLQEXlVt6a7PeM&#10;aAMrpdeYjIvR1I3ARgBzFy1UJ3+wNkKGUGltbX4DGIFOM52zdI/39XSFgcytZ2aEa3ZWqnfVDSdb&#10;FBMwE1MCmEnMPprF/NPH6OntVPUy3ZHe+VNYv3YVvl/1Lb5d8TW+Wf4lvv5qGb768gsc2LYB0Q7m&#10;WkiMpguNpThZIVnmJ7M3V6WEymS0/x0jPQRdOoMA/dMIpoqxPbIPny758I2PkCn8L1/So3KpUINJ&#10;WwlH6WkpaiwiIQlOvsG47ncb131DcI1qxs6DSsbTn4Dxo/nC3NUTV5zccNrCHvsuXsW6fYdx6aqR&#10;rAdzaIXx8a2/r/3mY+zd8JXKu2xdvQxbv18K87Pb4Xh5F75f/jHWETqbv/tcqRxZWOzMzlU4wdLo&#10;6CY1h5isfHmOgLI6vxcOlw4gwdcOKQH2ar19x0sH1VrPuZHuiCZ8XK8cQrjLJbgYHlBLLF89/APi&#10;PC1RHOuFSGd9hFw7i8IoV1Sn+RMMN6lSzBHD8/3NjxE6ZiiOuaV6kmUGObDuJFz09yHc8RKiXeiU&#10;+YdN8bZSoAkmjO44nkFGgKmCTJq/CR23OxWHK3Lv2KIl7w7q2crMYH2ihz6yQkz5vo7Cw3IT4n1O&#10;obnEGX3NAWivcEZG6CF42X4H64vLEOm1CXfrTRHhtREXjy6F4cmlOLj1PVw49AEs9D7B5eOfYM3K&#10;D/Atvzfp1aVz9prR4f/tL1j/7Se4abIJEW6HMdsTjts3jsLy4iY6vi34cul7WLn8A3zx2Xv4/LO/&#10;4ciOJbh09BN4W67BlWPLVOeBd6d60EFFBxTpaaYzXX5myUfvwVpvM/pKPdBX5IoH7Rnor0vEvZrb&#10;anGx+01RuN8cjY4cJ7Rl2CAv8AK/v0MYbIjB03E6ypFCNZnl3RxbKhk3NCYaojXVCIPFBE53puYM&#10;6dQGBno0dcE/Sxsf0vz0BIR6OiIm2FW1+iWkIvH1hpYm5JVSsYgtKBex/PLKN7DRWR73C8rKkV9a&#10;isLyclRRzYyM3VMtY3HWk5OjdGYP1OuL49ScqwwsnFctcaVI6PSaawrg63AVkZ62GOprVaCQlry0&#10;0CWMI05drhOnKteokBNNhY24/0ha7DxfQCS9siboYEWZSJ3cSxRMiK8NPJwvIDzQik6mgADQkvwz&#10;VB4PJMdD5y25i+a6Ihzfsx4W+gcRTHVfXZJEKGrHRInINaKcHj+ZVu9NnP4kVcgUVY7KbYmCuT/I&#10;9zuBe72tCq5yjZwrcFA9wViODHap9zjB15bPIoD8/wo7z76qznSNnw9w4pggoAKWgFgxGgs21ChW&#10;kI4U6b1LBzebDqIEUNSIglQpiiBdLDRRwBqNJsZMMplzZnLmRb7Ede7rWSySOHPmvLh/a7P2anvt&#10;zf1f112ehyEzOn1et1IwohBUol9e8xi8Rt6Hp3J8QoLbEcK8t3pFIM83My3nf/NSXSf7YBRc5PvQ&#10;FAyVkNxLMebjWPHHhwwNMH9RxqFhFGB0BUObVTAsU9YAwyT/f6lufyoU/nZUWbOqgPtZAYbn+1o+&#10;I4eX+fEvAqIf3+OBwEGvIqPpCX4OgElFouViBCyzS30Mst8PgMkhYvR1BNDQ/fsCld5Z61NGsAwM&#10;ymuxgaF+zeR1b48A5uZ15GSl4riXu1IwhAtVTGJ8tAIJ8ysaYOShQAAzOnYfLS31aGy4Cg83Z4GL&#10;DawFLqwmW2JlAUuLRVi0yAz261bhjEDksqgXAuZCfJiCSXWswCUmWJa0EJxnr4xsV+DjCqPbUQGM&#10;E3LFIvfvhqWZ6ZzPYA7GzfWYVgE3Ww1HwNy7N4ALtXWIzylAjKiXOEMRomUZlZmHyMxchKUZlAWl&#10;ZMM3Pg1OYXFw8AqA3Z6DcDl+nDNamlpvWb3kV8uFC8TxzYO5yXyst1mkypVXL1uIL0TBMDxmaf6J&#10;Akzw0Y3w3LsGnGKZc/gf3sZemM/U3P154tBdBBhBTjvkSd8oTtMPyb4HESeAqT2Tif62Gty6Vq5m&#10;SuOMl5yUTJty+XPEuO9EvMdOxLlvR7ynA1qrDeisKVTzvVzJi8SZRA8kyDaFUS64dSEL7RWpqEr1&#10;R1miN4qixBFGuyE39AiyAw4IaLxle09RO0dE3RwTJ3kE5zJE1ZyJFKhk4ZKRYTNf1OQE4/KpQNQa&#10;gwQ82XjQUY77HaUYaslCbQknKHPC7booDLcbUFMkx4/bisHWKIx1B+HpeBru3/ZTaqUgyRqZkSsQ&#10;6GqD6OPWSAtbB3/XlVgw26+iQ2Aebd68WfsIa1eao6bcDYUZB7DKeoH8gLQvnNVg2j6cae4TOO1d&#10;jl2bFsk2Jgh0WY+TfnbIjtiCFcvN5479IWB0qOjv08xFTYW7b0JtrjtGm7PxdLgWU0O1eNydj0c3&#10;UjDRwaFhLuBxV5FK+NcaBfQFxzDZmSMQrMDL4TJRMAkYuhQkUIlDT4UHhi4H4GFLFJ7PAobKhNVc&#10;ZUWZ8HZ1RFtrPe721mGotQzjQ83qafe9PA3TSfQN9qOe8GjWAKKspV1A0oFGZe1oEtgQKA2trcr4&#10;urG9HddvdKgRd1+9eq6elL8Rp6z6LsQB0sEyD0AHqj1FP1UKhqP5svzydFqYWDjGhnuUM2UYiqPx&#10;MpSlKxMmxFl1pYXW5Jrff6vyLSw1prOlE+X7VCUEEXMDPBdDVpUlCchKckehIRA3W79SzZHMizA5&#10;P/XwnuorIURGhzvxpSEUqZHOKDOEY7C3Ra6dwBSwyXWwekypvXdaPohJfCoKFQqT66bKIXAIg4mR&#10;QTyV13TkvF4ChWqDeRuOAsBrJAx5jfo94echnAgVhsr0cBnvIWFKiD6VcxFWWoHGe3VsXhMBQwXD&#10;kmPeC8KH94DA51AuDBm++14r9KBxPUdRnpLt50Jkoj7mFIwOGF3B/CLXIfeZ5cqqTFng9wPzYPK9&#10;UsEQLmpbWTIk9lqul8OuUOEwFMsRAh5QwYyMzeVh7lK9MOQ1u6SSIWj0kJkOFh0uCiyEzhTnjNHW&#10;3R0bUSD5o2lQ+RAwLAa4fasVeTlZ8PP1RnDQCQWX2JgINddLc2OdCo8xka8rGAWY5no01AtgXJ1g&#10;Y7NcVY8RLixVZonywoXm2LZ+NUoj/NU4ZMoIEwEL4UJjA+Y5moCGjZgFfu7IEQVjcNcs+sAeWC00&#10;m/MZDJEdczqsKuRUubXYUN8tjI3dRVNHO5LzShGXU4RYQyFiqGIEMhHZeQgXyISKkgkWFeObkA7n&#10;iAQ4eAfDbt9hHPX0xn/YWM2z3rzS4lc3h9Vw27VKTTTGajEzAY3tEnNssrXCRtsl8HDcgq2ibA5t&#10;tcGWNZawtjARyFghxMVBTbaT5Oeo5oTZuWaZmrufM1dGumxHY6UBpScDRKWsR+qJA+iqr8CZrGjs&#10;Xa+F1hzWLcXmlZaIkm2TvR1Qme4nKkfUSIoPWiozUFcSj4unRO5lcOBLNln6ojrNBxm++5DivQeV&#10;qVQsolBke6qfC5lBuJgViLMJ7qJqnHEmyU0g44qKVG9RMfLkKqA6n30CrZUpolxCUBhxFCleO5Ho&#10;ao+yOBe0VSbhSr6fvB+L7toMdF3JEOd4Gr31mei6Gom6swdxq8EHNbL0EuWyx34+vJzkiWKDCSzM&#10;52PTOnOstlmABSac70WeDGadu81SU2QEbIIxyA7p/usRcNBGJe8Lk3Zg71b+eEzki/5IfjyfyL4a&#10;IPTkPf9eLXA5nbofzaedEey8GgvNP1a16zo8PrTfg+33xiFmHO2t0FTkidEbJRhqzMF4RwZGmk+i&#10;vcwHk7cKMNP/pfydhqsGUYBhn+NuXTRe3inFZHuSACYWfef98KAuAqP1oXjYGoeRuiA87q9Qjl2F&#10;rN7K0/Y3L/GcDlj+6cfvdaKrNhf3eq6qYT70MBorwRpFlSiAUKFc1yDC1/UtDIm1o7lDC4vRmuVv&#10;HTSt8qN/ODmm4v3qaV4cGp0gj0vnSIdKJ/6G6ubpI5XcJoDu9HQgNdgDif7OqgyT+RU6SzpjwoSO&#10;m/sxHEXFQCXEKjINPAItMYahVD5FQMEcBM/F0B+3fSbqou6CAca04ygvjEJHC/uDCJhvVHL/yfSY&#10;HPcp3sm2k2MDqDmdhOqCaOQne6G388ocYHgdbGZUBRFyT5nkJ8wIGIbCqEQ4JAsVE3Mwj8aGldog&#10;SBVwBQqs/KLKejRxT8GCBQEEBE3/nK/l+tn3wk7+v/3CMJmmYKgEeR+pUvi98r6yeIOfg7kWApfV&#10;YFOTI3JsliozF6IBSP0O5Nr4W+D957GogtgDMy2KhyBgGIs5Fb0PhiBRpcqzkPn571Qw3wqICJj/&#10;UfB5L98Ty5AJHiobBURZ/6MA5pV8XjXZ2Pcc3kag/MP3eCDw6H8wikHmYGYBc/+hplh0U0l9HTh8&#10;n0rmD5DhUofMNO6Nj6FvgDDpn10OiLHCUSup5+sBVjvK3329Xei51YbCPAP8/HwQEhyg4BInxhxM&#10;3dVLSr1wKujXb+S+vftOAYa5Gc766e/nLYBZpvXBKOVirvpgFpmbYY2AJ+24C86EczBLX5QE+agp&#10;knNFqaS7H1FTJOd4H4NBtsnyckbCkX2IdtyN2INfINBhG8Ll9colbObWfAUfeA8fOvCHfp6h3k5M&#10;yvfbI5/r1OlyJBpLkJhbgnhjMaIFNJECmbAMI0LTBTBpp+CXlCmAScTO4wKY/U444iWAsTKdZ719&#10;3bJf/Q5twfpPzbFZVAr7Wxw3r1BjkDHZf9B+jcBim+pTsbE0hR0HsrS1VH0xTPbHuO1CWsAhNXIy&#10;e2KcRNVw6JhY912qez/w8FYEH7GHk/0qNctlQYyXmqc/wHGDqj474bhR9crUn03Hja+Mat7+rMB9&#10;uGgIQkNpPNID9iMnhHPGOMBDzndYrs3LwQ6lcZ6oSPYVBXMM1QKWc6l+KIvXuv1LY1zVnDHMwxRF&#10;a7NjXhCw1Mk/PYf7LxWY1BaIoqkrQM8VI0ZuVWPmXj0GmwxiuRhoKkK/2EBDISb6ruDJSCum7zXg&#10;4cAlNJQnoCjJCwlyTI8DG7BUYEuYaE2QmgJZsOBPWLnCFGtsTbBuJYEzH6YmH2OxQMjdcZk8gZjA&#10;/7AFGk4fwkxPnIB1E3ouu+N+SwiSQ3cKUD5BUeIWRLuvEJVogRCvjag45Qg7W9PfKZz/3/4VaJaK&#10;Kko5sRnDbUWYuc/pj6vwsNOI3q+iMXg5GgOXgnG70h/tpR44JwDsrg7Aq7uleFAbiPtX5Kn8tKjI&#10;s67oO+eB0YZQdJa74l57Cd6Kc/xOnDHn2KfplTET97vR31qCRw+axEGxP4LhpLfo7rmNa03NCjAK&#10;IAITmq5YlFqZfe/6jZtolaVmHWLtmFThFk1R0AHSyfPYekiMzpZVTs9m5Clclkwyszu5KDkMVbkC&#10;y+FuBaf3vB5xqioxLs6RT/cEiGZM+DMX81pBik6ZTpbv0bFzHWGkhmdRT+mP0Xy1BHkZvqgsS8Kt&#10;9qtK6XAfhr8IGzp/wmhmchgdV4rQ8lWuqPp43G6v1s4t7+t5ISbWGeoidJh7eSGwfCnnULATVaNC&#10;WKK2ZqY40CXXCySVYxeVIErjpVzj9OMRdUzCiNdBtcYwGUFJuDI0xo55GhUMVQDvA4fW1wFDaLGS&#10;jq/VvnIMAvbx5Kh6j+fisfgAwftA6KgCCzHeW4bFuO2T6UmwV0kDjCgYURsqTPYBYPQkP8NoaqgY&#10;+ZsKhg8UDINxeBgdMH9m5758D1RGfI+K5rv37zTAjIwqY5KfQNHhoXIwH5geKvtXpiuau+PjCiRa&#10;6bwGFVY2/rMNoKevGz1dbSgqMOJEgD/i4uNQVlaMqnNfIj0jDZdrLigF81IUzOs38vsRBTMhv+lm&#10;9nCJuokID4K1AGaJgMBiMYeLoXrhkDFmWGW9HBkClIsno1CdEIFzcWFzVhzsgzNRQTgv71UlRqAy&#10;IRzFoX4w+Lgo6CQc2Y9UT2fYCaR0H0HAODruU02kCjIEjCgYDsH0YGIM+RXVOFlYhoT8UsQYixB1&#10;qgARWZqCIWSCUg04niiAiUqGg28Y7ByPwdHVXQOM3bJFv3J4F0szE3y6aAHsli0UJSKqZddafC7r&#10;d6xZimPbVmOLKA2WLzuI+ji4yUaFt6LcHdT8+p571uHgZmuEHduKaLcdOLxlBY6qgoBdyI92Q4rf&#10;ftSUnERx/HGECHzCj9ojX9RDxol9OCrb+gtsMgL2ocoQjii37Ti4xUZNfnb2pDfyo5xRnR2IcoFJ&#10;vPt2pLM5TYDD6jMO+V6TG6WG6mfIrEIcf7lSMgGoyQnFZaNIxww/lcOpShO1I+uNoUeQIcc4G++J&#10;wvCjSPbYgTRRMRVJmurpunwKo10XMdZ9CUPNBbjbcRqdNamoLQ6EIeKQagQ9vN0WZgvovEVFiNog&#10;XCwXmchSGy2ZSsHMbD7WrPgYdiuZkP9NbRA229cvwXrbhTi03QrH9y/HBlszZITaw2GzFTwPWiPB&#10;dxV6BTgdlW4oTZAnD4+1cN5lgeUWHyHEfQN222uNUv+XUvl3tszSBCFudgJQI0a7qzDdW4qxtmx0&#10;nw/DVFcxprpLMNEh0G1MQtXJvaIgj+BZX46olgDcuRyAy+m70Jy7H9cLDsp+qZjqK8fMSAe+owIQ&#10;p8Bhx2mEzJtvv5Gn3EG0X0rEYHuxOPmvxQG8Vw7qdl8PauobcflaA67UN+BaSwsaRb1QubQIaJra&#10;NMXSKNYkSqdZ/m6R9wiYG7duqia1F+JA6eCYhOYTNAHD/InqJxGHw1wDFcyzZ5PigJ6rXEV/ZwM6&#10;G87j0fgdBRjuS5XCsBqf9Gl04C+ePVIOloBQgGFeQhwZnSxDSwQGgUBFwTwL1/F1e8MZlOeH4Ex+&#10;KPq6G8TJTymnTxhxnDEem/kgKpjS9BABTAGaLuXj/nCXGgyS59BzHjQWCRAi7NPhcPe8Dh6Dn43w&#10;YIjsydS4UjjasRkie6qAQMXEEZYJ3FeyTi9GoLphKInJdAWYvzM8Js5d/iasGdbi52RoS0FYvlcC&#10;hPdIBzpVybMnnNtFC0vxPjK5r4UVGSJj9742uCad/5Mnk3gyM4ln8hkYIqMK+RAwBAmNr5mD+fHn&#10;n/C3f/yi1v1ZIPZKjvP229cKPAQRr51lyQyVsoqM88pw3hiO0jwqyqNPFAyT/IOj439QKrpC+T1E&#10;lKrhUkyFzWaN72lQmlKg+hAwWo+WvvzNevpuC2BuoLS0EP6BAQgKC0N0fDyi4uIRm5ggoKnAc1Ev&#10;X78SJflWAPP9d5h5OoXW6w1oabqGuNhwrF27UuVfLC0Xi4JhN/9CAYw5VixfihRfV1wQiJxPisS5&#10;RJqARqw41B+lEey5i0V1Ki0GZ2OCkR8gCsfPHUnOB5AsKmejrbXyBxpg5mHvnt243dmq4DIocBnq&#10;78LU44d4Kiqr8uo1JBedFcCUITqnBBFKvWjhsRAqGDGfk9kCmBTs8ZfrFsDsOSaAYR+MraXpr59Z&#10;L4aNhRmWiWLZbbccSV4OcOcMlassRdVY4ovPPsV660VYYWGqQMOpk+M8ZBuHdQISWzWUv8fuNUj0&#10;2YsUf0cc+NxGFQJEHbNHXpQLrp3NwJ3OOhQIYHz3fgbvPeuVCnHcaANn+5WIFShlBx1AQbQLjJHO&#10;CBQAFcW6qpBWsexfHOOGzBOOAqT9SBRoGYIPqSH62QPDSrKCCGcFnGLZt0KgdD7NH7X5kbhiDFch&#10;Ns6Mmem/H0WyTXmCJ76SdS1nE3HjfLoso9FbZxSwZAmUTuD2VQMe32kU53sRQ02FqCsOR03eCaQG&#10;7JDrWgefQ6sQ6LIWOzZY4GMBx2JzQmQxzEz/hO2fs9LDRJ4w5iMrej3yT27Djo2LscRigVIeZqYf&#10;C5gEOAKmE24b8KgnA88H0sQyMNOVgvGWCDmfG0JcN2GdKESGwsxN58Np9wrssxdlKUDyPmSLjz76&#10;zzlg8Aeim77u39lC80+w2c4SqQL+mbsNeDL0JYYb0nC3IR2Pbxdhoj1bDb3/uLsQN6uCcNV4EM/7&#10;89BX5Ym+8z6oPrkTpeGiqBK2Y/yGAVND1XgxPawcCXMrbBBjAxknf6JxTLLBttMY6vhSnM5r5Zzo&#10;pLp6unGloR61TU0KLlzWNTer1wo2CiwabFraRd0IYJqpaNrb0HGzA1PTAhhxVgzBMP+jNXO+U1Va&#10;dMhUH+y7YA6E419pc5GIwxHA5CcFYfD2deXoqWzomL8Rh0kFQAdJ1aI3KLJUV6kWcW6EFvdhcyVD&#10;SISM3jhJR09V03btNAozvVEiCrxHfvMEFMNOzL0QAgQYgTX1cBhtV0pxxhABY5IP2hoq8ejhfXUs&#10;qhZWajE/xGshVJ4olcKqLq06jp/n0cRddQ1PpyfU5yTwGC7kNvw+uA+vi46eE3UpeMhn5fFZLv7f&#10;/2CTJeHyswqVsVSZ+2m9LFq+RlOHHA/t3dx65ls4QRnLjrVydKpSVvRpYUl+J+qcBIzAiaropSii&#10;afnOOGYcz828yxxgBBgqTKYDRkwB5q8/CmA0BUPFwyS/Aozso6sdPrC8+FoeKGQ9G3h/+utPAp0f&#10;MDZFwIzMjaR8Z/yhNk+/AEaHh25aj4y2/kOFo6se2r2JCRUyYpPwPymYO0Nid8SG1bKnvxc93Tdw&#10;5uxphEZHITw2FokpKco4PXJFFQEjCkb+X16/FdX57js8efEEba2NaBbAMIy2dq0tli1bCisrKywW&#10;FUPIUMF8utQKSd4uc2CpSgxHZXyYsuIwPxSJVcl71alxOJ8cg7KoQAUYo6/4UU8nZB53wcZVNsof&#10;6IDZvXsXujvbf2saHejGI4ah37zCpYZmxBiKECnKJTwzD6FULir/IpZuRLCoGL/kbLjGpsExKBpb&#10;j/nA0f04/hdR/HTq7y+pMgAAAABJRU5ErkJgglBLAwQKAAAAAAAAACEAxM1RhSuyAgArsgIAFAAA&#10;AGRycy9tZWRpYS9pbWFnZTEucG5niVBORw0KGgoAAAANSUhEUgAAAMYAAAFRCAYAAAFYiOKEAAAA&#10;AXNSR0IArs4c6QAAAARnQU1BAACxjwv8YQUAAAAJcEhZcwAADsMAAA7DAcdvqGQAAP+lSURBVHhe&#10;hP3nX1XZ0jaM0t3mLDnnnHPOOQiCgIiKAROKKEGCgIAkQUBAMpJzDgtz6tw73fdz/qTrXDWQ3r33&#10;8573fKjfnGuuteYclavGHFVDy9lW51JQiHWzp71Bs7X5yeaIGMvmoCDb5tsJmc09L7ua+/uHm0MC&#10;PZvNrQ2av/z4pfnHn39s/vnXX5t//fV3BR8+fOJ1Xvt999qXL1/U5x8JHz58ILxr1np0J1nj6qiL&#10;yqIcnNY+hLH2LjzIykRzbRU0798jJiwUbm4WcHS2xEBzMz5++ohff/8NP/38M3757Vdsb6xgdXEG&#10;X758xtevX/H580f8+NOP4EN4/hkfP76H1s8//6zZWltE55Mr0NM/jqtxsbiclojTuodhZamH2zm5&#10;aKqthburFeLDPPGFN/r1t9/xZnsDHz+8xxvNOroay9UD3rzZwk+//IyffvpJPeDTpw949+4NtEba&#10;6jUvGkqwsTyPX3/5FX0VVfj4+jX0DI7B2lQfXm42aGqsxtnUKIyN9mB9cQrvP7zB+tIc3r1/g63V&#10;eQy/aFA3/0Qs5ChYfPr0iQPYQlvNdWj5OZprJupaMNXfjXc7GlianYaJyQnYWhoiIcwfkUE+WOgb&#10;wbvXO7CyMYBmfRkr02N4WnoL2+tLWJsdw3h3A96/f4cvP31VD/hADAXLmaEhVN46By1Dk6OayZ52&#10;zI0OQrOyiJGGpyTbEWQlR+K0zhEEuTpCW/cYfF1teKMdrM+NITbcEztba3jZVI2dzRXcvhCH2bE+&#10;vHu7g/dvX5MP77A8PYI3rzW4nBEHrYwge81sTwfmB/rQ11CHntpyeHpaQt/wGHmiDyOT0zA1Pw0L&#10;S10EBzojKMgVTY/uqdEuTg/jtWYDszMj+EzyfPz4Adubq7z5FlYXJrG1sYSJ0S5omegd1FRcCMV4&#10;3TX8/OvPSAvxRFKYE8wttdH9uBquTmYoyDkLYzMdfP76BU4u5uh6Us2bb5LR2/hK8oy0Vaubv95a&#10;xxuS/O0bDd4Qq52dbYy/qIWWKR9iYngEs+0F+Lg8gLNRfii8lMyb6yHY3Yokeg93N3P0NtRTfCkt&#10;/Lw6O4y+tirskCevt1awNj+J+Vd9yDsfi/UVXiOZNBzECoVpqrsCWu05nppkF23cDDVB781gStQh&#10;3L9+luQ6gttX06DZXMelhGRsrS9SJ5YohVMou3oOrQ2lWBgfQEqkK8mziZrSAsV8gTXefHlpFsuL&#10;s3iSGwGtqfJkzeT9KLRmOKM4JwSrZeFIi7JHkLsR6m5ew6ePH5UCfqXsfyLNpwa7UPMgF9trC5gc&#10;7cSllABsLs+RRK+xMPUK29tbGHnZiYLblzG/uoL222T8VmuBZv5RItbLz2GtqwROFsfRdyMAxVl+&#10;2Bqpx7s3m0qb33K0Hz+9x/J4D9aWpkiiIYy2luFBbiwWJ4cUBluba9jSbGNseAi+FBInZx20P0yH&#10;Vk9Jkqb7fhw6C6IwcDsaX4cr0X/JE1neFnjbnImXZclY7CzCEke5uTRNbN5jiyMvv34OI/UPSapt&#10;NFXewSK/39jexqvOBiyvLCMzwBXRYTZoLEmD1oNQQ01JmDGKQ42gaX+AzfIMbFRlIs5VF+k+hthp&#10;OIu+yjS8n+nENsXyPbX8DXVBQx4lhThipruZDJ5VZJqfHsXm5haWNzbRmx2OEH8LdFdmQSvG8YTm&#10;rq8ubntr4/N7kmZrAZ/WZvBxewGfN+fxZmkSb5bH8YbXX/PzFj9vLr3Cytww5nvr0N/6GDPk0/bK&#10;PN6+e8cBvMXa+hqmXo3hY/1VdDzKhNbgg2RNnPURJDkcp2SdgL+zAYLdDBDibkhtN0KgqyFC3EwQ&#10;7CFgimBPU4T7WmLiZQMmOqrxvF6krB9zE4PUCw3WNzcxOdiD/oEO3MoOQm/FxV2emJ46iJOHv8f9&#10;M+6w0jkIC5r8XTgMy9OHYHr6IEz4+eEZT1jrHYGV3lHsLAzhZfuurpTevIj5iWEKwLB64DQfqKF1&#10;fngmEKFOutBqvBWqsTx9AIZHf8C5AGu4Gx+Cp8lheJgc4fGIOroYH4ar0RGE2ugiwPgoMr3NsDXW&#10;gaLcGLymdr8libZp+re3Nqgf1JHFedyLd8LdYAu4mp+AVpDFaY320f3QOXYAegRDYmV66jDMicUe&#10;WOoe5egPE4tj8KGSvn9Huo924E5WOKrvZGF5bhb3r2VjcWEeGyTXUH0+6s4Hw9/iBFL9jKH1KMtf&#10;o3t6Pwy1D4B2DNbGR+Bgfpz6cgJuNifhaXMaPnY68LPXhbe9HlxNT2Ki4QFpnY/6wixsrC1hm7xo&#10;e1qE+bkpvGx5ioHCK4iwPIkQy9OoTnGGVk6kkyba+gTi7U8jleZlvOUGskLt0VGWg9rbZ7DSX43i&#10;GFtUJDki3MMQrXWlWHpZjwtng1F7NwNzywtoL7uGheVVTM8vouNhJmI4sECzk+h7kI1/NF2G1vpg&#10;lUYekEI/n+llCDuTo/Tnpoj2t1NHT9vTqMtwQ/t5b0R7GeMj3Wqqtzk6O+rVQzbXlvFug6I+9RyP&#10;Epxx08sEzvRHG0Mt+FfzRfy9KRdaKyM1mlQqXpaXAa4EmsDB7Bj8AxxwKS0AgUFO8LTTRkuWOz6+&#10;qsFUxRlsTPaiu7sRA0/yUZ0eiM8rY7jsZ4VYm1Pwo0c1pRA9zAxA5/kA/L0yCX+ryyAm4y2aDA99&#10;XCSDboVawIW2KyTMEfcvhCMswgXefMizbE+053ijrygeTUVnEWuvjUirU0i0O40w65MIJ7ZXI+1R&#10;ke6J9ysjuOdrjbdPLuF/atPwSzU1frGvSnPJz0g9oDTWGm5kuJOjMa6cC4a7hwV87XXwPMcTnRc8&#10;cTXEHOfjvWByUiRxH57dTkHHnTOYe5CG/mQP/J/nN/FzbS7+eHoJQ8+r8Leas/hXPTV+Z6pdc8Xf&#10;GEURVqhItIcXJSqCGBRcjEJ4hDMCHbTRkeOO9mwPlCXY487dCFzOcUXl9SQ4ah/E/2nPxz9ar+KX&#10;D9v436cXsPasCj82XML5SDf87RHJVZEIrdeznZorAcZ4GG2FmmR7+NmeQnyCF25ciEB8si8CHU+j&#10;OcMVT1IcURZrCyvrUzAyPYbBoV4Y0xqkmDGyObEfm6OtiHLQw9W0IPxUfxEJfrb4Od8P/6pjtPJ6&#10;qlOT52uEe+EWqE6yRyAlLS7WE2l8UGysFzGhrCfZoZykLI6ywOBwD8bH+rFB7T4TZAv7U/sR4qyH&#10;I4d/YDDxFhfOBODHx+cQ4GCEvz9KQLzhUZGuRk2Kix4uBZjgTpgl/MnMzupr6H5yHT111xHkqIOq&#10;BDs8TrRDLXUlPskGQ+2PscLQNMLZDE6UJjujozh44Hu0V16Dk7UeBq9H4RyjGn8qeIrJMWhdz4rU&#10;PC6+iJ62CjTezcS1cDvcIdwIs6JIm+GqnwlukeGPYm1Qn+7CqOUIEuPcGPDVItjBANbHf4AJhWDf&#10;vu9ReycNhw/9gDD9Q3A3PQU3WpIQ3YPQaruZqnnJhzzLT8GT7GDU54ajJjsEj7OCUJTogvsxzrge&#10;bIkcb2Oke+ghkToV5XAKkSSrt50+9EkmAXnIlXMhxOg7mB/fDycqpMOJfQinQdUy0f5OY6G9HxZ8&#10;qgmPRqf20Ujuh/6JH6B97AecOvo9Th76Hif45yMKvseBfVow5nU/PsT66D6YEZMffvgOZ8nLAwd2&#10;MbNhwL4z3IDtwSfQOnLkO83RI9+TcQI/7B5508PfPgv6u7DvG/A7wiHCaVpsoyP7oHvwBxhzUG6G&#10;B+kSxC0cgoshSUZe+VC5tcxPH9Qc5+iO809H92vhxBGOnn88xQfHexvhNN2ADX+se+IAXMyPwpa2&#10;rT4/EgkMAnUout4WJ2FAvtjqHsBxDsqalDAjWJ36ATYES36npX30O43usf3QFZ9C1E/yh7vwPU7x&#10;KA88zevaR/gbkkF+86IkVZHFgJJ1VAZ4kOTkb4OsjpGU39Ea7IcjdemHH7TUZy1Pve80pzl6geYY&#10;e1jR1R7in4SBtgYH1XEP2lM94WZ0Ep+XexmAi9h+h/1k+EFS4PjB70h/5jHh9sgOs8ZZCkoMbVqk&#10;JcnlpLuPD/keOhzJsQMk16H96iHCyH0/fE+p+U6dyw0DHE2gf/IgWq7Fq5vLdfUQfmepe0h9vhru&#10;qI7ff6+lQM61nPT2aeQBeiTLMd78EMl0UD1k9wcKvt99yEliG2KjjZ/fLcPE4Ij6Th5ygIOTh8hN&#10;R58WfHvAt//KQzwM92l0vz1EmO9CEjnoUqS199HX7yNTKT28uWBnSLkX3n3dnMZx8mc/MZWbyU0t&#10;qIByw0JGPN9/L9d3v1MPibQ+pJEH6Is+fHvQYTLzEEcuo9+Dw4e+gwkfqseH/LQ1iwN86IH9P6gH&#10;yA0dKHVyw7tnvfDdd/Lg79XxB36v5WG6T3OMNzbmiOUhJ6gTIjHyoANkqFK+/d9BfiPYxdrp4svm&#10;BPbx2oH9Mtrdh9gzAJGHXE10VjffA/UQwUSHMZfI+kmOUkhzjMolDxKpOfbtYcIPbcLtKFt8XnqJ&#10;kzQdguFfMZHzi/Gu//kQRS6Lg4y79ikN3rvR3kOEZHIumMgAZCCFMXb4cWUAxrSw+2le5MZyM0v9&#10;Azz/Dhk0rn99iHyvJdMZC2MzzQ8uhjVfzPBvNjI43GxuotOcGhbWvP3uU/PT8sfNro4mzZ7u1s01&#10;9y9/m/bYnfL49OmDmubY2d5W19+92VHTHQLM49W0xxte03JwO47gCAbYQSawMDsFd3cz6OkdZ274&#10;AYsrW8x8dZEamwgfLzt8+vwJv/z2i5r22Jv6+PnXX9RshOTvb5gnyrnMSPDhakZCTXvM9/cyHy9H&#10;aow/jE1O4faZINy7mgMLC134+TmjoeIRUuLicDM7HV9+/KLyxp/5ILn5hw/vsLk6xxvyxnygTB7s&#10;zUhIui3fv2aSpLW1sITcsCC83djAueAgvNNo8PhaPixtjOBlb4GaR3fx5N599DU9xTIj9y8/fsUX&#10;ptozo71qdkJ+v7O+ig/MTeTme1gsz07Dw90BFXRkWvFBHvjlp1/UxEyAlxlu56XAQP8Ent65Dxd7&#10;c7g6WKCq4CYSo0JVfp6XEY/XOxtYYJqwtbqAzY0VjvgN1piFyYTBJyaxMnrJ8WtK76H0TjK0hpmO&#10;7TDR/+2Pv6OlKB/J0W6wNtdmFOkCFzsL1FYUwcXZkin2EkY6m5nZtjJV2MHr7TVF7w1mWLOvuvGO&#10;ufv7d685kDfY5LU3HNCOZosuwQlaQy33oGE+IbQ8n+SLwqtZMDI6hmB/Fxw7eQg6+sdhTv6kJYej&#10;p6kG5zMS8J60fk/yCA8+vH2D4ed1KkPWbK0wA17B/NhLbBHDnZ1NGDJh0koKtsbrqTYlNcnhHjA3&#10;ZpjqYw53W2M8K3oEM3MdGFAgSstuofBiLoqLb2B2uAOL06+IDck21IoPxOgr+SQTN1t80ASzLYqu&#10;Ilv3oxyZWzmEawzunj84gyKmX242BvB0MYSO7hG8rK/H+tw0zCnGnz5/VcnP9tYqHhdewvOKArwj&#10;eaamhhSpJgaeobW2kt+vqAdoSKqdnS10P2bO2JrpAj9GhU9vJGCppxDuTvrwdzFHenQok88uNRNR&#10;9fAeVucmKEnbanZIJKzh4RVK3GNMPKvASFctr8ss3Vs1p7IwP0WMtigU66i/FQet/vwg9OR5ozDd&#10;G90XXZAQaIHcRFc4MT+UiQCZanrLkb7ZXML67LhSyK2NVTQUXVK6kBHnjReNFUoIlhenmQWPMMVe&#10;x+raOp6W5+NpIaVrojAKH4cr8cd6P+oSbHEhwAp3Iq2Yf6dBM9qkJi0358bwiYwd62jA8+p7aCrO&#10;U5NqbY9v4P3711hdGMcSyTox0InpmSnYMkQ1Y7o+2fUQL2ovMcUuTsSLwli03w7Hp55i9GY6I9HD&#10;ADGEV/XnsTPRgtdrcyTVhpohGmt9jLW5ISwPd2GkpRSvKc7PaoqwQWWeJBaLK0uICQrAyVOHMPX8&#10;PhruxEKrJMwEpeEmyPY2wJfhWvy20I7t6vO4HmaB2yGWeN9+CR33Y7HRV6Xkf76vFV+Y0p2N9cDN&#10;K2ephDN4WlMMzfYm0+33WFxcwmBPBy4G2aGlLAM9Mu1xx1sbBT466H8Qh08bc/i0vYCPa9P4sD6D&#10;9+vT2J4bgWZpDK/53dutZaxOveT5Al42FuFlexnK8s5SUVfRVf+IjF6D5s07zI0P4YqrCQrOx+Ll&#10;E+aMEZZHEG99DEY6B+HBrEpNczDLDXIzQKACIwS5myDE0xRBHjwyKY30s0Z1fho2FqaZqH5UyrlN&#10;JdzcXMPsxCimJgbx2/NCPEzzwFhLAbQCmfToM0DIj3OCmfYhWMp0h0x96Oyey5SHMYO467HOsNQ5&#10;DCudI7idzizM0xxlBVlorHqgpjjW5yep7etYW1nAeH8n5jtKYc+I81KiI7TMTu6DBQPs9AALeDKG&#10;9TQ5BA/jw/BmNO5lehQedKsSQUa5GCOMmAXx+mTnY2xO96EkLx6ZKUHkxY6aHZp41Y++rmZMNVei&#10;MycGDvz/CcYOWqfobiX01GGIo8+E04hBtKRp5sRCTXtw5LvTHoyHacvuZPgzUmzCUP19FGRHUrtf&#10;o4IWYJOZl+jHwugL9FZeQbSNDiKYJfeXX4aWDgNpPaYNxgzOLBlY25gcgaNMeVidhAdzcy+Z8nDQ&#10;gS/zQRfGVs9rHmJloAGj7aVoL72ElaV5kolavjCPpZV1FMY6INVeF068V/XlUFRH2EArhDFtrN0p&#10;JDnSzbroYqrtLoovRuBilAtWhmpRGGWNsnh7NUcigfTb9TnUPbiA5fEXqLyRgrVlSlrPcxTfzsXC&#10;yye442uGQCarmX6WKA51wk9V6dCKYUqdwJGedddDjq8h3JyM4ORsqnL4vvqrqDrjiNbzHujM9Ud6&#10;sDNme+uV/Vqf7lfpX23RTbxbmcDTKxGYp1JGWZ5kUH4U/bfj8HvFGZyz0qGpd9JFOh9w0dcY14JN&#10;ERvsiNAId8Qk+KG5/DyeZrqjLdsTvy33YGl+BNWlKbgTxZT7SixW+hrQnB2FFEbvCbbaOOOgC0+m&#10;DPdCbJjbX2cWnIXVRopwsrMusnwMkR9shrtRlsiO80JwiDMio11xLTsUT7Pc1ZRH50V/uLlqo7Wm&#10;kAnPQdjqHYC9wSGEk28FCU6oyPDGQAn9TWYgvj4rUBMIvz/JxvvCFGhlEovrxKAw2grlTKOrCi/A&#10;wdEY7q7miAi0QWuWB55f4ENyvdFPLb+V5AZ9imXrzXh0FmSjKz8Ok5ei8K+uQvxPez6amDr8NP0c&#10;f3t2HX+UxuPvjxlIZHsa4CZT6NJ4a9SesUdXeS5SUgMRFe2OrLRQtGTzITkeaMtyQ6K/Baor4hEb&#10;ZoubDEf/l6P9n657+O3JBfyrMQf/rDuHtRvxyPF3wterPvjtXhj+yd9rnfcyQEGoGSri7dCQ6oiB&#10;6otISw9CYoovYiJc0ZTpiqe8XptkD3+7k9DW34/8+1mwMzyOIHrVzoJUJLobIJhkOx/vA2NK4GKS&#10;I365HYJ/FIXidX4gtM656eI2+VEWZ4PaFEcmMXmIS/DCpctJCKMlrUx2wGP6mdJoawQ7aMPZ4bSa&#10;yDSi4npoH4Q3TZDkLmOdFcjPDGXGtg9vCyhZd4JRQIXs4uC0ouy0cZ5Z7tVgcxSEWaHr0Tl01lxH&#10;d8MNdNfk4QFvXkNePeGP5SE1VfnUi2YmrvuonEeZ3e7HfuYp5yId4WlvBVPto/j0IAnBekcQTPs3&#10;edkbWqlJAWh9chcd9QUozYnA9VBr3Auzx/UQC1zwNcG1QFMURZqhmtiEOOngxMn96Ku8o7JdmVex&#10;ojmS2QiZmHYw1VHphBONqhnTb0/axNUcV3rG+9l4UZCBhguReHopGk8vRKEmKwTlKR54GO+G20wF&#10;LgeYIZO8S3XTR5yjzu60h+0J2JNklscPMgf5HmYMpZJC3Jhm/AArYiephwfTi7dLQ0wdZMqDH+Ro&#10;LFO3HKkBLbPesd1pj5NHvmP29T2TIZny0MIhJkQy7SEjdiEmRiSbJDrHjx9AdoKvIp0JRVy9V+l9&#10;DM1YO7ROEN3dKY9dkOkONc1Bcvx7ymMPdr+T7FgeYsEMTY+/u309XRlPN6PDcKOCOhkeUtMfov1+&#10;1iegJWm1H02yzGA/vRWDMBd9nOKN9JivS85uTHMf6W4MbZKl/nokb3CY+SLz/pNH4UwSuVucxuiz&#10;cjq4g7Bi4mpCB2hx6gCsT/8AixPfpj1k6lwyWkmdex+lQ/yLmvY48r06PyW+hiBTIy9Kz6ipj8Mk&#10;kTgymUg7Suxk9siMSWteuD32kXQupsdxjP8VMprQB2ntTnnsTuB8WuqhzO+m1Oan5Sb/TrEF448L&#10;L1CW4g47g+NqpkImCgTkO2f6oY2BGqQFWyGbBjKRFAm3PKbciPKMkoxqM72ebryrJmbkBjIiGckx&#10;kslG5wc1iGfXk+jn98PW4JT6Th4gv9OluJrrHMCbiWfq825GvDujoRJTeYDMSOjyIV+Y1R4iP/am&#10;PPZ+bK+3O4nwdWVETYscVozfna2TB3337XfpMfZ/+d9ejs+HGJBUMiOhx+OP66Nw0jsIO47W/BRF&#10;kUzUpxi7GR+APiXp6/KQSrlFEWUiTh4ipNyb+kgPt/528z349hALcl+P2Mi0x4/rr5QSSd7+V344&#10;Gh4kA/fhx9VRJXlJjL9k2kNuIHZLbigYSDwg57v5+18eYksl3Jv2+PXzlhqpmu8iyJSHnFvSQZny&#10;Ib++X1f8e5jgSTEWJdTCaUrb3kMMaSz3HrI3UaAe4kQlEnIZkzQ/bYyph8jNBQQrAQn+jIjxz6/n&#10;SaYfcD/OWSmlMPk0r8sN9xN7ubb3gP94iA3jK6UbwpPN3YfIjWUCR84FZKpQAsD1sRZ1o4eMJqc6&#10;Hiqm7z3kyEFiRKn874cIhlr+riYaR5fTuJUcjJH2BlzK8EFamBumRweZ2pkiOMAWDow4jp84BHsr&#10;I2wy2dRsMx/ceYvZ+RUsbe4gIy0F2edTcfvyJYQGe+FcWjSz5vsICfNSCa8s2Pj1t9/U2ord2Qw5&#10;/q7S8R9//kkte5CJCHlL/unzB3VN/veWz/rKrE5WKfzIjE/mCPbmCfbWYPw561F1K15zId0LLo7M&#10;eZ60oanoDkxpkoxp26JDHRnaNqHmXgEi/R2Y1xxGS+0jDLQ3obe9DW/ef0BWSjI6nz7D+OwcXrb1&#10;MskyhJ+fHTLORamHfPjwloP4uosAEZLcVo4ya/Llq6xC+YwPRGR17pXKFD9+/KiSaUmBFqZGeY3f&#10;Mx39SZD7LyQEAUm4379/C62vX79qtqeXoFldRHigNcY7mhDjY4WFyVE4OBggnHFH0YUs2t876Od3&#10;RjQolcX3YGKmwzjTnNmMK6rv3WHY/QY7r1/zAZ8UFZdnxtWKlfeEj0zEZZHDT7/+rKj9hom3pLSS&#10;7q4uTOAt8+XN5RmFnHBPEJLBfuZRLbP5L07IfwWJ7o46VN26Ah93K+Zyl5I0GzPTWJ+YwNTIS/TV&#10;1TF9WsImU6icc7F4dD0T4UFOuJiVSA75qBkEB0szXElKQeX1PBganoSNrQnc7Czh62aFK2dT0PK4&#10;DI2lhRSJdxjpbMEqs6M1JvY7zC1ksCuTE2owO2tL2FqbVy/4mx7dVFMaO9vMpvhs4ZysF5IZIZl6&#10;EgRev97i9xsU7XU1uePqbIu8zGA8vp0KrZbyQk1tyW38+OUrfvvXv7CzvIivP/+C3Jhg1JZcxbk4&#10;P3g4mEPfgKGPhS6me19gaXYC2tpHkBYdCm2dozAwOIHYQE+0N9Uw2y1GKLkoyLXVlmGTuUt2fARa&#10;npSRetfxgWLwEzk2/rKDg32tlgp9eLONW9lxHOQaU/cxhsnX1XTK7uInEaOPHPhrNRmk2VpXorS5&#10;tIzuuhbcYuKbEe4Crcnuck2YrxX6Gu9juLOWqeBz/Pr3f6C3vBbTg93o7WiAidFxBHrawcpSG8ck&#10;lPK2w6lTsurkIlKJTGyQP07rHoMZETU20UbZjQvITgzB9fRkONob4lLeGfh7WWOFYrRNDsh83Nbm&#10;sppN/EKqf/3ymZl44p/LL0T83r7exts3WwohEaM3OzKl8w5LC+NYmZ9Wi3skTa0uvAIjI8YphnpH&#10;NZ3Vl1B7LR4rrzrw+z/+ibn+Pjw4n4SWoocoobO9nhJByh9GTKAdLIjMs/oK+LlY8QancIocMTY9&#10;hee1lTAyPgUzc21M9vWi/2mTmoEM83FGV3UR5l51cgDjTL7nSd03avWLUFs4sPaqh9en1HoE0TGh&#10;uMxorsyJCH5Uk1qiby21pRgZeKE+786kaTDV3450ZlFarqZHNeEM0R1tTmO2swCrg9X4sj2LjaVX&#10;GHveCAMmfrczI6kD+ghwNiZXTiMqwFllSGfDQ5AQ5I3bOWdwLztNzR9eTEjE+OhLlVCeiwvHNJP6&#10;yvu3MdXXjK2Vacr3Bi3UCDTkzK7YfMB4Z7U63+Q1MQTbm+tE/KXiiKzqkBm8gZetauCCgMzSCciM&#10;3Ux/A17W5kGrMMZC483MN9BKG1WJNhjL90VVHjPYjtt4P98NzWQ7M90ueHHgttb68PW0gKWlDq5m&#10;Jqq5x62tNbx7o8HyxCSqigtIyXUlOrLc5zN1YWNxRq1Bmupuwvz4qJqce3Q9Axvzo3jH3zVV5uMN&#10;B/qi+gEtZR9edTxF68OrimsyEytTKMINGfQ6jYNGEN3exCo5u76+jNGWQjyTNTE9ef6avmv+6Lns&#10;i5pkOwQ5nsZQ4w3cTHDBRkUsbqT5ICveCWHuJoh0MUZypJ+S25KrKZgbeKkUUSbzvtJMitlVE0Vr&#10;yxSrMbzhoLdpVlvpHNsaHikZFw6MdVRhe2lGUbir8jre0wLdupiKtUWKEjkpq+e21lewxt+sry1i&#10;k8RaW1nE6toK5mfGsL65oWB5aQEtN+LQci8JWmOFMZrxwhiM3AzGbEkcpu7HoD3TDVPt9xHBpC3a&#10;/jTSmBOnhlgiwEUPZef98WHxJdZHn9ICvcEHsSYbu5OzshLyx5/pL0RZqcyvelsx+rwO2xvLyjEu&#10;TA0osynL/vJz4zEz2EEOVO1OU8+OYqz3mdKP1xSnhfFhtcRmiwPubKnGzMQIerq7kBzhjiB3S0T7&#10;mGK4tQCtRSl48fgCtL7MtmmWx15is6sEv2xO4surFrx+Voq//0Q7X3cJLUzob0dYIMFFF63n3dSi&#10;FSPDI3h8JRRPb8fi/cJLaJZG6VCpxLQ0W2T5Z3JIVpd9IqI7RKivoRBzY33K9L4aeKaWFA4/LaGS&#10;d6Km9KbSifbqexjsqleiJOIzPNCFSeraxuY2JieGsLS6Cmt7Azg56tGoHKf+OeN52Tm0PkjDswcp&#10;0PK219V4OejCg+m1B7Msdx6DnQ3QeSEIvy/1YovI7NRfxoeOfPTmuMGauYeN2VEsVcbjXUsWpqvP&#10;oO9RMgbrruL1eDM2Zl5iavA53r3eVLL/ZmsF4+115AItFS3S9vRLjDSXoyg3GbV3M0mESTy6loHl&#10;hSmM97Wjvb0a9Q+vU4xWMTncj1Xq3PrmFla2tjA49ApLj29Dm6GSh6s+XjXfRvWNKDRcj4LWdT89&#10;TWGALooC9fEgyACFAfqoyPbBp+4S/LbSh7fN+fhp+DF+mXpKDuXi19lmrJUnYbogCDlM6+9FOGP6&#10;TiA26lIxWX8BI48zsDbahA9zXRS1ZeX0sqO9sDI9rhRdPPqNSzGMAALQ19uE1ZkhTI7148HVcxx4&#10;j/INS9MjGOvvog7t4O27D9ja3sb6xhYW6awrolwQFmkHZ0d9RPiYMUW9g+q8EGgNFkZq8lxP4Yan&#10;Nq556uCmtw567kdjoCwZI5WpGK5M5zEdQ5VnMVCRiv7yNPSVncEA09K+0hS8LE5GL6HnYRJ6HiSi&#10;pygBXYVx6LwXi867sXh+JwZtt6l3d2LxjMf8OC9MdFTiye1MDnSbHBxRnJqff8VQZhx91KnXOzvQ&#10;bKxhk7q1vLqC9Z136O99jlnGf+sDffit4z7eT7xAx6MsvKg4j4GqbGiN1OVoTjFHlimIbD8TpBLL&#10;3FBrXIpxQqzFMWQ6nECm4wmEWxxRC/CsZBZaplp5bqkry9YOI9zqJJLtTyDG+gQTykPoq76Cs0x5&#10;o2x0cY4GI8NRG+ecdBBifRojdQ+pqFYY6X2KqhtnaNFuY2F6GHMT/UqHtmmtxmgkxgZfYEezrd6P&#10;TL8aodWaw+TAc2xqdtBWeA+P0ryw8bIRsd5G6CpJp9WqStV4GB+BKbMnSTwl870Q4YBbCe5qFkEm&#10;A3SZjOrIBIIcj3+vjrqSWx7nNYYsuscP8PoBJk77YKl9AEne5jjrbYbjR/chw9cUZ1wN0XI5FB3N&#10;j9D7+AZSgx1QQCf74kkRYkJdadE+0lq9VyAv2MQ/LE6N0AhsYLjnOa3dIJaWFmnSZ1Cen4jm65HI&#10;9TLD6dP7YWl2DMc4Rq1IC22Nne5+OOvLEpNDsDj5AzICrXDGzwIRpLCzzMHQu7sbH4UHcxQvs+Pw&#10;IfhanICv5UkEW59CMKOCUFsaCRttxJDyZ4hErJsJcvyt4EsL52ZwWHn796uTWHjZgPWpHuSlBOJa&#10;WjDN9mv6pXdYWV3AzFAnNojE2hrPaak0TAvWyaGJsUHMMTcpSHTFx5VR6rEpx3YKMfY6cLc9DTeL&#10;U9By1DuoKU13x+0ERzw674Mn18JQmRuIkmw/tBYmob8qB633UlB/KxGDDdfx6lkBuisuovlBBmW9&#10;CLM9pXheeh7tjy5itrsUCz3laL6bjpvnQnCM3PUkEucDHbFMBJZ66rDQW48CJl3ujqZwdzHB9ctn&#10;GG5s4w3D9udPyjngYTq9V9jYWCdsUum7UXkjCyVnPPA01hWX3emUHXSQyqOb6XGs9dWh6yatlr/F&#10;CU2A+VGEWR5TIFyIpxlOIWVT3fTU3N91itmLag7+fjoeF6RhpO0u+h9fRkmaH/ICzXE7zBKFkVa4&#10;H2WN4mgbPIyxRSgjASfdA+i6lYz3jJlmux6jpzgXHSWX0FV2Bf7uFnC00scSKb5Nud/cYpjDqLb0&#10;Ti59xhqWmL+U5CbhVdVVfNycRgF1tzDEGv4iEeYnUH85Aq3XwnHRRg9/6yqE1mznA020zQnE2Z1C&#10;PBUzgZDqrK1eCKQRbEyP4FaaN66lCnjhZpovLid74jyp85IeVZYrlnDgjxLs8TjFGXVprmg654FI&#10;DyM0kIufmee8o+94M9nDCGAJhbeysErRqmQyVHsrDR3VdzHa/xyVd3LQUHoNE4syD/Aay2PduBfj&#10;jqooZ9wNc4DMkjgYHEGMiyEtai6Gzgfityfn8c/Gy/hHWTS0VvpqNHHkgLzNkGV2Z910keVpiAu+&#10;xrjkbwo706MI8raCj68NvH1sGHd5ISLaTS3s7H1yGZ7UjYZMd7RkeagXEf3XAtF3NQhddyPQ2VmD&#10;15ur2J7sxp0LgeTMDjqaSrE63o2ff6T3H2nH2mAjmq7GoiyZYVFrCX5+s4zx0qu4RANRGO8JN8PD&#10;sNU+hFByYaythERzxqeabPxPWRS+PkrBH82XcDXACVrrY42aRJpHWYkqC0XVatSA3VczN8LN4Whx&#10;FCnhzggOc0JQsBPu5EYiioiEhrmi7HYKPKng9RlueKbeQ/ig66IX3g1QV2pzkJrqyizuMu5fCoOn&#10;lS766u9BihvS3CxxkZ45zOI4wsVgEOz0jyCJyhtJ5U1y0qOl00eKuyF8TCktXsZozIpAeYgtfnt2&#10;E397ko1/Nl/G5+JE/L0tH+v5sdDanmrTpBOJHG9mcv5GyA8yxR3GVveiLFESZ6NWvuafDSYHHBEY&#10;aI/7edEIDZd3T05IT/CGNznyNNNDvbVpP++lFqt2XvRGNs1ugLsRGiuvYKTxNpa763eXTx3fBy9a&#10;PG+L07gUbofrsY64G+eCpkvReDPXi2lypff2WTSeccfqwzSMXohAR4Ibfmm5hl/frOC3sTr8T8sV&#10;/FKWiD9qzuFv1an4tZjR78pgjSbTUw95/sa4EWKGe+GWKI61RkWCDSqT7OBhfRKPKRZOpJazgz6u&#10;pHjBjumrHZ1dhJ8l/O110UaRkhW3z3Lc0ZFDhIjMrQgbtezXm0Hey55K5Cf44BR9kfGp/dQ9U1if&#10;OoB8Hn+tzca/uu7iH89v4X9br+GP6ef4o+0G/tWYjf99cQ//aDiPV7mh+LHrPpzphEuvJuOPxxx8&#10;YTj+VZuGv9Vl4W9ESC2mzaU4XQ80UWtdS74hUcvcpI6Rry99xMCT64iP80RCkhceMPXNu3ke5y6m&#10;ICTQWi22bT/vgWcM/VvOueHpWSp8qjNKY+0QzO8K72UhMdweeob0+HOriHc3Q3yAFZ3vAURQeUfO&#10;euL/tFFcGnLxrjwbS90NsDi1D+4c9NeZLkw1luBraRq+Nl5BX5onUwp7/KMkEn97GIF/PAwjMmfx&#10;P5UJu4jkeBrgqr8J7oSa4yFFqizeGtUKEUcE0JqNPr2KuAQPJKf4IjcjGEkp/si5mIzIUAcmYtSR&#10;VCfU87d1yfaoSaT1irdFWbQVgmhEqmnZchk1OzgboebZE1y+nIVT9MRe5K4ro4B4huSd987iHJ1w&#10;qKc5QjzMMPaiFp/fa1B8JQmZMZ7qtcRvRHQm2R0hrib4tSAQP98nMsVhaA2wRC+fTx1p16Qw1zjv&#10;ZYirgWa4SfG6T2SKY6zxKN4O/jSvg7W5iIxwQSTNYXKMKyIiXRBOCPC1ItW1UZ5gp1Yt1xIReR8o&#10;b9PkRVcw0wMzenZPPnyyrxEXYn0RF+ZJRPYzcrCBA62Rp/ZBeJIDYVRwmdWWGe2mijy1ivliQgBS&#10;aWT0jx3AF0beP5alI8TZFP94cg7JdIYRugeRbHgUY7k+0Ipw0tNIiBHDh56hlThLBc30MUYew4Cb&#10;YRbwZCzjIuGJyVF60qPwNDnGEOUYvHnux5AlwOwILtFQlESTkzFWeBRri8p4GzwhleSNnSHzl+dt&#10;VWiuyMWbnXV0PrysYjJ/6pnTKQae5I4dYzZTxmzy6uTAgX2I87NCbeE52JrI0uzdNX+VsU74TETK&#10;MhPhRuR9qGM+FL9wBrFrF91pfqdGND//9BU///IjfpEpzS8f8BNt/E8/fsFPUu725SO+fnqHL2+3&#10;8fXjW3z58ObP449fPuHr14/4lantLz99wa+//oRPGwtY6++glWrGYM1D3DobjXgfW9hZayMu3AZ3&#10;LqXAVu8ErsYFwIKDN2VgaUt9MeFR3oYIHOW5j5MhXK30FBLy5sqRA7fk791NT0OfhHA6SfGk4Qgj&#10;Vz7eDYbW6aPfaU7SLMq6ixOkzB4c3wP++c9zwp/fk5ICEnkeYzSsjhyAnMtA/v3d7vW936vrR39A&#10;sKsRrChi8qLQSqJpDnh3ze73MNQ/ipwzvsiI8vxzAaop9cSaz/UyP4mD+7+DMxFJYwRckOSJ7YUh&#10;aHlYHNH42ByFHT2oDSNgb+YgvMaw/AdY87On+TE4Gh9WL60sGSV7MC4z0TmAowwI5Xt3pr0Syh88&#10;+B2sDRhG8LenSBRZ7unAyNne5BCOHJI3O9+pF2NePqbqO0uTExQrpgCHmAvxaMrvfiAiuscOw1zv&#10;OM7QCd8/H4UIT3LxQhw2x9oYdNZgc6QV2xMd2J5ivrI4As3MALZm+5izmxMR8yMItDxKbHkkEl5m&#10;h+BidBBXEh3hbX4Y7hyMHL0IHqYHGcJLaH+A57Ia5xBcDQ8y3D8Ia12KCUFyElcinH/GSb3jkpdr&#10;t9PcYGJ0jFwVJL/HiROHYHzkBxgQAe2DPyAlwo3/Z5BZewP+/K85DYAlxclOZx9cdX6AB4nopr8P&#10;nnokpj5B7wA8ec2d37ucZj7iZHhCI0uz5cVoboIT5L2Xp+UpaJPizx8kQZusz4t35Pf7YHZyv1pj&#10;Ib+9FG2nrunxe13CsUPfIdHPDEc5KFkhb0nutBclw8XwgHrd1XY/Ccf43337flBvnsx0j+AUfyfZ&#10;qbwxdCaScr/dF7T7YHRCVslTnLRJHN5L8iKp1HJjEuhG4+NNSQmg9ARZnkCw1Qlo6VJHTnMQshRc&#10;VjUYcbBmtCYOOofxaXUIBpRLE14zPH5QLeI5TLE48ANBvdn9Nxyi3MogDE8cpPcmJcmV94vdMKYi&#10;W/J+H5d6mZ98DzNav+N8lujDX99UHifnjlIfbDh4IWLTg1Ss91fjCC3ZUYK/lQ4SvE3hzeBW3sfK&#10;eml55XachAuz1YeWp+FBjdQTyGtqAUl1ZUCl2d64FW+FC/6GDOoOI8TyEEIsDiFIcney14Gs9TOj&#10;TpkeUOBmROoxNZZXqXKfinMM9Rl8GlDRUz0MkOqlT5E8rpany8BlEHuvuIUQshThOJ9rSSvkySDy&#10;Gn3WRl81chg9vGbYEu9mrP6z92JSzvdA7qllr7tbYiAiJJRQiBDkNex7KpVYkb0//PcN9t5kC3Xl&#10;O3vqxy51qQPk8rOcUFjoHVSVHSvNBVR6DpjU3LVOu5yQoyCjXvHSIDhQxPae826qA/cZGsn5HgJ7&#10;INf2QD7vLv4nIrsFAAKMUAmCyNuZDvUG3M2Y+TzB3eQg8wMqnfF+fj5AmT0IJ+qAo8EB2OjtI5d2&#10;SyCEKDpU8K/Lg1RasWjf4+v2NI6QUwZETNZqyAAEAXk1LKvl9wboRCe7d54ZZo3bSVJMsPf93tt1&#10;gX8TVo5aPub7NKZUxl1E5LX+rpU5wfOva6O7L8W/yfH/DWLjd0VFwIXIyatlQyq1Me38l9VRJcNH&#10;iMiP27NE9gj283fCEUFib3CC/O7r5u/hzFR2b+ARXkYoTPdRvxHYfR39V2T+gkiQxT6NFam2h4Th&#10;UTokDkQsyR+fd5SYSI2BvBeXBwrIoIWKe593r/0Ae1JbOCnLC0x5z18087RYB1RhxE8787jGPOYA&#10;7yPe+99VFlqqrEANjIg4MKTZE1k7InUx1kF9t4voLux93kNEFUpEWB/UyNIbQUQWUcjyBGN6X4mH&#10;vtBq6Ym3JlUFmb1VBPKiX4oo9lYUCCKCmDHtuRDAjKbT/PR+/KyZQ16gBa/xXksDuBXpgH0kwmE+&#10;R7i5R829pQ0yOHtaNXGM8p02Ld6l/6ru+Cv8iQhBK9L6iEYoqeRaIfO9Wuh0kgj8tDnGa7srEwT2&#10;Bn6E4qQKNXi+xy2xVlI5IiIpx+NU7M8b47gbZavETQo4iuJdYU8fUHs7ViGyZyS0Sby9wdnRV8h3&#10;cl2OuXFO/zH4v4L8Zg+0jIyONkclRDWnhNg2pwR5NocEWTa3VF5o9nY+3WxkdLjZ1dmg+fjJ/c0G&#10;BkebnzY9bo7x9m72d3Vs3nzzrnnzw6fmF/2DzcMvh5sd7U2azc31mhNi/Jubym83n40KUUUgCn79&#10;WRWJ7BWKCPzMa6pvxo8/Nq8vLTRvrq82v/vwTn3e+83OzroqKJFreyCf94pJPvD3Hz68adZytNVB&#10;DBOaoqs5qL6VrsqMY/2tkRLrhphIW1zKDIKJyUnYWmjzWhB2tl9je3sHK5ubaGvrRnJ4DLIzEtH7&#10;vAf2DqaIDvLA88bHKC/IR/uTMvz0y78LUHaXcPzB87+p9yc///KrqkeQ2fq1+XG1KOBn/l5eEsni&#10;Ag4auwsGfvpzwYBc+++VD1rZFxwQE2UDPzqt61mxiI2ygK2NNjyYuCzMjCMzOgyBzvbQPn1YLQpY&#10;mZ7C+/efsPnmPYrvV6qqGUtbI7wY6oOnlz1Cg10RGuCMt5otNcC3r3f+ROKXX3/981xeScvApAWE&#10;VA+sr8yqN1jyyu39mzd4/5ZpAgcrdSvyFmxv/clf37nvLt0gEs+qcuHsdQqtVQ8YSc7i/tV42Njr&#10;Q0f3EEY7mtDTUo8XtaWwMtWDNXOCubFRPCi4ipWVFWxqXqOyqBg7b9+jpuEpXFxMEeTjCmdnczx+&#10;mI+ffv0FP0r5zy8/q4HLygVVCqSo/BWatWWszbzC5uoikd1UHPnwXuAdpPxhbXlOISKvGhQ3vnFB&#10;Pu9xQa09+fThEyZeNFCUclFZkIvsTG+cZlylTSTOJ/lhdWIAr57Vo7vmMXy9nNR78+z0WGSkRqGr&#10;sxn52ZkY7R/CcPcoksg1Eaf44EC0Pi5VLzvfv9ao9STy0l9EaHfdyO5q+k8fP2FpdgRbawtq0cyO&#10;ZlMNTl6GqhURRF6VIn3jwh4C8oZ4D4G3RFzr3WvK48ocY/gZXIj3wURPJ/rrHsDZ3hiGtCY3MpNR&#10;lJuOp0X34etipxbONBWVQFef9jwnGU6OZvj46TPe8D7vyeLp4VFF6ZHWZ6obyI8yCMq5DFJE4e3r&#10;LSX3sjjg3etttUSjreaBQlQGJdSWRh8fODgZtELkL1yQmXp5ebqxuIidzXWkxXhBS6YrNfNzak3U&#10;04e38LKiiiz/DfOj/bieHK1eL8/2vkSgvS2MjbQpZrtrTCof3MHdrPNwsrNAYlAgWoorEOTngtnx&#10;EUz196C3qUa9ZxcllUUwb3e28IkUVE0qiMi7t68xP9GnKN/WUat0RIrDZMCbq/PqlZzigsA3BPaU&#10;+Q317N6FS/BjqlxTcBZaDSV31RdrI8PqVbKwbnKgC1dTYlBefAs30hPR1lgNc8PT0NM7hlAfdxTn&#10;XUbro0cID/ai6B1F+f2byEtJQWigB8L8nZCeEoae9gZ8oCjJKqDR3jbMTO6+dXr3Vvq0bCnk3u3s&#10;is+PX0moqYFdRedABfn1md1VQoLU7uBFD2TN1nvFie21VXj7WOHh5WhoRfs6o/PhQ2UNuh7XYK6r&#10;B0sDw2gquIKYIBvY2urChaKlJxzQP4Gau7fQXF2Jq6mJcHO1hoOtsVrS1FH3GFVFBXizs0HDYIyg&#10;YBfK+AZykqNItXS0NDxCVcF1TPR2orOxXFkiES/RB9GPhoo7ikOatSUO9B1mX/Uo6gsX1MApMaL4&#10;mu1VLEwNY+z5C+Sei8aTgjPQcrXRxdRA7+5Su89fsPhyQFmRjsr7CA+wxauuZ7B3NMIp7UOI9vOA&#10;t70Frp09A3cHc5w8fQT6RqdwO/88f9eJ0qKbSIwMRHZsHK5dPEsLs6Pe0l6+nEJutKP2/nUq+3vM&#10;Tw5wUBr13acvn/B2a1tVe20Rgce0fBu0VmK9hHOydEmWarze2lAcWJ0bU8s1FmencP1KCu5fi4VW&#10;eoIHrmfEo/zuNcpyH1n3CZ2VjzFA05oZ4YushFAcY0boZKdP6xOAk9qHoUMROs74xsbGCPU3CxEX&#10;4A89+pBrNADF1y8rBZUByNtWacX0vKYUC3MjtETjeE0RWpt9pdahiMzLyjhR8qH2SrV4Taguy/pk&#10;HHIPsWTiE7Y3VhXyUmYoVYOC0Hh/B8dlAK3raQGIpZPKIzJ1ZLdYkrebGlUetT72Cv7MtszosXUZ&#10;VrvZ6sHA6DjsLcxxXKJg3ROKzYbGp8iRkzCz1Ed8jB8Gu57iYf4VpEYHUSRd0VFdgYqqAmyuLGBl&#10;dhRvNxYpFmuKKx+kI9P4C4qSRr3IFBETEfpKPVlfmlVFTdLvSFbENZbewvryPIHWlFzso+n3cjSF&#10;VuXNJFyK98TO9AJWR0Zp2ugtaS6TqKQvW2uRGuyMEB8n6Ogdhp7+YThYGFBkfIjEIcUVCzN9IkZr&#10;VXxHrb+ysjKEtY0BooIckJ+VipSYANy9k4PCa2l4s01FJpXne6U68QN2tlaxub6M4afF6p35xNAL&#10;6gEVm2NYX55VXlyWaIhuCbFeDXaoZU9LFCmpPRt83oxgFyumrQwxSi/HYq23Cm94w1/+9gdy4r0x&#10;3tGCtFBP3MlNgDH9hZurGawttXHpfCIKc7IZS+nBz8OBCJyEu7slYkP8YGGpA1dnS1yITEA//788&#10;PaMWl3VUlWBjZpQ+pF0pZ9eTIkVZEZ03mjUUZMdiqq9TiZWEGQJScilLosRhynpEOVdWaXNNhSEC&#10;q7Nj6K/PZ17hboDmkiws9ldjc+AJVl614d38CMryLyHC2wlXz/nBnoMP97JTRQxWVtpovHMLz2mN&#10;wmhuXZ1M4WZviRBPZ4rVaZha6mLo+XM6sS2U3buB5Cg/LIx0oq+tUsmyeO3nT0uUGZXVPztUaBGt&#10;1so71KXXyl9trMzQ37wkwm+xQY6IRZrofkJO7K6Ck1fRctzk/cba7kLLxfokot31cTbMFpONeZht&#10;va96PayN9sHRShcO9jpqEXJirBXMLE7Aw80MpmanUHznIjbnF+DpZIm2Bw9VgevlrGSYkkNvNdu4&#10;mXoOdy9n01j0o/LuDdy6lIJVGRAfvKZWu23v+pAXjZgY7kYTTaxU2376/B7by9NYnB+jYVjB8vws&#10;6gvz1EoG6dokg19ZmlGvpdfnX2GyswRapszubM2PI93PCKWZvmgvSsebiWZ83ZiCl4MRbmYk49G9&#10;awj1MkdquAMc7XWp6KfQ86RiN+Kk96y+dx+BPg7IPhtDar5Dfel9tU5kh2GHlJ7uUGmLrqejS/oi&#10;adaVQm9vLimv/fByqoqruluqMDfag+mhbvQ2PMTDK5mYHBnCzrpwSkTptUJAxGmD16RMcmNhHINP&#10;r0MrzUMPnlYncIbHvlxnTDZcxEzHHcw0XlUv0mPdLGBjeoo5xTH48PwSB2rL0PvN1qYKScT8LdHb&#10;W1sZYWNpCpqtNeW8mmuKVeM56du3vjCJdzSXgz1NmBzqwVhfAy3PJLapuHfPxzFarqHVGle/maMZ&#10;7Wx/QkVmLPZB2r2tcNBL2KIREOpLZDs50q8KfNdnBzHScgtadSmOqE/dbQkTZk3HV5uNnCALLPc+&#10;wEBVFqwtjuJysgecqbSeHtaIC3KEvY0+LqXGqiV7shb9M01ioJuzWvksIiKhtHCi4Po5coK+goh8&#10;pumUbnxSLCyWRparDraUYPBlKwPQWSxN9ONiUphykGKdtklpWYS8sjjLwVP+N+knpkeYAixgiXnO&#10;Nh3k2vQAmu+nQmv8fix6LlGMMl0Q76qHCyG2KMgKxEJxFKYfJcDPURc2Vkfw6skdxHrbYXFuHMvD&#10;L9FTWaXMoSzTlvXme1ZF+qu9EcrRnkto8ZbO6fU2FZoISoO3p4VXMTspFeXUjYmXeHA5GRpS+0pG&#10;hKK+eGfh5OrSNNboudcZYcsCyoVp6gizyVGK2946xOnuetSeDyISD+Pw6m4Uei77oPeyt2pj8+xh&#10;OhIo+8tFgajLcoOd5XH4S1FmsC0szU4iJdhHUU8iTwkfRDeEeu9IYRGx8Z5mpaSLzEUktOipfqAW&#10;VsrS1XUq7blEX2V1NkmQOzmRKLqRTU4MKXESDy3yv0XKy9JWDRV6nfcaH+5FSnQEVtfXsLi+jqtZ&#10;GRipv4r2B4ydhvODsVB5BqO3Q4mEL95TH/oKInE+2Bpn3Yxwwc8YeWFm8HXTh4vtaSy+KMPHpX68&#10;p32XrE3Mo4Tz22uL+Egx2ov/F2gihRObi5MoyUtGc3kBBz6N7uYqbEz1MUPsx9jLJtxIC8XK1Cjm&#10;mOHJGnUJS15rNLRk80RiE8uLc9jc2sLS8gJ6+1/g6vlYODrpUsSd0XY3CU33pQ6d4rT4OA0dme74&#10;Y5WxU98jLDxMxXjpGVzxNVavia8GmWE0PwApXkYouxik2op8WOjGxmizckKS5EtlwDoVW8KIzyr2&#10;/4jNBYYYFJWOlgoVL0nEOtJZj6GmCsSHueBVWzmVvVlxsL+9Xi3CFNGUhmsb64sYZNAoLcvGmNt4&#10;+Vgyf3dEsJsVHewx9DbfQXd1Dh11CLQ2Ox/gx+Uh/Lg6jI+9j/HLBpORqZeYvRWPpaIotGU6Uld0&#10;cIOitFWTiDgXPbhYnUR7Ib/vq8JKTykRWcUbhgdvqIgStGloVjWU+df0BxrKdufzx6TuJgYaaHpp&#10;vcrzMlBbmkdPHY6N+QmMDz5n2DGF1ZVFWqFNjHQ1q7p5qfrf2CQXeF5+t4BB5nGYGp9EYoAFLdoD&#10;VMniycvh0OotTkT3gzi8IEe67sXg+a1wvCiIwc8TT7FcnIZPnXcxeM0bOfQj5/3MkB1girbrvliu&#10;z8BQ9Tn0Vp7H64lWbC8OkxtEgmGFrM9dYkjwjkh9pK7MSI+8oS683lzGEsXrJR1c1d1zDM0vKl/x&#10;mlSXNpDtNMsv2htVX4T5hQVMTo6jt7MJK6vUg5UVxCWHwtTgmOo1+qQwGW1lZ9FTlQktH0d9VTrv&#10;ZqcNdx5lSetGzwN86i2Bpu4yfp9vx1rpWUzk+yLBWRvGBocRQZl805iOt63ZGHpMJ3Y/Bu+m27Hc&#10;zUBuohdz4700f8Nor76rKgdmJiXE/0ydeYvSK4mkdDVeNj3E9OSgCvKWGb3K6uf2x0WMr5jjdzHu&#10;oi4skjMbNK9r29uYm19C/6sxvL+XhFOnD+Np8Vl0CpSlQ6sk3Fh1NCj5BsVhRphvuISNR2eJQAc+&#10;vijCelkqfpltxHxxPHzNjiPNWx+l8e5Yr07Au+ZMTFSdRXdpMmY7y/Buop2UncZb0ZWpIXrZTaae&#10;fZR7cuj1JkWwCX2dlSjIFe/OjI3xUVt1Kdof3cbyAsMSmbhYW8bESA+2GGZoXr/F8tIK5lc3sd3T&#10;gvZ0f9hKZXmMA/qe5OHZvURo3fHXw8NgA9wP0ENRoAHuBuqj704Yvg5W4ktvKX6ZYUDYfBW/TtRj&#10;o4bsr7+ExZJIVKXYIsvPBPejbbBUGo3Nxmy8qjuPngcJ+LQ2iq3RJubsC/j0gTqyQ7GiGZaodWtu&#10;FMMtD5F3LhRjXU2q2EQMwIqE3QzsZL5JFPvNW0a4b98pnVhcWcPs/Dya7l5HgosRA9LTiPQ1w8jz&#10;Egw9vQqtBOtjkG6Xd3x0cNdPD7lup+kbfPH1zRq+vF7Fh9UJfNXw5qvjeDM3hPf8/JnO680ic4/N&#10;OaxPdGObUe/rRWZr/PxWs4SdtWm8ZuLzgYOf6WvGCp3azvo8ze0EZl42o4TB4LWMUEaljHYZTqwy&#10;ahXTqtam08OvMhuUBZTvaLI17xhnvaZezfC/dHify88hyUEfc4Vn0VWeiRfSuyLV7jiuceDXPbRx&#10;01sXcTbH0F+SiMGKFAxXnlUwWJnGz2cwUJaCgUdn0FeWjD6Kz8vipN3FxLKQ+GEieotoJArjaCBk&#10;MTGNxJ0YtMtC4tvRaON5151YbI53IiPWHecSAtDFZKjoyjnqxIgK7nobyna5QU5IsvTu/UdsvaE4&#10;bWwTsVV0d3WgM90XfzzNQ6ijGZruxGP5ZRW0Ak0PI9ryCGJsjyGB4GRwCGYGu70Y/Jz0EegifTIM&#10;EexO4FF6ZgQxB5EeGrtgxOvG/N6Y35kg2NNErbQJ8RQwRYi3GUJ9LBDha4kbkQ54UX0b9fcyqbiT&#10;WJH+MwwxntMq1d+7qMJzDZ2m6IpkgNt0erJ4cm56An3PG7BInfmpoxTTHa3oKkzD2uQzDNRchpas&#10;yTh58HvkBhoiP9IKlyLt4Mbw/F6aL845nECGw0mcdTiuVj+rdqTfjmo1tM5hwiGcsTuBRNuTCLU4&#10;hktJPnBjHt7fcAtn7bVxzlGb99DmPXSZYIWhpewSFoabMdvfip6mx9AsjGF9cYFhNS0PB7+2MI2x&#10;/ufkzGtaLulLtI6p0UGs0lqtrq3h3ct6Zp0P0FyQCEvm/aXJrtCSV1Pn/ExhcPKAar2RF2GrXqo0&#10;XAmBhbb0UD0IM5o0GawMfK+fqsVpHgnSdET1VT0lFekHcCnUVq2AvhbnBCtd6VB6BBbMz93NTzNW&#10;GsZkUxliA2xw40ywmhwoLchDd1ONalErLaKkGfJ4dwvWGfzNTQyjjYhKM0XhgiB0NTEYD5JckcKQ&#10;KCHQTK2w0ypMtFVLuQUMj/+Ac/6W6tVwTV64qm3dW869u4RblnIT+Dt5YyrLuRWcEAJIlfRBendj&#10;VR9enOoJXSKVF2BJk0xRs2PGtziCwqxo7NA4vGfI/ej2VVRXFaqZPQk3Vum9l5lXjPa0YXK0VzUE&#10;mpp8pTz5KvOItelXeJoXiY+8T4y3EbSFeIaHoXUvyUm9upVCW9OTPyCUmm/AgZdl+UH76AF4Gkuj&#10;WQKP0mzW00S6r+weZe3U3tGRTlD6YvhY0CFy8NIrJj/UBsHGR+FCHdumt35RdhX1BRlovH+eoUcc&#10;yq6fwcLEFN7Qq0vEurEkJXUaVfC4Q31YWVrAwuwk4yjJ5tYw0XIXS8N1qIiwQYSjDq7GOcLF+hS0&#10;bLV330nLWnRng4NEQhf2pGjBWW84GR7hdVmLfkyBl9kJ1T7G15JKb3kS/lanEGRzGiGEYFttRPO/&#10;MVRuD2aBjy+GwkNW+BgeRXGSG3aYyQ1W38TK2AukRLqh5GoyHl5LUqb0Nrkj+bTU9E2ODRFhWcK9&#10;xuBvm0lTN5aW5pAa6IKKc74oC7dFGg1OsrM+vPn87HgnaEmbAFk0Iqv/1WoDEZsTB1WttbSmMTwp&#10;8n4YRtQLkX8z6oi5NuVc54g6musKHIUljwLSssbS4FvrmuP74EF2V969jI1XLzDXI7Mpnai9k4Er&#10;ZwJwNS2YGSATJ8ZP2TS5D25cwNhIJ2YZgmjIkdXVFfQ8rcDzqnI8THTF6N0c3AlzhrfpcZhQlIRo&#10;A3XXoJUVbInyLB9UXPBHUboHSjJ90Xo3Fi9K0lB9OQJNtAJD9XkYabiKxoIz6Ki8iPHn9zD1/AG6&#10;K3Ix2HRLLaqfbLuPxnv0KS0FWOqvwt1zQfCR5dbellifGYFmrg9bM72ozI2Dg5UePJyN4WhjqBzc&#10;bqPxLQZ/NeQCszZyQboFr61vYHZ2FB23ybGlIRRRv5Jo8WLsdOBveQq3qOAd+fHQ0iO1dU9ReQkG&#10;2gdgTFEy1SO19WmRKM+21AN7s6NwoN9wsjgJF4qRtC+WXj7SwlhWPMs6dGllLJ1tpZ2xrz0Hyd+5&#10;6B3CoyRvRrivsDLQhJneBrQWZqPubiael15C/Z1zNKXMpxkjrVBknteWc/DjWKMVWmCosbS+heW+&#10;GnSV5SCX/iiK4hNmTSQourdjnNFTegFfquix/c2OIMjiKMKtjiPM6hiivrXukd5AZ1wMkOhugppr&#10;sRh4eh1tpefRW30FUx2k+q1kXAyyws1QS9yNsERRhDUeRNmgONoWV4ItEOJkCEvt/apN9c7MS2xM&#10;PEfTvSx0Vd1AqKclPB2M4WpjoHJliYukt9Pc4jLm5ydRX1mCJZrcUXLmLk11SYgNbkvjCRLKhXoa&#10;Q524FWaH1gthu41wZf13BAev+jlLHk0EzjjvNjiqv5NMMbmN4doruJPiheH6fHrIPJRkhWB5oAYr&#10;w08ooxZ4EGmN0jg7lH+rCCiOs2dGqM9Q5BzeMyZ6vzqFhhtpaLhzgZlhHGOnBDQ9zEHl1SSsqlmL&#10;YZTfzMTQ+BhWidQMQ4yZsT48TvPB1KNbuODKKMH8JOzI2RuR9ugpPoeH0Y74UJmBv9XnQiuOlI+l&#10;t5WShgSH00h2YpjrpqNKGpxpVh8zw8tLdMeNsz5qqXZeiicuJbghLdxBtYIoJAfK4u1QmeSAmjMu&#10;eJrhgdpUV0R7mOBu7hmVcm4MtfGzOR5mRWKRYnUlORhPi7JRxdziWXM1OmuLUXUrE+NjA8y1J/H6&#10;wye8qrmF10uD9FfRCKQi29FxijnvYF5dRx/UcyMeP9dk4fPdCGgl097G2e2KkFSgyCLhcx76yPYx&#10;hIfZMVzPCISDkwmcnU3h4WmhwM3DApbWukonhOo1ac54miVNsb3QmeuL5xd8OGgjlVN/YiS7MtaB&#10;mtJ83DsbgqnuJ7ifFYWuymvob2YmV5iHyWc1+PqWUexkOybqr+NRiiteFKXhYZA5Qxod1U0qmsc0&#10;L1NUJnrhDEPxfzRexN8Jf6vNgVa83WlVVCL1GCkUowwPAyJgoHpf+1udwK3sYHh6W6veCJ5EIDDY&#10;CcGhLvDh50AqcVmKExoz3fDsvCe6Lvqpmoz+/BCUpHkydJhX4fz8szL1UiU/2Y9JUTN++vQOb1dn&#10;8W5hADMt91FO7rblJ+LD+jg04114EueGi/4MGmlI7HUPqHqMVHK2v/gSigPt8Vv9BfyPrDMnEr+/&#10;2YJWOiNRob6IzzkiIOUMl4nA1WBTRNKcXaII+fGPMngvIhMc4oLQMDcEBzsj3NkQRYn2aMxyV0h0&#10;5Hrh15VuVdj47HqImhxor7uEjEQXXImPQAEtyqsnNxi0eWCg9CI+bUxivrkM593NkO9lhBgSLYGW&#10;TqyQveFxBEuzHfNjsNU/gJHaAkxei8I/n13DH9Vn8dODWPy9Pgu/fdyB1mXGSiku+kinCJ3zNMAF&#10;H2NcCTRW7bgS3fSQGe2MoGAHUt8BAYG2CAl1RkS0K5FyQKy7Ee7GChIeaMvxIhK+eHHZB78td6P7&#10;XhR6n93FyItylNzNQDLD9/6ybDRdS0eivT6iaQ1DzWlUKCrejAYu8Hs5jxeRpjdO472vRtjRaR6h&#10;EWnAaPEZ/NJwET9XpeNvNWn4veoM/vfZFfxakQSth7TjUtYjHbhyfIxwJWC3mbUUlZz3NUJSsA0H&#10;7qggINiWXHBCRJQrEXJEepANbkZZo0lxwmu311iup0Kk934kzqS4ITvREWdj3bA10YHBR1fhbnSM&#10;hkQHgczVpTWb9CCT9uuhtP/xJObDs+6oYmbZnBuO7Yk2VDAkKWdo8XvrdXx5chl/tFzHv2rP4O+P&#10;EqkTl/D3mkxo1edEIJNidNHPUJX1qIKSKEs8jLFCfpAZPa4pxckBMfG+qrwnMMgekZGu8POnP4hx&#10;RV64BVozd5HoECS+VcWEUkQrmPw8L7+POMfTatmqLiNeF8ZVaZ7GOB9gwTjLALfjXVCS7InR6huq&#10;Kfpo5VXUJHlgKD8a60XpyPS1wfCdaLXi//f22/hjqB6/lJ/Bbw8i8bfWG/i9KBpaN8NscJ56IAjk&#10;h5qiINICxbFWKI23VdwIddWHX5gvHB2N4UGrJL3nPT2t4cxj4Vl/XKBja6M+tHHwHRe8CVLe48X/&#10;6dH63Fcvy0uzE1UsJl2Sdxb6sdhVgQV64vGGQrxkhtZzKwGaiiy00ge8uZ+I/9Nfin89u4q/P8vH&#10;7XA3LN6Pw0/VmQi3NcVPE50UpVT8TarFHp/BHxQxrWtB0qLcENeCTFRDt/sRgoANqpLs8CDGGkFO&#10;enC01oE7vbeTgx6srE7DiTJtY6XNOCgMGf7GNK3Sqd9Tlfa0ZbsrpELIibuZgUim/oz01kKXOYYE&#10;m/cy/GGpfwQPL8TjAVPa/+m4jf9tysHfmy7j/9NThN+muvG3rnv4n2d5+OfzO6hJDcA8c/Yv5dnw&#10;YYgzXpCE36qz8feKRPxDmvBXp0Kr7VoCcn0NcT3YBHcoGg+iLei8bImEPT2wLQKoaFFRHgiPdFZ6&#10;EUTl3jtvv5+KFC9DDt5dQdv53a51z7I8KU568CeXbt/0Q01JAhLjHGBleAr5iT54nhmEp9kBmKPj&#10;+j8tl/DPxvP4rTUffyy+xG/zw7Q6mfgXLc/Py0N4EO9DqxSCH7cWcTHGHT89Pkt9iFXN/f94EIF/&#10;SjlPK5OTPJrU26HmKIqywqM4WzxOssWTFAdUJdvSF2gjialkYjIdWKw7UlNDcO1+PhFxRe+jbFoo&#10;XVLfA63n3NCc7qJKe+ro/KRwxMdbD02NNTitcwC5xQWY6nmGLEavPiankOVpjkyT4/jflov4PxSb&#10;fzVdIvJhqEyPgd1pprc+5viwOIYz3rYojXVE140MXIxwxU5JEv5ZHo+/F4bgn9Vn8D9PzkCrKTcK&#10;l+idVQkP9aEs1hqPmbLWpTqgOtkeAXSGUbRGaWcDERvnjhiey04G1wqvYvRJHiJdtBUCjenOqi5p&#10;r5RHkIhnTKXPfMLA+BBsmDE+G+iCB3OOSBcT+DBKjtI9hPY7Z1AcYMu46CCe0UtfpAmPo7ieDbZD&#10;RoQ7fG1oamlcpE5vhknV1O1ociAKv93xVyU9P96PgdaTrFBc/NamsZDiJHVIlRSjJxxQNeMhf1si&#10;EemCs7LyIMETSbGeOJcVi4yMcEw05SNUCqvOOKCenHuSbIeaeGtUxVkrJPKuhaPgZhLCQkxhbqeP&#10;8vJCWJ4+gghPM1X0EWZwDE03ElUHLUMiF8rrty7HY3tjBh82V5EeQTFmzBXL7PLLg3hsNdzh+OyV&#10;KP2T8HtFGnIttaFVluyLHClzo2IXhDNIiyYSVOzaZIqTIEFOJCX6Ii7eE9FxHkgkJzIzwxHLz5PN&#10;11UpW00SESb1K+NsUE4ilFIswxjCJCS6ISnIDq4MLvu7nyI7Kwmmp08ghf7F/fQB1TUwgJ7ZgzmM&#10;LD09fPAHXMyJxdPyPHx9/xqp4S6I97OGz+n9+Ad15EPLDZwnh/4ojsQ/qA8R+oeQQV+jdY+OSLy1&#10;6spJv3A3XHyEDXXDhuG1LXwZBkhVWAytjFSDxUXsOrtQKvYk7bSUuO1WhTnsglSF0bKF0zrZ0KG5&#10;2+mit7cFO6sLsLczULMieSnesKTJ9WIa68lELJAh9jGmyLJY2NDwGOoenseXT29xOckfycEMeYjk&#10;TyWJ0NyNRrKvJT7di0YY/xPD/D2Zv9e6RY2PZySbrgpxKX9BpsrU3gqxoM+wJBI6aGFm9bzmOjpq&#10;r+Nlw010P8lHz5NrmGq6qjbeqBBrRqgRfVAI0SE669Cv6MHNWQ/NdSW4c/EcVheneD87XKczk8Io&#10;J5nLIjLCkdPHDqiqsCNHfkD5rVRsrUzCwug4Ukg4u1MHlIMbSnJm5KwLf73D8Kc+CXLZNP9aMW6G&#10;CJEiWLr8sx6GSGcgluNrwvjJFNeoJy6M4d0YiLnKdA2PAj6mR+HNMF3K2vxNDjMpom+JtkJFLBMj&#10;crAm2RGx5IQhldWDPuj1222KYLCaGPOxNUKQswGsiITFsX2wJxK29OQGJw+rsraDFKnr2aFoLskl&#10;d/bj6CHZC2I//qjJwAR1TbjlSn1S+3Xw/gmyMcjRw/vx8HYmnlbeQEtNAV62laOFEWbl1XjcoA5c&#10;o0e/wtSwMNKRqag1btAUS8vOPH9TXPY3wbUAU9wIZKgSZo4SpU92yjxLUYij9XHoSSGVvQGGh9vR&#10;1XIbtgbHEelh+q2cjQMkIlKjZ6Z3dHdR/IHvkZcegAr6LylpUyJG7oTQQUofy0Pklh0J4EEk3MQ4&#10;6B+E1k9fP+Lnn35UdXW//PIVP//4FT9+/Qypy/v6+QO+fH6LHz++xef3O7ufP75TtXlfv3zkb77g&#10;l5+lLu8r//sFP/O65lUfVvvaMFZfhqbbeUjyd6bjM4ePmzHucHBtjx7jHMN5mSayPnkQ5kTA7vgB&#10;2FDBBYn9+7+HBfPoWH8b1VVSFVsRERvGXhbUJ1lD7kbOuBK8Cen0NVr9xbkYKb+OPh5fMGRuu8r8&#10;92IEmvJiUJ8Tiqf0I08ZJMpuKo8ZRpSf8UYJrU5RgisexLmikLlufqgV8gLMkUPOZDMSlswwlU7w&#10;DOMnaV0TS+Xf3XHlFKLsT0ImJyQEke6gsmeJvfZBuJhrKyQE/FwZPVyIVJUxMmhZYG/FuMuc3DtI&#10;kXMkQtIH1YtGofpCMLROkaX/XVioigf/CicO/FlYqD6Tev9RPLgHfIgcpbhw79pfiwp34QdVgCtt&#10;T02Ofq9EyobPlyahUkogSPg4MiU4F6zus1twIv1V98FEceI72J/aB1cifoNRQ1fNPWiZ6VAepTEl&#10;sZIpFjMezdRxP236frXdjPRfFZBIVO/YbnnCaQEOQragOXX4e5yknVc1RlTM46o04Tsc2f8dDklf&#10;1m/9WY2OEgFSV4oMD/M7x1MHKd8cHAfrYaXzrSbie3g6GuJimj99xz6lI4KEo8zC87dOpqcx2VaE&#10;rZePsdlXC81oC7RkSw0X0yPwsTqmjqa6B+FsfBCeFkdVKZr28R94/SjczY+oc5nmdOdnJ4KUpMl+&#10;Oo60UDYMLw5zcHp8kCPDDHMq3AEicpoDd+L3MnCRbTuKlBSOHD1IhaYumApQpDyYRwsCuicOwc+B&#10;UXVqEGI97RAf6ISh9kfYfNWO1cGn2CBsMg/fkVfOK2N4uzhE60TNF9v85z48R3aPhw+TWuraLqhG&#10;tQKktvKuCuR8b2+evWv//d3uZ9nbR5f2XURSFY0cOwgbaUEu879EzoAWJz3UF/YMFl0NDsKdRJHG&#10;DTLJLUdXw0M8ShWmgBQWSiXnMTW5rSWlnIHWRxFguVvi6aPKOQ8ilzY/hfm2lHX6WBwh9Q/BS8o5&#10;TWWaX84Pw1HqVE0OqcovqfqyY0Jvqf2DKs28keqs6u9OEPE7TDnz0l2VzpjRrot4WOoeU+WdukTw&#10;FEXQ29wA9rzfJT9buPBoRL2xoZg78H4uUtpJsffQo0IT3HWltPMA3Pm9q/Y+aMlDYj2NVL3cCcqf&#10;zDaLbNfdjMTlOBdVciO9bO3o5GRzIjsGbSL/somRzL2a6B6GKZVMaopk67lQDyPY0Ow13IiENcMK&#10;f+sTqL3Oe8U44xB/84rmV5TX1UJbVQD72+goS2VJDngw/04IsNztd8zx2J76AYbUQbOTQpj9sCRx&#10;rBmmy4ZI1rxmxXNLirOWbGR0PWnXbkvtqWybJTWqjXfjUHQugIq4W67p76SvfhPBDE/KL+UtUoCj&#10;rkLYlogco8wLsmEMX6TO6HlRIkIZsngR+Qbeq5KJ/wl5TUAiSOmyq8VJcoKWjHpjpXdA1akKMqL4&#10;YmAseM1MBs7QxIkOU+pT3Rk9OBsdUkcf8+PwtzxG6aE47bY2Fqsj3Yn2YB+6ys6i+mqkQkDt7ESQ&#10;hwgX9j4LUtLiWF5vCeKq5T5B7tH9KB3RzBskLa2VXlLM4qRL9FFyUJTcxfyUsv+i7ELIo9+IIJbO&#10;g0ZjsqcK8d7GMKG1lLLpXcu126hYWgVI+w1H/u44x6AlN9HmH/U5cCmuNaHImFOk3i30qL7+cs2Q&#10;fsKAAxMEpIZUm7/dK6zdBS0OQPYFOgCjEwdJwQP4uNKP+qtnVe3dzMtqvJ/poNHYhyBPa/5+tyJM&#10;OCZ2/xDvIQjoHKUIMVkyJic+bIxja/AJvBx3WwNIFZfU4olp9mUOkexvBk9mnfJ/rUgqtVB7r7hW&#10;nVNEPsx34+1Yi3o9LPGLgJRkHhVZJasNT+4O4L9BBqZDonxaeIHJ2tuU7R+wM9aEz0s9iAk1Vc5S&#10;1aByMHL8K0LCDVNGpqV5Ifi4NqL+N9VdjrNh1shmVHDG1wxnqL9x9qcRYXVSbakVZUNxinU88ScC&#10;Ulcn5ZxSdlmQaIPbcZYIlspgghyDLRiVGh+gWNEhSRG6Gf2JKYMx431w1t/1pqIrOhy4bJR4IdBY&#10;FZQ/THJCqrc+IkM81W+kxk58hYiGICGdtoWjBuSaM33VRGc5tknEzVdPUZQbiPG6O/C10v6zrm5P&#10;tPbESyvS5ggRkIJvipVCgradorH8/CEm629/eyhtPq9JP2TpCXX0m4wqUaKcy3V5gSm/FbEQZe+6&#10;dRYNuTE4TfG6f9YXzdfi+b1UO+4OQvYdU1xQ4khO8P5WzNTk1bLUfqfHeWF98DFuMUbbG/AeEn9F&#10;Ro5acfZStU4E6HSEC3tIbI40ofCMq6La3k0ERKz2zuUGhxnzy7mN7m4PA9ENQWL9ZRUuB5rDQPuQ&#10;2iPzDpMsIYYMXH4vxz1O7Hpw+gqrE0Rq93tvZ2Os9Zcjgkf5/NfB74FcVzWoKU7H/xSj3YLafcoa&#10;3GQkGmqnp+RVaqt3qUgv/l9I7IH56V0x3EOi/lYabkY5qpwg1ukU5prvwoKm8RQNx97/dxHY1S25&#10;hw/lXDgl58Kdu+d8/us5e9XAu9fUfXjUyvQ4+Y0D/0ZEQoZs22PIYlYmtdhSpy07wAq4GTEMUDXa&#10;lF/x1Pws/QYspC87fYo4PeFqhr8t/2+iCJLmpave7EhUq00kFAf2xIlE2hugm+VJ9Z36zO+Lsv+K&#10;xB4Ce7AnltSJ817a/4GAAQcgpcm3/UzUlrNODAHkZb01XbwN5V661ptJ2TIDPdm30IAyrKJaKrtq&#10;Ec7/6tPL3k7wRDHlWUQsxd8Yk+UXcJRIHOUz9hAQikqUujtILbXRrETFuwP/DveJxC7V/zr4Pdj9&#10;j0Lisr8eEWB4/U2UZACyY11Vojsek51Sxizs/n8G8Ru734ssi5MUyyVl0SXZUWi9HKK4einaEotN&#10;tyiWu0ZC/rNLcUGCR1XV+73aykdaMO0O8DvcPuv553e7lb//iYQSJ0HiXqTRn1zY5cQ363IjBU2X&#10;g1SIITZc+Yn/QIBK/u2o9EbqsskZQUIcXNXVJHQXxKjwfHmkAautd3GQxNkviPPBu5xgnkGdEIRk&#10;kMYMMUzJjb3B3SISB6kbe+XLf4X/4MStcCM1eOldIFwwZs4gAdgNWpaBsvNKUQUJ4cgu1cmpb9z5&#10;0wl+Q8ZMFZcTCYpbbowbJh9fVP+/EuOCtyOt2P8XTkjusIuEEGCXuqIvlgzX95C4SHE+eWj//38k&#10;8oL0aJ2YNnLgMiARBVHOXHcdDFGOZRB7iMjD1cB5LiDI7CEkIAouBDBn2JFG77rUeIvm+wfEuenj&#10;80K/snIyESCI7Cm0fBYCCRKylYQ1c4U9JC7HO8Dw+KH/H0js/l8hcT/G9D/0YQ+Jing31J33+S8k&#10;dqkv5zJ4OQrsiZXkFEIMc8ZbSc566L+XrJS9s+oqOfFE9cZRebgQjP9TSBAhac4gSChCGO7uECmQ&#10;E+/IEOf4/ysSAloP4y2VSfxPJL5HjrM+mnL9/wOJPVHaQ2Lv+h4SbjTBUuJvQk7YMoh89ShbcSI3&#10;2gUfp9uhT8envD/NrhBDDYKDPcnny8DEsdoby36muwPMibVHkLX+/4XAHshv5LdapUlWCglZOieI&#10;yOoz4UQAs7S2vEBS9i9IUHkVEvy8h4TAnl74MJaSRg2Se0uvgmnqhIQyfmYn8WmpHxfi3eFlcxpn&#10;Q3Z7Fwg1ZRB7fQpkV1LZlHWPwunhNgz4zP+vwe/B3u+0ylJsyHKJnXYndGX3SxGJQAZibVdD1fne&#10;YPeQkBkNQWrvunhxEY9Ay8Mqt5D0VCzVUuMN1RHCjIT5ujaMKHmZ76QLC91D35AgJTnw09+QEJHa&#10;3aZTuPQd0sKscNbX8v8a/B78iYSdta7GhOmkve1J6NEy+HlZIT/FH2urS6rCys3GEKaGxxAdbI20&#10;RG+42xsiKcAaTg768PY0RqCXGfzcjGBqcgLHZOaCR28nPjw+EtUFhfjw6SMaH1bg9pU8NJZX42Jq&#10;GoYHRjAyNoaVjW10NHaguPQBosJDEBEdhOdPn6K2rILP84W9ozns7M3h5GKG0BAPFOblIv98Jkpv&#10;XcWjB9fx8fMHVWm/B2orC2kfIFtZSC8Ewm+//+0b/Ptc2gzImsNffvsNsnulVFmqNgKba6pWXDac&#10;lDIjOVdr3D9+5G93t8X4lfeRZ0hJtuxbIEW+H3kvKbeQ8qS9Avi/wl4p9l459r+rmv+9RYaAVktJ&#10;hibQxQgergbqZc3g8xLcyIpFT9s9TAw0INzHHOnM888luOFsnA/SE0PInFO4ei0blmbaMDE8jqvn&#10;Y/h/M5ib6cLDyRJWllKmekxtNnr9Uga2djR4+/4jXr/7gJ0PHzE7Q0ZLf1DNO5zLzIC9nTncvezg&#10;7euIwge38LikGlERoQgO9kBkhAd8PO3wtK4M2WmReNZYgZJruehraMTSqxFVAfqZCO31cPgTVHOK&#10;vXMh4l+Pv6ne8VIRqhhBIgkzhWhvpIBmdkyVS338IBtDfFZVdPL9h/fvVYmI/E5qeqX9ghBRGCN1&#10;w/JbKTX//8+MfzPiP5iRk+WkcXU/gaAQEwRE6OAUjeTtbBLIQQfOLga4dy2RUmoFVxdDtY+JicUx&#10;SqoBrMy1sTI9gWgPF2QmByLY2x6FF87i7foWnpYU47TOEXh72+FyWhJmpyYgG4DJCnBhiIZI7VCa&#10;tl6/xbn4JFjbmSIuPAxJsYkIdPfG4tIGbl++CidnC5iSsU4u5vD2skaAjzWz9peKkB/evVMdEVR9&#10;GSVSpPhP4hNE6lW9/ZdPf14TkN/K/7/wuhBWCue21xbw/u1bdY+ZkR6sr8xAs7UBqVSXCnXRlJ9+&#10;4b14Ln30pbm5htekkE7utSvpH1UNmxD+r9uT/Dcj/p80Ypeh3/Zd2SShZP/2yAAblBdcQE3xTTTd&#10;uKgayb5qrsJw2xOcSwmFkdFJWFidUhtjnNY9jEA/G1TcuYaF4T5sLs9hc2YUCWG+CHR1hLOVCUxM&#10;T8PCQpumzA2eTtaq1jk7KQ4zg0NYJVKTA69QX1mB8ykJmBkfR9G12yi69wB1NU+pUVdx41IOEqM8&#10;4EeN9fO3h5enFVIT/FBbcQdb/L8wQ0zTByIjlVk//fwjGbJrRqRmTogipfVSsagk+4OsqN/dF0aq&#10;st6/fa2IK+Vl799ukdjvMSc9/VWp2RYJJAzfLdUX5ssaKHVPqSFdmlVlmHuMUOVt0h3iL0z4vxnx&#10;n0xQvUF4bwGp9dP6+eefNZr1Tcx0kqBLk5SIVQw+q0VUtCmZY4XpoWewYQoplcAmZEaAuz1MTU/A&#10;kKGCn68FWuor0FFxF90tNaihiXlZ/xQv6p7gUf5VONpaql4fdjb6iPbxxfnEOJqv07Cykf019NDR&#10;VIfGmnJM9g3gWW0tlmfm0VPXgncfPmFhaRmr88sovp6Pwe4OjDS3oOleoVqeN9n/QpkOKVuQ4kXZ&#10;oHl5ZkIxRkAIKJ1cxGTIfr5iFuRcCCmmRj7L+nTZIeX9W42qCd9aX8Tc6EtsqV4Ju0yWeihhoqrc&#10;J6OlolMY817KUN9u75o2MUvf6gz/apb2GCHdL6RSR3UE4H//yoTdUtVVNFXdI/4l0Pry8Z1mtKUZ&#10;v/zxB5pk192xAfWA3ORQFF9Nwza1pv1xKQbKa7DR3YqO4hJcS0uEqdlpmFHyz8cF4c38CmYH+zHT&#10;08vc6BqZ6ITiG1egb3Ac1pa6f+6Rk50aB10GqXY2RtDhUUfvGIry83A2ORq3Ms/hDQm3trCIzbV1&#10;LExPY2pkAOuUXKkPEQLLXiEd5aXYZnCxubZISf6o7DoFCl9oIiZHXqqGLWIKRGvEJEltrzBr+lWP&#10;Isz7d5pvjvcTVufGea95xYCf+Hsp+16eHlb4KwaSsL8IU5XEf8XixKDSQs3KEom962sUI/j8/zeN&#10;UOZtW3aU3mWC7BydnRyPvv5m9D4tQeGlGARQ67XWpyY18yOD+Jnq/fu//oX3mxt4evsWFojY9toS&#10;5kdG1OB2VlZVWezG3Cz6mp6g6uZF9DfX4Wyorxro+sIcliYn0F/dgEc3LuMcoyNp9SMMsbI1xime&#10;n0mJhI+XI2L8PZAZFg0/V1t4udogJyeFTpyaZ6IDU3M93L3HyOtRhTJrwSGe6GupV5WtUf4uCPV1&#10;wEhbO82MBv28LqUkQpA3mm1ls+df9VPypFf9m91mNGSYlP1OvHyu/IA4aCmgXhwbxKbsHjDYwf/R&#10;h2nW0Vf/CE9JnF3T9Ib3EUl+p8ze50+fybQ5RXQpgxRG72nF/zMjZH8umiNV5/ZOVZmLhoiPknLh&#10;IH83BAU5oK70PG6cD0FbVR607E11NdNDvZRIakDRQ9r/IXyiU3zxqBSzo/2UwCVK246KHPrqa7Gx&#10;OI350V5YUDMEon2d4GJnAmOj45gYe4lgOlvp5GNkwkjLSBs+jtYYeU7TQ2J2P2tCVcEdvP/4FhF0&#10;1C6OFvztMaUtEWE+CPR0QWpEOAZaW2geB9BcWoKKa/mYGujBCz5byvSdHU1RVXITvY0NiiFdtY9Q&#10;eu8StTWWAjGDR/dyMU4Cy6bpK3OTSiuE+F8pnctzwxzHtpLOdeKxIHVBJJJ0TlG+hOZouK0KPc/K&#10;VVMT6VUjLS/kRb8wS3Z2kxB4cXyIjN5W2rdnmuS/EkwI88WxizDIPZUAcJzSfERaYLxobUBDeTED&#10;IhvczU9H2a1k9LXeRe3DTGgNltZohtqb8fB8FplAKfj73xlvb+C3f/wDXygNE8/biDSljJrR8agY&#10;taV3MMQbBtCp3r+ZyPD2lFoxY0wfkpIYhPMZcWqVs2zjJd2J7OgfCi5no6OkErX3C2BtoY/sjHg4&#10;OllAGv1kJkfB2kofsQHuSrJFA18970DF9Ztoq3usJL74ag4yUsLoa4yYe5gx5HVDV125kujxwS5s&#10;0WzcupCOwvwsSu8CuusqMNrZipyEEJqiSUz39alSbHG6sju0/GZmtEcRWwp7l6eGlS2fmRrCYHMZ&#10;erublBWQniOb/O3i5DDebK2RuWNoqaR9f/JIRVGiBcIEAdEGIbYwQ4KDLTp52RhO/MMO/ZG0QRAh&#10;EC199ricmvoSk2N9agektpo84hgHLW3tQxp/Jm4XMiIQ4GqBoc5GFGakUAI+Y5sOVHzJjuwb0D3I&#10;COUnjDQ14XJSCC6khKCx7Brq7uQzCsqEASVcm+HsKe2DiI7ygTmdvb+zDRJ8vXHjYjqDAEP4uloh&#10;IykaJgan4EDC2jmYwJZJZUyAN32LEZl6CsbMXTw5DhdXSyTFBVOTbqLi3k20P3qEl82NWKBvqrl7&#10;AwNdjWqTOA2l+tXzavQ/b0KQtwMaaorUrkdvKZ0L4wMUKIawJLQwY36sHyMk9PLcqLLjErqK7xHJ&#10;FWbsUEvu56UwGBjE0qw0g+mhBhYr7fhCKRdhEcKLP5H+KaLt2+urJPLuPj4CkiBKt4Px4RfYITM1&#10;Wyuqw8drmszX1Ka3DBje8X7jHQO4ciEel9PDEepnjYw4d2itvOzT5CT6IDbIBk8KZeuZDZoWcyyR&#10;a8N1T7HMbPnTeyZV1JjXZI4U9c/2daOHTn1qoJMh31sUML/QM6C50T+itMTN1UiFvzZmJ9Q+8S7O&#10;NF104idPHlK9i7S1jyIpzA+xvr6ovJeP9blpJAWHMELThi4dvURg0sNIdv5LT49GCk1Ya12piu3f&#10;MoEUWz8i20z1PUNPYxnmKbl3cpMRQZN5KSceNRW3VX3+yvRuyzghuHRZmOHve5/VKeK+E6klA2Qr&#10;q/fvd7Ay+4q4aJCfFYWsxGA0l99VEdcCYbcDz252Le2MRNpFu8TECWGl/YpqV8fr6lnUAGFQXzsj&#10;xLlXykxuUjuWZGsSfi/auc3xDVCASu6chydNu0SrWostDzSP8uNQeyuFHF3H4+sXmeTZoux6Auru&#10;3mKI9zt+lmkAMmNjZpYD+hHlN6/hfnYSbqRHkokOampET09aE1nBzs5QbTclW8O52ulDV7ZjN9Yh&#10;E47B0lxHbXZ5kibs+MmDOH76kHLwDwvyoK9/AuaW+nCgBon5MjHVhr7hSTLoJIJ9nHE2MQwXzyfR&#10;vBnTZIVicW4CDy5dQFXxZZyJ9UFmUgQcbE2QeSYE+WTIDKVxm6GodNHaXJlX5Zaa+Vc0aRKeSlRD&#10;glKrxAeIT5ScY7H/GQZftilmTQ12YnV2gknjbvMSATFFsrxOGpDIBmgSDm+uLyinLM75HRkgGiA1&#10;qas0eaMDbfRHi2qs4rSX58eZUM4rkyVb1vXUV2PsZTtcaSUM9U7IRoIHNSW3z2Ck9R4Ks4LRQe3Y&#10;2VyiOv6It/Qdv//zn1hhUid2UFq8lN3IhTWJeuNsDIbr67AmZWeToyi9fB4+TuK8jzAiOgUjaoip&#10;2UlmzpZoZS6xPTePGD9v+hbmKn6uzFXIGDJFwMbeVIW+Hq6mcLQ3QBedtZHJaZqpIFha6cHWzgie&#10;zrZwd7dmpu6F2gc3sTY7g/XZOTpCC35vjKhIdyaHVhhub0f5rVxMM5h4R3Px7v3uBqAi2S0lt5io&#10;zSqTpGy7OFmaG6mNkiKvnqoCzEwOYLq/gxpFRjJS+/Jl1yfsNmpkWLuxgkUyaWlqRDFNzJCErcJQ&#10;af8nWiHmqOVhvmLC9ta66tUwMfhCtXuSfiVSny71h7NDPWqfwatMZE0MyQxt7X0aMSeFl8JQW5CM&#10;7uo8+ohevJnuxMDjy2TAFn7/+z/wZmEBZRdi0HY/D4+oPRHS89OfoambIc5EOiIx3BVuLoZwdzSA&#10;g91p+LuZqB1JTUyPk2CmCKTD3p6fR/nFK6guuIELCZHM4F1gTWl2oN+wsDSApYUerzmh6kY+bByM&#10;YWmjR4bqINjfGa/6uvCRtlok9e32Fnrr6lXZXnZyJPoG2+kLWpgzzOL25RQ67GbI5ldLdMzihMXW&#10;Sygqm8nJ9IhEQtJ/VKIg6TCoWZvDPP8zRN8jUx0TXQ0YHeqgFqyoEFUYtxstvVOh9GD3U+Y/sjvl&#10;bmXqWzJVzNUGtUSS5tmB51jn74TJMo43/I0QX7RBGLHHDIlMX3XXYKjpFp5XXKJmnNinOetniMwA&#10;E4y238VISz7mOu9gpDYXW0O1eDPThfdLfZiszydSb/HT56/Ijg1BoI8F84CTsKEWXMwMUnsgSD9T&#10;LzcrOJhrw8tOFymRDjBjtGVmcQo+tIkTQ30IcDGBM4n/hkxeHHuFO+dTGZHpoPBCBhPOCZqYM7Cx&#10;NqS5M4C5uS4MJETm8VJWAjSSLTPCq2R4XHT1AiL9vRDo64gW+q9zCUFYmx/BwugLFOQlYnm8V3Ue&#10;FOIuTTFZowmRzYxWZ0axwBzjHRkiHRNkm9zPJNZY52P01pSQcBp0N1Urwks0pCIg5ajp6Encef53&#10;ilon2qb6JdH5y45ob3n/9ZVpNDy8gZLCPDJhSv3vT+KLr6OfkG5W0hRKmCG+b6q3DlMdJRhsugkt&#10;c5opA/1DsDQ8jGBXfdiYHEO4sw46i9MZIl7B+LObGOcPNa8a8WGhF2+nn2NxuBUJfs50PKZ02EeU&#10;j3BigvaCecHO8hzceG4hJsrdEKE+5gjzNYcR8xBpOBgU5IgXdZWqV560PB1qbmWkVI7nJWXoYzjq&#10;42wGUwtd+Ae5ITTIHTdyslB77x6aqx9i5w0TO4lYSKiRnheKUNKbSaRfOsZJ8Xd50WVGbwkMXbsw&#10;N8EMngyR3hvLMgHI842FCUqxdNZiVENiie9YoGaVMSwWrRPf0VR9X81XaegXZEpkbXFSSbG0HOtq&#10;qlTaMTvdj7G+NvR1VKP45jk8upmN/p52dd/VxVlsfmupJ3XdqiSaTFhnCL5FkybfaajdyxP9mOl9&#10;jMHGfOZwV6Hlan1C42F1Em4WJ2Coe0j1Ac/yMcC9GNrfqx4Yfci0vfICam9E4VVdLtaGKDU0Yz+u&#10;j+P11HM8vpaOmcFeFJw7AzOT40iJcoSNxUm1fbDsvONsrQcrax0yxgLejHZC3Owx2tVGM/FZmQ6J&#10;OiQc/PDpPSK9vHArKwOuTma4ffU85ga6cf/iBWwwWhEkJbZvqHioNk+T/2wxMhFnqJGYnhI++pK2&#10;fnpI2enxV4Pori/GVUZH3U0P8OB6Ov/zDhpKrGTF4lg/8pnPSm6g8kY6NWKb4esHTA510tFOYJyO&#10;fG2JDKCdL7mepaKzrtr76OloptbILKsEAe/J0LdYYYgtDno3dKUWbe/6BYFdTdjGCoOJjbVl1bFv&#10;g35nk4xeHevGTPdjCuRNNJdkQKsm1V7TlO6CS74GqgZEOokFSb9Dq1OoTbZB/yVXmqiLeHI5Al0l&#10;qVjoLsRSz33U5oYiO8IR5TmhOBtpAzuLY3C21YaZ0VFkJoYjJSIAyRE+9B/aCKZmBLibMvLyRAWd&#10;axu14MH5c9igpKjeb2J3CbP9/ai+dQcxIb64cCaGkdCi6ki8PP0KOySGIjrNyGsi293RhE+04zK9&#10;vbFMwtKfrCzPoKeuRP1HegY9qypRm5TKfFV96XX1n5bKQobDRYzzKzE33I7zST6oKb+JNysz6Kq8&#10;g0X6GWn5uTj5EptkXMm1Myg4n4CXnS3KL4jZkxldaZinZnvJlLVv++HKNREOYYw0xZB+EsvUxGWO&#10;QUJaaSizyYxc9g+Vtg2b86Poe0RBL0jC4NN8aPVc8dP0XQ9C92Uv1CXZoTnDGYWRlgghYwJsTyLS&#10;Vh93Uzzw4vElXEl0w+MMd6yUhmOu+QoWu+/ByeoYE7YTCPIzR6AboxpPc/qJ40hm4hfiaYvKu9fU&#10;fNZS7wAy40IYEZni8YPruJYYq8yCJFBylKkFgRcVtXi7vjuHJH2+3tPWSsSzLXE9HaowRRioZkOp&#10;6pPdz1B5K1shLFPcj/Iz8UXCUDpomY7orHmE6cl+1N7NVU0tZUZ6lA72A387+7JFVZN301+8Yogp&#10;eYyGviE/IwpdT+7v9ovk76QDnJhHCV/lGTtK8hlJkSnSY096i6kGH9IgcIPmTaNR2x1qVKu6ZQWS&#10;REobIun6JrAujBrvRmVGEF5QK+pvxkBr/EG8ZjA/BG3ZnhjID8LLK36oibdCR44rOrJdVR1ogifD&#10;zce5KMsLQ3aIDaYfRGKpKBBrZeEoSnSAr4seYgPN6cR1kMrkMTnAArmhzrgc4wU3Bz2kxfijjuHo&#10;YEM9bmXE4yMR2Fpd/tYKkmGnRCwEmdv5+tPu1IIwZm/q+w3trJyLbxAmSR+zCSZ9cr42N4kd+gsJ&#10;U4WA8zRTMlUtjlWiIPErG5Tw65kx6GotxcDTMmyuzqmcaolhZfn1VGQl+2O0pwmXmA3fvpSi3lOM&#10;kWFr/J+Yob2XQmIa55jVi0mU9hhr1Ehp9rk4M4mlBeknu0Hzs4Z5JpCT4yNob3+C8YkhtWOuNPBZ&#10;WdvACgVN9muVbo6jVYwsswLon9MwQP+sNXgrSDOQH4zRO+Gqj+AwGTJ43R+vbgejPcsNnTnUilwP&#10;tGW6oPV2Agaf5CPOUR+pzkYopl8pCjPD3RhrJNEUScGt9un9MNI7yBBXB8YMCjwYVdXmn8FCZyVm&#10;n1fgPdV1dpBhKqVN3idLX/JPMrVMBOU1qBBQGq6Lf5Cpc4lqhBHibKXBtDRSXGRCtS1hJO810dOC&#10;LdpheddecjFZZfMDvTQpYrNlfml7HdP0advLU3hR9QAtTx6ouSJ53pM7OXhZdwc3z4Xj7oVkLDFn&#10;Gh/oxLwQUHZ259jE+UqmLnZfmpRukIiSuG3RL4nkS6cYMVPLZGBbXTFD2lUs0IEvMRXwdLXB7fu5&#10;ivj97Y1MFUj8a6kMaCzR03ANo0+vo/F6NJruJeHZw1RoTT1I0MyUJGKh6gzG7kZhsYp+oTwJXTne&#10;2Gg4j99nWvC25QY+vXiAmfuxmO0swrNLQUjzMECEqy48rU8izEEXUe56KE60US1zUv2N4GBNUxVt&#10;j0vRjnhedgatRWewM0HntzqM1b4KaFbGaErk1ad0u2cYSfXfoC0Vpy6tl6VluWS4YpN//GV3qlo0&#10;5gPDa+neWl92lU51FVOMaAaYF2zOjqDk7kWaMJoB3mfoeY1qtC19eKUDoExjtJTewNOC8yT2IAou&#10;J2OurwmNDy+j4j7/J8wmsSsLLzPiWVXJmDTnliRNHLWAzMCukdDSb0XMk2zsO9Ldir4Xz7C2Tt+1&#10;uYXZuVe4kB6DqroHeNpShVt56Si+EIJrUQ5wY7SanOiMxAgbLAzUoK0oFS8rMlF5IQjPH9GBv3u9&#10;ovmyOoG12ixskfibhB/HavG3pV78bbkbv0w04fflHvw4WIWfJxvwE5nz5QXzkTwf9BEaM1yQ6mWI&#10;WNm10scM6U56mHkQAk1tEt40pGG1KhFngyyQHG6FhCBz9Jbz2mgttsaa8H6xB8vdZWQEfQOJIXND&#10;K3TWmwwj5a3jR35Wrykl2aLkvaa5GiXy8mJIWi0uDnehq4FCMtCM0WdVaKorUkmcONnViRFMjnZi&#10;rLeRn2Uuahs91cWY7WlGToovhp6VMblMRV6SP/OdAeVcRZOk++FgRx1mXvWpKEnCVDFJ0ixQmCB7&#10;XNcX38ASIy7p2iP2f2tLwxzmBRZXltH2tB0uzrZqbs3G3kDNsxkYHIeZ+QnmWEZIiLDHSPt9DDXe&#10;Qk/tRTTejkMzBbWcAq41+ChJM1SaotrT9T9IQPf9ePQWxuNl2VkM115Cc144Xtw/g+GaK3hVexXd&#10;dDS/zrbi98UO/DbVgLdNlzFyzRu9lzzQkOKAZC8DxLno4naEA+6EWmK4IAxu5kdhbXoUNdleuBll&#10;i6pLIWi8FYPH10OZYJaq3GV7uA4r/TV4vT6/24CQkZR0UFxdGFdNzdVLIeYZMnu6wXxCTUtvrSj/&#10;IL+b7XyK4b5WFSltb8qr0y/YmB5BTnoQNW0ayzRt18/FYrL1EQY7qzBQewfXztA8v2zF7GgfnfIa&#10;k8R5TAy0Y5JmtFfaJNEXSa/keSaKHY2PVfNPYcAyiT45PqTs/wod9gCDiCGGwm1NNXjR1oqRlwOw&#10;szWEOZNZRys99c7mtPZhWDH5vXY+EP3Nt2iyLqGrOgf1pMPg4xx0l1EzriQ7aWSLubx4e1yMs0du&#10;vAMuxNrjcpwDLsY74nKCI6MoZ9w844rVrkI8z/bD11d1+HmiEb8udlJjKvDj8GP8Ot2IZZq7V9cp&#10;dVe8URJrhRQfQyT5mTBk1mXYewoPU13wujEd71oysd2YjdHHGRgivKQgPL8XjY3hejKmDSs9Zdh4&#10;1Yq3W0vUhmU1lb0yN0KGrCnztT4/g9cbC5jrb6FzZ/RCxnWU3VIRlZgTeVP3emsZr9dmmEyVoObh&#10;JQw1lKCLeUct841XnRV4VnwJtY9uYonZs4THUiRcfSOTzGnB/OQoJvs7sE3TWVt4leaH5olmaG5a&#10;ptVf4GHBVdRX3Ed7wyMskDEL83OYpiZK63Jpu7zM6OrS2VScSYtGY3Y8VguSoUNmmJidYJhvgupC&#10;uoSWO3hyPQrPyjPQSAEvZMSqFepqqAn3NEaEhxHCmTGHKDBicmakdk8M4nkwId7HBEutNzBSdA5/&#10;rA/h08tH+NRbjD+WXuDjy1J8Zu7xB5nzruMu3rVeZ/ibiIJoW+RFWauGc662p5HI+xRFuaDjii9e&#10;Pz2r+oy+e5aN9afZGKpMY8ydiq7ieLQXxEEz8QzvF7qx1luOzYl2bC2OY2m8hyZtDVuylGaVTnKY&#10;jJsZpna8x3R3O14xApKIS6Izga3NJYbJ8+h9fJOMuIsnxTlIj/bCncvxuMZkUPKRNeYV1feuUQNW&#10;McR7SEvDBWpRR9UdVDy8gylqzSI1UbYVX5qdZD7xGguTg8zAx7Hz+g3NFCO6Dfq7jS0emVXzfG5x&#10;GaPj45hjSP+2uRB5fjbQ0TmkZipcHfVwKzcY3VU5ZEgBmh+dRfv9FHSKz3gQZKgpCTFCKaE4xBAP&#10;gwxQFKiP4mBDPAg0UFDE8xvR1hijI/5EW/+p4x7et1wn8bupIfV4336LpqsNv041YpsJ4o+vnihf&#10;k2J3EgWR9lgujcH4DV+8yvdFfogpMqX3i/T88rfGyK1ArD+Oxw6Z8+ZZLpbqs2kSz6G/8ix6S5NV&#10;1+U30x34uMIIaqAamtluZZbEbKmVHV/k7eAsriX4M9JheEnTsvcGT/pyf/zM78nIopxo9LY+RHKI&#10;I+5ciEVjbZEKf9sqb2GYOYZItERIfY1l6GyjzyAT5HXsa9nffW0Vi+PDmJl6hQX6ktfil95/2M0Z&#10;GFFJf9YN+o21zU0sra5icm4er8ZGaAUe4mmcJ2J8LOHhrAv/YFOYGx3BhWRP5J1xx/PHFzHW/hDP&#10;H0iAkwwtO70jmmCzoyjw1kGRvx4KFeiiMECOTPj8dJHvo4vWW5HouRZMTl/H7yt9PN7kw67g16Uu&#10;fOouwU5dLn6da8cvo3V408Trky34ZbIJrxvy8HmkBr8tPsd6RTLmH0QQwtF53gN5webI8jbFRUrO&#10;GTq3umQ7PM9yRT9D6+myJMw25WO+7TZmGM1NNFzCfGcJtaQD71dGsT7cgKXRDoa5g3T2M7iZFk7i&#10;7OYjGww9Jb9Q7xgIa2MvGV1Vov5GOsPbG8jPDKeJuY/upgosj/WpF1VzE324dT5Wvb9enBpR81wq&#10;r3m9g6nhl4rRS8wxtvgM6Sm7yZB2m0ne1jbD33fv1OZPG9JLjT5lenqSGfgSBvu60ZYegRxva1wL&#10;tYGx/iGE2+vhrJcZam4ko7k4HeMdD9FdkYXmm9HQyvLR06TYHMctT23CKdVQ96aXNm7ws5zfIqQ7&#10;nMBwabzqYd5zJxJddyLwsjAOL4vi0Hs/Dn2Efp738Zo63k/Y/Z7X1fEb9N6Lwct7cei+F4segbsx&#10;Cl4WJaDvQaKCXv63524sOsj8tvxwtOSFoCkvCE2Xg9HIiEOgITcQDTmBeHKeyWROAGp5FKjLDUI9&#10;4QmvVWcHoPKcLx6nezPRu4tx5jk5Uc5oLbmKrER/dDZUoa+jQW1QtTjUxfC0mcnbGAae1agZAek6&#10;KYyR1SNdDaU0TcPqjZ5M/O3QNK0szlMj3qpIavvNW2yTGfPzszRrL7HI0HySDJQplDUypSPEARpG&#10;TJ8ab+Knujz01VbhSoIr6ugr2krow1ro0HldqyrLR5NkcxTZjieQS7jiro0891O47HYaV8mQfE8d&#10;+JkdhpHUr5Oz1ibHYM8wzcXqFNxtCNan4SG9EukT3O204cGjgDuvyXU3/saNv1FHq2/HvWsEFzp2&#10;N/V7+a8276PDow6v8bPcz15bnbvZ6ajWIm7qO71dsCMwx3Fz0FfvUTwIXk6G8GFC6kNNe3EnEf1N&#10;Egx0YYX+Jf9CFNpLbqC2SrZ8+qS2D6i4cg6rdPyr9BXPK4vUyyN5t95Dxz9H5y7XZYWMvJMQ4kt+&#10;IdMs0uf03bsP1IQNbElPbDJlYnQYQ/3dmKMfmhzu5nk/mdyGL60F+L3zAX5hjnY2MADPHmXj8cUw&#10;NN5NpKY/x0jjDYw/uwOt7kfpGnuDI5ANrd3o7QVcTU7Ak0cP0xNM4o6rFromOgdVPb6FzmGY6x5C&#10;AE3bWekX7HiKucVpZBAyCeccT/Kc151P7QLP0+WzE8/52zQnbaTxeNbxNEHOeXQQkGvaSCWcIaQ4&#10;aKuuh4Hmx3fbk+ofhoWu7FbMo7zC5fkZMiuDkVo64awTj4QM5jkpdJIRFIRzkW7IPx+D3id3cTHG&#10;E7fTArA62YOJ7ka8aq/E2qtOLI2ReMPP0PO0BEXXz2LkebWa9lCTfvIySPIfMk7e0m1uyrSLhNLM&#10;hxgxDTPneVFfiubHD7HJDF2mR4Z6mzE+MoAlatzS6hpedr/EL+0P8HWqG7He9ph7/hDV5wMw2HwP&#10;k3WFKExwwOZMF0PzYuYZVRkaKSs+fnAfAqxP4XyAGcIouT7Gh1CV44UIBwM00Fy03YxSdW9P8qMw&#10;UpMD1Z3a6ihimWkLxBCirY8h3PIoQiyOKZAdmgPNjyCAOYb00PAzPQJfnvuS8f/uynsE7tLwVjW+&#10;Pay6XDsQbKmFUm5scGIfyi+HYezJBejy/PYZD/qPK4ikloWZHeMYTiGeGhbHsSeSAQnUtCh+zvK1&#10;xGR3Pd7MDOBF5XVEB9jgYpofWhnOTpLgkrU33b9KpzyMka5G1Yf/jWYFQ8wx5B3J3Eg3JvqeqR3Y&#10;/h0QaNSMrEy1LEwOqfcja2vyLnwVKzRNC7LAm8dFatMUI7uNDZkqWcE73rv6bjo67qQgP8kFG1Nd&#10;eJziyZzLAVb6dOhMhqvzgqE1XpulsaW0XY20hDmRNTm+W2hoxKMUGUp5XGaAJS5FOkCq4/PjnFF9&#10;ORQ22j+o7XodBfQOEParz/Y6++Cgsx92OrI99QHY8rOAHa/ZCmjv9jaw4TUpcJRrVgL8rxV//2dz&#10;a4HTu5+zAqyQE2yjdhm9Hu2IojRvMozMMzmuNPgsw/J0bxOE0qTlRtgiigI0MdaPrel+hq7deHr7&#10;PCK8zTFFAg4+uYeMKH9kpARhio57nM79Ix3w3jsSmY2V9xKbG0tqqefcaC9eMedYYO6xOPtKzeLK&#10;byQBXF6aI0NWmGfMYHluApOvhsjcMYwN9WB5doqh7Rh6q8ow11uBR6leGKy7hpnGUtxPdYa5CU2/&#10;3kEY0MqcOnUQerQ6KgMvTXFU/RKECSL9qvJTqnbIEGFGAvONDIaiUt50kVFBGbNIexJQuggII5z0&#10;D8BZ/yCceXM5l2rSP4HXpDOGnLvIkSCfBeTz3rkztcGRRwf+3oYDO0nGCyNsONhgG13VjUCK/iMd&#10;GH6nuuHUsf3ICrJArq8pMlwNEWlxHFeY8ZcmuqEwLxV1989jqe8pRtsrkBvrwcirDV2ll/GiJBej&#10;jYWYeF6K6VbCQA/C/O2wSjP04YPUbMhis91tLGWycHackSMdtPiLjeUZyF5SqysLGOP/ZiXUnZvC&#10;suQVZNgYnbeGEdY6NWV7axXVOfHoepCOknRPfNicRH28B0qjmHtF++DEqf2Mrg7DkLhKDiINbLQs&#10;TuzTOJGgNqd/UFLroPcNdCm9lFaT4z8gyF4XmYGWsCCDUn0tcD/DG0E0Q9KbSxrSqGY1PFpQsuVo&#10;Ko1qCCZ/ORrzurRpN2YCaMSjAl4zovQbnKYW0lQK6JzcD+3jB1RrLG+LkzSdx+Fjro0khoN2ZEyQ&#10;jR4e5wbgQaoHfGnW/Bi3BzGo8CM40/zlhHkwc1/FR2bfQ7UMi1vLGUnV0C73M6QNQX5qIHLifZAb&#10;74fiK0l4TdMjfbtlVUnh/Yt00IyMtsVXvMY8iS2OWnKNTeYPsixngRGXvAkc7uugox5R/bznJibU&#10;zhxz/P3E+BBzkZc4H2iD8lRvtBemYvlZpWpWfi/QHDmehkhy0lddRhOYWN845692GLGmydVKsDdU&#10;PsOUBFEEJXHEXKgG/pRMqYluvhONmwkuqjvQkxsRaMqPUI1zpM2XO2/iYXZcNTf3ZpQlBPSlPfel&#10;LfdTcFodA+QNIn1RCCOjED48hNGRHMN5DHMg2O9CKBkfwqgpmBDEyCmA9r/megTiPUzgRMI/zPJH&#10;ToQ93AyPwprq7W1wGN70N6JBWe6mzKp38HZ1GltDTdh61YqlwVaaqj76ice4x8Tv6d0sVN5IQWFO&#10;LIouxZH4rxUzRBNe9fYgMzUMM8ywF5h/rCxOkVk7TAqfqVe5I/1dKjHc3N5U9SXSm1zMVX15ITWG&#10;URg14lpyJIoz/FCU5IrF4RbcCHbCZS8TFWSEmJ9EHHGNIY729JOxTARjXfVxLc0Fl+PdoeVvfUIT&#10;SIRDSYgI/iGaHItw1kO8NP93N0aylzHOiCkIsMD5MDvk0neI/7gY5Yi8GFfcSHDHrSQv3E4hnPFF&#10;QZoPCjP8UXQuGMVZIXh4PhSlF8JRnBOB0twoFF+MxiNCZV48qq7Fo+bmGVQzAaq5mYInt2le7qSh&#10;6d45PCs5zzA0G8/LctBddQnd5Rfw8rHE6NfQU5Gr9vJ2JSO8xNlT8+oy/TEz3Il3Oxt4vziKj9Pd&#10;mOmqpEb0MY9oRWqIB0J8bBDmZ4dQJmFRAfbIZNZ+MytKbcYm5klehcqGg0vTU7ick8CQdxZrsuRn&#10;bhwr9AmyqEAaxMs81ZZG3tatY56Z+0B3M9YYXXU+vs68xhf1eeHQvGxGTaQ9nuaGY6HrEW6H2COO&#10;kZ4fBdaTwhtCQYvk50qa/NnWRxgqzYRWeU6YRrrfh7sZItTdkGHkAWSEWajNyh0oielhtrAm0v5k&#10;VAr9hYXeIcT6msHfyUDtlZ8T76r6swc46iM9ygm2jJJiKAkRNCsuFieQFesGL2qDLx+eHesOF4aq&#10;MZ4WCKOke1BjIniUe0tOEu1pyjxDGz78rT/DUy8epZO4L8GLWuTPo2weFMRnSz2wO/2QAzXixf00&#10;tD19BNnRaPpZGXameugvGjDaSuf5ohr9j6+hs+QyXOwMYWepBzsrfXg4mcLZ3givxunkV5exRT+w&#10;tiB7q8keIa8UsesLL9IfTGKCmiFTH4v83criHNY2ZauyLawS+rvbUH7jAuafPURRvDNWRlvRlhqE&#10;Ah9T5LgYIpZ4xSggXmRCLPOiczT14TxOttxDV8EZ1JxlhJgTAq1IRz2Ni8EB1SXKm4T0Z4IXYCZ5&#10;xCEE8jxQes6bH0Ww+TGEWR5HpPVJxvAnEcvIRfpuS5dlgURqlECSiwFSydhUalaGjwXO+VniLImc&#10;Se26QCZeZBh3OdgC10IskR9mhZvh1rhDp3Yv2g5FMXZ4EG+LkiRHlCU64FGSEypSCGec8TjVBdfC&#10;rNVmLYH2enD9xojK/CQUnU/CJ5qazke3sMycYaG/Eb0VN7A1N4DW2+mou56EnYVhXEzyw+3sCNU3&#10;7FKyP6pupqmsW+aW1laW1btrleTRDMnrU6n4vXf1DFY2eb4tO9GsYXVbg6UNhr6zdOazQ5jls2oy&#10;AlF21hNvRrtxhziWn/FniE1TbUoTToG2oPkPtDiNYAvmWV6m6ChMRnGyJ17eiMbklVBcpEn+40kW&#10;tJjYaQKYCwRbMjcghNNhRlqfQJTtScQwZo+1YwxPoidRepNpvs64GiDNnVrgaYBshrwjT69i4tlt&#10;TLbdJdxDd80l2OoepZZRM4xPwVbvCE1WKH3QEdQ9yMJsTxlWZBfOoV0YrLyIKhK7hsR+ctaV4Ia6&#10;c+5o+AZPMz3QlOWJp4RHKc4Ik7VYztQM+rOzka5kkDOz5iVsLUzg/dIYXi+9ojm7gYrceNTePIsL&#10;cR4qrxhqK0MB/UR9YSYqyJxHhOrrZ7BMW7+58xZbO2+w8ea9yqAnaWLWZoexPNaDrppC1BVdQPnN&#10;DORlJqLswR1UFDMwGH6B5RcVuBfjgOneJ2hJDcE9PxPkkj5xNPth5qcRZHYSCY4GCOVnNwYb0ken&#10;Mt0fDVlB6Kf5zbQ8jd+eZOJfTRfxS89DaK0Mlmsu+lmoXRaE+AKS+QokOlLiCUnMbM/Q0aSTCZle&#10;ZALhvI8RAumQfalulRf8MfgwAQMP4jFQTHgYt3teFIv++9HovRtFiEZPQSRe3AzDs2shqM31VSYo&#10;iJFFNR1YXbob6r8Rv5GEb8r2RGu2B57xKB26nzEBbTrnoab6IxhqRzDUvRflvFvYyZBTMzOIt+vT&#10;eD3Xj/MhTmitLsSzoksov5WBVzRdy2NduJ4aSpOSgvq751ByORYP6NBnZdkMo6Pt9XmszY2oXbPW&#10;JpmjLE/THyxicfMN85NJTK9v4VpWCnqHBvCSmfMjZvNl6T74MDeMVAd9lXiGMohxpyZ4MbKz1mWk&#10;Z3ocAXTaJfShxSke6LqfhYpEF/RnBmPqagj+1nQV/2q5hk+Fsfh7WTS0OkvSNckkqGiA0gIyIUGZ&#10;H+3d/QvICNkCIE066FMbpDmRdA+Xnu3utIGyv0fF7QRYGJ+AEX2IielJmHIAJiYnYEHp8HE2hrmF&#10;ttqm1ZiDM2aipsuB9tddUT5B9v4QZjzNICMy3NBIZrRkCRO80EqmtGa5o53nwpDmLG9Eehohkgyp&#10;SvXF1sYCViaGmB+8wdpQC1aHmvEoIxIXkgOwvTqHR5eS8bjyLqbpN9anB3AtJQSPriWqfabqCjLQ&#10;VJCJJTrg8RfNaGwoYQCRjqqLcUwqw1B7O4thrKzXovlanKBGP6V5uYCNvie4G+uAkaa7aM+KxP0A&#10;M9z0NcHDBDfEU5CD6KCdmD/IDIKr8RFci3VGf/E51NOxT9yMw0N/U/z9xX38jWbpd4G6bPzxMAqb&#10;8tp1uadKE/eNEUL8PU0QkySQ6iK7YegpjcgiSAf0XD9jXPY3QoDVcdiZHEXhxXAEeFnBx9dObW3g&#10;42fLc1vVyv1stAeCQhwRQZMSGu6MwEBHuLqZoefJZeXUZYKxnBnpk7NipghprmjM2AM3NBOahEnn&#10;aKqoPdFe1Ao3A5QVX8DUWC9kt/ydhRF83lrEOsPZZF9rrMgbP4assqPyk/KbmOmtw+rkS7RSU3oq&#10;bmP5VTe+vN/Gj18/4ZcvH/DzJyZ1yxPYGGzE1lgLJhpuoeVyJDXPAeVJbnjG81e1t/B+ZQg/v1vF&#10;m1cvcJ1BSgoFKYwBiR/zm2irk8zPDiPU8gSiadLzop1ohpvQfjUJVWmeuOhogi812fhXXTr+UZuJ&#10;n4sTqBmX8XPDRfxtqBGhhsfFTNVqUpx0lDaIFpwhA9LcdJDmKkzQRQY1ItNDHxeoEcKICz5kho8B&#10;QVoOn4Qd841rZ30REWAHX4aN/gEOCAlxQUioCzzIoMupAYoJEVFuiIllshhMux8qm3bnIphmypMI&#10;FSfY02c4oTbFEXV02E/oG+rpR1Yar0HTXoQdgWd3sd1SgMnKNLRcC0Vj/QO1MFmzPM7sdgEbkx04&#10;RxNw8VIo3jGqev+Goed0Pz6+3sT27CtopnuwNtiA/qo8NN9KxrObqbgf64hn+SnouHUG4w138W5p&#10;GB83JrHaXYfeG2moCHegHzDFJQ8GJCRwjPUpEv8E+p7cQn1uLAMLH0QwYnShP7DWYZhNTYhk5NT2&#10;IBN9ZVfxINwOvVfisV12Fn9rvYbfqjJojmiSKpPxW3U6fnt8Fn9Up+GXTzt4PdoMrfWRek0OPXwS&#10;GSLMSHXWQQaZcM5NfAQZQa3I8tQjMwxUD/RLfobI8zNSmhFtfwqOZkdVd5bEUGf4MnYPi3BDYJAT&#10;AoIc4U0pvUzbGkTmxMT78ztnMsYJQYF2qCk6pzpMimbcirBCebwdKhLsUEXGVCQ4oDLx/8vYW/fl&#10;tSXdovTbW+OGBXd3d3eH4AQiEAVCBAjB3QnuHtwCxJPt2dL2vvd8o3FHzSfs3t2nz73nj/qt9azH&#10;q2bVGGOuuVZZ4zEZVU2MJWZKE7FObbFKrbFYnYS+kiBUEQBXlocx1HMHFRSFOQnO8CKuTbY3U1NY&#10;Ip7ZU+BvqvTRQstdvFkfx3ev1vBmZRwzVSWoTfDGDU9j5PA9sSJE6WRvk5NYbnuA62RE0lTEl2zI&#10;9eJJ2OseI9skKSGFD6OzI6nJAqTpCBml4WnpKPEZYl0NcCnAAitd1fzdblivzMa9YGv82laEvzZn&#10;ky2l4y+16fj4IBp/YWn6oT4P/09LJv5Wm4zx/Gg8vx4mwWg5LOYIiKZjVZchBkWyI8XhAlIZFMmK&#10;LLn9OTMjn6B9mQEp9KQxIHEMnL3JCaTw/RlR7vBmCfIneEopknYZHhRZt3JD4U8VGh7ujMAgR/gH&#10;2sKbz1Vci0K8uxFx4yydZqRucP+QFPd+mDkqaA8YoIpQ2bekWajnRotIBeV07N0Q3CqOQNWDRG79&#10;cJePU2KtEOPpgRtxzsjys0DnncvwZAl15mg1P/8lXPg7N4eakMNR7sXjbsQ3V6pgocf2rPHeIsRI&#10;3X2Jdx5GJ1gZdBFEh0ewbKe4XkSurylKyJzuUlmXJzujItEF1dkUt2RrWSQSK2PUM2RqzRmeuEeN&#10;9ZHA/Leuq/iuMg0/Nhfgl7bL+FtLHn59EIWfy8LxS1Uc/t6YgZ+kwUpjFnYuh0LrYKHj8HGqHxLs&#10;WKYoz1OIERnMiEsu2sikZbnqIJdZUfApAIXMiCu0qz4XGSxtBuMkor1NkE8O7+NnxSywRliEm2qJ&#10;I40myvLDGBgrBATbqqyQxiyezJjL6X7IZhA9OMqEDMiN+ivCLfCA2wfcPvx0t3S52XgNM6SWZaue&#10;QJ/kqofbiQ54UpKEonQfNNUUob4wDjGuVriX6I7HhZFI9bCBMamv3HfVinXcVv8rBJifgx/rukxG&#10;+rHc+PF7PZgNETL4nPWRyv+QRx1zhQ6/Gm6N3rJkZqwt7ie44enNZGwO1uL99gxer45ira8KC8SQ&#10;3suRKPYwxiVfG7jonkAdBe5PLQX4trkQH989x/cdN/CWVF5OLP29oxA/MSt+qU7ED3dD8SvL7cfG&#10;fPzaQmOmvL7sC62Xi12H92OdmQ3nkEqcSGc2/B4AYsNlT10U0fnX/S6i2M8AN/0NcTOAFmSIPGKI&#10;EwErhAxHLqF196JzCeJBkR4KxCNifHArPwLuzBBvYoo0W/JhCXP3MEd0iB2K49zgQcxI4Xc9jLSk&#10;8y3peFuWEBvVVKMxxR4tBPWWVAe0S7MNMqtscvkgR21Es8TU3k3HykQzakqykEl6Pj/wkKP8FMtW&#10;Eqx0Tqhb88mtL5faytTc2dVQG8RTGZcmOaPnRjquRzpj4G42NgYacCCYMtqGmSfFpOGpJBMeaGTp&#10;G8z1xebDNOyWxmG2IAJjZEXDye745kkO/qe3BL92lqAszgcrBWFYuhGO35gR37dcxse9eXxbk4Gf&#10;F9vwcaSWYJ2P35rz8ENpiBJ4f23OUdjxt4Y0FZhfHiZC68VC+2FdZiCSiBeCFZksSbl0ssoEHz1c&#10;9TXEdQbghqypDTbCnVATlIWYoDzMFFf9DFXjSn+WtbEHqeh/kIHu8lR0lSajuyIVveVJeFqRhKrC&#10;CDwqikDzzVi03olHdWEIaqk876X5KJ2SQMpcE2+LOo7+5mQGIM0BbemOaFc6wwVdWXSeNNLJ9aBi&#10;N1XBuJnmhVCWN1fnCzAjkVgcboLZhVPQZgDOHZebA3+ubhCsf+pz3Ez1wrUIB/ibnWFWMxgxruii&#10;Y9uvRGKlJArLdGQHM3eE+LZfzBLSlIu/dV5VYuzvUuvJeoT5/MJy82MTt5UE4JpU/KUpmzT1LoZy&#10;glEfaIeVsnj1/G/NuUh3MIQZs7Ox8ip+mO3DrzXMhPoc1X3rb/V874Nw/IN4IY16fn2cyM9kMKRM&#10;NeaGqUBcciM2CCaoJlaGqg/UrWATFQBppXQ/0ly1yqiMtkQ1gbaMJcWFat2PdbWHQfD1sUCAvzWi&#10;Yj0RSvbkH2CD2/mhLEvSQ4rAzRLmG8DMIbuKD6PQuxateunEMjPaMp3RkeWC7mwX9NB6c13Rl++O&#10;vjxPDFz2pnnhaaEnqhg06aPzoCgWNXIdNQVVTXUGyktjcDnfGQ21iXhC2hjuZ6MCEk5g7bqVqFry&#10;RZrr4AZL0sbjq1S+mXjKivCP7uvK/t6ai78PluMfnUX4XwO38L96b+Dnt3v4+ZvX+IGs7LeOIpag&#10;a/il/Sr+MvoQfx+txH93XcNvvWWoTQ3ETKY/RrJ98L7zBmbvFsHh3FcIpji9kuiFHxjEn4lrPz2I&#10;xa/Eit9u+eNvjxPwl5oklR2/PozAXyoI4C8Wuw/bi6LJmHR+b8Z1LcCIP94Et0JMUcoMqGAQHpLV&#10;VKvWHTaKgtYl21JNWsOTKtyX9Xf4SRGy8pMRGeGKmBh3RMdKjx8XlDIrwkKdkJDsh7gEX8QypSVQ&#10;EUG26K9IYzDOqWlk1VYtxw39ue54mu+BgQJ3DDAYA9wfLGBACr1IE71Jge0RQFzzsCT7CTDAjZJA&#10;PCiPQt39BCRGMlOIc5dvZGP15QdU3y5Cx4004oIuEvytYEkHmZ/5AuXh9ojVO4aDskT8r7Zc/IP1&#10;/G91HKV9N/BrYx7+1l6En5vy8fNYFX54tY2fJtvxa10afiHQ/q2Zxu0vDZfw0+sdvB5uw+VgR7y4&#10;HYMWAvv7hjz8+GILh2N1qClIIblxwDf3wvGXO75K3P2tLFip7V8rwpl1KfjlQQx+uR+Dv96XYDzr&#10;O2wlyGYRGPMJ0EUsS9KH6FagibpoppwZ8SCS2UDa+USawSTaqlrenEpdkEiMYDDkaqfhxzmIociK&#10;iXZDEtM9MUl6FbniJkEuikFJzQhFVIwHtYYLIsi8QvxtMVqVpTr+h1PX9NHp/UdBKPDQBCTfU20H&#10;aUPMjGEGQxR5AImGj9VpONidxe2SFGRkxkCP1PPchS9w0eg0zGx0ML21g9m1NRTFBaGRZeni+WMI&#10;dzbExTNfIsTsLKKJIekXTyGVjGr4TjJZTzL+n858/MI6n2l7EcYnP4cTA+ZPZuVLoE/yvoj5tlKM&#10;VhahJMEd+eFuSCD+FfD/BtoZYTjbj7hqgo8M4i8M5ghVem8pfeJlgU2Z7ngUg783ZeLn2wH4tcQb&#10;f30Qxsdp+OvjWPx3XbpqRaT1ksFozApCljt1BFmN9Be7EWSswQZmxX0G4hEDURXPrGAwBFibVTAc&#10;UJtipwIhzaKmGwoRHurArHBDekYQ4uM96Hx3FGT4IzLMETHMlOS0YBTduIwrt68ikqxqtrmIwaCK&#10;JZPr+xSAI+erLTNC7Oi4BESyRzJDejtZszympTtTz1xkML6GKbPlIp0XR6F5+0E+GjrrkZ8fB9Oz&#10;X+Iis8LNSgfmcsOA01/A5TzLCAMRqn9SlbH+u6m4yt9krUNNYamDq3R4RogDEgNs4edwEZfDXHAt&#10;wQNPihPRV3kdN+Q/ckBlc4D52xlA78QXSOLA/L6lCL9R0PVSq6yQcYW5m6IjmSyLQfj5pi++LfLE&#10;b7d98fGWH/7RmM7jIZiO80RTiDm03jAYNWm+yCJeaDLDAMWBxrjNYNwNF5xgVsRq+qXVszxpguFA&#10;Pu2E+lR7+DIY4pgZquXoSFfEMRhJCZ5IYDCiY92RmeCFOGZDUkog8otSkHYpHLEUXCH+NljsuEYV&#10;TsHF7JDOjwN5mhJ1ZBIICcDvjy97ojdPRuJ5+FMX3XuYgWeyCrzvIfw8dGBjcxrGJBSGxmdh52iE&#10;ueVFHLx8DaOzx3D+1GcIJAMLczeGC0uVN7VFkN4JBPO17oZnVDMhawbMltmi7o/61X/BSO+4WqeV&#10;wjJUlR2K4baH+ObDa3x4uU/KHonkUBdkMBhhbqaQu+mGMpN+bszETw9jsJ3vj4O2GyqQV8Ns8XOR&#10;B35hifr2VhDxgWWrPBgPnIyQxu9OZeZ1RtsIte0+vBfnqiYBsz0uokiaCrFECV7covC6F2Gp8KKK&#10;WfEkgaUp2Q6tqU5oJdtpYHYIALuStw/X5SMmyo0BcWEQiBtx7sQHD6Qx6jEcYTEE9UTiRXiEC0KY&#10;Qf7eFlggDfSwIBtjZvQQsJXTP2XDv9vTT5nTz2BIvyx/Yo2F0VkUZqbDyvQMAgmWjbW31Kr15qqb&#10;mBwZwtPuBszPDMH0/CmcPfG5uiFmsq817M98DjsGxJoZ4saguJP1uJ39Ap7nv0a4mwGOfy0dnTQ3&#10;uZW7wPsHOGG8vQINFTkqGNLPKC+WA5j/NyXUGREeZioYgdpf4tf+2/iZSvvwSiA2isPgZa2LWGbH&#10;j8yIH8pC8I56IoUZGXzhS0RT2ScYnESO6XnMpDmRTS12HN6mg+Q8Rbq0tJJJQF9jXA0w0QSFAqyc&#10;/L+CYC0BqZGedCxTDamODIwDfBkML6sLGKvNgRe/NJBsKpjiThhTEEE6kdkSRSblTyYVyMdJib4I&#10;49bdxRBzHddVSzjJjnYCeL/KDE12DNL5mkB8yhR57tPzIVT+8p6MNDtEhlvCiIo6ngNqbWUGOzM9&#10;OFxfQu/j6yjIjEZJYTL0zx9X97y9SgEX7WoKPVJea5YpB+3jqi+Y3enPGIwv4UGl7sVSc/rrz1WP&#10;ABUQ2ilmzTXqjhrqj7dv9vEdAxLn74pMYmRCiBOSQhyhe/pL2PP9e/fi8X1VCj4+SsRmvi9/pxHi&#10;KQrflsarlnXSGM2Hqt+XAyBE92vE81iayRk8u+IPrfGGwsOR6gJEySShkx7SGJAcbyPkE4yuBZmi&#10;mNkhAbkbZY2KGBvcl/kiMppaBqKSmeJuoVnKWRjnjPqSGLTdTULTjXhqikQ030pCA/frb8QprVFT&#10;FI5qcvpHBaGozA3BjSRXdcrVh99dzwDLqBfHD3D7z5JFQOf+kckxuQF2APHC2PAYvLx1SArsMTba&#10;ib29TTy6moHUFD801pdBLhVenRuDm7mxummwm6UsdNCDLR0vTQylUZsFgdqGwbCWMkVwN6WjpJOQ&#10;NG1TPc+4laBEeZnh9uUItN7PRX9dMSwunlfLa6QPmpn+Keid/RomJz9DR7w9fqiIxfc1mdhk5ShP&#10;DYcjR76H9jG4MlhuzErpzBXA7/Y99wXiDE4gjNmxnsPMsNI7fmh58TRHtyxI0EEU0z2e3DzVwwBZ&#10;Psa4HGCKokBTXAuxQHEogxJpjXsMygPy/XtUy1cownKYSbIqLs/fhCBohhthFupUqlyfcZNWRtwp&#10;oza5R3tAavyIWfaI769klj2WZosMrDQW7aWz+4kdYsr5KhiagBwd7+Pr4px0EUhGZUvcMLM4BWt7&#10;XXR1V+PwYAtTvQ8w+rRJXZ+xNdWByY7biPZwVJlhQwbla6OHi3SidEKyYJkyP0Xj1kbus81jsnhP&#10;/8zXUHc4/xQQuet/iLsRLqf5oe5OOprvZcPBVJ/Y8hmkEctXLGWSQTrcLws2x0+lkUg3v4CbVqdw&#10;Jy2Gz/0JNuc+V40f3fg9EgwfBkIyJISZEsNydXjNDVojfbWHE/21GO+pwWTvE0xxO9XzmH/qCeb7&#10;GjDd/RjzAw1YIp9eHevG6kQv1qf6scFavDH9FJvTA9iUhcXzg9hbnsC371/g40+a/nHfvT3AN3tr&#10;eLM0hb3xLmx1VmG7pwqr9XexxDIyfy8L00z90auRBOcAsihfliUfmjeG1NZHBeMoKyQYvQxGHgdJ&#10;CLPD8qLcuecETpz5DCc5sqUHhAmD4+JyERvPJtD3pBB5oY6I9HHX3E+cQQtzNFSdEKzpFOleZipr&#10;v+R9FIj2HN1GzCBzHek/J61MBDskGH+G9tmv1CI+Wbh3ju85ya209FFgT2wRO89jTiw/VixZEmBz&#10;Zp2d/ml143Xp42XLIEivOjuSCWn15sjfHcoMjWBAvikNgtb73fXDH77/Rp1o+f7bD/hBtsp4jMff&#10;He7w+Hs+pnH73ftXBDHa+5f49u1LvD/cxjesox9eP8c3r/b5+i18eLWHb98c8Nge3jAYH17uqWNq&#10;+3KHx1bV4/cvd/FqZxnf8L3y+NXuM7w72FbvebtP21vHm+1lvOFxWQv1ivZ6cwkv1+Rc9xy3MzhY&#10;HsPL9Vm84EAQm+16jL3FIRw8m8Q+H+8vTmB7agC7C8PYmR3C0oB09/kz2dMXqlObNHeSVlsSBOmN&#10;J730bPTPMBhyk3ZNDwC5978xKbHcrCY/1QfFmcEI87BWPcckI6S5wecMntxL3ZKfa8GBYfop0C6G&#10;DAafP8MsknJoz0CIOZz+M1xPf44wZkWq0Um8nmmE1tVQk8NiCrsbkWa4zu31CHNcJ6UVu8bHV6k1&#10;rtOuhWu2V8JMaLKlhZigKIjpG6yxgmBDXA4k3tDy/I2Q62/I8mWIbF/pHG2ITAqndNLnNE89lkFd&#10;JHroKUtw02Vp1EGMiw4iKQDDHc4hzP4sggnSgSxFAdZn4Wd5Gr4c9R5mJ+FmdgKuptKN7gQcmRnS&#10;O9Pu4jE68WtYEBTNyZDMdL5Uy4rUml1ZlKf7JXToqBhPU9V+TNpISqtIA45uizN8HR9LY0PpRnTU&#10;D1BMgiFmSFzwstdHQao/rmeFIDnERVOi+FlyR34JyFcEfWlRaUlmZsHvunjiz/AkngruyOuseMyS&#10;gXIT9kb8CLM+j/JkD9yKd8fmYj+0tM9+dqjLJ3SYNudZ184zfc/xwzTbL3GOW9k/z3p6llsxeSxb&#10;ee7CJ9Mc+xzn5GTLp/2zTFW1lcc8Lrf2lvfIa44+48yn96hjyvhZ3Mr7NI8/HeNr/2X/j6bew9/x&#10;aSv93aQFh2gLaT8gJnfwl/4NkS5GOEbHSXNScZyRBIRBMOIoNzr2X9ClOZlIh0lNMDT2XzhHDeJu&#10;o6t0hWBHRqQbS5S0lBJcEXyRoPxZdXB14mCQrDDg57uYMDOYMV9+oQXbc5/B48IXuBnthIEHOTiY&#10;7cDBeCNergzh1eYCtE4d+9Oh9C3UmMx08o+o/c/UGawLjK60brpwinaSx6k0z/FLxIS7a2ZIPxkf&#10;S2sDqalqy2PSB0JeK1tZ0i+OESedl8/m52mzbuowfbVpqnEkTTqgafP5343H5LccPS/v12Way2/S&#10;5lbnjGZfT/a5lecv8D8IoEpzPh0C5VFjDBFy0q7BkP/Jgq+zYoBNGRB7jlYNfnwOV2aGtBX5Y2Yc&#10;I2uyMj0HFxIALwdDBLgYMxhCfTUdcZQm4ec68LsCTM8iiXqmszwLz6fasN37EKstxdjpKcf+yBO8&#10;GGvE/kQTDsebsT9Ui+fDtdjpfwSt41/+6VCfAsSX5UAaIjmYnoSr2SnVds3T6jT/JIGRP9aL+9Kv&#10;6zQd5WlxUgGXsSytZGkQtepgclI5VPpCupmeUJ+le/Zz2LKEfMV9WUUii56FeZhRqR7j9jhHqtXF&#10;r9WfOkcn6tIxX9F5hhRP0oRDPtdYR3pU/Jf6bj1mrvx5Gfmn+JvktTLi5XViEmip4bIvzQFPEjTl&#10;btOnmT0SCLELHOGnqCP0mAGmzAYDDi5dfpYETp8O1+XWSv+EyozkeD+1KmS0tZy404epdrn3SAUm&#10;uxvxtLYSnfduoCwtHLVXMlBVkIrq/BRU56XgfkYsSpMjWX5CURTqgYJQT+T4uyDFxRJxDiaIszdG&#10;pKUuws21EcwAhxqfRaDhCWgdO/6nw1McJcKZT3E0yb5sT8v20/7RVnquqr6r/NNn6Tx1XN73yc5w&#10;pCvj8bOSRfK6oy1HoZgqGUf7v5uMZo5yOkdHRvenEf77/ic7z8+SjqV6TPeL5z9XWaHHgOvysTaz&#10;w5TlQQaIDp1vYHiG5eHPZFgcEObSwFBT20+d+pIZ9DW0ORCMT34JXQZZcELsAkFWtEJ/0z2WF13V&#10;sdHswucIsdGGK8Wgm/lpuNPcOFi9OHhlFkAotkzpR7roUf/oUlTqKwvlsWhnPcRRt8XIinOHC4h1&#10;0kYsj8vatGjiRbTlOURYnEaoyQlEcABrnWJmSMMdXf4IDx5w1P8SjhcJMAKQF7+Ci4G0h/yaW82+&#10;tB+7n+tF8eaHy+FW6vVOfL0nwdVRj/vSRtLoGBy4L6Ye833yOlndLqvR5RoNaQbkSVC20aXY0v7U&#10;yoz75heYOXSunCPRZ6bpMVie3NeTzOG+rdFXeJTng0e53ix9HNksC5Y6X6h2OFV5fnh02Q+pflZk&#10;QFqqfCQkBKAwMxTSKvYLAuxJZoIV6aYegyH1XYdZoc1A6LAS+DkZsNz+md/7Z1jzMxdZQgLNtKHH&#10;QB/RWtUHlEGWm9ZE0ekhjjpU9H9WLaoM+PsM6UcxI+4b8zeb8j8cmQU/x+LMf2nsLPePjN8npuVt&#10;fvYw1FkfTsancD3eAR6WZ9VMag4d7WJ8EsH22qpxvCzl9zA/BXuWjYYboei8G41bSW6wJGMxIdjm&#10;U9zJiX971uQAvsechMCWrzUlGfCzOqcuN5A/nkvxqM0SIT9cFlvLJQficEOOZrmCSlp/nqYTIzjS&#10;TtCh0lQ4kgJU9qW/qClHftutKLTeioSNznG4Gmp6iRrwzzbepELmc3dSPak7qI7plM8+Z9kzOouT&#10;x75Qtd9M72u4mp+Ho8FpeBJcHamAjc9/rTpASV8iC/5mWSGuT+fKbxPs8bW+SBxjWWY2Ksyj+UuH&#10;c8OvINexKEzlMX25wIjfKwNDj4E2YNk14DH5bdJGy5SDzIoALm12rfg+ueBI3i9t6uQaGa0LBHAB&#10;WG3W13g/U6Y9Rxnf6O+gq7o/SVdaE5nHMTxJmkgKSPHTfT8RTx8moTIvkD/gC+gT/MI9jdS5AsEF&#10;uU5N+hEZKfsS3tba3H7Nz/4SyQEWLCfHVElxMTtHKnocJjQzBtHB6DSdfRwWElAHPZjpH4c5TZbz&#10;mJCPSwNwS/1j6L2XgO67caTA+rA3OAkHDiQbOrXxVjT6KhLQXByFrxh41WuV2SN9jKWf5EmOfmN+&#10;vnzvOWaDdBY9zmBJb8oL0jGLzhMxJ/2ZpB+r2tKkfZdglLSqk2B5mMrFp8eZzcd+v0jIjP/VlINR&#10;pusNaTIIpeWqZIw2AyodHKU9q3yuPJbvlclF6RSn6f/0J1JbYsZF0kEx5ViadJb+47442YBmRDNh&#10;MMbqcjH2JAttN6L5Jz7X9HllMHVPsh6zDOiQkel+2v5ufJ00p5I/J51CpYGajPSTdIr8We3jn96v&#10;7Kv/zfRPiTHYHHEjVakYepCIFC8L9T0yCvU4MhuYLTJIBiuSGIA/40t+l9yT3cHiPPGCwWFmnGBA&#10;viRVFVWsfgNLzheknYInZ/ke0SBKUdNpUo6ko7bghiOd70SyYcxycrg2jP3JRtxP8qAz/wuOxBDZ&#10;SvNESx3p3vUnBNpeUGxMVr9IGz/pW25OMiHHwp301VYug/iKNFtIj9PF09AKNP/yMM35jIqcphOq&#10;bD/1pOVWRpC0E5M0kytw7noa4v36ED5sjuDFZDPLDeU/R7lgjowwaY4rzeNkJGpMMyqlDLiw3ov6&#10;VZ1TPz0n6vTIRDgpO3ovR8+Xn0nnsD+xXv+J+HMcERR679ef4v3aAAZL81gOv1LlIJQgvT3RiHcr&#10;fcr0OWi+5u8+z3KpzVJ6nH9Y6OoRq/qa36P5HbI9sk/P0WQEG7Ks6HJkS59FA470JF9jHI49wbvd&#10;OeyOPsHBdLOa4XV30CGmfKn0RKSzoXJ0gp+J+j5XBuUsWZr8lzBHA/Udaf7mih162WnD4Bx9x0xK&#10;8DCGlvmpPx26EjxldGp6SjMATCNlPHaOb5KttNY8wRG0NfgYz8easDfSiJ3BOqx0V6rLhqXFoJiF&#10;GGuglVz9SpNWneZMYT1mlQ6zR3SDlEG5XlDMXIy100SufuV7lXHfhMAmjtF0eZVS8icEOBmhPiuC&#10;IzKA5oeKZH88TA1S9LvvVgbKEv1xO9YLtyjMbsf54GqcKyxNTikHyHSFphmxpivgfzIZAJIVkrkS&#10;EGleKdceWulJp/OT6HiUiRczLdgcb+X/f6LumRVL3EuVydF4F+SFmCMvzFLdkSjCUQ/SCNzd7Cxc&#10;jc/A4SLxVkowS76h+EI0GH0r3c5P8Hcd4+/SstP702HY752aP2UDt/JCsaMeqRIMOdEi8zjP2m7j&#10;bpozyjLcGYAv1aXEZhyB0ibRmIxB+tsZCO0UesqRdZEAJtMVch45wVWPQZe+2PwhzBb5wxqGoilb&#10;0jfPSgJ1/lMwaDJQNEL0z4j3tMJ4WTpuxtihONJWtVoUh/kZfYnl5js8bo/8YGuyIU0QpBzJZ/xR&#10;Uf/vgdBkhCZQmoCcVYBNoCXgO7BEyU0AKq7GIsnNDv2Pr+Fgqhl7k3XI87NESaIjnmTHq/cefcdR&#10;773/ZEev+aPJcS3bC386jLCSZs2a0vTvgdDmYzGppzIRJjV/qb4QL2faMVFxSY1cAUphKvKh8qfl&#10;z2sm2f6sjsn7/vjFRybPy+tlZlQE2p/lz7DeyjXikllHqlkJOH6vmAyKyfIkPGu4gWR7XZVxp2TO&#10;h6M31u4s1lpKUBXvo4BYSoPme+S3/PN7VRaokqj5vWJyTL5L8338/8xgG2a8CQFbfHLU3VEsws8a&#10;hzNt2Bh+iJIwR+oLg9+fE/t35//Rjp7/962Ylp32Z4cJ9if5hZrW33/MBk0wyLRo0ohawE4ccifQ&#10;nNlxA6EUQ0d/5ujPHgXlyORLBAz//dgfH/+L8TkpVVLipKetOEe+U5VR/g7Z1hUn4d1CFxIopAIt&#10;T6me6p+zhGY4n8WPbzbRmOLNAPN9LF/Jsc7EC+mZ/s/v/X2qgwNGjmsCo8lEsa/5WTLl7kkcMmHm&#10;H/WPPnq/TPs8yPTC7mSDupbvAvFCjh+95j+bppvlH18n+8o+PdayY2YkO5xSjv/3bDgKhFAxTVdw&#10;lhM6ZuxRPtbb7qEqzUM5WjJB/pRMNR+Br3r8aUSK+tWUgH81cYCMzs/5Z5WpY/yzx1mqdD5Xjbjl&#10;8yUYqkxJQLhtKU5Ae3YgioOM4UVMOEunW108iSi7c9jquoN8D0Mc43uOs9RYkOnIRKgmAEeD4o8l&#10;6sg0QTpy2n/9SQvOpLDW+nKi6cih/wyo3Ko8zssQid7mnz7z34Nx9Fn/bv98zdH7NN/LYDjqfXZ4&#10;yfUMFagmAH/MBjEdOka6OGuTh6s5Ilo+y8H3O7PI9jJS+GBInPijGfxuGsEj+GF4muxEnv/0+OKR&#10;nfov6PGYqGthZNrEGJmclMbJJzniJRinyejkt1wQisznr0Q44Nv1UdwJs1ZUV4ImAyXUWRvfHixi&#10;8m6y6nl/jCB5nMGTW0I4c5TLn5bM1QwSbqWU8thRRvzRUeI4mXfTk3MWHExHx5XTOXCyIm1Qeskd&#10;N2Idefz/5Pj/ZP/6Pf8SDHeDzw5zPc/johr9f8yMo2DILKqmOflxBkJaAZcHmOO7nWmUx7MEsHQJ&#10;XxfhIo47+mN/NBnt/+n4fzLJFnGWTMmc4yCQCUkBeaGYotRFmJWl+ePbrUk8yfBS3y3aQLLnUqAx&#10;vj98htXaywpLZMLwc37mZ8xYoZ1H2Sr2T4doMluAXtP0VrP9E50m82oiTg0oao8cp4LB5+L8TXE3&#10;ww23E13V4391+H/qWX5kGsf/8fN+D4a38ZeHV3y1Yco/+e9Z8Xsw6BQJhvxh6SbcmhWAbxmMhmw6&#10;g39SePjvYumTU5V9Cs5RMP7luf9gR6+TrZ2eiEDNiJdgaDKMwWD2VOZF4/u9RQxS5EnWyAywZG1n&#10;ZTZ+fLmG57334Gt+Xp2Jkybw8jvkfMNRIDQOPQqGlFd+JwMlx//ZiVhmjL+GveEJyK02/sWB3Hrb&#10;a+NWqjvupHqoIMvrj977/2WagPzzs2T7ezBMqDNCzU8wENIh/48ZQVrKAEiJ0qfpsXQIBZVgVCZ4&#10;YP5+Bh4l2lHGCyXVBEO2YjJaxfHi1D9mi8IX+eOfjh8F559BktcKjmiRyXyhbigjlPcoGNKw3ujc&#10;5/A2Oo3lputoSHZROCIDQn7HwXwHZirT0ZIXCmuKKVHg0gdesuNzfrY47SjzNI7QOEG+9xQxUVOO&#10;NCaO0+H3SStpY2KOCsIfTG5gdjneAdcTHHGMn/l/Gwyxo2CIyWf9Hgzzs386jLQ5CR2yKcmM88yE&#10;r8gmvqLDhO7qMygyGmVFhSYYn+FBvBueVeXgYYwVHaXppS32x6CIs+VPHzn9qIyJo48C8y/2LwH5&#10;E8y1v6C6/lxh1EkGQ+7yI/NApiwZXhyt65230JDiwqCdVJkp9HNttB5zj9LRxMx1I6B/zd9/kr9X&#10;nYnj75PfI8xJiIY44cghIgbPEI/ktOmRU2Urt1SSO0WYaf+z3/2RGVHAFcU6UODZspx++b85/P/L&#10;jr5XTLLs92AEmXx2eCtUX92KSJMVkgGksFTjMmt5NDUs96GS05YSjAYymW82htCU7UNg/+L3YBwF&#10;REzKi4xElSXcl8eyL43R5fFRBh29Xo5pgqExo0/0VkqjnK2TG8yYEtTlaqRsLxP8sL+EkduxzJKz&#10;LFUaETnZUY7vtqbwcuwJikOsNWVSgkkqKkAuv+co2H8MhgRHzkxKFv4xM44xqyQYlvpf0WH/Ss8v&#10;nP0Sl8IsUEDxaXRG04j9353+f7L/hBsqGCHmXx6WRxnCkeJGdMYF2h9Llf6ngEh2qGBwBN30JVDu&#10;TqEl11tNef8xGCozuNU4/p+OPnK8BONo/4+lTb2OTjrKHD1mgoC4lEUhDSbn5OZgBFRaACnnT6/W&#10;MP0gBbneRkp7yOKA6ssRHCRjeLfYqe7jISsBv2Qg1flpBkWyQj5bfs/RaFQOoXMkGDLQ/uhUwRIp&#10;U+rMHxnUH4Nxgv87O8IKOfweR/0z/+Ls/z/792AcbbVCzY8dVsSYwkaUJp0vc/oSFA1wy5z+Z58C&#10;8s/MCLz4NX54PoPOfF8VvH8JBk0cq4LBPy77UqJ+DwaPyeOjQMj2j6XtKBhyFzgXw69UMOQ7hWIK&#10;rRX8MDz1Z/zw4hlLUhZuhFkq3JCpmmhHXXy7OYpvV4dQGecMM6NTmvLDEX7+zFfqDOV/CoY45xw/&#10;/zT/7x+DIRrJ+uIx2BoeZ1YdvVZjwvIuhVvhcowjQmwN/sXZ/zd29DlHwZV9rVCTrw4fxJvBklxc&#10;FhAcTRJKUGSRwTH+eTVR+IlNyelXOUX4/fNZ9Fz2V8/JNPh/CohkgWSJwgtxOvdl9Etg/v316jkV&#10;DM1EnYg7T+OvlTNlaaZMkUtglAA89ie8XhvFeuM13KVDBOfEObbnP8f322MsVeO4G2GPCA8DpIda&#10;wsP6HJrKEuFhrqsZDHytlKw/Udgph6hgUN3zc/7pLA3rkfMntsSoI61x5DgpbWkhFjRrpHiY/P6+&#10;/1uTz/h307I0Pd129vznbTdqKtq0tY+3BQXpt82OD7ZdSUhpSwlybDMwON1WmOHbVlEY1pYU5dpm&#10;bHCy7daVCLV1tNduc/fUV/vHj3/eZmmt32Zreb7N1PR8m6OlfltnZU1bY/GtNj9P57YAR+e2hLCA&#10;trXnz9tevHnXdvDuQ9vG8nZbfUVN22j/cFtzd2fblYKsNmd787akCNc2U3N+rrF2m7OrZVuMn2fb&#10;tWsZbRsrs22z3f1tGXFBbbvbG23f//j9v9iPHz9+sl+Uffw/2Pffa17/4dsPbR+4L+959+ZF27ff&#10;f9v26sVB27t379Rz33+U1/3Y9u233/7L+z98+MBjfO+Hd+qz5LH6TNq3n7a/P+Z7xeQ1YvLZ/7Q3&#10;tFfKXr160aYl9/IwNjoJcypUnQtfo/peAboa72NpYhjVdwphQLbiYq+HpEh7+LqZIkiuYg2w4Xvk&#10;JuvG8HM3hI2VDvRYV0+e+kL1tb6ek4GcmCi82HuOw919FOflYm5mBrcKClHzsArNj59gT92Udwu1&#10;j6pQ3fAEzm42yM5Ox/TkFO7fLIaFpT78A91hZqUPBwdj1FfdRXZCLN/7EBkpoeqGjtKAXRqkH5m0&#10;iv74s9ivyn7+5bc/2NHjX1WnmLfv3+Ljx59/bzEkd4qWxinff/8D3r57hVevDlQvcDkubUTlferz&#10;P5ncwe3tm9e/N1TUtBv9ZxfkI2NAlEnvD7GjLjXSikK1o+DvEJP7ImrJzXotTM/A1OQYemuKEOps&#10;ibH2JqzNDKm7DtzIDEL1zRyE+5ojKyEEV1PiYct0d7LWQ3CABXzdTRBKdnPhLJWq4Vnoah9DeLAr&#10;QoM9UFN5B4cvX2B5YpZ//gMOX73GxMAohmn93cNY2tjGzvYh/H09EEgL8nFCV3cPOhobER7ip7pT&#10;XsvNRKC/Pa4XpKDkcgYaHpXC38cVhTlxqt/F9z/9+M9AqGD88ikgR/u/aBwpwfn5N/zI49I6SO4t&#10;wlGvHCUOffvuNQ72d/AtnXW4v81j3+Knn35SjpNGKtKCW7Y/ffz4uzPlfbIvXWokoNIf/Kg3+H8K&#10;hmrU/n8IhpjW1URPuNnrwNb2HMouR2O0pwaPyrPxtOUWmsozEepriRg/cwQwK3JjfREX4Qcba30E&#10;ezvB+OIZuDkaITrMUXU8juRI1tE9BTOz87hocBqmxtqYHH2KV2/e4uWbd3jx7h32X73DwtIaNg/f&#10;oL1zAOFhATC3MoCNvQm8/J0wNjmB4qKr8PVzg72dEZITAuHhYY3GR3dx72YeSvMzMdHZhcUhuYnL&#10;e9Ul8qefP/7LqP09KGr7yY72uZVeT+JAaZIlt0/9kU6XNg8He1uqndD7D280rev4vDj5x48/qn1p&#10;uCtdbsSx4kjp86RpM/pGbVWz9n8LyL9nhSYYmkD8b8GoLouGf6QOy8IJxMXKtXfO8A/Wg7enLubG&#10;+3CdjCkm1gKOZCp6+ifV6DczOIPc9BjMd/djZqAHNpZ68HE3R82Nm/BztsYF7ePQ1mV5szbm6H2B&#10;3Z0tjrwPePVWgvEWOy/foLulD1XlVTA304eJqTYuMnAmZrqIjgvE6OgEA24Mbx8HBskYrq6WcOS2&#10;9Eo2loaG8f7tq9/b/sjSf3Hc70H4ZD/R8VI2Pv5boJSj+F5p1yAjW+5TS8xQJenl8z3MPm1XgdF8&#10;tjS9Ygnid3zPY9Kx8r006eJzb/j+o65o4nBpaS3v+WN2/DEr/hkMTVb8MQhiqkzFxZnAw1sHgeG6&#10;0CVldbE2QW5MGGzszsKdGXOb2RIT5UBHEVP0juE8KbC5+VmkRvpj6EEVnIgXKZE+aKm7h/mJIQxU&#10;1cLKxEAFLTM5Ao+Kr2N/dwev+CdeMxiH0rtI2Tu0PmqBu4M1PNysEeETiGvZRXhS24D9gzfw93aE&#10;KcuhvvEFWNtehIuzMSofFWOoqR7f0DHSBUBGqfw5aQP0++j/3ekaB4mTj479yMBoSst7fCNO4Pte&#10;v9hTbYHEga8OdrE4NQDpav/q4Lnq//SBv/ub7zSOlttxHx6wlH0vGfVGlTbJGGmiKA6WIMr3qgz5&#10;FAz5vn8PxL8HQ9OE8TW0akqi8LgkHr6BejAzP4XsOD91c/ZXm9t4u73F0uQNTycD2Dsaw8r6Akf9&#10;17C0OoeW+nI8LMnH49vFeHD9Ml5sbSA1wh1ZieFqSeU57RNISQrD9sYKOmoe4961HHR2NmGgtxfP&#10;Dw4YnPdof9KEzMxU1Nx9iO3nz9H8pBkPKh5h6+VrYpETnFw5UDxt4cHMcPOwgIubBUqupmFhekSV&#10;AykvyrH8kwLmH3/RZIGULantr/aJKXyd7Msxec8PDKDUbOljLn04Xh/uY2dtQQVjbrSHwPwCB893&#10;lIPkpmISKLnt9jfffscs3yfWvGYQ+d4Xz1VGSnNGNSA+Zch3/yEQR8E4wop/DYR0wtT0D9daGZvA&#10;6kgfs8ENdwsScDk5GBszE5hqr1JRb75fiIwIX4R4OOC89lfQ1TuBU2e+gLSXflx5C9N9nVgdH8b+&#10;sxk8uVGCzKgQBHrYQEfnpCo/xgbnkBEeDgtzfWRlJ2Ls6QDGe3sI6O9x9/J13Cu4TFCuxPbmDrJS&#10;M/CotBo9/QOICA6GN8lEFNmbm7sF3FkGIxnsqHBnLI49pXM0wKp6eSv2c/gJH35RIC3OlZEqbEmV&#10;DdZ9afGmqf1v1c3l38lN5+lYaUstzp0Z6VV9W8Xh0j9DAvmBzvpOGm6xLEmruO8kK3hMOpqJM8XB&#10;AvbyW47w4j+Xp39ixVEgNEHQ9PgQdqa1N7fCD/qI/ppyzA21Y2V6GMO9Dbie5o+x1irk5zqgIDMc&#10;RhdP47z+KZwj/T1LMzE6i7zoEMw97cJ4YzmaHuSjOCEOdXevIz08BHdys3DR8Dz0Wa4uEmssLHUR&#10;5OkAOxsDuDpa4npeErrqGvDk4X0U5l1CZ+0TFBdcJV6MISM2FcXXChHo447oUG/4MjPq7pbBy90G&#10;WRwsawtTHJHSqUz6fH+L7RVpM/etCoZghbArKTE/kC29YHaIo6R8aEa7gO0b1TZOHLC3uoCDHU3X&#10;+66aezzGz6XjBLilrZxyJAP6lhmws/FMOV5a2YlTVQD+aBL0f8sKIQj/HoSjQGiCIG3mXmJ3exVa&#10;a0OT+Om3v2C0tQVrkwOqu3x6jCvcXC9gsLsa2bFuHOGnEeBjA3NjXTiS+ehTm+joHUdWSggmuho5&#10;ojoZjFtYH5/A8611Zsh15MTHwtraENo6JxDi6YTSq9Qshhf4vjPQ1T+Dm8W5aKutxg6dMNDSguWp&#10;WRxu7mJjbQOrz9YUDb6fewN3si/h+foqdldXcb8wA1PdXSwbLxQjkvIgjnrNGi89/yQQyvEyMukU&#10;4f4y0sUR4lQ1SlnWBA+k1OyuLRMzND1aX/IzVudG1Ws0JU0CKGXtRxUcAXGh0tL9bPvZlAr4HwOh&#10;XvuHYBxlhHSmkUEj4P/hw1EgpH84g8EgTA50o6v5AQpSY6C1NbeAH3/7DS3X7mB9apgf/BNuJMfB&#10;nriwMjeIvnoGJCgYNZfD0FJ2Ew+LC1UXYwur8zCT6xDCffHwSi7uZqZjbrgHdQ/uoa3sDp7cuUkC&#10;YE6MOYmC/BQsTU/Cy8FWtUnT1T9N+quNvid1pL8XUF56FTOTY+qe49KJcmttnWDPH84/M1bbgTd0&#10;gJSM7YVFbFI87q6vqD8oraQVXtBx0nBEHCJCTF4rLErwQdorSPvQdxzNclwcJKNVRvnuszkcPied&#10;5WuWxvuxszqrSIHgjgRMWJY4Wr5DtbomZoijd6S5I50t2fh7QP4QiD9ihbAvGQwiIiUr5Xe00EcH&#10;B1sYamnClZRwhPhaw9XJBFrTzR0EszeYrevC3s4z1stDYsYYvBz1VWPbsoQEVTeX22qxTbZUW3wF&#10;1qa6MDI+CxsLHdbWBawMjWK0oRFrpJ0h7na4ez0bBvrnYG9rQOcTzAno3t62cLA0hB4zw9jkvAJ4&#10;eytjpEeFIisuCpODA+T3FFCiRfakF+o6Rrta+QckvamC6aTXdNDe5ppiNVJmpK3n0Z/X9PU7UDpB&#10;nKRGJo+rrsQr85oRybovFFVK0PbqPDNukZ/3jK/9BosTg9hdmdFgkeAL/7N8tgT1LfdfMIPl/RKY&#10;w/1NOvi9Cq4KxCes+GNWqO9n4DXZcagCKb9BCMLa1DQSY9z5G2ZQVZxE4uNKIWvJMjU+pokguf9A&#10;ZQX2tp+xXA0TdH3Rfq8U4zV1qtYebm7h519/5WhaRMPNYmSGB2BpaghTne348cePDOAcGdU2yrOy&#10;UV96B2Hezjh77hj0iDUSDEPjc8SOswhmySrOyEDjg1LkpcYTe3RJb80xQ2DPyojDvdx89FfX4c7V&#10;fNhR9DVW38PK1CRBewjVpdfR31KH9ZU5PJsdV39GWIw4QwVERBuFmLQoFae82GfZ4+gXtX1wsI19&#10;YoMAtozSgYYH2F6eUrfcltc+Jtatz0mnsQOltqWVjypF/Gz5jt2NZZUd37EcChOTbDzKChWUT4H4&#10;YzA07EkzzSIDRYIy3duHyCA/2NpRQmT4o7f2KipLEnAjOwRaM+1dWBkbxS9//zt+orNnm5pZO8dV&#10;y+fx5iYVWfnCiaZG9YVbS7OoYVmR1mlZMUFYnhzBu0NN28+V2WncSuMHZ6Xhog6DcOGYKlNSlvQZ&#10;iCQCfmyYP64kJZGdOSGe+zLlcb0ghzh0jpTZAA4OZlh5No8IP1eYWuii8uYVbC7PYIwp7e5qgdKC&#10;TOw9W8E3LF0LE/2KSsoolXuZSyvRTY7uN2+IKcwAKT8SJOmU/3zrmaKhh7ubyrlTg+2Y6G0kk1rm&#10;4zfMkmWkx/qoqRAJopQyIQlCi2XUS3dlobLyXa9ZHtU81Kes+GOJ+mNWyMD4J2MSivxCYVN3VY2i&#10;6TmpPqgqikXr4wIUJftB62lXLRaH+pTgeUshNtPUivbim6zfexh8/Ej9qB9/+hl91VV4wbL1pKQE&#10;FXdy4O9uha7qMizPj6p5qoz4INzMTkN6fASZ1zmOdgucPvMVnJzN4WxpTrywQdvDe0gODMBMZycS&#10;woPUCnEBeAH1qEg/MrBc5KckwNnaFB4uFuhtb4A9lXh7czXSogORnxaGmvslHM3LLBlvMNzRgPX5&#10;adWmQXp5bzOr+5ofqea4ItwUCDMoUl6edtaqei1BEoq7OD2E1YmnHOWiqt+o0nZI8vL44RWVPWo0&#10;syx+w0EmQXxFcfjNNxpNszgzyMcaNiclTwIhAZDAy/MybfKG5V7wSz7rkMGVgBzy814w2I8Kb5Lc&#10;GCAh2hVPytJQW56Om5mB0IrydcHU4wa84eiebG/hF7/Cy811NJTfRO/DCvWFEtU3pIiSDXNDnbiR&#10;nsDRfgrejqbIiAtSDk1NCMRwXSn0dU6pPqaO9iYI93VHZmoUR98KnrL0VBYUYXqgB2sTs9DTPQ1T&#10;sqvz5wnoemeREhaMIHdnXE1NxvrEFEYaGzHX04WG26VYZfbFhwXAxkYfsVG+FH3jeDY3oRq3Fxck&#10;4sHdKyi7nokKis/Jvnr+Xk1jXWEwcp90EW7TQ91qpEvXZMGV6cFOVaakpbT0IFcdxrY30FlVzOAe&#10;4MXeDt9PDCLzWWFJFBb1nuVaRv/rFwLGLFX/lhGSNWKvWOok+2QgS1vtPen4z6xYZ4lvqi5HUkQk&#10;goKccedKHHXcJbRUZKGKwlvLyfIiIv2c0Hj/DvZXV9B59z6+5YdM13Xi0eUc7M8vYX+FWoTpOtLU&#10;hNXhISQE2MPM+DRcrHXVpGBOVjRuX0mhU0l55UaNLE/mJjowMdaGj4st5vv7EeTqjOpr11BwKQmX&#10;IoJgwLLk5+aAIB9X6F88g8TgIAy3t6H2xm30Nj1BdfFVLE2MqGmLyZ5e2Nkaq7JlbqVHFd+oRNp7&#10;On2spRnxER64eTkD/Xzfo+tZrM37eDY1gilS7v6OOkwNdGGV+LZLViX9V5+T07+Wdj4Ud9IvXDrE&#10;vCftlJYPEx0PVdZIk13JKHGudECW18mg/Iaj/ZD7kgUSBAmG7IvjJZvkPRKIlwykALb0+ntOYiST&#10;kKtTE9ghE3xQVIQHNwrQUV+O2ttJeHAlCtnx7tB6cu0KrsfG4vnqMr6VdHsnbOIjfv7LXzHJkjXV&#10;2qr4+0JnN26nxWFpbgyJQS4I9jYlrXVUE4Ii6lyokCNC3OBkbwx93VMc8cdwnmUoJT4YKxMTaL5X&#10;hrhgb3g4WcDT1ZYYcgZFWclkbZYqMIsz4ywLB1gcHMQEv6sgJUbNyM71d+N6VgJ8ve1hbqlPUDfB&#10;g+IC/skd1U9PehuNtjYj1MdJ7W/OTGB+pB+3MikqGx5ij1gwPzKEFwTvhclBZgzxY22eZXhf1W+N&#10;mFsgKxTNsQvpJLBFEbm6MEld8VyVGwF86WA51t2A1oe3sUWckQCIADwKhJQnIToSCJk+Edw5Am7B&#10;vCP8WF2YxUB7E/VTGkZaH+PB9Vi0V+bgUpQrtLLpLG8Xc75hFnvLS0y3b/DxL3/Bz3/9G17v75My&#10;bmFpeFyp25n2dtzOS0H9jRwky70Iw1yREeqK9oflZE0nYcBsEfZkaabDgJzEIOluSUoyrl5KwFhH&#10;K6xM9KhNtHGnMJuB0lDe8zTpmR3g54ibOVmYIpNrenwPsQG+1BvLSEsMh7uTOUK9XBDk5QoX/tb+&#10;1nqsLc8pR0gXMCER3h7WuH45Uc0zLXMEll7OxNb6ghrZ8p9eCPWVUcrMOCBtFoYlZUjKiIzwl+T9&#10;nU8qce9GFp5ND6tASCvs+dEulF/JxkhPCwfHvnK6vF4os2CCfL44WZVzfqYE+UDax7EUirIWefCc&#10;A+EIxJ/WNSqM83dxQldjORJCHZjNcYgIsoGWmclp2JieYf03Il31wVBrHUabHlP4/Ip3xI8fGP0f&#10;v/2Bo4miin++sjALJalhuJUbhc7yW0gP9EKirycd+zXOnP1Kzew6cgRbmeni8c1rsOW+i7UZnDii&#10;w0K9qNqj4OJophF/BqdZYgLg62kPfeKGNvHG09MGpqbnYUNmNcw6H+3tgabSm3hceJU6YB4dlffR&#10;+bhM3UFHWkcvj/disrMZHdWPEBXqhPnhdjp5nxSctFfKhjiBjhEAnuNzMuqF6ytsZFmS7PggwEw9&#10;szbZh9Ynt3DAbJJJwrGOSgrfEY2jmUES1CPRKMEQ3DhQ7EwzRyXPCUhvLM5iZ2eZLG6P1HqatHqX&#10;pGJfKX0JkDRijPMPxqO72YgJcURkgBXSopyg5elhikthjmi6IS39r6D++nVsLkwprj71tEeNvo8s&#10;WS/XtjA32IO5zjaKlmE0ll1DVWE+nuQXIi7AEUYGZxRwS2sGa+JIUrg3M8ebGXJa4UiovytOnv4C&#10;Z5kJOqS7jpbGxB1tVBFH0v2CsDY3Rcw5g/PSWZ4lLNDDjgTADRGBnhjvblcMSZqzy0gUGtr15KEC&#10;52eTT7HKmv70yWMUpIbj/p1sTa2ng4Q1vZFytL+jxN3CRB9mRrrV6Ja5K9EHMoUuJejdhzeYJL5M&#10;dD3CyswQRtseYaSvWX2v3ABfgirnMaQESfmRUS7ZIwJUSpOQBAXefO1zZsMGB4Mof2muKB3293aY&#10;kSyjMj0in7m1soSu+gp4OZnBw9WIzIrBeFKUjXCqv7JrEZjglw/W1KIwMQjbVIlD92rwcmcHH//6&#10;V2qQ3zDZ3KrmdnZIJ+uvZapAzY0M8MNM6UQpN18RP46rvtcejhdx+uyXVNs6pLBfQ5uK++SpLxXd&#10;tTUzwBSZkoezJdnLA0y0dMLYUJtBO4ULxBu9i2cRS6osUyaPS68gysceGyw5AsyCIytzo+gkcxvp&#10;rMNIfz3G+1qREeOP2HAv3ChKIgYssiTt4PnmvKbRCZ2wPj+O/sYHmlOq33N0Mxvek7ZKkKSU7O+s&#10;kAxU4nJaCHob77H8TZNtzdCRL9SIV+cpiKkqk5gFu1TvkoEHu1s8pgHrt5KB/H0SrN2NVSyOd6ss&#10;OORg2OX3SHvsF8zGg/0tAvo26h+VID3OHzaW2rC10GYwbqShINkTob52KE4ORFt5AWpLc/C08SFq&#10;WMPfvXmrgvEzg/F67zmxZQk7qwsEqC2M97SiOCsOrra6MDQ8g5gILzr0ayX28hPcWYq+UtliYamH&#10;uxRvp898jVNnvlQZEe7jjtBIH9TcvomV4UnFqHT0RCieoFo/D2MGwsj4AuxIZ1saKzE52IGSrFTU&#10;PLyFokuJKCEAulIwBgc6w9bmIlZXJkl/3RAd5oQ56ocXBOoVgvAuwXlnfV5l1URXHZ2+qpiTaBCZ&#10;rNvf2VQZIm2n+5/cxvLsKF7RUSuzw5hlJZDzGEeBEJ0hIC00VoIhYnKfWCRZI8JxnyVLWJMqX9ub&#10;6G2rwt7uOnaZeTIXtrNBwvF8UzNLS1Y11NOAS3G+MDM6B3PTC9AqCieQVOViiKNhuXcARalByEty&#10;R0G0j2I37/mDpUx9/PiL+oKVwRHVuvlOdjRifBzg5SzzTSdgTxZlbaWvusoYGp1ChL8VjAwJ5ia6&#10;CqilNAmDkuw4wwCdPMvAEGMCfBzh42xPVnYKAYEuzJBzCA30gA7Lm77BWQbDEH7ElLBgN7gypd3c&#10;zdDT/Bj7/HMRwa7oqbmNUhIKec6f5TKJ2dFQfp06YQvz4/0ETzqDoC5YsTDaTXEoNf49wX3pd+r6&#10;jmVGJv9qS7LUOYsXdODq4iSWWP4ErCUQUgVUCZIpF5Ya0Q4H+5sMgEZDSEBkNvaQuCBdLieaH2D1&#10;GXUMy9Pm6qJGlJL9yfOCHwe72+jtqKHyjlZd0uRUtVZOrAtmuspZu6OJ6ul4sbaCVxub+PCWzIAp&#10;ONvboeZoXklXeOqN5kd3WQ4ccasgnhkyj7xoX5YRO27DYUznmZicU9PrF7RlKuQYS40OnAne2RR/&#10;vl52SnWfYKkSkymQcxeOUwBKVpyCCYE7nJohOsRHZYeR0Xm1tSaY29kYwcbOEF6k0BXFOXh0rQiZ&#10;CeGorr6DMLI6H7Kp1kf3UFVWgOXlSeXg9WfzZC5SywWAD9DfXqPKlExlS/1+yZovAZHJwa25YdzN&#10;j1dCcH16kMGZU5gjJUcj6D6wZB2yTEqnsg0cCisTYGYJ2meAnjMAcj5dxOE6nV9XXsgsG8P2BoGc&#10;AX7G0rrFzFDBOCTB2F5DJzGj7u41WPJ/ShnX8nTQIyOpVw0Mu8svYazutppvEeYkZ8wO1tYwXl/H&#10;wGha90vTwWSq4KGWWqzNT6gTM0uD3biSFgkDBkFXFi0YnGTZOg1ziwuwJ6va31rFTHc3dPmFF2X6&#10;3IjUlyXpNDPkDLNGdIYJQd+U6VpfeQeBbo7w9Xcks7KDqbk2LCwuIjDADd5kWrEsRZP97RRQUyQe&#10;ETCjEHR3NUMOwbv8Vi56Kqsx0d+oAHZmuFPVe3HmC9brJZYgNW9FhiiAq5wsDIiYsTbWhdLCJO5v&#10;oKniChZH+xiId0rUSSZJBglQL08MqBnjbZapfekTTjUuIC5ZIfgiJ6Q2l2bwqPyKyr49On2D2LMp&#10;J7GoPV4yu+R1+1T4s8zclrJC+NgZKE2mdeH8VyjJCURfVR6Gm25gvPEW1gcqyUA2FXuQmdrvGZSc&#10;CD+UUxBVFl3CK2ZMUXwUrl0KweOSdNy+FAMn4oKu7gmWm2NwoDJ3ZckyMj4DC/MLaHpUjImeDoRR&#10;K5gYXoAxAdrd2ZrBuqhmdg1YmgQzRNzV37rFoJyHATPMmHbR8CzKrhYofl5dcgs91dUE41k1rV2S&#10;kkoADMDiSC+1xlPUlOXSmeuYGu7AdH8zxV6XmkOSZTn7ZGDbHJm7GytqPknY4gv+D8mYF2Rlo42l&#10;aHx0XYF5Z9MDlTXCutRck6KtmrOKQx0skVsrqjSJcxVeEEcka8TRggcbZG17/MyNlWUssNQJiEsA&#10;/miSHfNkdr2Pr+JJUQw87Q2gJXddiw62QtvDTFTkh+Dp/Uy8WR3GzmgNZvvr8OMvv+DH73/AXNt9&#10;XE/wQ2V+OnKigql4reHtboJIfwvE+lnB0Yoj1FkPtubnEOBljCBfexiT5kpAMmL90PKoApPtbSjL&#10;zUJj6W0EkLpqXzgJLxcrljZtuLlZw5iAPUXwtbY0oNrWVec+5LTt+HA3dlkWZJSLUw4oRMuy89Bc&#10;WYqMlGCMDXRgYaQVo8zWheluNN4vorJ+hQ3SSjnbJ7azNIW1pUk1wIRe/l566LQX1AS9VdeUqHtH&#10;p97Jj1OsSbJLtIXghXy34MPkQBumn7arYEmravksCbZMr8tUi0ybPC4rUkFZmhpTjXzF+ZI9R1mh&#10;gkHwnxtoxER7OabbbuFSuBu0pDO+g/EJXIpwwGxbCYrJgl7MUTitDGCq8jIWO2/j/dsX+J48/JAq&#10;fWtyHJHejmh/UoYoT0dE+Foi2NUQdlba8GNwUiPdYWd5gZlyAQb8bP2LJ2DBElR1NQvzQwN0YBm6&#10;amtwM+US3BwtER7koihsfHwY0hLC0FnzgGXrPPSoW/QunqOqPw87ByPMjA/xD7L+s2Qc7myj7FYh&#10;32+GpPhAONobsRSMkfm9QnlxBgbbHmLt2SxF1r6aw3pDJ8z0NeH51hIz4hVB+TsckmLKvJHM4u6v&#10;TWK0o5oZv47au3n8rn71WTIlr07xMhjyWBy+MTeugiSCUpyqgJm4IGr/kM8/J1l4Up6P9aVZhQ8i&#10;MFUwiBuq+z5/y0vRGhSHS2PdmGgrxWzXbRRGuUPLWPtLXIswRV6YNabab2KquQCLbYXYm23D4Xwn&#10;Xj8bwPOxWsw2VbB+foepzg642xjA0UEH9rYXYGJwCjdzAyjujiPAzwlu9hcR6WWBgkteMNA/QaeS&#10;UZFHtzQ+wvWUeLjYGaPqQYnSK3Ul15ERHABXR1PMP32Kq4kJSIkJZPnSIU5oM1M0i9vMLfQwRiYk&#10;tXpzbhHD3S2KDMg0fTyFZXZKJB5yNO6sT1Gt52OUJWqbACyAKhOC6wT0RVJjWWojanyDWSJT47Ik&#10;R4Ihd/ZcGm9Dx5N7+EBA3yfjkjIoThcq+0YygEEVsH/a/kRTmjgopARq2NGeOuO5+WwCGZF+ZHFP&#10;GQBNydIEQnqEMwMZrBeCMQzIC9FLU31YGq7DePN1jDQWQUuagyf5GSHFQw8mcudLvWOY776Blb6b&#10;mGnmHxzliNkcxzebY1juqsDBygK2qdBzYwJwkaP+gvZXBHQXZEa4wY5Y4edlSCzxpd74CjbWOjBn&#10;2fJwMoHRxVPq9flZ0fB3scXSxCiqrhSzvF2Ev5MNVqdHlG7xtDeHm6sVrFlDVybGGBR9eHvYYmV+&#10;Uo2mldFJFKUlIjU8CMPNtSQYK1gem8A0NcHUcBf6au9inI5/NtmrhNa7t2/JlMYwSU4vUxjr86MK&#10;tKVEyalQmaNaGWvFk5u5PPaW5YxOVVMmh3jzTjJDTuW+plLfp4h7iqqKa2quSc65HzAQQnf3qbnW&#10;F8ZRnJOgBoA4W4J0VJLk8d72J/b1KSAiBNcm2vFsqIb+LkXLnQRo6ep8CX2dY3AyPw07Y9JLva/R&#10;UR6P6qIwDNTkYKmnFKs95XizQI4+0Yjd0Tr0slZHBzsSsL+m8v6aI/gMqkquYI9/pLH0BtnSaeqF&#10;E8wCbfg66atVh7LER5jW5ZRw3M9IVfV1eXgU1VevY7CuHuW5Oagvv03n68KUZMDY5AJanzzC7fwc&#10;NJbdxdRoB0fqa+XIp9X1atTtb68oiirnS8b6Wkht76C+LB/DvfVYHGrDjkxzcBQL4xt/2qZ6eU/0&#10;NygcEExQ0yUsV6ON5Sw1zxRNXRqmYORzUvvfyihm9khWLE/0M0P2scIsW57qJTD3Y3qkHe2Pb6Ik&#10;LwbXsxkIPi/Cb2drjQFgNn0KhnI+n9tcf0YKvMVyxXJGYbk83IyF3nJVkdrLkqBlKhcQ6n8NOwbD&#10;5OJxWBudwON4SxT4GWCyoRBLA/dwnyVnY/gRDsYb8N3BMnaHGhDvZY6ijBg8vJINZ7OLCCENLUoI&#10;RVGSD0uVEYXcRUTwNVYWZxXV1dE7CU8XcxQXpqCqoEAxEQXILFeCBbODT5EQ7o8AYogsrLYy1+dI&#10;HFKj9z1Be29zE5NkTBKMl8QCCcYWhZqMWpklXVuipuC2peIqKu/ko/x6Cp7N9uPZ/Aj10TQ5/orK&#10;jAEyJaG1msnDA1LkPuQnBuE7Udj8LQtDPRzV29iYH8faAqvB9BBmRzqZfV24nRuLqhvZ/PxrLIXd&#10;ZEtU1KSosuRTYYL6XZoAHGWEDICD/T1l28zU5zvS0H2Pr32OVWbkdMdNDD7OQdudZGjZm8ndOk/D&#10;hg7TPv8FUn0uIsHpAobzHDFR5Ipn3TdxP8sH813FGHuUgbcE9g97C3i92IuR8gIs9TZjf3GRo98A&#10;luZn4WGnyxJ1DCFkWbcLQtVMrp2tDrPnPLLTovHgej5/pJyjlmnrPcXdX9Ohz8Ym1fnxvKRoqnkj&#10;zI0+xUhrCwYHOtU8kkxX729tYW6WJVMYEYO0RbCU6yzU6OOfk3Mc3Y9LMdrdjpXJQZTlJ+BuUQJL&#10;WwtWV2bUvNYmGZWMXqGbL3fXmHV5qLlXyIFBVT4/hqG2aiX4NEs9D/Fsgv+TDGprcQLlVy8pSqqZ&#10;sX3HrZw8eo5dlqx9DoSjQEgmHG3Ftlmi5DUrLO871B1ySnh3cxmrxKnRJ5fRVZ6MLvpW65q/MQJt&#10;z8PN4gyDcgZeJqdxPcgIA5esMVHgiMWKcPRVpGKs5SrmWi5jub0QuxN1eLcxohqf1xbEYG6sE3ez&#10;0hDkZ0k1fYyU1xqerhYUeCeQmRoKG9JeOQsYEeqOzur7aspaTayxhMgfkD+9S3U/1NzEDCP2WBoq&#10;wSRpvzE3jcO9dfU6yYr1xTn+uXUVTBFiuzvrCmjF0a9Ysvo7ajnqX6KhqkxpBllZPjfYjObqa9h4&#10;NoLVmT5mxC62qLQFJyba72N6vE8FZmd1En2t1Qxkv+ou8A0HyqMbmXzch6tpYUrNSyCk9stWzsOL&#10;kyVLJUjPn++qIOxsrqqu+hIIwRUpSTIlsjA1rLJid3NN0eSV0VZMtpagvypbE4z2NAfVmDDO4Tx8&#10;rM/Ci1nib3pOdSUbyLTB9J1AjFdmojrXD9MNudgcLsdyx3UkuBug6UokytK94eF8DlYmp2BhfBpG&#10;DEZXZQU8HFiiTM/C1OAE7l2Jgg11Q4irNXaeLaL1/l10PHyophoU/+aPPtzdwfLoGK6kJMHL2ZLq&#10;eQCvWC4EgGUOSByu4fb7GOtuw+t3mhM6MjEn9FMA9j0DNsxMFUe9p3W1V6slNvsE5O6WaiyM9eLh&#10;jTTM9FZhuu8JrlGj3M2LUqdIF/tr0UW6vkf8meqtUyephlnSRNSWX7mkgq4ZPHLaVVaua5jS7uYG&#10;f5smGNIyQuauBBv2+Ro5v77NDNiWNtnMiM01mbndYdB2sMfPWxttRnWWP4bqC9F1PxVaA/muaE+3&#10;V3Yz0BCBNswOyzMIMD+PMJad/gJ3zLdeVXfqrIi3w2JzDgNSQZV+B/HeRqStp+j0E4jyN8eVSwG4&#10;lZsAOzNdGOqcoPbQpaA7g8tJ4TCiyr6cG4/WunIUkorKgmXh73LBi5qII8XcnFlEZkwkvJxs1Wh6&#10;zbIjS4B2+OfkPIIsxZSZUlm31EU9MkilvcPysye0keD7kkA9OzOqskaW7bdW3CGY0hHPKPjW5zE3&#10;PsCydFlNIvbV3cXVlCDczInC4QaJx72rirrKbK0o9yF1Fs6TwE61TccLxZXfLCsE9+lMYWGCPYJX&#10;ggsqC/afq4nB3a11jbOZDXJtyt6uvOY51tbm+b/2uM8sYnBm28pRmuyGp8yMprvx0OrL81S9jJqT&#10;bNGaYou2VAfEO5EF2Z6Bj+lpRFuT49fl41aaN27GO2H+TgCW70dga6gMJQmusDI7AVPiTkK4Lbwd&#10;dGFMauzlaobLafEEcUu0l99V62LTfP3g5WiCQKr1spxkpvKaGtVS/8V5CkP2ZKKNZYCj7Z2cWWOA&#10;xBGv+Oe3+Mfk7NwhR5+s5hAht7tC5VxZgipqi7XZEWySHssIlvfJ58lnP6Dzd4kB7aS8rxiw6puX&#10;1NzUJqlo7+MruJIRjPGWB6z9W+pcxFR/Ex7euoQnpddVaZQ5J8E1IRtCY+UM43M6VyismoLnSJeM&#10;0ID1c2xtb0FOHO0Sl8Tx2/yfMos7PtjFjHiuCQRft0uRONNI9nc1An3309B+n2xq5FoA5krDMVzo&#10;ib4sF/TnuqIzzV41wxIsCbA5j/7KbDTcikNagCUmH8RjqyIIm5URKIt1QOOdeHg66sLZ8jTMjY5h&#10;quUOmq4m4nKcJ/w8bZEbF8o/Q/XO0fK4KBMLg+T/S3MMxLY6uSNT1N99KxkiVwh9q84dSPlRzhTm&#10;RA6vTnO+pnhjHd8lBVXXj/DPy8hcmxlgEHfwuKIQQ7WlamnNu7cEV0WDP2B/fRG3C5Pw5Ea6OuM3&#10;1VdH8BfKuo2J5nvorrqqArXPkTpNh12K9UbrYwZClvmwTEogXlLcieOF2a0tTCpGJJcRCF7IhZ5b&#10;LEOqLNH5z+ansPJsgY7fw+qzeTwjaK+uLmNnbxe7PLYrAdohW3s2jcnaK2i5HoGue8lo4FZr+mYw&#10;Rq/6YajIG1MlAejNckR7qi16Mx1VtoTbn0dJihtaGYzccDs05vtg5bYPA+KP5dIARPkYw4NKPMhD&#10;F96OOoh0M0TdtWiUxPvAgaXO3OgUHhay5vIH9dVWY6y/jU7+oBx1ND8k1zxInZc5JDkuQZDSJSd9&#10;pHzJGbRtik21OIyjd3m0Vy1Slom7V4c7SjfsMHNaK6+psiaC7D3ru6xQl2xYHe9BbUUOFW83M2yG&#10;o3pXia6ptgdID3fBSO9jPLqVi/QYDkiyqeH2x6z3q4p+f3iv+T3yO+U8+A5LoWCcPCfTGwcMrDh/&#10;m/ggo378aTuzYRWdnY0YftqJTWb5tlo7TNKwQ6XO7Sa1xtpIG54yCC3Xw9H/MA1tt2Oh9awyQROM&#10;Qh+Wn2hNjzxmxzBLV88lJ9REWyDP+yLqpS/r7Xhc8rNQfV6Xb3lg+0EQ5kq80FLkBxuzU5Dbhsb6&#10;miLUQx/hDEq8vyXsLS+oy5StDM5gcWQQjRVX8IJlR8qRnG2TGc+3ggdvhC3JlaMEdRFkn6YipPbL&#10;pVyb0/0ETDIUYUjEkumeJhxsP9NgCD/rDUfmzdwYirEBYgsJAV8nYk+ySGZHb1L5P7x7iRm5qRYy&#10;SKDu8NitnHAUJvqRUgdicWZY4UovgVymOFRG8rMlEFIuJTs2qG00wk2U9gtVmp7T2fPTw4oxjfY1&#10;qwAMdXXD38Meyyyl2yQnEog1BmJxcQnXr6ZjpvUW+llVum9Fc6DHEDPioDV1k2ypJBDPHsRg6jqR&#10;Pd8Ts7eDMZzvjpZEWwaHAJ9ig8Z0Z8y038bdRE/EUkskUV0/zXFEvrsOKrO8EeBwTjEnPZ2vyKpO&#10;KAGpd/4rikNT9N7JwlZ/JV7trVJU9bLcjKtLwH76+DNHm6bciFPF2TI5J6Au2SPXzMmJH2FLoqRl&#10;JYics94kBghP3yEgysp5uQbjkKViktrgUXGmhtJy9Eu2yGTgHMXixtwAilJCsLG6oKbNX24soak8&#10;D61luciK9KATm9QpWAmWrHY/YObId75iNoimOCBtlcBIZohOEBw4oMjb2d7k/hYFah+mpwaxzLIk&#10;zr+TlQ8HOwPMLU9jZfUZBu7lYqatVHWkuVUYiuWnD9FbmoDW4ih0VSShtTwBWmPMirErPlirTsDE&#10;9UBMXPXFCgPTleGGceLIu9EKzF4NRF+2C+baiokH0SxdFxBBLEl20EO43VmEkoGFOV5AUbgFPO21&#10;4WJ9DpbGJ1Gc4q7ajMptR7/Zm1U35T3cnCbv71AL4yQrZLrhLbPiLR0uF6O8FEeQHcl5ZJma/uNK&#10;72+/eUdlPIK1uSGOzjW8I26sLowq569N9GGc7EqwoKPuNsvinGJf+2RDUvsPyao6yy9jerSPZWyF&#10;pTMZS/116H50BfdZomTJTXfdfYx0NGKfoCuf/5K/SWZlJSCimGVicYtUWfSEBrRfEqi3MDXUjWcs&#10;VWvMguXleczPzeDulUJUlVxHQbofsuIDYWtzAc60rHAbkohIzHfeRkdZAjofpJDkJBJPQ6G1Vp2E&#10;jdo0jF0jBlREY/NxEqaL/TF/NwIfRu/hm6EHeN1ejL3qDCw15GG+qQil4ZYIlztn0lxMTpIKn4a0&#10;98mkNrkSbU3RdgqODMiDwjA8yvMlhgRga5xibOUpXi50Y3e6jc5/rjBCMkRYjJQeWW0hNV/q9d7m&#10;klLJAuQqGMQQ0SXfECfq75VgfWVSzSsNtz7hiH5GgM5UDhTOP9ZeSYBdUnRYlnWKIHxNR7bQ8U01&#10;t/HkVh4WRtuwPFjP8hWGdQZOpis2lubR2XQPBwygEp0sfZINorTfvHqtmNrqyrzSGgLia0uz6Gl6&#10;TOePE5h3CdaTGO3vgJ+PFdpbnqCl+TFuXo5DbbYv7OwuwM/LCAG+FNStxVjqKcdgXS7qLgeh6XY0&#10;RV8atHYaczAj/UVvhmCrPg1DuR6YZtn6ZZOOa7qK/Uep+GV7VO1vNl3BZtct9OV5oD7GHC6mJxFg&#10;p+kekOp8ER1ZztitiUaxnxGiHHRwLdQC7Yz+jUQHjoIYDNUU4MV8O95vjmNn8BEpq3B4ubhFLnZZ&#10;o8N2VWl4zlG8NvNUrQCUQMlSfClbQkmFbYm4W5zsYHmT+aBtzA620qmhah3VAQP5jOJugUp7jAJw&#10;qOmhWi35mjW+miUpgyCdmyzXK95HCx8XJQdSDYsi3lKXke2Qfa3KjO+anLuWCzDfKvZ1eEhaS4Ce&#10;HX+qytloZw0Z0g4OyLQ2NsioWK6WlqmT4iNga38RIbEeMDe7gEsZ0TDSl1PQZ6HP0p2X6orlkccY&#10;byzCeNt13El0RROZ1BSrjtZ3373GQUsJ9luysVaViLd9N/Bxcwi/rT/FrxuD+LjSjx+n6vD99BN8&#10;O1PLx13YJtCPEFMG8lxVz/AoYVGkwcUEbOkFu18bjRd1cXjdmoaWLFcEuusj0tsQ9TfCMMHs2uPn&#10;vd6gJhiuoiAbwlsyIjl3vLU4qaYhdokFB1vLeEf8+O6b9ypI4uR9OugFKfF3DM7z5RkMtzzEcOdD&#10;0tcF5MV5sYyw3jMbRJh1VV7Hy90VpZQ1q9L30VJ7D9nRnmipvoLm0mxU5EWgs/UxGdacwq3ViW70&#10;tz7CEtmXqOz1pRlmgJQjllCC9wsGZfJpGyZJCOamx/CcmLF/8IIl6zn6e1qwQYDOSEhTF5aakLhc&#10;0D4BY9MLkLtHyDoyuTSv6k4cfXAFvVVZaCgKQQfFXj0ZVbco8G8WmrDYWYn3G9N4MViDN+N1+Gl/&#10;Ed/MdOCbyRb8tD3JLJnA+9FG/PpqF+/nODLqiAP1OZi+6knm5YjWVHskSicxlq1Csq0CDwNsPorA&#10;YI4rHiU6woIjwtzwBHJi7TFSewl3U13Qc5+8f75L2dZIDes7y5S0oSOV/faDZop7l6D8giNfncyh&#10;SV3f315lyRAl/BqHu9x/sY8J0tHr6cFYXZxQilvO5r0ivawrTqUy36ZDWf/5vpYnd5EW5oKV8TY8&#10;vpaKh/nRJA50+vKUYkIr41TevfXUJanorr/HbDjQADW3Oyxd9RU3Kdh2FDGQLBARt/d8H89YrjZ3&#10;drBJHbFGPWVlpaeCYGx8DkEUw7L01cL4LHJCLNFEgTfZegO1zIbuygx0kVHVXCYmP2QwJh7GY/wh&#10;6W1FLEbvx2PgVgSGy+MwXpuHAVLZnttxGCpPxVxzCaYo/mYqc/Hzajd+We3Cx7l6PLsdiJE8Fwzl&#10;OeOKvyGinLWR4qqPK15mGLrqg1Q3PbhbnEGomy6GbwTj6eMM3MnwoGaxRC8ZxIvZVrxdG8JG/z28&#10;JLi/YMmQeaWD5+v80zMqKIot0YSy7ss8j2gAgrwE8B0zSqhxcXoIZvrrsTTdSwZGNkah+ZgUsq+7&#10;RpW9cY741blh3MoIxfpEK9ruZqE4KxIzQx1qHkpE6PxIB5ann6Kr6iYJwKwmGCyfE/2tWKHOWaOy&#10;3mRJ2tzcxMLSIja2KN7WV9HVXIXu5mp0NtdjcmoCKWHh0Dc8DT83S7VKXxbySUD8vYzx+FYsZjpu&#10;o6/6EslDOgdlEvVGCnruMRjDVNRDDMTT8hg8LYvCQGkk+mkDdyjT74Sj92YouunE7pIQLDcXYfnR&#10;Jfy0QAf2l+F11w38stSC9btheJrtiMkr7qiNs0CCqw5inXRxO9wBGT6GSPQyQAwp8F5jCl60ZmCh&#10;LgPTDZkYrUpGz50wbI/V4NVSD7aGWN/HCPQvSEsXx7DH0SjnsuXkzgEpraKra0vYWiZ4k2kd7m+o&#10;zJC1wdfTwtQUh2DD1EADXhDUl0b6UV6SzrK3iPpb2aopY0aYM5ZGm3CbGDPU06jK0faqnBt/i+mu&#10;Gmyy5M0Nd2Nx6immiD21d4uwTTyQLNje3sbWFmns/Cwmp1lSF2bQU08gpnLf3NzC5tYmVhms2eEJ&#10;lRUD9fdhb6ajVsDIqQRzk9MoSHTC3EAFntKPdcX0LwVfBwf9iJx2vZrggIJoG+RFWSOf25xIbiNt&#10;kB+lscuxdiiKc2CGhGOn9zaek5L9MN+Mj6s9+MgS9/1MPb4df4DvRu9jvtgH45ddqT+ccMlLH8mB&#10;pkjlaDA3OA53m7PYronDm7Y0vOnIxGptKiZrMzDCgDwtj8ZEXQFeLXSSBjdh82kFXu4squVCL5gh&#10;z2aHsUEKK1PkR4p8fbKfDIy0kyxJTvwUpQQrISeqXGjx7gpH9sYs+X4UR/czVJJtbc/141pGMJYH&#10;alAQ74v1BQZ8R7JsE4vDnWiqKMSz+TFqCQI0A7I8MYiF+Qlmwxp2drfVyabm6ntofVyGpspSDFFt&#10;bzI4KypjltQE4ebqMpZmxmAl64lJeWvjPZDpZIKzZ48hJsoO/qwaMz2lpPzZeHjZn5mRjA7iSMOt&#10;KGh52OnAw5bagLpB9IGzMtk/Dyer83Am6DhZnkP/3Wgskt4+b8jHzys9+G68Gof1ufhpuYPlqhEH&#10;jQX4duwRNiqiMMMMuRFghEBbMgjdr2BocAz2pqdRReH4oilJAfubjkt43pyOicepKkOG7seimwHf&#10;n2nBm+U+xbakOcnuswmMtDzC/FAbwZsl7CXLFkf9huDDGms1le8HZkn1NX4ugyTUV+iwnC95xcwZ&#10;bbjL8vEAj25nMRgD6tIt0RaPriYplb+3sYBxCr42Ut7ZkR6sMxNlxnh2rBOxQa5Ypa6Z7K7DYHMl&#10;5mfGsf/yFbYZrCEC9s4ece2ApezwJfeZOWRbG8SQ+aUF9DwdIqObxkuW9jx7A5w6/SUMjU4iNc4R&#10;070MZFUmGqg3equIG6VxuM/SrRXkehHBjFawsx4CnfUR4KILf6eLCKD5OenDn8f8HfUwcD8RoyWh&#10;ZFoj+GmxHR+G7uMn4sbPz9rxdqAcH5da8QsD86r7Jl4256A33wNXg81gZXQC5899CTcG9VaYHYNk&#10;Svobi1cqIBl43ZGDhcfJDEgShlgye++GU6nexuulbrxh6drm97zaW8bu0igF2Bp2Wb7evT3EzvI4&#10;1mcGiAMjajKviw6WKRUpXzL5KHNYQo13ZvpxrzAW7fdzMd/7BGmJ3riZHYkpqnl57UTXE/S21WF7&#10;nbgy2I6FiaeYY3DKcpIwxpG9ujRNXOD3Ukesr60wi7YwSS0hN6N5/pzATuDee/GCW37XwSHW1jcw&#10;MUlhO0/tMj6ArRtxsDI8Q2b1NSzNzyHM1wQDtfkYaytBLdnUcH0BussIFXV50KoIuIj7wbQgA5rs&#10;c6vsIir4uDxAHyU+upgjgxqleHtLnXFQm4WfSXs/9NzC7r14/DTfhA8DpaS8CfiRZesn2gpJQGOa&#10;O4qCTOFqdhJXAkyQSlGYw7J1J9AaY8UBOGxIZFAy8LYzG7uk1hPVKRipTkDfvRh0MG1fLfbg7foo&#10;dsnLn8914g2Dsc+Ssz4zQmzgKJwfVZRVltJUXklSM7lynZ6cy1ZXDpF17TOzGkpSqYK9MFBzEwWZ&#10;QYgLdKA+2FeE4GmHrBp5jUnW/YGeBjwnaagszqHjlxRzOpTlOHS2nEMXEN8k9X71+g2PvcQ+AV6o&#10;7fP9A6wuE8t297BJe7a4hHmyrXctt/EwzAHFMc6wND2FoDALBHkao+IacbgyHYPVWei9l4y+yjS0&#10;lkQyGP76eBCoj/sBerjnr4dyP13co5X7csvHZb46yHY8i42uEgxfDcKvO2N4036FyrwCP68P4B0D&#10;8qHvJj6u9+JFcyFeteSr/e40T0Sy9O0SqBeu+2D5li9aUm1Vs90MTz08inHBff64rapIUuVEvGzL&#10;wKuuAszWXcK4lK5HiRi4G4n14Vq8pXJ/t/oUzyfqiCWa1eNyXffh5iJ1yAc1dV55K0tNecgkoDoL&#10;xyDJnRUkWDNdlbiaHoT2B0V4UJyMvAQ/jmRZ/9uEQYL21sYzlqUBYsg0sScU29QzQxSMB8yGF1KG&#10;9jaV+t5j+VqYGWYGvsMBj29vb6nAvHj5Gmtrq1hd38TG9h6zbgiLK6voo7hMdjSCNwWwq5s+PL0N&#10;EOhjiksxjriS4IzZrrsYe5yLzjsxaCaYa13z0kaZn44KQpkPt3S+7Jf6aKPcXxd3+DjR8iRWWwrR&#10;SVn/4WkZg/CU2mMIL4gTP8zWK5H4uuUy3stzaxRMlPlvGKStlmJ86L3F5/KxVh6C1bIgjBcyW4gn&#10;lygCrwVZItfFEEMFbli5G4jt6hgctmZhhQGcbcrBFAMz8ZjZwrr7bn0E38r81mQjXq5PkF3JVbiz&#10;1BtvMNnZiIqSDKWWN1bmWX5kgYLmohbBkcqiZPQ/KUZ2hDtKckKQmexH4F5BF7XE+tIUdcYcNp5N&#10;kd1koqP5oQrGDumzLNmRmdstfqYsB9rj8YOD53jz7r2arVW3+3v1hiXrkEbxxwyZHGf5JN1dINsa&#10;LorFkzhX2FicR2yck1ofEB1iDT+Hi7hbEIypzruY775DzIjHvXRihq3ecVxzO4dSb23c8bqAu940&#10;BuIOg1TqrcNg6CLU9Gs6KBtDhWH4broBv26NMAMK8WGiGj9vcqRQ1r/uKmaQyHCaClTm/MJ9CdZz&#10;lrSPa6zP7dewcS8C6xWhmC7ywr0Ic+R4GyPN1QCZ7mYoZhnrTLbFAIXizK1gPHuSgU1qj2cd17HU&#10;WoSpmiy8XB7AwfIQaXAftsebyLBGqLI3WLbGUJwTTed/g82lOVWuXjE71Fk6apYHhYnYotDLjfbA&#10;4yvxuJIVhmeTPZBz2JP9TXg2M4S2e1ewQNamLrRhCdvYWMYmy5JMm8vtMXYZ/Fm1YuQ13hKjDg5l&#10;VSDp9auXePn6LQ7fvFGztYuLC4oCrzxbxVDDE6TYGeABKb6l0WnY6B9HiDUHf4wr6kpiSaVJGjrv&#10;oP9+CjE5GVphFqdQ4nYedxiMm25nccvjPG7Tbrqfw23PC7jF4MSQFS1WxmGmt051v3+9MonvXm7h&#10;+1c7+MCy8X5/Fd+83MQ3eyt4+Wwc3xyu483mHF5vzeEDn3u7PoVvD/n8yw283Vnm8XluF/HhcIvO&#10;HcfOwjCec3u4MqXec7g2jcNtuRRsg4xojUp7WTGjV/z8F7sreC0LFPa3aBSD/Kzl0VbsrZBdER9e&#10;yG8g63pJxrW1PMH3rqC5NBMbU92ovp2BeqrymrIspSn2Wep2iUE7S5OoKi1UYnJ1alBhyJas8Hgu&#10;0/ALpM59DEQ/y9NrBvkV3jDALyUINMmOQ9rBq9fYoNZYWZhjEFeZbbOYmZnEi/YKbBSE4IqPFYbu&#10;JGPzKgfkQAuqCN5dZRTbdfkYrLqE0SdZ0Iq2Oo3rzudwkwG44XqWgTmHEo9zuM7AFLvzmOd55Psb&#10;YexuKJ7eCMHTmzQKwuHSKAxTJA7djcIItyN8PMrtaFkM96P5fCSG5TnuD92R10VwK8ci8fR2FAa5&#10;P0i1L+8f5ntGy2PVdogUuv9mOHooMjuvBKHtcgBa8v3QVshtgZ/ab2a5bMz2UVaf7Y26LG/U5/Bx&#10;rh8ac3xRx+drLnniUao7KlO8MdVcio7yPDQwCFdTAtBa/wht5XJPkmk1O/ywKJ0UdhIL1A2ybEgW&#10;zcmtllbmhjD7tBVLzBiZLpGZXVl1fvicWzkHwwAcvHiFAwbjObcrzxb52hHsEU9WWfqWFmfwgcGY&#10;zQ/DN83E2ceZeNVzH8G2pqi+EoLmG1EYb7mG2fYSjBNvtUpCLJBrz4C4nMc1l3O4yoBcZ6Zcc2VA&#10;XM/jqscFlKY4YLgiGmMPYjFemYDxqkRMkIpOVadhkgxoqjqVj5OVjVelqOfHK5MIwow8gXj0QSJG&#10;ZMqF29EHCRihifIfvk+r0NjQvVgMilV82tKGGJynpTEE8ij0MaD9ahuJvtsRynpuRaL7ZgS6boSj&#10;i1vZ7yZ376J1Fodh+FYCZnsfY77rEW6mBZHfVyMrygNzCxNYo8iTNU09lSUUbHLG8BBt1bdV6ZJL&#10;A1ZnBtFQUcwgMMNlLoxkQM6By/TIOkvhW+KGAPc+Hb//8g3Wd/exMDeNpaUZ0uDnDAy10NY2qsK8&#10;8T1p688st9933MC9/Fw8KqTyfpSGnooUrE/UY6apEL13YqGV7KSHNJuTyHc4jTynM8h3PIMil7O0&#10;82qbz6zRP/c5DC98qdbhWlG42FHWO5idgbPFWTibn1W9V11ozjRXCkTZSqtMeV6afijj653MTmv2&#10;+R4n8zNwlH312nN8/zn1XhdLCk6as+xTeDpz30kJ0AsUoNxaaPM9NCuaNY9Z68LZVhcuNFdbPbjb&#10;68HDXh+hbka4F+aEN9vzmGqtoG6IwtLTx2qi8CXxZG1qHJNP61HN8iTnT/bJlp5N9as5qmniSHf9&#10;Q8ilYXJhpFwXqMrSy+cKLxRLe/tOYcY+MWSLzt99/gLDT7sx2tvEjJvHyuoSJscGMd3xGD9T5H0k&#10;7j0f60WyvxVmW67jYY4f5vrvY2O8nvqnDMMP06AVS/UdYPgVIs2OI9L8GO04oqxOINb8BGIsjyOU&#10;x/XOfQEDihY5lWplchIOdKYbHeFF9e5tr0txqAdfCkN/bv2cKBopIP1daNz68rE87+/M43yNn6M+&#10;X6urXu+r9vU14lKEprOBZp9bMT/ZuhggwFU609NcjfjYEH40fzkmRqcHuHHrYYJgWoinKc0M4T7m&#10;KEkPxOpIK4XdA+REuaL+Rgqa7xerycfliW7UXk0lM3qNo9sayZTLdE8tluYmFIuSQOxtS6DW1GpC&#10;YWtyraDcpGxvZ5vBYTBYttaeLZBBrWBraxOj/W0UjgPY5OPuxhoq/FX82lGC7ycaEepojYmmqyiP&#10;c0ZDUSgOZnsx8iQPs92lSnNohdjowv7iCTgYHIdcOONkyNFrINuTcKVJm2eD81+ozDCmSfdiaSiS&#10;YH0aKbZiZ5FqdxbpdmeQzsdp3IqliNnL9hSSZd9W7Cz3z6mtMr4vxZaPbTTPyX4SLdHmLGKoUcKZ&#10;OdKK1Ji/wfjCMZhoH4MxzUT7OPyMTyLV9jztAt93gb/hPNI4sJK5nyyr35lZ9bezsTrRhsX+OoS5&#10;GqP3wWVszQ1isq0KB6tT2JzuxspoFwPTianuWgy1P1KXB7/jaN/f3qTS11wQI4zq2YxcDyjnxOV6&#10;vE3MDnZibpR6qrYckxNDamnONPFlY/2ZuvBflunsPH+OyeFe/PT0ITrulaO9KgetReFoKAjE+4Nl&#10;PGRQmouCsTfTirGaHGgVkO9rWntKU8I/I8r+LPL8DZDgooPSeBs640tcj7aDt+FxOOofw51kdwSY&#10;0uHWp5BucwoZttzSUmnRpsdhc+EL1YpZeoObnf9Kta82pcm+mbRopkl7amnPaXaegVXPf4F4q1Mq&#10;wHGWpxFDhhdmfgr+xidgePpLDD0uQMWlIDgxMwdri9BA4ZbA8pbOwIml2ZxDKoOXbs/g2Ggzu88g&#10;yk4Pu6TB9/NjUFOUgBsF0ai6kqJmbruqrqL6Ri7GOx/ToR1YGWlX59+bqu+pFYqH1CAyVSLn6HfW&#10;l/FsdgwLY10Y62lS81aaleX7BHjqHYL6Cyr0qZEBTFE4bm9tYX1xkiJwWVHchZFBfLc+iRsZpPRP&#10;CnEnzp6/qw9ZHjawNDyBkigbVGf5EB+ToFXkZ6z6o577+jNk+lxEnJQc4+NI9tBF27VA2FKoDN+P&#10;gzexwvHi1xh7cgnJ7kYIMWFJMzvBP34SEcpOIExOw5ocp52AP7e+xsfUZ0kgvZl5ngbHaMfhQXPl&#10;vhu3zhePwZn820n/a9jrfwVb4pK17lew0P4K5tpfwpYDYLYuG6VpvrCiJpquz0VXcSx8+ZmhpqcQ&#10;xZIZTYsRI0ZFMyNk8XZZUQbF4TTm2x+gJDUQCcF2qC5JwtJEDyovx2BjbhTtlXdZonaVqDvYnMdg&#10;C9U+RaTcXGybGmZutFtzcosYI1caCdVVS3QYkGdkTTtbci34czKxCTW3NTM5QtG5yP1VkgK5tGyN&#10;5WwLNVfysH4eKtEAAP/0SURBVD70GLdl0V9FOklMEdlhIFyNTyHIUQdXw60w8CgFWlcCjHHqy89w&#10;OdgIbixTuqe+oH0O7dNfQBqVxHmbINzugupY7MYRl+RhDB+zczA+J6P+00jnvvG5r2Est6fgVrJB&#10;jqnneEz2Na/h9uwn+7RvrOxL1QtPGsFLY3PZ6tP0+BuC+WPdjU/D+DyDRqD34G8MIXirzCKOmYtd&#10;OA4zljF5bMYSFmqnq6Y7Xq/PYG++H7kE7TAPU2TGe2N1sAVhnuas671q5HdU3UHdg9us748x2PwY&#10;7XX31ApxtaJwfwfP5ql/ZCnOaJ+6YGaNbEkCItPlctJqntmwzMDs7u1gYYYs7dkctjdJBkibRass&#10;DPRgqPEGGnIDUUo1fivSGQEspe5O2kgPNFOdayI9DPAo20tDbTP9CYimp2FwUtPsSlr6HLXszwi1&#10;gR+ZjDRX96QT/CntpRuY1fk/q3b70nbfVm0/g835z2Cttl/w+c9pX8CSxyy5/0eTLsnSZlqz/Zzl&#10;isb3aQKrMWOaEQMSS5Xuz9Kjw0Ei1364mZxFMLPAjtnkaMhyxj+W5magWvwkeRohP8gGIW7mePl8&#10;A1szXRSSYwh3M0FSqCtxYh43UoJJDIzxjGDdUnWDIHyAxekJtXJQ1kfJAma5yF7OJMoqxrFeOXs4&#10;gtXZUY7ydQbiBbXGK3XCSWxypI/HN6jSFzEy2MPATFG9r6CnpVpdelCWHcFMyMLjS14UwEsoC7NB&#10;aogpztNvxgzE2bNf4NTpz+DlcAFa1Ul2uBFpBkMGwpCBMFKdx/6sWsFJz6XcSAeEOOipRldetjoI&#10;Yy32YDB0j2tBNczi66T95wW+R7rmX+DrNMf+CxdOyXFuj56nnT/al+xj0LVP8j00bekVToef51b6&#10;H52nSeZlh9sgiIztwglmCZ3uyexwZLk6xe9y5/5Vjq4054sI4X55nANKgm1wOdVfrTbcm+7A6lgz&#10;EgOt8eT+VfTfv4IVOd9NEdfXVI2M6CBcLojHOkFb2JPMZSnGRHt1sK8CtbUyp+aplmfHMTfJ7Jge&#10;VitInlEkrq89YzB6VSnaJLbMz07ytXLhzC7G+1pYWmMx2XgV9xOdsTXbjt6COKS6G8LU8BhOM+t1&#10;+P8u6nyFs2f4/zlwtZ6kO7KmEyglEIzQkRnQWdL8KpOR9DA5A23u+3CEejCDvFiv9ehkeY+9zpew&#10;Z2230/kCdto0Pv7d5DjNQfZ1NWb/B3P4w748Z0ussCZhMJASyWBIplxhnfV30FVBi/YyhbtoDf0T&#10;cKFuuRpshRxPQ0STdQnzup/goBbWPRtpQceT6+i8k4WVpw0oyQzFM4q/birwkSfXMN14C8v91Vju&#10;q0NJVhpKbmTgaH2UTHm8oACUK5LWZ4ZUNsh8lGSM3OlTVhHuCoUd6sLSAgNL+jtOffGMQnCPQdhm&#10;4LYZnBfUGQ03E/Aw0RUjNQVYa3mAx2FWGG0owvmzn0Ouv9djAM4wEOcoHc7Ql1oP051gLY3Vz7BM&#10;8AWmfNJEmSZDMkKsYG/AYHEU+1Bb2NERwWanWO+lgSFxxOBruF78ioD8yaTtA82VKehKgHYhUB9t&#10;j/bdGEzNMc32aN+J73HQEzz5QmWOHffvprghkHpDerpmBFvC21ob7ixP0oQ9gZnqyXIVyM/z4m/0&#10;s2J2FKQSuGco9MqxzTJVy9G4NtqExd5aVF1PQvW1RNzPDUcxFfnTtgdkTW9QkpOCnt4GtS/OfvlC&#10;lnS+JwZo7kItbEmWdwpgC4WVZf5y2ZgsRtig09dktfniLHFDOuVQf7zYRyUHQEtBCOoLAvD22Sge&#10;R9iiIsAMhV6G8CAT9LO/gAwvY1iSIRqRrEinNC07nWOwOPtfsDz3mepQb6OtMQvum539DEn+JrDS&#10;JWVlXffhn7Ug54+gDpBWclJmjOg4afEpDjSmGYpaZ6AMZPvJLsqWAb4oJuDMQEt3e3msy+/Q5lZb&#10;essyAOeZFWeYBfokAp7MwkdZXgh3N4YVwbkwxoGi0QClzJZMEgl3Xb6GJcuLf8iFrO9qoIUSYK92&#10;lrHaXY2NiVZUXY7HJnVE670ruH85miXLHvlxPihM8ENP8wOVDW9ev0FKpDf2DnY150JevaIYfKeu&#10;3RZhJ/NRosblHMrq4hRGB7sxPzlIx69ij8A9NTFMwJ7B3NQQhd8q6nMSUXc1DBUJTnixOYbGaBc8&#10;YDm97HYRMdbnkchMj6f5URe5kwy5WJ+FLn2iZUVHWdIh1gyAPcuMlA4HPZYOjkpbPo5mjTOn0HLh&#10;qPVkabBk8OJkFSFLmz1pp4MyoagnaHQKj8u+m5HYKWYBtxy5nianlHO9lJ1SW19+nh/B2J+UNECM&#10;tNSfJluxcILzw2xfJPpYwJXUujDGEZFeJqjM8IIbB4MKBL9bssOZNDHHz16d4Xu5Mor361MUdM3M&#10;kHvYmu5F1dUMXCPFLYj3wf2CGGRGe2Co54nKBrGZvg48qSpWGSDrrOQO0dNU0hIEWWEuE4PzY71k&#10;SLL0/7k6+7exscZM2cUcAV6Or1Pw1ZfdQmaApWraON1Vjv6ieJT7m+IK8S6E/zeWpT6GotRB7wSC&#10;KFR9HXQQQXlhw9+vZcIRqZrYcjRL71Qz1jEpPyYMkjEtzM0QPXcjYE3+70Dn9pXHIlDqNh3vxNLi&#10;TKe78Lg7P8ydDncnx/cyO0tnn1FbT5oP67kvzU+czPcGcHT4M8uCuK+Mj4NpQWRtgSxD/iyHUnLE&#10;rie74ElhEOwMTiEtyAr3Lvkg1c8CZme+gC3FowTEib/tRowTBjvq1HmMw1k6rYujfnsBc31PWK4G&#10;GIB4KvJ0lOdFMjCJxJFgjBIzNMGQmzm+QV5iJJrlhNOzGWwsT5JxTRCwx1Q7BTnjN8ORL8s8NzbW&#10;sbO7o67H2KSWmKIekXPhG/PTuJnqTSLhhOoMP2wONCGfgznHSRdRlvx/9EWUzQW4sswGcaBFUjJk&#10;BJgiJcAIBSRKWtIFXzpEShfIc8cJJsqkeeInI3CLXSDTUYyHJURKiugQPapjfZr03r545isYKPua&#10;OuErliPqB+oNQ5roC6UxRIucO/bpsexLR+FjZE08Rq0gZnpkatpDdIPoB+oIlkdl1BMWOifxNUWq&#10;O/HLjaBvw5pbHs2SwFr9lqXmxeIgdic78EqmPKYIrkPNaL5zCTfSg2lBuJ0dhuspAbh5KZT64pEK&#10;hKwyl6Dcv1qEkuxIPLl9GddYbiqo1He31zE53AdZxLa3R+HHrNiT1YPMBLlP7cbiKAXeIkrSQ9B5&#10;NQoPk93wdnMaj4KsMVKWgxSSCn+SICdWEcE7yWJZxR/GwJSne+L5dAuGH6ZDS0qHHwEliE+EMn1C&#10;WMeiyNmjnfQRS8qYSEGSTKC55G+OXLKXPOqOPDKs/HA7XItxRkm8K80NNxPdaR64k+xJSufDERyg&#10;7EF2EAEzGPeyg1GRE4YHBM+qgkhUF0aj5mosaq8n4ElxAupKEtBwIwlNt1PRVpaO7gfZ6HmUi+77&#10;lzBINjL05DKGay5jtL4IiV6WOMlB5KFHQkBLDbBGYZSXuiLpDfHicGEA631V2Jpox85MLyZaKuHh&#10;YAg/VzMEuFkg2NMSMf52KM6NxnBfM9nSKwLyHjFim4p6B8WZqVjbWFSztbL4Qa5WlcV00uZu7dky&#10;A7KH5zIdskrKKxfJUFdUXcvFFH9jWZQddhd70Z3ki4cB5ui/mYbZR5eRSn8Gyew0y7YftVowMyXd&#10;zwTPBqswWVWAwTvx0HLg6KpKd0FekCkeZ3viobTij7NH7WU/PMz0xKNMb7QWh+Jephe3Yei6G0+1&#10;6IenlenoKE1E49VIjDXkoe56NClcLveL0FwSg5n2GxhuLETHnVTMdN1Bd2U2plquY66nFH2VOaSc&#10;91lCylF/NZo/6CEG666oVerPhh6hvSwDa3x+sa8C9QzU6kg1P+sa6hm4m+mB8DDXJr6Rscn9SUiF&#10;O4vC1I3mZYpjd7IN79YnMd9Xzc99grHH19B1Px/e9oawNqOadzKGg5UuXBwN4e5oxDq/8Gl6XHPD&#10;FTX3xKBcuxSuLlUWBrU0RbCm2lYrCokTck2erLHdYmmaHO7B3GA/FjrLmJ0OGKzMw3xpAR6TTJQQ&#10;JxKJEQksSXEc7DEE7QiWYQ9mRqSzHvorMzFwJwMNiU7Yqs6AlrP+aUSSq+uR0SQRaLxZx0ypDZL8&#10;zGBFTHA0PIn0UGsYsT5Hkg2EeRjBgswliXVbnXMgKBUlu6tWzaEuVMK+5rAj2CZTCfsyPeX5zAgH&#10;OLNeBtnrIyHQCk7MxjBXQ/jwx8n5kEhPU3VOxJ0gHsLjLubnlNr3peJ2Jab4yTkK/hkP+SPMXJlc&#10;dGF5cqa5mZ/HzRAHirQdbA53YWXgMV4vDaH5agJWehnEh4UYeFhA7LOAg9wGw1QHliYXYGuug7hQ&#10;F7xgVsht7mRCUCYAJRjqXlAjgxhqfwi5/d3y0oxaObi9K9dgTGOXOkSuzXu2sqKWeI533Ec9MaIh&#10;xx+vJ7px39cUhXR2IjFQ9E+kZARJRij/V46/JSIpYq8wg1rywvEk3gXr5XG45WkMrQR3I0UnLxAH&#10;zhPIL5Bi6RDItWlyHkPvHHFBhBiFmyGDZEQ6acxgmDKjzMjtZYW5BYNmRVVpY3xSsQJbArmcgLKj&#10;0x2472B2mk7XnFhyprnQXOn4I5MFbmLuDIgHgVzMi873tD4HL4K5J0eXpwSCx9y5tSNGODIQthSF&#10;PQ8zcb8oA6Pd9fh2fxXTraVYH29Dw9U4Zl8d6q7Eo7c0EyMNpagjgHc9yEdneQ4z+DaGZE0ucUZU&#10;86ac8z48UKpartuWSwHigpzU5WeyJGeNmkLwYZ3gvX3wAksrq9h6/hwPrqSh90aCuvL3w/NlFLma&#10;IN1GBzEsQ4H0QQgHmydxIpiDMoT/O4ZgnuVtgtGKDPQVhGP6TjTuOBvhw0OWKX+yHkf9L0k/j5Gu&#10;HoeP4VdU5F/Bx/gr+Bp9rWZd/WmBpicRZM4PpYXxQ6NsziHa9jy35xHLbIqz50gjTUtw1Eci62Oy&#10;y0Vk+ZgjhXogjaM9k9mX52OMfNK4ImqXK4GmuB5ojuJQC9wKt0RpBJmSWLQ1KmJt8DDWDpUJdqhK&#10;tEd1ogMeJdgj+NNJLFH8YsbUJZ15YWra4uXmInorr2FrrA3P5/rw4FoSJupuoZHb8Za7eHItHZdZ&#10;x0syApEZ6YqHFH8dlUXqdOurV2/UtXn7dO762iIODl9imRnQUl6MyYF6bLMkbR8cYn5mkvsvsLqx&#10;pe7qPN5eh/Weh7hFQbc21oy6GE/kE1+zXS8iUG7cT5bnzAHrzOoiAB5oeg5FIZaYq5B1YVnovRyA&#10;phBbvCqPwS8t+dDyMT4BHyPNVHeAqajrk59Msx9K50dYnaVYOUeOfB5JDnItnzaSGOF4bqNYNjJ8&#10;LVDONO28l4KxpqvquvGpthtUw5GYaL+Fvsf5rP9lmOWx3nsZqMsPw7VQO+R6G+MaqV0x8ep2iBnu&#10;hJjiLrflYea4G8ZtuAXuM1AVtLthFgiXs4COF+HE7LRlthZnhuCSj426Svbl6jSez3arBWsvlgbQ&#10;UJqO/Bh3dN/NxAaZVe31VPi5mMLd3gAO5rqwpyUlBjMIW2pVoJSdre0dyH0/9khbharOTU9jikxs&#10;e58ZQ7AeHxuk4p7HXHcduhvuMehdqCCJ6SpNxez9ayjlYCvmqO8pjEAqyVA4s8KRBMONtNyTFaOQ&#10;5Kf2kj+u+Bmh+zrxN84Vszke+EdLNj6+XIWWl9Fx+BkfU4EIooWaMwBycsfyDIPAekd1GEsAiqd8&#10;TyTLSnbWRqqLbHXReCMG8x0lWOi6haWeu5hoLUZ2mLOaFr/PEWty/mskBdrATvckfG31Mdtbjo3R&#10;WmyO1ZPpNGB7ohaPE51Rm+SAOlp9qiPqU5zQRELRlO6MpgwXNF9yQcslVzTRotz1EaAy4ysYkWrP&#10;VOVgYrBTrRqU6fJXaxPYGm7Dcu8jdNXeQThLxlDDTTy5HIeFgWalMxrvZuCesDmWr+aHV7D/6rUK&#10;xPPX77C5s4/1hVFsUJfsPZukEGxA96Miqvd83LuSiTvXctBYX42BgU5sjLejJT8ED1M88HK2HxW+&#10;JrjGjEijr4KYBQEmLLnEzjjBTZZxmVVuvByMGrLKkgAT1Cf4oiPBGf9oysRvjZfw89vn0LrkaaJO&#10;CAWbyvnuk4wmzeI0opgN0Z8yIp61OkGC4XAOiSxJKU4sSyxRM23XGIxiLHbdVsHIC7JFVWEoEtyM&#10;MUcG1Xo7Sd3cqijCEW2lScj0t8bKECnneJ3GJhtQmeiJW8GmKhvuSSZEWuIRS9WjGGtUsVw9jrdD&#10;Da063h6xbvoIZvmTaRRvUtU8dxO8erGjucBmb40ZMUrB14MElseX28sIdjXCVGclBhiQ9fFeYkYa&#10;msoyWX6y8OR6IqpuZmCXWbHL8iTNtKY7q/G45BKaKkswNjGGxTVS27VlMqZ+9HbVYm2PqvvZAvrr&#10;72Ol9Q7Ko1hiyNweBdtQYV9EMrHCj+XJX0oUMdXL6DRSyaiSnQ1QnuiGofJ0NFNXDOYH4K6/GX5t&#10;ycF/t+bi24oE/HywDK31njvEgFMIl0ygRdKimA3RDIKch46jZE9kOUp20kaaiw4uuemoq1pTnC8o&#10;kPXha0bl+or70Ri/F42xiihuZf1UJI9HYKQ0AsO3wzEodjMUPdcC0Vzgrc49+JEt5cgoSXVAY5oT&#10;mlUmuKI10w3tma5oZ1Z0ZrmiI9sNXZnuSPM2Im7oI4Tf21uWhObqO9h9No93bw7wem0GL1fGsdrz&#10;BBHMiAM+Dnc1ptjLwtpkJ1YnelHGjKi/k45HhTEoyw5H7d0sapNDbDIb9qkrdlYm8XxlCvtrs+pm&#10;9ZsHkjXPMcpgTE7O4O69m5gd6sUMwf9GiDWWnj5BTUoYEkgywoi9nsQHV5kSorizo/mIuLPXxs1w&#10;RzRl+mHweix6cnyQR3D/tSEbP9dn45eaDPxA3/28PgSt8hhXUi/yXktSXJalqE8WrRYFiJ1HAgMi&#10;2SABSGOZSnPWIXifgyXprDWtrTgShaRoRQmuuEy7nuqFq8keqLkSwcduKOBzhTyeF+2MjHAHtV8U&#10;6QRXsqYkVz3cj7DEwyhLVDIbKmOtmQm2qCVo19Ga05zRwrLVkuaCdG9D0ueLSCEVvs9a/fL1Ab79&#10;4TscLI7jYLYPG2MtKEsORtU9ZmznIzIxbXV9+DqDsTHZj1vZoeiqvIxmZsdjWQfL7LiVl4rlqadY&#10;GOlD1+M7qL+bRwGXpqZKFlbWsLZ7gOnpCey8lHuIvKCg7EfnzWQ8yQvBatM93OEAmX1SjFhZSkR8&#10;kAnUi2SnLgyKzEZfjbLH/JM8jFJPPL0Sgst2OvhZlr82F+C3gVL89CAOv5SH4afxx9CquuSnylIk&#10;S9JREKLJlP6IFUkMRBpxIsNVF5nuesj21CNb0oblxWMMyFd4UhSter4aGMp90E+re9lKp4D8FG8Y&#10;G59VbRwMyCikK7+uLtmZhxmKY13hQg0hl5lJVjSpzKDjae2ZzIijzGCmdGW5oSPLHXnUQaGu+qSr&#10;ESgrTMfrDekk9o54MYut0Sa8nB9EvKcZVuRuawtD1DkXscVRv8b6vjX9FOX5kWi+l0XsSEP15RgM&#10;PL6Nnd3naCy/Sly4hqr8aDzOi0IpA9rOUiUX5b95Tio7M4iF9keY761EK8nHfdb6tyujSmHfJEss&#10;cDdEkYchQkjlXS+S7lOT2ZJkhNrqYLAsEaP8zqYMCmgvS3xfm4a/9tzCx5o0/FZ3Cb/Q/loZhWwr&#10;HWj1305UKzFUIKwlGFKeNCUqnpZoT/YkGcESleHKMiXB8NAliDMYzAoz/a/QeitZtYm2pcoVs2c9&#10;t3MwwJVLgXByNIaziwmcWTrsHYz4OjIiL3OUECtk4VqUkw5qEm3xJMkedckOaEgnvjAIHQxAT7Yr&#10;+sg2enM80Zvriash5ghzv4irobaY6G/GOzkz9+E95tuqsTHYgPHqG4jyII68fomDyW4KPSNsL4yx&#10;RLVjc7KPmRGCtooctJdmobYoXl2avD0/ie6acsz0NGN/aRzfyM0CXu3g1cY08WAIm08fYqTiEqpT&#10;3fE4zhEPou3x/vAZHrNM3fEyQAHpdiQ1VDh1hCcHWzgFni+1lRNLVueDLEzVXMdtUviu9BBsX/fD&#10;37pv4rcnKfilMRt/qcvAbwtdeHsjFN46x5kZaQEKKyQjJBNiCcxxBOl41joB7WTH80hnEDLc9JgV&#10;Osj1uIh8b30VEE2Z+hp9/FJXN3N4eFvDk9H38LSEu4cFclJ84OVthcAQewTR/APt4M7n/L0t8Iis&#10;QlYhRvGzJTPqUxiIFEc0ED9a0hzRymNtn6wllcYydZ3BCCdQelIojrBeS7fLd6/38c2LLbzbmkVP&#10;aS5uFyWojsqTrZUI9TLFKoOyyszYnnmK4Sd3MUOQPtxcwHcfXuHH797jp+/f45vDLeLNCPammUFD&#10;NQTaNDxMcEFZpB1q07wwRJq8OdqI799s4Lv9FTQl+iGHuiqSYtad5SiY2CBZ4c5gBJqeQrqPKVpL&#10;YjFText3/EwxdTsZTUlu+LUqDn+rS8NfmB2/1KTi1zpixos11AY5woMMUavpcuTvoC1BEEtw0AQj&#10;2VFwQpvB0CVwUzl66CPX8yJyOSJk34LBsKI9fZynRr/07Pb0soIng+LmZoZslikv7geHOCA41BH+&#10;AQ7wYLDCg+xRXxShVHcI8aeJpUkobNslTYnqZlb05npgsMALo1f8aL4YueKP6YoYdN8KQV6KLxbp&#10;3C1pUrU5h28ONjDb8wjNzPKng83qxNB88wNmpi8254awMtKK18/X8MP3H/Dd21fYmx/B4bMhvFoe&#10;xOZIHQVYDh4R48qj7FDH94w/zMceWdn3rzfwYWcBmz016M+LRBmdnEL9cNmPA42MUQBb5sbk1LOt&#10;9tcIYUYEMUPuJrpgpasaNdFu6Mvyw91AC3ysz8FfGYy/PgjBL9WJ+I0i7y8Nmfj4fAGDdy4TFlim&#10;em+lqBIVS0BOYABE1CU6nlOALUCdTsuSQIi5k/2QSeURM7JYrqyp2K0NT2C8oRCuHubK8d6+tggJ&#10;cWFArJCR4IGAIDsGwgHRsb4ICnbgY0cEsEx13IxT81HBZGq1VNl1LFUNBO56qm6xp1cDcNh9B4e9&#10;93BImnzQfhMveu9guioJufFuzIq32F2Zw+vtBbygvhhpvo1MapMVWah8uIdX20vK9pdncEDNsD/b&#10;hZn6W5hrvoH++zlkQV5ovRaJxxn+GLmXzZHfzKAu4+XyMOZrStCS5E3tYIoSZuIl/sYY/tYwjv4o&#10;B13M1hTjEcVbEiuJDwNiSYyw0ZHZipPIpOjbGmlBHSvO8LUIag9j/NZ5Hb8Jc7obhr81kj1VJuAv&#10;LFO/NVzCx41BvJMp/6E6aE1UFWi0hARCMoFBEDxI/ZQRWSxPOVKavPRx2dsARb6GuOpvhMsEXhsK&#10;RlvaTNMVliYLeFMN+0gwojz42Aqx1Bc+vjYMgiNiEwPh52+vzNPdFAMVaXAjZvjbnUNDBsuQZIUC&#10;bBcF2F2ktHNkGj9vyVVStO0R/LDcjYmHUWh6WAS58ujd60OsTDSi5cklPLodi5sFoVifn0JBgD1u&#10;h9njBlncUvc99NxJRl12AEuOL5pzQ7DUVo4DsqLvWSIOp3swyvJWxszNpB644WuGPOKYrEqMIBbI&#10;orhYEo0oVg8Rc04kIM4Gp5FGJmh29gtmxlfw42utyaJCibEbYw0YKElFY5IzbjIQPzUTG9qu4Fdx&#10;fmU8/vIkDT+3XMGPNckMRiZ+XmjFwUgb9rvLobXQeguxBGxVnkhhkyUjqClSRVcwKzI+ZUYuMyGf&#10;GVHofRGXWaoEN+yYGXbGx9WqancGw4uO9w+wg6+/ncqSmDAH+PJYILMhPFKyxJb4YQc3JyMMV15S&#10;meHLgSB0tjLGClVRFqgmva0Wscdjj2Ns0HHJA+vVOVij2t5mBo7fj0Rxuj8mOZIXR59grOMm7heH&#10;I5q1ubIsH96WBoh3NcSVADOkyeKwnAA8n2xXN0f+5vkStgdb0HslCeWBNigiTU611VYaQVZM9hNs&#10;W7PCkUxHhxIPHHVkteMJODAA3sSFUGJVJIMj21AyUDn1LCfbTJkV0cSQue4KjJTnoZZgX89q8LKS&#10;zKntMhlTBv7RnIO/PIzGj5VJ+FtHIX6qTsLfG4gfXSVYe5iF6SwfaG32P1DBkMxIdCROqIxgeRIa&#10;K5lBbMhnAAp9LzIrDFRWXA8wxvVAEwbiGOxNTqiLPTw8LOEXYKtA2i/ARu1HMRghqkw5IizcSZWp&#10;kBAnuDgbYeJJrpqx9eGoOxJ8rUJpJSso8nqEReW5YyDfjQAYRlHUh5/W+jHFFI8nZlXKyaeGXDy4&#10;GoTFwRrkprmiND8LpWneiGFZOZxqRV1BCBqL43Ezwgux1npIp8jMYDkONiXQGsv0z2mE0OkB3HqT&#10;krvon0SI+TlcctQhIJ9CADMhioGJURRfh+KX5kjB63oRcc4coF4mkMV2hueOoe5aFAH7JvGBgF0Q&#10;jde1OfiZGfEds/bX+gz8Sgb1kYL4f9oZHAbiY00S/ptZ82tDFn6l7ljO9oDW3tiTT+LuNBLIpBKV&#10;4taUq3RmxyWWrFxihdzntoCBKWR2FEnJojkwKxxMTmKuvVixJz/JCj9bVZp8fKzVnTqDeCwoxBEh&#10;Yc7wCxRGZctgGGK2qUhNmXsRryrCzFARboEH4ebcF+N+iBnuHe2HWxJHHLD4IB1Tj2JwNdERVwoD&#10;UHLNG6V3A3HlMgXm/QKEsCxEEWC3mAkerOUesvRH9ytYsIQMtdxFU24kwul4L2oeR91jLDnH1ISj&#10;LLaQFZUBJqfV+t84e11F7UM4WOIdGUBPYxQFW6rlQaUJTrifwsBzf/heKkuTLm5yAAge3Q+ywmpJ&#10;FFaKQ/Fr9w383FqIH2qz8WMdyxFL0t8qo/Hb4yT8UBqCv0pW1KfzODOm9TKmoqyhdTjXhniWqCSO&#10;JsEKDU6QPdH5uZ76yPPSwxU/Q2aDEW4EmSi7FSpmCleOMAeOoNnOG/CkkAtkFoiz/RgQyY7AACuE&#10;+JNNMTNCwhwVq5KMcWGZmm+/BneyKQmGTAoqzGB2KJGX7a4YVU+OO82NTIYZUuCJ+Yo4jNwPRwoH&#10;haPreQo41ua7SYgONUewozWq8oJxI8kD16P8cTs/jrrIAL4c8dbaX8KbTCfUTGYazsKWwfGRRdr8&#10;7UHEhWAL4sHvdhYpVPoF/uZK8d+MdcCjdHfUULRVp7uhLt0TT0viyNbu4N3mGJV/LyKY3TVxzpgo&#10;iaEm8sNPXcX4tvMWvmkowI8thfitkUyqPg3/UxmBf9QyGGXh+LUpS2HGLy25pLsZWMv3ZzAWOxCn&#10;AFyTEekE8QyWKsmITJarbAbnMjVFgZcuCpkNghlFPmL66i5s9vxTMx0lcHc3Y1ZYISDYVjGmUGaC&#10;vzQ68bNmAJglwZIhBHAGyYmicKGzGJ4sAR6swZIB9yJkulyTHQ+4Ffyo/IQhT8iyZFb3cZwddYku&#10;1bszssmoAn1McLjQh9b716muQxFlexZ7E52wkIUQZz5TS4jMyd/diAdS873JdmRZkCMzIczqAoI5&#10;GORUaLI7qbqvCS6HWqIk0hbXOOq7i6NxM9IeDTnBmKm7hpdLT/FudwbPpzqxxEBMV+ShJsaRZdsK&#10;0VbaCODnNUXY4tu6PHzTcwc/LA3jO5bvH9dG8T/EiF/l+viKCPzEQPxQFqFE3w/Nl/G3mkSCeiom&#10;I62g9Wq5C6kUdqlU2AqohboSnC+Lw/0EIzg6mA23mQl3wkxxL5wlJdJM3eTLkyNNMmOq7Tq8yKR8&#10;fa0J4PYICXeHNwE8iHoizJ/4wWwJIqAFMTP8CZyOjgwGgctDzu5ZnVWZ0cqs6BA2RdwQNtXL7Ohj&#10;ZvTluCrskOyQycNAZrCfzQXkZASiq+oaVgdrEedP5hLliB7qg0ArA+jJ0tRTmtUtJrL4mgCbTOUu&#10;y4J8OACiWfvDbFh+QyxwnY4vibJHWbQTHpPuDtxNx9pANV4sPMXuRBsW6HiZzuikeq+LcsBAjj8W&#10;b8Vhn2xw6XocnvI9j0KtEcKy+FtrPrPhMr6ry8LPi0OqVP3ychN/77qO/9V1Fd/eDsZH0tufH0bi&#10;F2FVVWRUjbn4tTQUE/wNWq/nWhRWJDucY1ZoMiLbjUqbgcn30GE26OEqgfs6A3PD3wC3AgxZqgxx&#10;K8gI7swKZwZkovkKAkO9COIMEPVFWLQPM8EVoRFuCGaQRAhK6fIlrRXqa29vgPnOm/BkMDxZpsoZ&#10;4MooK1RHWzPdbVCXYIumZHs0pdhTfTuglQq8nWVMznUE8TcGsp5fzw1Hb80VrE/1YbqhBKmeRuir&#10;uA5jOv9arAcunNQsMcqI9catCBfEc/Sn+BgjiTpgsrkEycSXBgq52cY72JvpwfOZXgq1RxiryEHv&#10;5QhqHxe0p7phtjQBew+SsXo5GCPJXnh2LRzbV4LwW38Z/tfAHbyh4B27Go40ZsdHgvGPzfn4vjEP&#10;P830Uehdws9v9vCxuYg64xL+XhmDH+5F4SNx4y8E8b9Ux+DvNQn4mWp8O8MLWvP8YRkC1CxJOaSs&#10;l5kVRxlRHGhMxxvjLp11L8KU2WCOh9EWeBRjSTpqBR+LUyoYw3WFCEmJg62tAWztLsLWhiXM1Qyu&#10;zibwpTKXW4q6OJkQ1O3g5GgEK3Md4kwJ8eKcWncqWSEZIdPlghE92S6svVSvue5q25/LTOG2nXgS&#10;xFIaTEa03PMQI3RkCBlNjLMe1ofrYHXhBPROfw4dtbr9M26/RDQJxN5AFRZ6+XoysNHaq/huawaL&#10;3ZWYrLqK4fJ09LMk9RfHYvxGLJ5XpmO3PAWDLIU9LIWrub74ker5v/tv4n+6i1lyCvCXgVL842kp&#10;fqXjP1RnoZs4kkbi8DPZ0U8E65/qLmFvpE+trPwowWi7hl/qyZpIbWXa/K9V8fjpbgj+QQEoLOsv&#10;xJONS97MjKUOJJLaphArJCtyJCMI3JeZEYUsVdcYmOJAQ9wJNsLtYBPcZbkqZ7kqo/mSa7sQAFuK&#10;w/D0UYa6m1hXWYrqByGX1fbcS0RdkbSToxWGo/V2nDo7WHMllM8lMBjn4cWy8ZBZUctsaKASb05l&#10;NqQ5oCPDkWXLmUFyRjdLVTeD0UkLZjD8yP6y4sjMOHguUnQG+pvhanQwDE5/ydL0Z5xleTp/4nNu&#10;/wwzYkYHnZzCjBUhW+iqj62O+yy91lgsoxNuRGMgzgNtIbZYzPDA9w+TWG4K8Y/Be1TLl1hG6Ly2&#10;AvzWlIcfHybg18dpqsT8lSXot+Y8dXy6IBCXSH1/bC7ATw3Z2L8TD2edk7AicZAbF/zwkLjQUoBv&#10;KmIYiBjqDWZEZRR+fUCrZjAep+CgOIKir6lYCTsB63yyFNES18ieiqUcUUvcZQDuRZjhwaeMqGZG&#10;1MRRkMUTE6w1Kz1abkbA2eICbC3Pw4201Z5lxMH+IswInHLO2tJaG05OhrDiaywtzsPc5Cx6K5Ip&#10;+FjDbc6gmZjRzawQ680WNsXHkh3qmIva7+LxVmJKsIMsDT2LrvvZKExygw11QnttJtbWptB9L1Ot&#10;BT7DYJw5/rm6TkQwoox13YjiLIYZanbiv8jcotGb4IGd2xH4te82/t53C//Tmot/tOVxtBNU6ej/&#10;eXoL/5iqx6+rQ/ip744Sb39nUP67NRt/H77PYJXi703ZHPGZKCdelQZY4BvS2N9WhxFvdgGmzNB4&#10;P0u0FCbje2LFL5IxghfUGn97EIG/PknEb235+PvjOPxaHoLXZIVar5a6mBXnNUqbekLK1BXBCFLZ&#10;m8HGuB1iglKWKVWihOFEMyDqlKg1QfCcaoLSxroaSQ3hR/YUF+9LimuD8AhXlikjpIU6KyYVQEor&#10;rMo/UEDeDlP80/7qTOFZVBMbOuj0DjpcsqAnh4FgaZJbtvbnEVQvk04W0khvw4gZ/tZn8c3mDLzI&#10;xMrvRqDyfjJS46xwvzwU1aXBqCqNVxfbyMU79/OC0HQlhCzQHNkcKP3BZhhM88ev9zkie28xEDfx&#10;j9Y8/J0KWex/BokFw6X42+gD/PztW3z88ArfMhv+0ncXv7YW4denFfhtug7/PXAX/9NZhPeNV6i4&#10;vZDIgXj4KAU/v91BuO5JdclEZrgLWvj9f6kldpSF4dd7YfgLHf/bwyj8zN8pTOo3BvMvj8LxtiQc&#10;Wm9WB5DpJExKh4EQBsXSRJUtWHGHWVHGslQRQboZbU6ckMywRh2zoi7RGlH256iiz5DrJyAlwR+B&#10;VN+hVN3xiT6IiHaFt5cZ8mM9ER7pRp3hRJ1hz8DYIi45COMMhqzC9iGtrk13oL5gjWZG9GZptpIR&#10;XcyIbh7vuuTEratiW5EMht//S9p//1WRbVvjsB3NASXnnIPknHMUEREFERAVEVSSAUEQFRGQnHPO&#10;GXPsdPqEe7/P+yeNd8y13d12nz73ud/3/WF9qnZV7QprzjHnGGutWuV0FDEMTeco/KrKYyj+vNFE&#10;AVV+NQSRAUYIZqKOjzgOVyLzydVMXEj0QIG/DVx09yGUgu9tdRomzsXiv/vK8f8hGv7P41x6eSb+&#10;1ZhFr7+Bn5+W4F/UAT+93sbPb7eVV/83UfD/cJsY7h+sxL/VZuDn11vYuHUWLbmhOG2vi1c34vHL&#10;8wWsP6uBt81RpFBj3T7B0EdE/P0G0VGRQCeIwM9kTz9dDmB4SsJ/3U6mAMzAjxUnxBjPkOmuiyxS&#10;WskVMozkIhN3cSipbDhzQ5SlQkRVvJ1qL5LYXpvKQm9OYJ7x5UXrihOQX3QGsURDbJwnEpJ8ERvv&#10;RZ1hh6ITwUhODUZaegjiE3wRw+3hFIFddWcR7qynjHEnxYUGYKJmTmjP8SICvCnypClEs65KHhGS&#10;y/8zZwSR/Tk4HkZCMh+2KgU3ytJRRvTERJmTUpuhd2oCA9PL6Ll3EakelvB3NMAJX0uYHvoeyW7G&#10;iDU9jHNWOvg/pJv/z9NC/HcNK6T2BON/Lv4l+eHBWariC/jpxRp+eLGCjxXJqn3pn8oYWfT0DPy0&#10;0I2fmJzXq89isvIUEs11sHOHCNiYxMvJZ2pGoHhvaxTHueOfNyPw3xVR+AeX/6JR/kFq+19VkjOY&#10;O5ry8U8xLhP6rtdExjkPJm0m7Av+JrhEVFwlKspoiBtM0hUMT9XMF7cSbYgIO4WIumQHJltHpJKF&#10;Sai4S+VZkJ+BmBgPxMV7Ehm+rHgvhFJjXD0VhtPZscgvLcS5wiwkJAYqrdHI5B5Bvu/HnHE3zQnN&#10;wqaIgqZTbmhiDnmsOpVIb1OdcJ+lLsWJdNMJca76CHGkE3joIsDPEG1Pa1GQmwIr8wPQIa21djZC&#10;1/wKeienUXs+GWdohGQXY+RGu8Ho4PfI4rWDKAaTiZpCJwP8XJ1Io1zA/2H8/heF2T8lFJFqDudF&#10;Y7H7AUbqyuBjfBg2Ot/CgUIyjP8bJrWV0YtbY51ou3QCd5i7cp0M8bLmNH7sq8XohUhcj3ZCtJcl&#10;8hgp/nUrkQmbBridiH+UBuPXq0H4e3UckZFMRnUS/113gug4rUHGaXcDZHsZUuhJ8jbDJQlRkiuE&#10;OTF5V8Xa0hhUwik0Aium4QRLuhPSKBR9aIxKXjw1yh3x9PoklozMUCSQ60dGuqI8J5qoIDpOhCM6&#10;9jhziRzng3tXExDlZqC+YHPnhAvaBA05ggiiQJYsz5gz5BMSndzWneeHzvO+agBDEKmth5MOabIe&#10;iq9mwYFUWr7SL8awJbXOLb+EuRdvce36DVJ2Umrjg/BwNIQhjZEXxVBqegAnrY7ilMlBOpsbZmvz&#10;mS8kXJ3H0JlQOBBBdlTxvib7EWx+mGLxKB4wwY4+uIr7+Um4wGfLCHXFaUaCyqxwZAQ5IpvG2CHa&#10;f2Wlbl6KxRBDaLyXDc6GOikG9a/bcfj1Vip+LQ4kQsLwX/eSqTNoDCEONMYv1Uzgb2iMLFK+bE8a&#10;w1eorLAoM1yjqBP6epPGuEW1fZtM6h6TpKCiPlWKIzJoDJVEKYhSo1wRTWQkyNShZ6IQT7oYycR9&#10;Nz9BISWOSIlhHsnMScHZ/Ew0lKUg/rixoqk3SQgenyKdzXDDQxqmkcaWD6nc57UkP90jg6sVFseS&#10;TMcJcSIqeG133reZxUEYstIMzfZB32gfjFnRHtQeN25dQN/8HArDvVTzSISHGfQP7UZusB189Hcz&#10;ye5HjOF+hmQHtBSnoC7JB6edTdU7jT5mh5AXbY/p9mrqmTuq2UTepYiw01WvSySTrJyL90VymAsq&#10;sqLUG76uunuxQ3H4X00X8GNVOtZIz9MDnFls8UtVIn68FIi/l0XgQ543/nktAP+8dwL/RUP84146&#10;3pfG4u+N2WIMJnARfF7S7kQWxTBVLKhQLanWChXVCTa4m+TAUPG7Mn5w0hWnyL78eKPXsoOQQY+P&#10;ozESaYzUE4EMV94I483WXUpWoUuMk33hBAoYrjJOx+EhNYmoYmFTFUmOv6FBIYFFmJMgoZNL2SdF&#10;1rNIMuTrBHas/IRkhkT+1555x8h0D0xpGDdPU5wiGuue3EVjUzUcTQ7DlDTT1U5fveCT6mUBh6N7&#10;EEq0RLCc8rHAs2vpDDeJOM7fBjy2kEr7HB0nI8IFp2Opbypzkc31G2fC0VyZg9PhHhpi4m+L0oww&#10;GOvsg6f+fiyUMgw9voD3xVFoDzDD6WB3pAbY48eSYPz9Wgh+IoP6mOeFXy774Z916SQCJ/HxeiIK&#10;mL9+EmS8ne9gAqcxKPakJ0/CVBFpbTGTeBmNclMSuOSNzxqjlt5aR2SIYTK9GPNpjIsnvXEq1oMh&#10;yA2JrPS0FD9WvpcKSQ3FqYjjtpQTFEZZcTiZGYVUJvTa0hSkyWwLzBlXIqzQwPPVMwyqQjTcF8bG&#10;0FhL4lBDJneHlPpOrLWazjuYLMzL+Rg6u++g6mY6zqS5IyPFDhZWB4gUHSSlheFJRwsy0yIR4ecL&#10;I4YdW4YlmQAmmuHK7ej38CcqIg0PIM3Z8LMxknhuc1gaHIAnw17ocXNV0hhqG0rPYLyrHq9fruHD&#10;m+cozUzFpbQQ7rdALhFiQYHncOR7zOQG4IeqVPxMIjAWaYOcCB/E02A/lYURGX74pZxsS1T49Ugi&#10;KAevL0biijNThMUR/L0qhsYQNiXUVnIGNUahNAyS0l5liLpOZFSKrpAQQWRI0pa2ogYm1gekm9kM&#10;ayKqCpI9kM0KjycyUgj3VBZJ4FGksw+vnVTGyDqbiOzcVCSnBSGWuePulQScCrBizjiKqzR2+znP&#10;PyBAW7TbVCGjuiAfeXTWRai/EXpGnuFpexuqisIRFWHGELUfZkywxkTDtdulash+SXY+kfE9TOn1&#10;9saHEGHN5K+3F2H87U91HsBkbi8TxzM8mdNoMhPDnj3f4BBFo5u1PmID+dzF6agtPolXZFcf377E&#10;nYKzuJwRghAPC+STxtsYHYG9zm5Mnfejp8fg/zw4hRkSkOKUCMT6WuP9jXB8yvfBDwxV/yin6KtJ&#10;wsuiSJwwO4xMljSDfcwnCQxT0y3IIEMR0XeOYSfvc964QnSI4CtjuCqPJrWld0rMvkej3EtyIkKc&#10;kEkqLMaQt1ALmKQTCV0xiNDaGFZ4BNeby0+T2gYi90IKmZSvyitRTPbX86NxNsSOmuEYcgjpezKK&#10;MNGB17BFjaAhnnmKuaqaGqcykjqHzlHJdRlaKsbwcz6Chx2NuFZwArYMT9EhVnSEECzOjGFmfgxF&#10;OZloaX2Mhzdvq6YRG7MjrLQD8DU9BC/dParY0wDONNRx5hQ/VogpFbsTj9uz+2tV9tIoZkYHMdFV&#10;i9Z7V7C9OY/3716i6XoJLpGyR5C65jIcu1oyd/Ea7eke+FSVhv9+cBqrdJ7bZ1IVo3pNLfS3q8wZ&#10;1BU/XQ7ETrYfInjNGOa4OGOSCTrET9fDyKaowNNpiFPSx80wJd2ql4mMYlLbUoaPCiKjmon7Nivq&#10;HpPqAybYhxmuaCQFzQkwVi+2BDvr4971LFJbN8Qx1sYmHCeb8kQiWVMreXgUQ1hmJr2EGiSCoSyU&#10;ib00J0K9SiACLp/XkW9xdOb8jggp0kAoeUODDGoOLovDrXg9XbgY78PZcydha6IDTyd9hIc6Y3Lw&#10;CWaH+rE0M4rZyVE0PalBfVmpUuKGjOke1npwovBzpzq2IwIktPiwUrx0uKRxzA9+iwg3M+wWY3z/&#10;lTLIvn3fYKi9Bp33y7C+OqGM0VN7F0V0vigfayZyHwS7mMOKTO0ZjfErxeCvd09gIMQCjy5mItTD&#10;HAuXQvH2gg9+oih9FmiFSJKHCP29SCabSzM5gNMkHf91Kw67Xkw0qYEIqaSJ0suXTW8XdIj4E8MU&#10;h0rjoIUKWTfpqZUsYiAZIX6aSJIOotQga5SciUSoKPDP/d0RLNKz13YrByGhjqqnT4p0MIUE2uPi&#10;2RAUxjgrY2R4G6FGUCc5QoroGTG+yhmk1LJPodJO3ZcYw8PigPrglgPjrSfjbmP9dUx0P8KL7TUM&#10;N1bBx90aEZEeMGEIOnaAYUr/ABJ8rdT8VTY0hOXB72iU7+F5dDc8iJAIVowdjRHnaUljfPMHdBSe&#10;iUD/k2qszA0pY0w/a8Glk6TrQc5IC3bm0hGWRNV1fzN8qkxRTeRLqS4YrSlBmLsZZkpi8FN5HFop&#10;AMNIwaOIwhAaP9ZwH04QGSlEyK/VDFPPxx8jmZ59wsOIlWuEs/6muBBsjkIm8EthlrgWbYsbrJAq&#10;Vsxtqm9Bh4z6u5/uirxAczUSPSnAAgWkrwH0dDUAQXr1wpwRQW/tqrmAgCA7BKnuVxckM38E+Fnj&#10;7AkfXEn0RBAd4UyAKZ4pz6fqPqdBgGiLLmFTggrZ9nl7ZRzPxeQdyXB16XIIHGzl8zn78LDhOlbG&#10;u/H6+QbmOhvwgBVxNisWpxJDVaOhNVV3ir+1QokFDWHHGO9IYziRPR2nQbxZbGiMZG9LfP/9N9jN&#10;ojVIdJgDynKjMTHUjHdvX2B5YACFmcFICXFBjK8dUkNdYEB6G295EH+ry1QjP6Zj7TH/uBpRzBld&#10;RVGoILUONdiLYL19CKAhQpivImmYJBKJTDrWfzG07doefYgIm6OIpocnqHG1MnrQSFHdbIat84zn&#10;F4iQAhroEg0kkwFfCbFECUNLBo+TMBVFitpxKxtPb59HKwVUy70Cxth8PKstwGRrGTrqCtHdcBEd&#10;8kbr/QL+voCee+dQmuZNNnUUcR56uKUaIEkUJF8ICrgUZNQwh2jQIsrfUbUkiwEDXI6Syu5HxklH&#10;lJScQfWNXMxNDGJupAvJcT6YGO7Egvqm95gyhoPFYZwKc4Tuvm9hRyTYHKExWBxoECsax4kIMudx&#10;yUTPd999+weD+JBVFciYq5tnMNxei52ZKQQxeTsx7Bkx7GVGHccxnjdA93v8VJuFTzdiMBDpiLVn&#10;dxHkYoIA0yPwowE8hcUd240gGfBG40fROCmmB5FpeQT/ovDbNdV2AzKXhfQFn/A0xmkfE5wTA7DS&#10;LxIZVyIYgpjAr8u7dvEOqJaXVz4PUj7jb65emDxOeluVG44HxUlovJqK+suJpLQpqCVdrLucpN73&#10;rs6LRF1hHCrPhuL2hWjcOB2IBG8z+FPAxZOutp7RsClhVYIOLUIUWtRSU+6lOqkE7mV9GJa2hxAS&#10;bIIrV7LUfObyoZO0WDecyYzGUF8LNpZmsTTQpYxhyZwR7mEKnb3fwJXGsKchbIkEO5kZSIfJnEix&#10;ZvhK8RNjfENjfKvC1ffffw030uGsOA/cLcnAk1t5aL19iUbYg317v8URhkAve0M1raDb4W/xI1Hx&#10;qTIJs8mueNV1lyHVDE5kbh48vy/zkyev7UODBPB3hKCDyEgz269U+i5pkojxMESgjJizPYY4Gczm&#10;aohUd0OGLilGyCBKTvsY4xyRkkdDSatuUag5Upj4XYz3w5UK2JW00p2JSJby251Lb7MDOM64LvOH&#10;eFGkeXGbFy/sz+2+pvQObpP3CeXVtRJ6fDnVfqU0v6hiiyp5i0nUP5lcDdEh6r+M/F2M4UMnOEYl&#10;bcz/Z58JwfLSNNbmR3E6wwP9I60MKV14u7WKygtRagYIUyrkZH8bVWmONICgQeK8PdmUIxO53aHv&#10;yIgYphQyNMbQFmuLo0iLcEJFYRLqSVQe38zBYar5vXu+xUGeW6jwYSZ6Z+ajHx7k4ePtdEyneWKz&#10;8RLsDXVweM/X8CAq3HldTyLR7ci3NMz3mrxhsAdZlgfw9/JI7LI1kk99HkaIgx6imAhlVgQZLZHh&#10;a4ZzgRY4T4Tkh2veSr0SZYMyhRBH3ExwpD6wVW+wnmXuOBtkgTxWaFGYFS5H2uIyj70SZctj7FAW&#10;a4NShqGbCfaoSHREFZdVDDm3qVvuSltXhrvqYhX2JAMQfkOHIIXIkO3aIvlKRJ+P7WH1+Wsb+8PM&#10;HScgn6F+83wT1y8mYnNzBe+pB0ae3cDGSLOaCPMYURDDfHCQFWPNPCEVb8PKsWXl2AsyiBQTxv0E&#10;KvJvv/2aRtAYRAxjzvpJDOG989z3yzLx8MY5ouIb7CVyBB0SyvZz3e7gN/ihqRAjyS7w4vkWq7Jg&#10;eHgPDvCaTmRwrkSOGMOFyxCiI5ChKlZ/H04z1/y9gsawMj6C/Tzx9csnUVGSifrqfDy8dxn3Ss+h&#10;o7kanU3l6Hx0E013CtW7cPcKU1B9LgrX0wNQQG+5EEaGE2zNsGbNpG9L5uWI0kgHsjBbzavFoVa4&#10;KAZlySMTukBknfMxVWOycn1NkO9nqjqzCgOYj5jIi1XvohlukMGJvrkVa4c7ql1M00h5hzpHIYPG&#10;MDAiHbXcj8N8MFtbA7h7EL1ZYdicHUZdyUnUXEnB02tnFDLEGCkkDjI5pj3XpTHQiktrSeasOGsa&#10;RwwU42mijKEtYgx9MrEkaqKqgnjcu5SI66fDGMJIfYkIVbi+l+HMkSHoopc5Ff5uGvh7hFocUmxs&#10;D/cpKn2IoUznW4UQDxrEhwYKZag6QXT/fDMKu/o76jDQVoOB1jsYaq3BUMtdtRxouoW+xkoMP63B&#10;VOcDzPQ2qffi5oZasTjUjg0+8OJwB5ZG2rA82o7VyV7sLI7jx58+4ZdffsSn96/xYXsFb5cmscOk&#10;utZ+H0ukhwuN5ZijgJqsysPwtQwMMKd0nY8gawpEV24AOnKlPSqA6/5qveOc5BEtajzVwIVwNz0E&#10;OurA0Ggv9Biqjhzdg4MMNyZU376k5bdrrmKsoxJ9dwsQetySyPheGSTW0xyH6Hjm+7+GLY8XbWDD&#10;0GK+/xvYkmVZs5IiXYxohG9+S+KCjn17v4b+kT2a7lyiTI/HST5RFU1U7BZNwmLHc3rQMZRxWfky&#10;688+HiP7JRQKlZYQKTnLncaQZB7FMFVE4vTPm8HY9QMr7YeP7/HjD5/w448f8RMr86effsBPP/+E&#10;d4y5P36Sfe/xicf88OkDC3/zuB8+fWSFv8HHD6/w4f0rfGJY+PjmBd6/2MQH0r+P77idnFzaciRk&#10;SDPCe+6X7Z8+vMNPvN6HD7w2zy3X+1muyfPKtX7htX/i+T++3MSruTFs9rdjpecpVnqfYrapBv01&#10;19FTVYyS08k4G+NP49ggkuzGzUoffj7m8HY2xJlUV6T42mOBatzVWB/OZrq4nBjIityj+sOtxAhc&#10;WhAdojtsVNj6Hn72uvjuC2RIkYrXp8EdrY6qWadTSXUV7WX4Ea8Xkfj9d1+r8zmxwq2Zf6xoGFsi&#10;ZD+N8T3R5cbtDryGK40i6PCiQQK4LY5ao+K4Ht6XRWPXhzc7+MRK/vThLY3yTlPpLGrJbVLhn2Q7&#10;1z/8VsE7LC/wib/fvdrC2+dreM+Ke7u9yrKs1t+/3MK7F2t4x33vXmyoIq9ovd5YwOutJbx7yW07&#10;PP75Kvet4y3XX20u4NX6LF5zqcraLJ4vT3HbDF4sT+DVKpdE3/OFUbxYGMfWTB+2pvq4Pkq6OaS+&#10;rzQnMyRMdmNzalB9AmJdZvgfbMX6ZA+WSXedzI1gThRIZRnT043p6aZSuG7O4mZ+GN/TAN9889Vv&#10;xpBE7Wx9DClRrurVuEunQ5UhxOvFCN9/95VCkemBb+AgopLFWpBHoxzkMRLq7IkEByk0vpsgg0bx&#10;p7ESSXZuJbjgw+oIdrUXZ6L35ll0Xz+D/oo89JXnop25o13m2biYjOZClgvxuJ8VigbS0vrsUDzI&#10;ieQyHPfPBOPBuUg0nCGtZblHIXTvdBBqTgWqcpfrVaneqE7xVFNN30hwQ2mCK0mAqxpRURbrQlHp&#10;RPrsgEvMMYXBVswp5krbiPg842uELC9j6h5DNTJexgLLm1SpLClu+kh0lZlqdBHHHBLjKDO36SDS&#10;/shvJUKWdlzaHUa4zSHVV6HL0GQryGClGNMoBgxfkrjNBRkML45kf4KMb77RFIUMVqirDYVxzHEU&#10;UY1fyY5gnpVQpUGEoEOW+jyXMoLkos856dDe77CbIU+EphON4chtXmRS3gxRvizZPmbUXLnYme3D&#10;rqIYJtkYSxSRTl78XApZiqKsURBpicIoKy6pOVjymVTzuU2Wsi+PiVZKrpRQU5xnyaEwzAlhkg5i&#10;kmbJDmSl+pvgNEumvzFO+hripA8ps7cBUqiik1nRSZ76SGBFx7qzUinmIp2PIsLpKEIddBBir6OG&#10;5gTaHIYPKbAXi6c1KTMFn5s5qTSpshPptQNVuK3hXlizWFHZysxAMrpQihkf2onhQD5PZ6SzVyHB&#10;kkYxZOVZcGlNTzZghQtKrI3243uiQoMMDTqk0l3teL9R7igkQShiAj+4d7dK3qJDdqvCXEKjOtDg&#10;1qS9lkSFESte7+ButU+uY8t84UIm505E+FL4SXNQabIX7l8/jY35AezS4R8O86BDYkVVvvsfy8Ev&#10;i8BQu9Suf1HU8fQ49ZvLA5/Ll+v/sfDBNOvfqOX+z+t//q/2t2ap2f9XRRiPpeEBWBzbrxK2hBIL&#10;bjcTA/B/VoIO3qfMNC2eLsbQhqrvGIZkjqr4MBfkZgThwqlg6FDsSQIXROz+HKaOMLfYsB5Ew0gu&#10;EsQZ0/iyz4TXcOa5pS/Fg85SEOGCyzHuuJ2fjJnBJjxfGccuA3qOFD0edIxF5ls9ynh2jOXLdZ3P&#10;Rbtdu65LaGv2f4ejhKju523yW/MfWWrWj7DIdEpH6R3yH/l9mOvqtypyTh77eb9m2+fC7b8f80X5&#10;/Fv383nl+trjZG7co6STR1np+1nBHkzAtoaHlBEcWTESOoxoDH3GfwlTZjSSAbftJYPSGkOKxHwH&#10;a13EBtnjbJo/8mgQ3cN7PyNDw5ZkKfPJO/L/VgxRMvWsGQ0jxpf9ghK3o98h0VEPtbmRmH5WjRcT&#10;LVjvrsGbtWk8XxzDLrNjFEAs5iwySaR2okgZhKXWuZSpUmWb8VEqWS5NuE2mRzUmK5ApUWV8q3RX&#10;aosa70q06bMi9CmE9OgVMkmxzPZ89MDXLJqlDimmlCP7PhdSyMN8QCkHuX6IFXiI3naAD3OQRZb7&#10;du9ixe7CPlWYXBlK9ny3i965i4n396Kz9ysmaInjTLREhYQaayLDnsaw5PWPM3SJB9vQAEasREMW&#10;S1aYPvcdYJzXGEKTN8QYtlbHEOZngzPJPuptW+NjB5TgU8YgMuQYuW9hZNIvIsawYt3I1LPhnlbU&#10;J6nYHnqA7YH7WOu8he3eOmz03sP24ENs9Tfi5fwQwxTjpoxJlQrS2S+TRXLJk+kwuWmnzD7KcoxF&#10;u12KeJtaJxS1RbNNMxRfLVlkZJ8sZVS4CC85j3YpE0/qH2FcZWLTZxH+LlNxiyE1U3PLNh6nlppy&#10;TJbqWM303vpHWA6LR7NSeS65jiH3S4OgHjWFoEVEregA6ZtwtdChB3+tSbK8L0seZ8WlLb1Ykq4B&#10;jzmy93tlDG3OkIo2NTwIV6LDx9kY/m5mNMZ+dV6VwEUA0ti6RJjMmxhir4/i9BBMt9/Canct5h5e&#10;wUpTCTY7qrFJA2z03MNm333sDDRgi0ZZfcbj2iqwy8l0HxPhPngzKdpSQB23OAB3/rbQY8bnNplC&#10;1ZIq0dNyL9HAJGS4Bx5MnvLQblSOsl9HPI3bDFgJpgx5HuZUxXxgZ5O96hMM+3iTkmhN+H+pSDm/&#10;eL61wV64mBLurCiZg8SAnnSQ3uzI/0mzhYkuubnxHnr+V7DhdU0YHvfyoZ1kP/+vy+MdjPeqBGrF&#10;/Wa8tiBAvm5wTBlgFzJPuWM/K1xChTRheFnrsdLo6eII9Gw9rlvSCBK6zHmcvpyXyVaMsW+3OA2v&#10;e3Q/vOwMEexuinMJPmpg3qlQd8R42SPYzRpnEgLxoPw8aTUrd7wVS90UuF212BxrwWr/Q6zT+7en&#10;OrA52UE63oMXRMFL5ohXy+Pc3o3n86To0z3YJXHPz57QZVLZT0j7Oxym0vwGhlSP3tYaOe/EinYk&#10;W5FjXWksE0JcOLYn98sDHqW3ulsdVPttqIotaDzh4XLsYaJkP9fdzA/yXAxDNJwx/y+eZE7GIyiR&#10;7VYG0vD2NQ7wHiz1aCDuVzNB89yyrk9DyHnEC2WqPsXzWXEHWfGyX5ZidNl+iOv799BbudSRY7lf&#10;qWTu87bTVw13pryOsaCHGkJClAlRbsTIcIT7DI7s5b18i0km1sHGG5gfeIK59nr01ZVivOMRehpr&#10;0HrrOu6eP4W7F0/h1vl03MnLwN3cDFScTsKNk3EoS40mSw3EhQhfMk0vZPg6IcnNEokuFoh1MEG0&#10;jQHCLY8h0lIH4aaHEUpKvWs/b/iQVBgNoH24fYy3mqJ54N/Xv8FeWUoc5nLvH47R9IrJflU+r/+2&#10;nUX9//O6pmj3iUG+3K79Lcs/72NR59T+9/fza9ZZ5Lr7viNLZCI/JhUrSVaz77jNMeYhGp/PbERj&#10;GPJ5RW/oMjcdYzHkuqXRYbTWlMD8yH41BbkjI4YrnUWKG4s70S7FlUXmbnc22AM3Lt2M9nDbHrVN&#10;ivyWFzxlEmRXOqnMyiYfbjluSmouM2LTQb0tDqk3wPzp2LuE9h2itx6iMb5cigdLUb+/LDxeh96q&#10;jlVFQ4kPS075nFeOyH+5Tf2WJY+XIghS2774rdgOiy7XBQUS/7V54PfCHKCO434SB6NjPJbHGJJI&#10;GJBUyNJQSAbDngURLnOpH9PZw1j/NYxYCQZkVqqjiMZwsjzKsPc1jUAE0DmO0VB6RIYsRZGHuJij&#10;7kq+Gpdrq/89vKhNpLne0/owQ9wReDECeFHz+FP/SOtxsPMxRLgZIO64EXWSLA0RLb+5nugpcwMb&#10;INpJD0lcJlCgypyOMTxfvB2XthSkDOlRlocQbXEQu7wZgqSvwc9qPwIt9yOAxcecIYpxXdb9LPbS&#10;ivIFAHoFiwzHzI23Q16iE/+3B1489rjpbnha7FPrXmb0HJ7Pk/ukuBrv5nZ5vVe+HsCcxBwhxYNx&#10;39nwe7ib8Bgj+WTD93Ax/p7ibDfs9L6FHSvCjnnL6hgFE3OBsDszJujcREcUpjipr+9LuBEiIKEl&#10;hIr8cpo7rpxwR3iQNfSP7SNCNBpFKLeoamljsmMC38scJMJPlwjSpxE0BqFxaIAHJQUwptHtiYYI&#10;N0NMP65GOD33OI1qq7sbxjS0KZ3Dhsa3oVPY0xlceI8uXHfTFUH3Hdz0v4UH1z10v4WnHpf6muIu&#10;+ZR50IPM9TjX3bl0Y3Em+lxYdklbuxRnVoKrwIpLN1aKJy3mzsrz4DY/WtDjc6XFeOijOieAMTKI&#10;23gst8lxbqxsWXfl/z2ZK+Q8UgIdj6r/yRdkPMzEALvhyIqX4s5rOHDpwBsNouq24QNY88E8eT0L&#10;PqQJH9qEBrA32gdDVpAwu+JTx1F91h+5UU4qF4TRCEZETZSXMap4X9XnA5l3pB+CYYlILi5IRXKE&#10;N5EhSfwbmJHe7iNLMhVD0FiSzPVpGDPmJJOj+yAfYRFKn+Jvib7qEliykmSbMM7DRNMh1pUgNc5d&#10;nwncGDKXvCFJh3yNR77Ko9EXUkgMeJwUK7VkPj3yNWxZZGmjo/3NJfdZs+w6zBs6yCKTOxozxoq3&#10;SUyVCeYPcCncPi3Ygtz+K3UjPoTcw8vRaLwSoyisJEsJTdoPkOxngg0kFA/wIWVfhIeRaiwzpMiS&#10;aR2MeJx0WR5maDhufhjGunsZ1r5lZZqqhG3ASpGPJcrnG+QzcDpcujDBmTAEGR/dgxtn/VBfEKHm&#10;ELcw2K8GJngydMT4GON+YQTqWQ7wunv4TNZkTrcrL6GBlbpbjMPnkf/Ifcl3nOT6PtY6/L8O2dh+&#10;6iAqZlZkBEPK9bRo9WEVK3r8lbQgRf33sg6E5cmbtLZHqdrpKFpDCFrkGyTmfAYp8g0SK1a0Nbdp&#10;imbdhkXUuRWRbsnziJFE31jS0Xa5sdIFjmEuhkwiRxDtYUCaeggnAszV9zK8CdGLSS5wZOLxZlyL&#10;dDdCU0ksnlyLhzWZij2Zk0xi4sPzeDApWbCyZeZ7C1aqJS+YEW7NG+YFeay0IcnoPfkijS7ZTjQf&#10;2kBEIL00LdAcOnzQY6woeZ1ZV7xQHp7G9bE8gn0Udfso5m6cC8Sj4hjU5IWoh09guDJjRYS4GnJ7&#10;LB6yGNLAB2jE7/nf7wU9Qc40hoizr+HC+zzGfT5kMW7GB+FCFiN9FKKTDFgp8laUjEAX3SIjPkQE&#10;OugeIHK4zvsWx3NjiA1iGPdiRJDvgoiTCnLFkFIM+V9j3pO8i64xEsOsGIcGtGeYsmMEkCLfp7JX&#10;Szocw+IupXZ5w64Wmm9jiAiUj12lB1trvhxADytMdSN31/B3P0cDPC1LRGt5MmFJNLCijVnx4mXy&#10;36O8sbNRDkpNy/f/smLs1SCAQ7yONZFhS9oq55U4H+1mpEEiDZMSYKHu4wDXbU0OKmMcYIzfz23e&#10;9F5pzthH41TkBKGlLAFNV+JUzollkpQPaAW66KG5NJH3lgwzql4xxD7ez/c8h5XZURWiBLXGrGhB&#10;pRHvT7SIdDbJdcXzPWkofVa2DpmY+nah3CeXmjqhdzPOS4uDfPHGiqFMwrB8xEU+YSfbnJlXVJGQ&#10;TSmgvpQjof/zb5kKw4sO62N5EP4M5QGWB5inD6kSxLJLQo3AU1o2RdzJnOjSnCFIMT6i+UzbyTBb&#10;9RkGc3p1KCuwsyodHZVpsNbdR0PwGOl4MTqg1uVTDVEeJtwmX7vcg1B3Y7U05HYrhggnU9E0+2DF&#10;EuJsCBlobMntcpy0mMq6g9kh2NJrrXhOa/52ZSVZGlCI0pjXsgPQTFS2liaozw/JXOsOPNaHofHZ&#10;zRS0sbiRw0vj3rc04Pc04B4aWKjtIdJkO5NDDKeaJot9PEb6rsUYlrxHqXgJQ/JbGYnrEsbFKOJ0&#10;UuluZgfhR2YlIxpdiXRTiQA0iLxVKx+FNGedyRd25LNEghBDXkecWF+afegMRygHBO2CdHGG3US7&#10;oPB75rFdekTBv5fvoUsBJGNU1dfFuC5LMZqIpp7bJ9FVnc4b0TyA8nQuZYSE8qgvijyUeqDPRbuu&#10;aYaRt1I1S9Wcoh6a1+HymCxV84wkUF7/c7l02h/t5SnoqjqhEKcn98btMid7R0Uq2ukkHlb6qglD&#10;2o0OEL32RL1U+vesAC8bXSbgPVynIWggKXJPgkAxghRZl+1aY0iOsKe+8LU6QEfTQ1flOcQRke48&#10;rxjdlAb4mordgfcgyl2PRpEcK9ewYsj8+uuv4MHIIftETB/kueV/DnQw2SbDjr775mvskqkdJKka&#10;M65pl38uJryYXFBmcg53M0XfnUz015xmyNmvPrAobwQZsBge3M0c8B29gEW7ZGUaKOOy4vlwcpPS&#10;wCdFwoY8rAwAM5D/shgeYjlIJH1RjA7Jcrca2n9JJumlMXpvpav+AyO5PivLjhXRTQN1E7W+Nvoq&#10;Vxyid4oClxbd71Q7E0kIQ9R3rABR5NrQJw19B7gurFIGFkjZJ//nb2nnsiPj8zTbzxz5LU7HuuLV&#10;XCcG7p6HHxW0nMfb6qiq8EBHXXVuIwnFvI4MWvAnOZB9wa76+Jb7TGgAXYZBuZ8AOoYYI4o5e7cY&#10;Q7WUikd+jqHyoUR5OMV6+DDCksxoCCnyqbYL4W54vzKAdyuDCLUx5rHfKUhqYCkVuVsZ4hhvRh5u&#10;j2pFlYcj7HkNuVm5kb8q0toqjEXQJGgU4xjROHIfpnQK+erlk+pcvF3swpulTrIYhhtul9Dgz3D1&#10;drkbbxc6cSHGD7sZmqR5/txJP/i5GCnPU33bnw0h19nLhC7rqtAg0kYmzE9YpDiNCZmO5AK5voSq&#10;1FBbzD67gQ+L/VgfuIeCcC/l/bGepqpSIzyN1fMZ0hjy1R1pZIwm4ZF90WSL0mklhjI7sof7diFa&#10;Bj/wvqK9TdS97EpyPojjlOsqbKhCTq0KQwkrUxK4AeOdH2NtaaAVuvNi8H6pF++WehDjYKoqSCVy&#10;Hq+8TFW+VCzj9W+FkGSycycLkXVNxWv2CcORoulL1hS1nw8pRXmtJF46hY/pAfTWFOLtfDsN0glb&#10;ItWGYcCTCT/b24zbO/BmrhX3shOwn2g0pjYyIHuxNj+iOe9nQ8h9iuHFOL+Xz0ZhEcSIrrAky5Gw&#10;JevOTL4LXZXY7KvBx5VRrPXdxa2MGHV8RoitMnK0nxnvl44t/eBkYN98swvpgdZqX7gnK5zPYcD6&#10;cjU+Qnr9LdL8zRWzS5EvvlH/7Ip3IGxY4aryVdEaQ1s0cV7i6Bkm2aGCGFZEN97RO5NdrGHOShLx&#10;pW1G1q5rH2z397ugxwRlzQezI32zYuXs27Pri/3/U9F4rnjqQXr6JT70SnMp5AWfd8udCLHSU8gx&#10;4MO3nw3Ee97Texrp8cUMHLfXhbMT2ZGBNIt8o0KUMi7PJx76R0NIoRNxv6BDjCEhShK8NNNIS7VM&#10;WrPWewub/TX4tDWljPH00km03L+ImvMxRI01zoTZ4VSoFU6FWOMk2WGqlwnSKQxTPAwRJ80gtprp&#10;9MJl8n9qo3D5EADzkEx/LnMK7/I13a28X1v5whp+KzSEFEmo0shWcDIUa501WO9twFpXPWabK9Fc&#10;dBK2rGgp8m0/W1a2jR4rnsVGT0MHzegNklNkPj8JYfLFM3UsjxFRZclixf9LEaPJNqG7WqMIMoSB&#10;dN44i4r0MNxMDkB5KgvvJ9LZAonBDrh9KhzXkgJQHOeDKwk+uJYWjHBvoz+hThsS/2wIKZprSS6T&#10;jippuZbOMEs6kLPJPgTaHcHWcD3mWm/TGNNYpTH6Ky8gkSGmMNkNF+NdkE1D5MY5IDPEEoG2uswl&#10;OtRsR+BudhiuhodYJ/vIvPZQizCHss6Pkt1JB9oBXm8vnWFXmO0+9UHcv0KFyiGqMP7TO93MD+Fm&#10;mgOuxFmjiOVKnBVCLfcjyGoPQiz3IthyD4ItWD4vA1XZq0SNfHrOVNpgDL+Dr9lu+LB4mzIxSjH5&#10;Dh4m38PN6Hu4Gn2nPuAr9yOVI6pZcz/fqO8UVVPzZPkbISvAGAnOeiqW2/P4qjR39cJPqqc+PVIf&#10;7iQah/fvU0aQ84jHq84iokITClk+5xEp2mMUQniclbRDMRfZMby6UeyeT/NBY34amirP4OPWJFZ6&#10;bmHyfjHORdlhZfQBnk80q4/8inbS2fsdk/YulStkqS3y+89F7keKYlPhNntU24zWGAoRNIAY4jdj&#10;cJ+wC6mY5ptncfdsAK6dPI5M5hARP9LuJG00FmQe0pgnithYFOwhUk96l7TZRLvp4lSQOdclGWoE&#10;oUbwaRKmSpr0fj0qcvmSptyH1hiyLnFbh2iZfVSGmzTI5XgnuBseVOHT12IfLsV74PGFaORF2SM7&#10;xEYlT9EYKvfQ+76sgN/R8LshNLlM0CPdurwHhib5Oqcjc4XoGUsivu3mBST7O+Ld5jSNUY25R6XI&#10;DrfBRHMZIwKpK1mTUFy5xpdG+HP58l7EENrtu0Ks9jFBiyH+mMDFEGIULTKEp0u/QEGCL2Yfl2Ci&#10;4SquJgf/9rBqSAuXyrvE89Q2zQWFr8t2YVRf3oRwbc3YpK8Y2w/+dqx8nlqMKJUkRQkxFglXPRU5&#10;eJwfj+aLSYhwMoV0/UpTvnxXtvVyCg0SR2MFkEjI/cj1/t0j/2iM371Tez1hc6IZLMgehS2acnmM&#10;dSIMSAjKq/URLHVUYOHpTSLDnsRE59+u8WXl/7l8edwfjWFJ6kgv1oYCLSK0qNDjNkGGeK4YI87N&#10;DKttN8kq6uHMOCiQF0OoE4t3ff4t41W1xpABAV/egBQRZGIMOV40wYEDu9V28XQ7GkO+R/5nY0gS&#10;L0kLwvS9C3iSHakUv4wEl04kP4bJlkvRGL+Vj0BhT7ymqmSp7M9Fzq/ukfenzR/aY7TXEiRKQ6ID&#10;mZt8OtvBSDuo7fN90xjbi72Yf1aK5fYq5ETYkSb/7mRfVvpflS+PkfU/GCOQ8V2+Bf5biJLyhTG0&#10;yJB2Ikni8iGnH3fmMXrrDPTIZLSG+HP5/cKsYBrxj/tl3+f/cb+msjS/hXaKMaQp4d+N8TXSAxyx&#10;0nQVt1OcYa7HRHhQMy7KhcJsqa0cDak+CKbmEEPLVy6lIoXLa68tD6/QrIzzO72V60hYE2NIFNCE&#10;p31E6Le/VZbmHF9jeaIFK13lWO24jTNkTnvJ1rTn1x77n4r2GO3xfzBGmPU+2FBZfokGbRFU6DF0&#10;SZEQIeiQZuPtoXrUn/FVN69BgebE2pCjvZAUuYiIvy+3/Xv5fb+EM9tjmjyjNYZqsOM9yEhys/1f&#10;4dPzeXQWRSNYpuWT4Zg8RgZV9Nbk40V/vRJVB8jcbGx0YC+NhIJWnlvu5Usvl3XJEVpjaIswKlue&#10;15XokGfWVpYU+V9mgBXGmq9ig+zqlJ/db+f78rg/FtmnOc+Xx8n6H4wRTCZkzyT818bQGEKKJFpJ&#10;sBY63+D5ZDt6ylJxgMdIbpAeNQkLMjJDioQebayWiwjstTesLdob+LLI9t00pjiH6RENMkS3CCJE&#10;6wj3FxR/2p7Fams5wu0P03O/g4xfkhGIPTV5+LA0gHAnExxh6PKwP4rDVPFHqIX+fP0vEaFZ1xji&#10;W9633IuIMxdzGoPP/ef7NDfah6IUD3Tfz4OLmcFv5/zjcdrfYgRt+b8YI9RqL9wI8S8N8SUiNEXT&#10;simjL2SG5DcTNEZxmmqhVQpaHojiTsPh/1gEKfJfSX5ShDpK0YQLGlN+q3ChEV1iDIODXytWphWQ&#10;2hAqOc1B7wBmGy7iZqyNGtAsbV5etsdgQU/uuHESD7NC4WVySDnFYRrBy0WfTqMZIahFrdYQXxa5&#10;9u8e/BWV8ffKGHJNbWVpi4n+HiRSbSf7mUP/4B51zi8rWVO+NMKXRbNf+58/GCOSOsPHZO9fokK7&#10;lCJeuZcJVDpLVnrq0Hk1Hi7UBNJvLd20bsa7VX+3O9elX1t+y7qbIYvSEN+p41yNv1PFxYhiirrC&#10;ifsdDaSTSvq+NaLP/Og3MCcCpaFNUVtWiBhDWo11932F1ytjGCvPJKU9QNTIcV/DgDqmPi8E72ee&#10;wcP0sApTMqRUBrFJz58wK3nwL40hxtE4jTiKtqI0Rjm4n/drcQhGPMdXX2m3ayrNmTmpJNMLpSwm&#10;OpqWV+2+3w36n4rmuL80RjiNIZ+G+9IIvyGDFSDt8FKEyQgyjKkdtoebMX77DKwp4sSDJaSYHmaR&#10;JYvJ5yLrxrKu3UdDmhz+Wv02/lykVVSaqKWXTY0kJIPR5fWMDmmbVr6mAX5vxjc68BXero/TGBkU&#10;mtI1rAllMt7q4cUofJhtR7idwWdkfIe93O5hraM+ky3CSipdawiFTi4F2doK0RQag/chSVzY3Tdf&#10;7JMKlMa+0tPeuEqtZXl0P7f/VaX/p/LHcykH+fx7V6TdfkTYHvhTmNKgQVvEGCLQJHabs/JeTndh&#10;4u45NWLCiZB1olc70qsd6NXSnSgi0JbFkrHfggYzZ6UrMSiGE97OSpd+Y6HUQmGla1NjBHo/HUEM&#10;IQMWhLZKRYtTSPesHGvKEPZ2fQJTd7PhrC8jDyWXSR/J12i5moAPC71U4pbYw98yTktGwusc3q3W&#10;leKWQmNovVmWYgzJcV9WlFBveb3AgAjV7pNjpcgg7KsZx4kMb97nIe77q0r/T+X3a/ybMWIdDiDV&#10;5chvhvizMUQQ6rMiVF8Eiyjt1wuDmKzLpWfvVv0Awj7U61R8qL8q2iaJf9/+59+SQzTJWro0JUQJ&#10;nRYjGInxaEgrIvPdxiTm7+fToN8ptSyMR/7z7EaaalEujXZTmkhIhTQSfsf9StN8gQpNhWiWcm3N&#10;Nk2FffWVVDrJAp1MRlpKHtNWnhQZK3YlwwMlGV44bnrst/99+f8/b/u9/G4MKX8wRoLTQWR6HKUR&#10;GA7+ZAgVriRMfTaGjA6UoSfvVscwXV9AFOxnRWi898tK/ffyV/ul502K7PtdU0iR/OTOfKJe7eW6&#10;IEcNhWGxYpj7sD6F5cclcNHn9fdoEr006g0/KFBsquaEt+pq/Y7G+JbUVYWkz4aQ8ntlfDaGGIvb&#10;pRK1FSlGtDfepz6n/WVclyKD4QqS3VBywgvBdvrq+C/L/2wMKZrzaI2r/b0riag476OrwtQfDaEp&#10;KmeIMRh7JUxZERmf6JlzDy/huIWOarMSHSHLPxvl/26k38t3VOza9X2syOM0hsRrMYaMi5IxVDLa&#10;wkR0xs4cNrtuIc7ZSDmDIEgGXL9d6sPH1RE0nQ35jCpBh6j7b/+DMTRF+kw0CfyLiiQypL/bkVpD&#10;EvyXxwuizyc440q6J2LdTX/7338qX+7/0hhS/mCMU8ePIN9P7y+MofmtTeBHyGKkR9CG7OKHnRms&#10;tpQh3FFPVZhSrdpwxXURbtoQJOvaSv6fijqe3ijrMnrc25QhkJ4thjGkMdSwF8ZqC+aMT1uz2Gi9&#10;ictRzipfyD0EWOrQScbwfr4HD88Gqe3aMPUtzy33pTXG72FKU7ROo6kobfkKrqS2gg4x1pdeLP8/&#10;F2tPreGOVC9zdfyXlf/Hiv+9/L79syE+F+3vXTLk0p5eJe1PXxpDiwgZpGXEpc5nY5gRGRvtFaiO&#10;c6ACPqriteQNMYa2aA2iGg4/P6iEAlG72srXHvOlsbS5RbpEpZldkCioM1BsjASA9FXGSnVVZOJp&#10;fhSOU3NIn4AcH+1khJeD9zF8Jwel4fbq/IIKUeciTOVdin83hiwZFvlcokX+XHFOWmPwHF8aQ5Yn&#10;I2yQn+SCU/7Wf/jPX5U/79NWvhhCQqA2DO46SWQUBBgq+qhFhFqnEaS7VTtiTlotpTVTqO3mRBve&#10;LvbguJmOUqhqfNMXxpAO/T8aQ35/YQwxxJ+KbBfOL0v5r5+5TPPwlcYYvL7QYkWNFZsax6uRJ7h7&#10;0kftFxQYkWisDTfgR4aw0cpsHOT9iiG0+eL3MKVpDdBWiDIGn+vgXxjD0Vym0tunQvCfjZEaYonz&#10;cc7ICrJR5/iysv9vRXvtfzOGt+keeFB0iRGkwuXhpNIk5BgKi/mcPI/xYQUZQk03O6txL9lDfYFL&#10;GgH/bAwpAu3fjMF1MZD0oGmNIaFNDPRXxpAiX+qXRC4MTsKUmYSoo7vVAOinZSfQUhCNOFtdNcRH&#10;KlPy19uxRxisykRJmC3P+RV0ebxQVEGIVKCcX8KhtChrK0SK9EdLu9fXqqJ+92IH0/3KGOJwXxpD&#10;Kj8l2BK5MY7ICXf8w3/+N+XLa8s5fzNGnPMh5AcafEYDK5UPr7yNFSWvb4khpIgGEGOIMFvsrsOr&#10;mXZ4m/+OjD8bRGsMqXSNt/+ODC0VluP+bAxN7qAxLDRvL8m9SAuuMoaODJP8GjsLTNQsHYWR3Ped&#10;0iby7t5cVzV+er2BWdJevYPfq5whyBCDaNChuSe5xu8Vu0sZ4si+72gM+a1Fx1fqg5BiDKHNWmNo&#10;/vcV4mSStHgn5EbYq+P/qtL/U9FeV4rKG1pjnPQ4grIo099yhjyYhAdpDxJUGJGJSAuqiDKVM4iM&#10;D6vDWG8twYVQ6//RGConfK5oVfHKQBqUiEG0x8q61hiylMrSGkOKIMPyqCCD1Jbl+Ww3UfAQPSXR&#10;aiCbCD97qmK5r0+rQ2jOjVBDZXaLManchU3JfUiYkuWfjSHIkFZh1VP3hTFkhKMYQwba/dkYUd5G&#10;OB/vjLORYoy/rvT/VH4zBM8lqNCec9dJTx3cjDP/UwLXMChtiPoSGRKm3i32Y/nJFVwIF2PwgT8b&#10;48tELpWqNYIYRpbyXoR225dFgxQtMjTUMcBK45FiDH1eW5S/OcmDBRP42kgL3k01o/taDOypwqWJ&#10;3ebYbrxf7sentWG0XYiiAb/X5AwWeeVNVLgytjLGHxX4b8ZQ27TG2AULw31wMNkPeUlUe6wqrLgw&#10;LyPkJrogO8oB33z1/zsytOeV5a5sn2OopDEEEX9mVJLANejQNFWIMQxpmJfTHaS215AXZPUHZGjR&#10;IUaRMLSPDy2/BRGy/E/GkKJBkIjAXaoSA6z3q/AhRQbVWR77Ro0akZdnpp/V4MN8B7qKI2icvep9&#10;DFHob0gqPm1OoOdqChxYkdKwKV3CEq728t4FGYo88DraCpCijCFa5LMxNJW2CyYyoNnsgBoKpK00&#10;bQk9boCcBBoj0pHG+f8vZ2jWiQwxRlW81W+9fF8aQ6itPKQMIhCkiDGkK3JrqIlh6hpyAiz/YIgv&#10;DaIStraiPxvgz8bQHquO+dIYPC6QxtC8oPKtarWVEYvypRhZb79bhA8Lnei4GsFEf1i1yh7lvpdz&#10;XTTGOPqvpSHczRiHaEQVlnid3TSMFhl/Noa8n3KUz/ilMaRyTEj5RfTJa2jaY7VFpvPLS3TD2Wgn&#10;1d715wr/n4r2HFrDan4rY+iiIsFaPbhqppYKZ9E0zmlGE8pID23OkHfC59vvYLP9Bs74mv8bMrQV&#10;rPLF54r/zRhfbFNFjv18vMobNIJK8p+NIfcjxpBB0DKmV5rQpUGwvigNP1Btd1wJZ245pNiUaIWt&#10;iVaFjPGqLES4mar3tkWF6zDxy8SOmpzxjbqHfzMGQ5GExy+NoU/mJmFKXnnQHqstPjRGTrwLcmKc&#10;ISMj/1zh/1ORc2vP8+V97Mr200VlgsXvxuADS1HoEIOwaFpVNRTyKNfHHpZhs+MGMn1MVfL8K2NI&#10;kYqVpTZMSYULYrT71bGfj//dGPReFn+rPYrNSSyXkeiiyuU1LhmveyU1EB9XBtBdHIZAi8PKEIKO&#10;xf4GfFofxRSFn/nRPYh1NYEHjRXvb4nq3BDe6+cOK+YhbSXIUhojJS9IR9mXlSbTXogxLEgOtBWm&#10;Le52R3E21gXnaIx933/7h//938qfz6Utu3J89WkMK8UYNKFKs1Ssig8v3a1qdB0hL++Jy9uqEzWF&#10;2O6qxMnjxn9pDG0il0qVdVmqClchQrP+b/9h0SZvOcbfep/6xJvMvCnOcUgZQhL6V8jwt8cPrPTu&#10;K2EIsjqinOQA73H4yU18JJuarc2DvckBBLnq40y4Hdxsj2C0rkgN31HIYOVrVbgyBu9LkCHhS1NZ&#10;miR+hNeXMGVlsO+3CtMWR+vDyIpyQjaNceD/tTH+2iC7zvnqoTzemvDXjJsSYwhKpJLlxsVrJFaL&#10;hwqzEWR0lGRgp6caye6a9/X+rWKl4lm0yPjdGKIx/rMxtKJQkr+f1QHmCY0xRNjZHGWoIcWVF0sS&#10;5TNsNEbn5RAaQ0chQ/ormitz8Z5JfKHhIirOhsOGos3SYC9CvYxxNsxToVKLjC+NIdskZ8j+LytN&#10;3okXZFjrizG0RtL8z5pGOh1hhzNRjnRY6Q38Y4X/T+WvjcGc4eVqsm1rrQMT00PQpwfoG+yHs4cD&#10;bB3N1e8AfwtkJDnhTIwbJsYGsLm2gc6Gh2i6W4mS3DQ4Wh6FPm/WwfYYYoKsUZDujdKcUNTfzkOo&#10;ry2s5CVGD0tEBVriBhNrRrI3bK2PwoLhxcFBF2GR1vD2NYK3tykcHQ15H4dx9Nhe7JfXCvR4Xjt9&#10;uDrowcTgEGwsDHgdY3i72ODqhRw8rajBSEsXFobHkRISibNZJ3Gz6BJqb1TgypmzuHg+Gw11d1Bd&#10;VYmxmSksraxj4+Ub7Lx+j61X77C8soUHtY1ouF2D5pYWzC8sob7uPi6VXEJ7ZwdS4+JwKiUel85f&#10;QFJEALIZHn087WDjYAJrWyNY2xiqpZ2DKRKSQ5CWEAo/H2dczDuFKzmpaG2px+b2OuZHR1By7jRu&#10;3ShCY+VVzIwO4MMPH/Hjzz/9x/LTLz/j57/9oim/SPn1j+Vvf8cv/y/KDz/9hE+fPuHd+/f4+OMn&#10;fPrxB7Xt/YcPeM9tn374AT/+8hM+8Pfbt6+ws7mKjzINIo/58O4t1pZm8eL5Jt69fYu3r19x30c1&#10;daLmPD+qc3/8qNn2y99+/bfr/yL3zHO9ermN169fcLmDdzyv/OfTD/zvh4/q2nLeD9ymtvPccl9S&#10;fvgfilxbW+QcXxZ5tj+Wd+q67969+a28ffv6t/Kaz/b69UvssjDX2TYzOwwbSx3Y2hxBTJwxPL10&#10;4MB1HwdDeLtaIu98OuID3ZmvAtHf/hhjzx6h5nI28pL8kRnmgowwZ8T72sCXTuzjYIDg4+Y4bm+A&#10;MF8nXM0+gUgPKxRl+8PDyQDHyBatGeZDAy1wuTAeZUUncCk3DOWF0Qj2MIe58SHo6pJIHduDQ2SU&#10;pgRKfIw3TiVH4tGdanjYWSEuwgc9HU3Y3tnEaz7k5sYG+ls7UJp5Hi11jVicmcNYex/mJ2bxuLwW&#10;d8urMbO4hPbmNjxpeITW9g5MzM5hZWsb61vPMdEzhkBPbzi52iEo2AeW1sa8R0P4+Tujb2wYnU1t&#10;6O3q47EvcL3oGpwcbRUYnFwtCA4TmFsawNnFHMGBLgRjBooLMjDU9wxjnV0YbHqKp7dv4XRCNLy8&#10;nBAf70+wlmJxboxO+QY//Pzj/wyK34Dxtz8C4zM4/h0g4pR/+9O2X9Q5P336Ae/eiPFf8rec4xd1&#10;PXHC9x8//OZc71mnb16+xJtXz/Ejnf4jHff1ix18UE71Bi+2N9Q2BRo637u3b3iOD/iJv3/+G+/9&#10;178RIFyq59AUAc8PP/2A1zznhw/vWT7SEeV/Aoj3al2cVs6jwCag+AyMvwLDl+V/C4x37/4dFH8G&#10;hhYcu6rz4rZPhjvDw14PDozkVpZHYMGUFU0yONpTi43Rp+i8cw1dDypozFFsLU6g8+4V1F6OY/S3&#10;hacbM4WfDQpOB+NyfgqSQp0ZZb2Rlx6KjDh/tD1pwIPyG3Cy0EdkgAf6nzxGZmyI+hqrm7zranYE&#10;jjZ6dHxvZKf4ItjLGseoCAwND8LSUhfHju4nmJhCzXWYMXSgb7if5RCMTY7Ak6BtfHAHS0uLePXm&#10;DR/oDV6+fovnXN/5rbzF4vwyJiZnMTlBMGy+xMrOO0zNr6OlrRsjBEhrazuCfHyQlZ+JxqYHSE6M&#10;Q0JUMIJ83ZAeHYkuZo+lxVV0tnXgTkUFQgK84ORkDndXM5zLTsLkSC8yEyPh62mLyCAPlJfk43L2&#10;SaRGBqCiOA+Nt8pwOecUny8JabERDBInMdTWpKLmRxpTjPOB0fnfAPFXRQuQv9omS/Vbu40OynUp&#10;P/z4I68hkfgDdrbWlBMqZ6VjyT28ZSaQfe/ppO8/vCM43qjPwjxnlnj//i2Wp4bxfGdDnUcc9j2d&#10;TAFKnFmc8rMjC9A+yHnoiLKUa34iIOQ68pwvttbx9t0rBTiNs75VS7mGBjTv1P+0meRLgPwZJF8C&#10;QooGZH8NCk2m+CMgtOXPwJCy6+mdnO3KvEikx9gjJJQ0JcCA0fAQ0mKcSCGiUHg2BBeyQuDjaoSk&#10;BDtco8oqOB+C4pxETPa34WpmPM4me9AxSLdOuOFcli/8PUwQGeKI4osZcCPtsJF3vejoOjoyceH3&#10;cLM2R25yEs7HJyAp0A/nUiNxOikU7k5mcGKWMqPTmxNIZ04lkDZZw8RYB3r6B0mzjsDI6Ahs7HiM&#10;+VHYmOvjbFoSGm7eQMfjh1hYnMfLVwIOGoDlOcv269fYfPEGGyzjzCA9vaOYnF/BANfv1TSS5rnz&#10;vEdhYnYMFrxPC0t9WJCuWbGYmh+DnZ0RSsuK0dnSgd7HbYjyC4CtrSncPKzhQnDYM3PY2RurYmtn&#10;jOBIb9ZTMHy87XAyLQrpCZG4dvY0OhpqsbOxgrdvXn12PjoOnUYi+Pt3jFKvXtBZfqBj/2/AoXF2&#10;oS0aMP3FfxQ4tOVndZxE7Hd0EImI4nzPJeO+fM57eqOcUBPhNVlE6MzO5hqz8TIz7wCWZkeVE73h&#10;/Up0F1ALmMUBhf58JDVUlEjWmQ3esN7f8blUVuA+ccxPHz9hZ30Vr169VM7+8vkOj3v12Tk1TvqJ&#10;/xdHlnuUc30SmkYwKiD8X4DxP4Pi/54ptOUNbbSrJCdw+3KRNyJiDWHvQqVpcxBe/nqISjCBvfMR&#10;GFJzxMZ6ISzUES6uunBy04H7cV0UF51E9Y18ZCd5IyPeFV5u+ggKMiNdMISt/RE6LimRNG3r7KFT&#10;70dMmD3Cfa0Y9Y8SdEF4eqsC/Y8b0VhThTs3i1GQmQIvFysE+znhYnYCLqUmYGZkBK9X11GUmgFb&#10;MyPoyIw3BIixGamegzFCvR1xq+IqNrY2yH+fY315GS9Y6a/fvMMrZg4FjlevqSdeU1sQIFxucvsm&#10;KdHo4AQaah/izOlMeLg70qlNERB4nE5vBitrIxbqCBtTPo89kmIiUXq5FNVl1cjLzOI9HoeNaAwC&#10;wdbRDBbWBnBzs0BklC/Onk6gDrFGenwg2hvvYKavE5ury79F5ZcvX5C2vFeRUMDxkvcrhhPHeEtj&#10;ibP/m5N/UQQQKpIKxaHzCqXROvS/H0v6RD0hIHjLupDryX/FaSXiv6WTb60uYnF6GFvbK8rpxRl/&#10;JCWSsr0uoBgkc3iCnZ01BWTFwUmrXr3Y5nnf08lfENSs81fUDDIzOJ9L7usdwfaSx7x585LLLeVw&#10;kiW2GBxEp8h/RMtInQiVkuuqOhCAyH8FNFzKvWuz0Z+zxv8GFBr69L8DhBS5Xym7cs4d38465Yys&#10;U444m+GOlARHBEcYwDdYF0amdERy/Sh/N8xODqH3QQOSfPxwOjoMqQG+KMpIQNm5JDq10INghPpY&#10;wMbmGEFxBKZmh1gOkn8fga5MCKC3hxmBvN3NGueSwtHT8gBrs1N4Un4TCf7eSI8MxJnECJyMCUHJ&#10;mRMoOhGJpvs3MDc3jtaae4gM9oeBwRHqjn2KSgkwYkhbmmtvY7KvF1ODA5gapRG72jA9NUo9sIGt&#10;nefYevECm+TLO3SG5zSCpogAf4PJ8Wm0PW3FmfQM0jJXaiAHXC++ivHhCUyOTmFuZhGP7z4kXXuM&#10;ifklrG+/QuXlawgkeD2om2ztjfh8eswsehThxgwc5vDytsFxTwu4uluSLrqgpPAkRqg3Xr5+jjes&#10;eBW9JGPQaGJEcVJxuB/Jyd+RTghgNDToPzv7D3QEcfK3/K/8/0dGVC2XlyLH/FZ4XjmnXEvjwDQ8&#10;NYY4vTjmS2aNjWVSTNbz8511dX+v6RivmEmWCJjVpUnSnzWszE8opxaAa4WygEQ5Hp9re3NZAUPu&#10;RZxXHFzA85qZRQS3UKSPLDs8TmjaxuqCApUWuAJKidSif+S/Uj8q+wj4mWn+EyD+J1AIPfsyU/wV&#10;ELRFwCDX1pZdazNj2wuDnVgc7UHn7WJU5iciNJjC0lkHvqREJxK8UXw+EX2tDzA33IeOu9VYW5xR&#10;0UAqoouO2XjrKu5ePkcKZQlnRzoLKYgRRbOFlQ4pyiGlC3QIMD0CxN/fDqFBzii7eAYVuWdxOjYM&#10;GZHBuHYuA2WnT2JmqB/P15bRda8C5xLCEObjxGzjhQBvJzWNl6HBQRgaH4GxqbSk6cDTk5QlPRa5&#10;WSeQkRiFm8X5iArwZAazQcX1SyhMP4F71Dir1CGL83MU7DvYef4C62sbaKy8i4tnz8LXzQF5F87g&#10;8aOH6Ghpw9zCIqbn5lF55Tpq7tzFtWs3cKngMoYmJvHsaQcCPD1wnPom0M+W68xyvna4cD4d+WdP&#10;wN/PHu4EhZOzOcFhDY/j1ogIccO1vAyM9bUzY1BX0Bkk4quITjryitxaKI4YUTKAZBSJkAocQoUU&#10;IKgT+B+Juhpn/1FRoFc0ovZ8SsjzP0KFxGGlVen3SCsZS+iNhsuLgF5bmqETvKDIfom1hWk665wC&#10;h9zLW27rfvoAyzMj3K/JEOKkLwmY9WVS1hebmvPxWAGRCHA55/MdyQ68r+fbKlOIUwuY5Lkl0yzN&#10;jmNtfhLLcxPquVWWUDqDukbAwGvIPQuYv9QXfwUIOfY/geJ/kyn+DAZtEcDu+vjxx+2F3iG82trG&#10;i9UVDDfX417hKVSfP4GB1no6ahfulxbgWlYSpkYoVh/eQX/zPbx6J5HnBcbbqnG7LAE9nXW4mJmM&#10;2AhfpCQFw5Lg0KOuMKG41tUTCrQfRsYHYUYqpZYCHOPDCD/ugMGWx3i+uYqBxzW4mZOMwaeV6Gmo&#10;RNn5LFxMT8RIezPu5hai8mohastKEO3jTS0iH3GlIKfe8CY4klPCkUtwyboDI7mDtSFMTY4RTEa4&#10;ePEsRgZ7SNmuoarsMrNBP9aXVjDS1U2AFuLW9RKUXynEzNw0tcoTDA8MMVPU43zmadyqqsDCxiZm&#10;xueRnpSGlOR4VFTewI1r1+Bsa0UBboEAAsHfnWLcxRz+x+0R4OuAkBAnJCb64yKfJy3Bn2I8DT3N&#10;D0gRpLnyuYqG0lQqLTmKUtGJJOqqyEtnUZRK6QPJHrLUZANxenEWAZA43PriLJ1WaMcr5fyyXwAi&#10;oJFILtvFKeR6Ghr0nE67o/a/eaVpll1fnuFyBS8orgUYCjAEQ1tjDdoe31bZQjKLNrspAc9j339g&#10;NKZDi1O+IkVUQpv38Hyb2oX/V/SKzyLOpslGb7AyM44Fgk2OFXCrIo6vgMB1Abi2fAbFfwLGv4NC&#10;wCWAEGoqzy2B4N9B8deAeKEAIcB//nwLu5j6CIxhvN55gZ9//RVz3d3oflSDmcFWzPY+ZWU8J8In&#10;0PmgCiUX4lBRFo+UOFucjnPDYNs9DDy6jtQYa7h6HKMgNUZRQQac7UwotPdCR3c/adQBGBgegIlq&#10;UTqgvotkbHIINy4lYaKvFc+Xl/Bmg8aZJhXqfozGkkJUn0vFRO8zTD9uR8ftWiz29+FObi5KzmWi&#10;6V4lHlVX8hpWMDQ8gqO6+0jZjlAP6MPcTBcGRjqwozZITghCUIAb/HydlVA+fyYFtgSJtYUBUsID&#10;kJsYj5orl3Ez9zy6njTjauY5ZCbG4drF8xjs6kBjxT0UnMjCo4YG9LZ2Ym58DoMdvXj24AmX3XhQ&#10;VYmC3HMI8nZBTnYqbl29gpKsTNy+fAFbpCl3iq4gNy0WD26U8Rpn0Ec9tTY/SweVfgJGV0bWH34W&#10;B/9IgwgP38bm0ix2tlfpFD+obKIVz5ItBATiKCrLcKmiOg3+mkAT55aoKyJVCWc6inIOoSd0fvkt&#10;FEpalZ5vrythLSJXQCoOv7O+iA2CYYv0RsMGtkhzJzDa+QSLpNCKPvE/kq0U8HgdEe0CDHFgTeT+&#10;3TFFUIvfrMxNKUcU6vSGx7/ks73cXlP/EQ3zBxB8WT4DQkudtOU/AULqTzKh1KuAX0Ahzv4lGDSA&#10;0GzXFi0QdgjaTQYk0VHrK3Poe/ZYA4yloTFG7E38+Pd/YKFnmDTmvqrEpeEerDPtSeWOPX2M1Ijj&#10;8PY3YZQ+gjAvCzTduYJuRpT6GwVIDvSCObOAm6M+MuOOI9LNFhdOJGNusAt36CzWzCDGpodgZXWM&#10;VOiAao41JUBSY3zRxuxQVXAGadEBCPexhbutASI9HfDs/m1U511AX30DTvgHoOJKHpYGhxHv6Qs3&#10;J2s42ZtB3+AwjukegAOFcN3tMiyNU1+QBp1PPAFjw6MU/odwTO8gjhzbTxAdoP45Bk83U6SE+iPc&#10;1QNONmY4Q8e+d7ucoLuDiaE+vGYFvyOPfvdBOsQ+4s07RkQK+uWFZayurytB/+LVW6xRg7ykjhls&#10;bMZYfw8rmUKaTvL+7TusDIyg4UoRllh/AoId0gyJ7NIUKo71gg4q9EQMK8ZRTk+KtLEkdGZDAUAD&#10;Ao1TKr7NaPzTL5q+DonM4jyyXSiMGF4cXX6/4zW0xwh3FydWTsHrbZOmbjM7vHtL+jQ/jZ2tVXU9&#10;yf6SMdapNzZZ+h7fwcrsEEG+pO5BQCFZS+5JtILQILmG/Bb6Jo4rWUg6LqUfZJOZ7KV0CL7TaIVX&#10;BODCeB911iv1rAIAuT8F+C9BIQD4DIQvy19lCg1lEpG/o6K8Rk+wHiSDCjBUq5imCJV7/nxDLVUg&#10;Yjbb4rNP9HTjem4WCjKikR7tjZQoL2Z9W+z68OrD9kJ3P16wUn/4+6/49O4jHuWVoPdJPRbHerEy&#10;OaxS/XtW7MCjOmaNJET4W6CCWmR9eRorY6Oozs7C3NQw1roHUJIUja7SdEw8uIlnd25g6FkTToYF&#10;wdXJFBakUaZmh2FucQRGJgfhR45+k9y7/XYVWm5WoPF6KebHBjHd34v64kvoengfY4/bEObhSv6e&#10;jIfMFpdOpSE8+DiCqD2kJcvCmOc016V+OUCKdhjBfs7obGvELM8RFxLA65HS6R+GodERNUWMoclR&#10;HOOxZhbHkBQXjOv55+FqYwlLZpKYmACUXshBx8NGbG1uYIMgWFteIY+XTp/X5MVz1CekCKzwnR06&#10;2TaNQePMdg1iZ4PORcdQHV80vBhceHp/00OK5Jeq9/glASJ8/A2dUijN8twkf+8oIysHIzA+Ul+s&#10;zE+paCz1/orHvSZNUdyb55ZIqxxEnIUOq4wuwKOR58cGMD85oECgcRyJonREOpym9YfbeB+S0bbW&#10;5rE02UeBPaL+q2ktopDnNYY7n2JquIsZbJpUbUpdVwCpAeqPivYK4H4kZROwaO9JMpGsP2dWWJwa&#10;UIFAAZr1IRnjOSOyAsRnsCst8SUo+Fs9138AhCYz/Zk+aYqmYeGFajh4QQAIXdJmCdFhL9bWUXPh&#10;GjJiA9D8+Cafaw5d9xsYtLMZwEORGOGKsAB7+FAz+nhbYddMf/f2ZHsbtmam8ea5dLB8xExzNxov&#10;FWKk+ykWJ3pZESv4yBtfGB5ACjODRPSMSD9MMrq+3FpHQ2Eh6i5fpKOsYYsC9xXR+0GcgZX34QUj&#10;08QY5no7kRzkC2srXdjb6sPH2RpZMeHICA7AeG+Xikgf+YCTpC1LoyOY7u3B2vQMBu49wonQINib&#10;6yErNQYJoQEwMjhCSrYXllYGsLDUhS4zgQEd/yizgr6BDG05pPo9BAiSMVyZWfIykxDi7Qoj0i+h&#10;WmYmunB3tkDltSKkJ0RTO0ShMDeTAeERHpfdRHNjHVZWF7GyMI9Zgr/90SMM855aamvQUH0DZZfP&#10;o7I0H48b76psMTU2jG1Swu2NNYrYJcyyrsZ7OtFHcE8PdGF2sBeL48OKY7+UVho66jppixYYAgIN&#10;xaGzkw4sT49RB82oaC7HSOqXiChOIBxfOL1Ebck6r0hbPn38Adsri5ge7cJzUiEBk9AkoVNCudR/&#10;eQ1pJeqhlpub6MHzrSWVEZZ4LXVPPK/c13hvi9IQc0Od6G+rVedXUZ5FmlHl+gKSHyQrKWfWOK04&#10;okTwLVLC1dkxdX8CzA8E+RqDwLb04/AYOfYPgNAWOddncPxvQKER2BrRLhROwDE3PaqyswBCwCEZ&#10;YmtjGYOdrbh7swSxUaE47mmL7KxwPHlQis7GUrTWUrteO4krZ8KRGX8c0UH22LU8NrQ9+OghU+wK&#10;nq+u4fXWDv7293/il7//HS8pxlvLS9HdVI9NRpkNGrWx8AJa75SRew6g8/Zt1Ub/YmUFL9fW8P4H&#10;GmxnBzPdPSpS/O3Xf+AdjTw31Iupvi6MdbVirqcDiwP9mO1+RiF9GTUU1OPt7aqj6xUj3/bKErZX&#10;V0lHCCoaYL5/AGXZGSg7c0r1eTyouIHIYC8YEwjK+UnJdPUOMGMcJKXaj8MyqT51RniQB8L83VF0&#10;NhMpkSG4mJeJB+U3EeHpiqfNtWi6e4cRwgfm5vqwJcAK806TAsYgItwHCXGh8PZwhD3pmTNBlXsy&#10;GQuM4s831jHa1kGNEgInJ0vY2hojiNcpzj+DpxSqk92ddIgpaq/HuEHgJET4ITkukOK+CDWXitBY&#10;dUPRmPGudmoWZpmtZRVdlRClY4iBhY6IMytBzvpYX55ldCdlYxRUTsY6kWPFIV6Tuskwja3lRSzz&#10;/iS7jPU9IzDnlfCVALXN6C4US5x0jfRmg+ebZjbY2VgiAJ5idWEC6wwA4txKu9BeXY8aUZSTjLsV&#10;eRhoryfQND3e73l91QQrQY/395EOKk4smU5azsR5hcKszIyRjs2qDCTDRgRIGwvTfK6Xv4Pgy/In&#10;QPxvQKGyAe9VQ580Also/9KsJguLfhDtsMUgNd7egWe1D3AuMQmu7rZwdDbDcQ8rpMR6oOHWGdRf&#10;P4XSnChUXz2BJ3cu4HJ2BHZtbS5vz3R3oePebUxQdCqeykr65Z//wI9/+1XdyBs6+1j9IzRXlqth&#10;AtKC8Zzo7+J/+h8/UpX6408/Q8blbC8tYay9FRsUMSLm1hdmGP0mUU8QFJ1ORsnZVDy9X4Wumlso&#10;PZWKsnOnMP6kEYNPGtDeeA8NFaUYpfDur6nF5aQkPHtch+Y7FYgP9UVBTgYaKWaDPJ0VGA4e3q3G&#10;VYnwtrU1gj61hImZHjyob9JjQlB3owTBx13h7mKFwuyTaGO0H2lrQ0n2OThYmyHtRCx83B0+Z5mD&#10;8PVzQUSIF/eZwJfASIgIgpWFIazMjWBnZYwQivlEGc4S4ApHe1MEUnj7+TgiLS0UTfW30FJ3i9F3&#10;HNWX8hEb4qk6KxMItMcNVXSm56pexZiiM9bmZingr6jvxotRxTmk002EtHS6SaYQcGwuTGFi8BkN&#10;/bmzTGWBlwxkom/WlWMoHUGHXKZg7mt7iOnxHjqHZH9xone0qWSQ5+o6krFGup8oxx3racbCxIBq&#10;CVPClc70XKItKdDK5ASqLuWh5MppzM0Of85OO8ohNQKXgYznlfLpB2lC1oh+6S2Xe9thlJYWKfW8&#10;7z8QvPSDBckipDvcJgAXIEgA1QLgr0ChBYMU6RgU4MnzSmB4wfsRCSDnlKAhz7lNWij1JNtEd0g9&#10;SKaS0lbzAAHebnA/boWoKHfknwtnAEvE3eIU3L2WhoYbmbhHcJxN8MauOF/77dPR/riTn4vemjt4&#10;yyj0E7PFXN8gJjo78Jag+Egx+ZEiarKlDbfJwccH2hkZx9FScRPzo8PqJuXGVRMg/79IGjHS/pQ0&#10;ZAprY2O4X3ARz+qqEU9nMTfTUa1U8r15TxdTBB03Q7C3HZzp2NKMa0FxHhPoidsX83GekdueYtlA&#10;bz+zA8Xz0X0wNT1KpzTmtkNcmsCU1Cg1OgQ3Mk+jq7YR3fce4GoajUn601B8FfUlxcxwt5RjzA4M&#10;U2BFwV4G/pGa6ZB66RlKD/0hJcyP6R6iFjlKumeEEykRqGOED/Vwx9nTaXh86zYuJKai+FwWcpPj&#10;cDImDFXFBWivr0Ul77XoVDqKz2TifGoC/Dzt4chniwh1RvWNAl4zCBdPJ2Be0YsXNNwrbMzOYIfU&#10;Z4J1OdDaiN7mBkyP9bHenqCpqhSPK0vRxAAyPtiO/qcN6G17QENvajg7ASa0QfVT8Lf0DwglUvSB&#10;2me8r0P93qCOeEHwaBxJ+i926CAMXMwqC8z4Yz1NWF2c5jGbzFqaDkdxYjm/OOVLgnS87T4eV11E&#10;X0uNAscPP/5EIK3RQaXHW+N0Inil5WlzZYG0ZUnTsMD61tAZZn4CfGVqlHRTxLd0BgrVke1y//8O&#10;COVLBJWWLgkIhRIpMCotIbTynTqHZOCXvA+hjjuk9VsscqwI8E3uk6yxujJLX5xBWW4BXJys4eJs&#10;Ce/jNkiKcUdxTgSZy0nUXE5Dc80FtNzNQ0VBPHZZGB7adrI0QHlxHpqvlaCx9CqjxSjq8i5gihnk&#10;YX4RnX9UtZjIOJ/VgTE8u0Ve/ewJKs9lkkM3Ynl8HHPDQ0yt7/HTrxTwTH1DjU0YftZM2tSBO+cz&#10;cfNCGsoLM+DnZgwTCm8fAqLofCoqruYgNtQDPm7mCPKwRUKQE6K8rREX4YXMlFCEB9jBlKJa59g+&#10;6FBXHDyyB4d09qgxU2UlBSjMyiB4DFHEzFN39SoupZ+gE56kqLqIurKr6GE2WpgYQmt9DUrzziIv&#10;6yQzgD6yMhNIiYJw3M2O1/eHifExJdAdHMxwp/wa6ktL8ai8Etdzcqgv6jHY2qToSnttHYrTTqCl&#10;/g6WR8Yx2tKOHVK/ncVFDJKCXDpzkue0hY2dETWQPixtDGDP1J2RGkEuewsjLU+UtlDjo7Y3Md7S&#10;hCvpCYgMdUNEsCtOxocgOdoPdyqu4NblC6i6fA7P7pdioK2eTrHFKLmpqGn9jWI6wRJGOpqwxPMt&#10;z0zw/qaVgwy1NqC/vUFlnS2hUpI9KOrfMZJuLM8z+L1Q4nNlboL0alz1U8hASGnLF1BoOPt7vOH9&#10;DVNjPL19GXXVF7FOoElnonTeSWaTJllFY+iwH3j85GCXombSuqWaQ+W64vwE5fQQs5j0bXCbom1f&#10;AEELCqFMcl3RuSoT8rwCAGlE0ASUlwwOzJxquzQscDvPp+giwbC2Qk0mGYTPJ40J7bX1uHb6DK7n&#10;nmdQk0Yjb4Qw6J4+FY2aqkKUX0qnTybhbkkqaXYm7l5JRgOXNVdTsOt8YMT29bOn0HanEgEudghy&#10;s8GDa5ewMT+j0t3HnZcYoQDeJo+VXsyf/06KRaG3Rqe4m5eLFv5PbkoGe23PzmK2s0vpke4Hdai9&#10;elG14gjSV+mcJyJ84eKgC18XA9wtPYmsaE8YMRPoMiMYmx5WzbnmZkdUR5kbs4KrnQlcpDiaIi7c&#10;i1lG3v04iOBgD9jZGqoMYm1tAE8nc9TfLcc66UnnvXokBwYhkfrhJiN6iJcbNYQhKq7lo6TgHNIo&#10;vjz4jJHBnii/SvFcVQ5PB2sE+rnCgjQsOdKfWqiTWqgfc9Q3r5kxt2bm0VJeRY6aSL2RhBKCq5zP&#10;Pv6sXdXT1vIC2huqkX8qGR6MRjKOypZUy4YaxUYNMOQzuFkhNz0Gi6Q7woEl0i7NjGKVAnubOq3j&#10;fi1KMtNw/1YpirLTcPlsGo8dJ63Zxn3qsPLi8xgn7RrvbafWKkcdgfPgVgmekaZ1Nt5FFwPAzOgg&#10;XtBJnq9ThPd3YWa8XznpWzrwOrP3wnivarV6/XpHaQZxaqFPW2vL1BnUMrTbxBD1H+nyC4m6zAxD&#10;zXdxqygdzQ8qMDnUQYo8i6nhbgJUaAqBSu0jgn55ckQ19Urrk/SkS5aQ55SMtTw9hGcPq7H9mfoJ&#10;vRPn/xIUWmBoM4E4vGQN+S0Z6TkzofyWJlfJSpIdpOlXnuHF9hY2qJ/GSDml81CYimq0YCYR33z+&#10;chuba0uYGuzFUFcLKgtyUX2tgJn1Ke5fy1Ya4wFLTVEiygvikBDggF2v1pa27+Sfx0k6xMWkWAze&#10;v8+I/wEvZKwRRfUPv/xCrfE3vNzexk/UHH/7139Rf/xL8cqZ9k5WOCt0ZoaRr0U92M88VtL7c/LM&#10;znvVSAv1wqVTMciJD0ZWjCfSwt3Vl5tDvMzgYqMHW4tj8HAwR7CbI+xM9NTIWmnWDQp2hpO8uGRM&#10;ekOKdezYHuge3UOao8/C4wx14GpujrSwEET5uiMh0g/DdIbV8Un0PXqElNAgONiZQ5f6ITMzHo6W&#10;RjDU1fR5HGLWEQolPeM2NkYqtUpnoS41ij9p0NBQJ94ySk20t2OwuwNLI6NouVmOuYlRjLd24ExM&#10;FG5dLcIUxXZvcyOdsxZXcrNwKf8U4mP9FcisrGUwpQm1jwn8/V1wIj4UZxIi0NFcp9K7UA8RujPS&#10;YjXZryKsdAKeiA6Gt7s1CvKSMTnRR8ozTNpKGjLQhrcf3pIijqCltgqVOWkY6m1Wxt9eX1GiWHSK&#10;NAtvMANs0oEXmflnGZDmJoforHReAlGc9wW599aajFXaISCW1LXfizPSmURfvKEzdT1tolYZoKa7&#10;gMLMaEzxHpenR9T1FiYJHJ7jOfn8JnXkazreACngEO+xr/U+mu6W4GF5EequX8JgRwu1kIDzpaLa&#10;wiakWVtDkzQvKikQCUWS+1Djm2QEMDWNaAfel1AyyTRyTaFIAuaX0oMvS9LL7a01+uo8QTuvzqGy&#10;Fc8n+zeWl1BXVEztWoZ1BoyR9i6khoegraUWrfdu4kpWBAOWHx7cOInSM+E4GeGKpChnUinTQ9uW&#10;ZnQIOqoFnfJEpC+KziQgLyEYg8+aVOp8vrmOxQnyY0b/nyjKBRhvdl7g3Stp9/5J0YidpWWMNjzG&#10;2uQsflBjeX7A5tQ0msqK8ehuGSu2j/ztOi7nJiEnNQixRGWUn6bE+dmh99kj0q3zsKbYlZeU9I2E&#10;8+9Vb/PJm3xG+gfg5mKhgGOguw8Bno5oo1OKg0pPdlpUEIpyT6GSgjEu0BuJ0QE4kxYDLycbeDha&#10;8vkccOfWNWQR/PrUJ8d4PhkVayDCm7/NTI/BwdZU0SkDgkSompmZLoFjiOxT8TgRFQw3RzO4u1mQ&#10;3rkhMzEcrfdv8Z7Pwd3OgvQnENkp0QRqIIX+CZVJ2u/cRXp4KNKTIknvSCUv5WKg8zEpRzdmx/qZ&#10;WeexIk4/3K46v+4W5jErxfJagfD2siG1csLTprtY4r5hiuqp7m70Nz3AcMdjDLU95v/J7xl9ZWiJ&#10;Rh+Q/kiUpCPODHcRCMOY6GtW0XOTgv7NmxdK0Cv6obj4Np1Joi81g9AhBrS3dLyNxSlmNOqfrqe4&#10;cjqWNOoSnZKRf2qEGW6KjvuK9GtaHTfT9wQ9zAYT/dQ1PJcmY7zg/UjPu+ZFpC9pkmpWZUDQNkGL&#10;OJcOUHF0rXbQgkb+v8NsIJpGrjc90o0F0j95Hskgiioyy60REPK8m7xnGb2sKQIk0io+j+rhl+zF&#10;0lbzCIHUjYkM0lWl2chODiDFskVGghd9Mwz5KQFIpfbYpae3fzs+yhMZ8d6I9LFhKjmNLDraTdKO&#10;WzmnKcpPoSApAqXn0jHa+ljxU3nQrbkF1Yryg4zloVh//+Ytl//Ep9fvMHL/EaMVH2BjlfpjBENP&#10;H+FW/ll0P76LopOxKMqIRP2tS5hnBJofGsTNs1k4fzIa1UU58CD1kJYmGVulQ1Do6O6GgXycj1nE&#10;xY6OakqqZWuMi2fSMdLdiqJMcnp3K7i4WMGEWcSMojqIEdrH04FZZh+pF4W+hR6XFOsulrCinhK9&#10;Iu9gSHOvqfERgiiI1CULrjbmCPd2R1pkBNzsLKFncJii/CCOMpMYEZAyaNHf3xle7nYKRJ4u1kiN&#10;C8Gta4WY7O3CvYJ81Wn3Zvu5cpIdCmAJKi+ZfRdGhxhcBvDkzjVGYukQXFGjWqU3epPURT4qPjvR&#10;hfmpQVLQa8g5EYfM9DA8bqxkvVGb9DQrZ1PvOND5pWNORLfwbqEzwvNXl6aVw0nrzCqzxFjPE0z0&#10;PKO4f4ClWR4vUZuOKA4nDvicLGBxZlzRou2tFeqRFXVO6QR8R5oy2d1Euyei5d4VDLXXYY00ZZH3&#10;t7Ywhpaaa6i5fp4Z4SEdd1k5vLQYydAW4fmiOYQSSceoRG4FWgJTtSqxaF5vfaEAu7NNYPJYuSfR&#10;Db83w2p+SzO09JHJUJVl0svlWWbRxUmssf7Wl2ZVs/PGuiYDvmDwloGMcrxWewhIJNNJK9b6/DLu&#10;XixG491SNN6+Svobo2n8sdZn8DRH7qlA+qIfdvk6WmwHe0rEc8bJKFd0PLmN7vsVuHYyhqA4jZc0&#10;YGvlLYS42+LOtfOY7GvDQOMD5MclItXfB3dycxg5yC2J9p//8U/8/Os/GB0+YPThU/Q/qFepUIYD&#10;THa2YaanjVz9IkGSgbsFZ7E4MqT2v1hbwWU6uruLCWmUjhpfdeTYbjUOSrKGDEI0I50y5vajFOAe&#10;bpYEwSHV0+3qqnmRycjwsGrC9fC0ha21sWrKPXjoe0Wd5J2QQ0d2q/6Nc5nJKD5zBg5WJogJ9cGT&#10;W+UE8TiF8DYmn7ajLD8P16/kE6A2KnPoElh6PLeAxNCE9M3dhnrHB7kU76J7SovOMPt54vzpFLQ9&#10;uoen9yoogkllWG8SCTdIKV+TCoiBXtGBRaB21N/FOCmUtOwtki4ty5uRy7OMvs9QkJWEW6QhzfVV&#10;OJMSiSAfB2SmBaOn8yFkqPbWygLBtkZOP6yaREU7bCzPqH3iCC/oEItTw1gc68FgeyNBVac6uMQR&#10;pQNRMyxFRu/KK6s/qL4ZaVqX/wigpJ9Dhom/4z3P0+Gk0aS55jKqijPR86gKT2uu4lFFIZ41Vqkm&#10;X/mfXHeb11DDy2n7D6IZPgts1QHJougQHV5a1uRYufcdglGjH2Qbz8Hn2uK5BDByrMomQp94XgGT&#10;NCVv8bgVBp8ZPt8aA8H0YDsp0jy2BAjSKsVzLEhmW5xmRl1SNEs6/AQsAnxZX18hu2E2bL5fjsqr&#10;55AU4Q0nW3042+nD3ckIbs5G2PV8Z2l7+FENLp4IQlywHbxdjJCVHoRoXxuUnEtAV30pxXgBksKO&#10;43SUN3op9GaHe8gzhzArPd9MdZItlL74J4HxD1KtX/+OV5tbmO+WsVaalozNBaJ7fgqzvR1YHunD&#10;yKMHkJGhUkF11y7i4tkU+LpaQiZjEDBIk66VxRGEBLqozhgDguIQnV2+r54URj3CDCJZRcAjGcDW&#10;1gB2RH2gtxMuZ2fCzEgPBw4SXNwn/5MsVHQhCxdOpiIngyLZ3hrhId7ITUtE8elMOhYr62Er/Bwd&#10;ea3DMGAmkZeijslkoHq8DgFixG0y5N3MXFc164p+kRG+sdHHUVtVhAZyanlH5VHNTQJjSfH3VTqP&#10;NCeKMXqZce9XXMWZ1AgUFZ5CxZWzOJcRgcKcJOSfSSNQj6M47wQ6aY+ijBTui0VMiDtiwlzxoKZU&#10;RUsZBChZQvo6ZODfxvI0wSI9zSOK72+uzbOex0lvJ0i3HtBBZlQnoYxuFQeVhhCJ5uJ4iq5wuUm9&#10;IdFYjhEhvUqwbW8uYbSlTlGpqpIcjJIqrUwOYol2l2Zg6UScH+1ToJDhL6qV6csi21i0Ta2aQYbv&#10;sU0RPE8xvkYwi6PLvvWVRQUMcV6lG5ghXvBepSlWOuhUtpAWLYJLMssOKeSjqsvoZBCXTCEZapv1&#10;IpRQ7l0yyfLCJOt/HssEyBqXW9wnAJS+DWmx6nlUj4bqYpSyvlNjfOj35jBn4DOmprW30ceu0dpL&#10;22cjnJGT5KkU+YVEH1SdP0k+24aHxRdxIS0c9eXnlWq/nheJAgLoVJQvmikAd+jsb7d4w0xfn378&#10;6TMw/qmA8WKVhiBotmZn0d/wAGO9rZgd7ER53mk0Vl9Vw00unopDNLVGgIcZ+TuFuNVROBGxZ0/H&#10;w5+RWQ3pphg2IkhEgMv7HA42R3E9JxKBziaqb+MIM4EORbkOs8JhFun9lo6+46Q7Xm52OHxYssUe&#10;OvphmNOhfX1cYW9lquiRuTSnkmYV5GeqsV53KNJsLIyVzhB9ERHsBRszPQUQO4poZzszNfbKiHTO&#10;wOSwWpqaHUVggD3sCUxHOyPkUOg3NVSh7mYRAknnHB2NER7qittlhSg8kYCOR/cx3t9JQCYgOMCJ&#10;3DaIYs8b6ckhCPFzhq+3Dc6cTVRNzt4etvD0sEReTgIKz8aTuhSSujSplqFFCuPRvnaskeevzI0x&#10;gwxgZqSLQnyB9GIaz6kFJnqeanrP6RziwGpAHyO66sgjPxcnVM4mukAA81mniDOujXfiyfU8PK0v&#10;VxRFHPstnVWGeozxvLMjvRT/rSr7SCZSHXafASIvUsm6RHzh90Kn1MtNPLe0kq1SE8jgShnNKuOu&#10;tggWGdAnINEIaw0dkj4JuU8FEB63Q8eWDs55Bubep/cxOvAMMxODWObzSmYWQEiLqGgOGSUrw+cl&#10;G0rAEOAIpZJzS+dqFzPpQO8T9D9pRHZSKDydzZk1DGDIYGdINrKr+fqZ7eq8KNwvSUbHvVw8rcrG&#10;1VPBuFNyhrx0AnMdnShJOYFTwUEoTk9C971SdFSWobOiUnHAH3/+hQ/zCj/++qvSGjJrhcxG8Xx1&#10;hbx6kKJyBFsE0KWUZGQk+hGhceStCbh36QwaSi/iVLQPQWCmJkSQTj83B1MY6x5SfN6E0dnSkig2&#10;kU44eQtwLxFNXUDNYcRib2+g6FRGejROU/iakSq5UiB7OJrDz8OaQl1HNekeIjgO/FZIsT73hRia&#10;HCMQLeBHTeIs0wVJR98xGV7C6zFTSAU5sLJOp0chNzUOwT7OSqRL1pBsoc/rifaQaXQKzp9CZJAn&#10;AnyclGCXJlp5yzA8zBMuvCfv49a4VngGdeXFqK0sxU3StaQwP+SfT2Xk7UDeiVBcvnCCGaVEDZAM&#10;OO5E7uuEPILkYfU13K+6iCVy+7fk6eJgQqek6VdokkRceQdCdXAtMzoSCIv9T9Hdep/idFFpCIm0&#10;4rzSKScjF6QDcOfzCF/p+BMHVL3QBMfK9DBmuhpwMy8VU1NDeM7zvn37Eps8bxtp9sLcMKaHuumo&#10;G7S1RlRrM4SA693bdzyvpqlUNIdkF6E1zyngJWpLZBfHlQy1NDelaI9skxYmoVqSLV6R+ql+C15D&#10;+m6Emq4TQKtTA2ivvYaBjgeYZsYSgG1w+4Z0aPJZBQDSBD4/0aso7crCtGqN2iBg5P9y3DpB1NfU&#10;iMZbJegnRb1+PlNpWxvqTkMGTGEXu3KSArczwl1QdzUdk8+qqCFq8aTyLJ03gqI4Al2N19W4KBnz&#10;8vO//qVElkSPl5sb5OUb2JkhWqdGMd/frgYUSiffq60tZYT3jFDN5eUU9S6wtTyG7JNhuJASiqxI&#10;f2THhWF2fEhFgJlO8r3SAgw8uYcziaG4X34JZ0/EwsZSj1RGmlb3k97sY+FSvq7P3xYEjIzSdSQv&#10;tGbkzomLxe28C8gMCVcC2uvzJArG0jmos1dljQMCiCNcp045zCLvi2iHrWekx+C4s40ChYDS1k6P&#10;lOmoeuEq0MMe6fERcLG3UBMkeHvbIzLYg9THm8AloJl1zJhJJNNYWhkiNPg4HB2YBRntvXysEEPt&#10;VpgZirqyCyqtDz59gqHWp8iMDldv+NnbG6pxVw6OzEpOJnBilomMOY5OUiGZROHq2RMoOB2N7mf1&#10;dDbyeNbxcxmsyMyhbcKUIKUpb5TTt5J6iWDfYDQV2rW+LHSJICBIhC6J5hBbalu01pcXNTRma4N0&#10;txntty/iak4ipqf7sbEwTi0zjk5ycnk/Y4NUbZLAePNWXgDSDGyUpWQGWZc+CjmnXE+BgI4/MdCp&#10;zi/NqjOjPQQKr8cILplAwCLPIMP2RSSLxhCASGelthlX9s/z2l2N1bhyPh1T1GZz1FmSJVYIjq3N&#10;ZTX8fo50T2azkdYzobNyftEeQreklUqo1ObaMsY6W1UL4fz0IJ6QwZwIdocrqbi+NPyQnu+ysNi/&#10;bWF6CPGRLnhwMwO9DRdZKefw7E4uVgbuY7nrDpa6azDaUMKIMUaHlxf5f2QFP6d2+FENOHxLIPxI&#10;ILxillhjBOh8WIPGissoOhmNMC9LhJEepAV6425RPi6S09+6cQX9HY/R01qHZ3dLMNzxiJxQxvA0&#10;o6a0UI3eNTXaDxtzHejQmYUmGRkdhoW8kGROSsT7NSS9kiHsNgIMS13kJIZjoLmRxnqJ1bEpxHr7&#10;UqAfUVnH2toQiUlh1Cx6CAhyQ1SQN3SP7Sf12ouDPLdMsqCnd4i6RrKA9JscRmigK9KjAuHrRCpD&#10;Yd3++D78PRzVPpm6x9xCF2YEu529kaJTVjIP1XEHNN+7hRNhYbDhNVMTItF0txpF6WmkUpc082DR&#10;0JLSl4bHkRURS8pnAzcnc4T5uuAa+W52QrAaS5YU4kPdEYGFmUG8e/8aG4ziC4yWc2O9GCOFWJzs&#10;R9fDW6QNs6ofQwYjqlYnOugOgfDwZoHi8qLhVqQ3mk4jo2yFMgld0b55J1pDxm4JqGQU9RqvMfzk&#10;DpqqClF2KZPZYZQRewMjzx7j0b0rWJsfY0DjPfE6oiu1LzH9XjRT32jLDp1wZqhN6QQZz7RIYSzj&#10;mbYJ3jXqIwGoptlWxPUWdphVBEA7kgGZLTTA0NCrtekRNJTlY3CgTWUSmbhug9pExuTNMXhrsuPO&#10;H4oCxJ9+iwAXKihD6+dI7+8XnUJdQQJ91BEepMPSNUBgHNrWP7YHFiYHkRbjjOaaXLTdOYebOeG4&#10;kRuOyuxQDNy/hBfzndgcbMDcs3JMPL2JheEWvGGF/fwP0idmEqFU2zMLmGxuwvUzCTgZ4ojqgiR0&#10;3SrCeOcTpu9ldDyopZhLQ2fTPdwtPo/rl1JxJScKF9IDcDErHIWnotBQcQXHGTnNzA+qLCGfNZQZ&#10;Ec3NDjFi6yLYywJF51IQR4SbEzimBIqVlS5cHAzpZOYElSHSgwPQVFGOpsqbuEqufpyRvpBRV1q+&#10;Aqg7TqRFIDYygNcwYKRnxDfVVZ175hbH4OZixehtCAc7A2SkhaKj7T6m2jsR6urCexDqZQoH6iBH&#10;FxMlvOW9Dmn6lb6SezeuMkKTz66uYqGfFGR9Q3W4rU9NY7DlCZ1iTNGe1eUltNXew6NbFbhRkI0b&#10;dMBlOvhrRrPViW4sTvTgxfoc6m/k41nzbawyaq+Md5FSXcLKivSUz2OqtwXzdGLRCO9JZ9QohR/o&#10;pCxbjKL15RcpPCeVw8uoUxkKr+3zkKguI2OlFWqNmmFxspfr62rIyHzfUzyqOI97V88wyj9TDitZ&#10;SByoo+mOAqXQKonyqjmWjqtmJuT1RcxLH4KmSVZa4raVBup9fBfdbQ3MMu0qU6g+BhaJ3tLZp7SO&#10;ok4yYvalokOiiXaYvSTaS9lYnMATUp9xOrTSCiyS5ZrqbmNBXgZjdvoNANS8X4Lhz2WH+kW00mh7&#10;A6YGmtHbWIr+h5fxrDIbxadCER/kiF2Genu2DY7tpgA2onGPIT7EBndL09F86xxunAnFxVRfPCwh&#10;D26rxNZ4M96tDuPVfDfG719ES0mGeud7Z3WK/PK9Gmb+an0Tc20P0UHh9vhyHhYGewmkJjy7XY77&#10;zAZXs5IQH+ACS+kXoF6wtz6G6EBrnIxxQWyQrZqt0MVRF84O+gj0t0DWSX9Eh9jiuJse/LzNERFg&#10;DQeKdHP+39LyKJ37CCM49YajEbJOxZJG2SsjrE9NYfhhE5pKrlOEtqOHjjg3PICmmxXISopRI3DN&#10;qDHsSWFiQzyQGOkLK0t9mJgchRepk4W5HgJ9XRHk5oiTSeG4kpcJR3sz1VqlmYxBAMFCkW7EpTXB&#10;dOZkPGrLr2KZjilpWw2EE0pJ6iMOKUPyR7u78PjuLdwtK8b5jGT4edkjPtoXpzNjkRYVoIYqjJAy&#10;Lc2NkOtPovR8BlofVRFYd9Ubk2vLU8wa/UpfSDTeJF8WR5driONL39FEh0yhWsIMI9lGMyxbBv2J&#10;A4qTyYBBGYCohqUz24hDbxOYG1O9mGyvI4cvweTwM9Wz/WJ7FYOt9Wi9cxn3rudjhc8m9Ff6ToTG&#10;yXmlqV5olEbci+bQCPxNAlj0yVjXU4yRnqm3GaXPhPcoFEvmrNoW599cV9lBBjOKw0tr1Yq8i0I6&#10;JS1UMlp3pKUWD+vKsLm1oq67MD2KCdaDgEu0jNbpNS1U8pIZz82l/P5D1pD9vCfROJPdj3hv9zHy&#10;5DqGH1/GQEMhnpZn4nyyPzOG3u7t+OP6uBJhgUtRVijL8EaKryU66/Ox0FuN6dYSPLgYjZEHOZhv&#10;L8fORDO2Rx9hc/Qhnk+1YaO/HptDD7DETDJLkGwvjWFjrA8f3jxX0VJ6wRf6+9RAOUdSHj8fSyTF&#10;esPbxRTlJTm4czUffi5mOJfmg1NRLrCmAJe5rAK87VCcewL5GdHIORGOjPgABHuaw9fNGCeineHn&#10;akQhfIg0Rt7M28/ILS8g6SIu0INA6MBURwdaaqqY9U4jMylC6YTbMgZsbh6rI5N4Ul6N5MAAeJPK&#10;BAe4wdnZGO7u5Pc2RogN9GX0v4bsxEikxgXi5tVCuNhZqIkcLJSmOEbRraPeBjQwPgoTgsjEXBeW&#10;5KgxIZ54dLuS/H/xt2lyJGIPNVNHVd/GyehIFOafwqnEEHh6WKn5qFJJn4op3v34zDFhbqi/XYzF&#10;sU4acIXZYhRl+SdQXXYW/a216GLUlhYcaZYUUSo0RAb0iagWLSEdfJPdT9Dx9B626FxbawJSOoxw&#10;7c0lLFDXjXS3KG6uWpM+zyTyngJ8ltFzvv8xZrjcpuN01JWj/X4lATaEnkd36KzT6nVRcXol2gUU&#10;vL5oBXE+ifgy0FRAI4B7ubONFQK4rYHalbpC+jIkg2n0iOgG0RMChE3eD++VVE7eyZmh/4gwF7BI&#10;X8UgA0XXo3I8YLBtaazCcN8zpR1U5tE6/OeigCEZRvpJCDTJDlKeSx0okHAbr6fmzBpoxXBbDcY7&#10;7hIYpPcPLqK39gLuFcRhl6Pevm1j3e9x3OIgAuwOw9/mCLICTHAvLwRnEzyQneSJ3KTjaLx5AjOt&#10;VzDbXIiJxguYaS7B+mAdtiaasNp7Dy8XevBubRwvp1rVR+JXRpuxszLNSPYWC319uJaRikflV1BE&#10;GuNqS0cyld5k6gQuDWQWbGaNwjOBiPezwXEnQ1jT0U2ZUfT19jGrHFWTQhedCkYondfPx4JZxQC2&#10;BIJkDWnKtXeUsUn6jPpHFQ3y97RGQoQ7Qn2tEOJjhzAfFwQet0dTYw256Jp6meoKaVZeVgqFcRps&#10;LPTh6mSGh/crsMNKG3n8lKm7Cp2P6xHh76HEtRl1hbwxKMNCpHPwctYpuDlYERTHYExgeDhbob5S&#10;hoyXob2ulgbaxFsCY7ZvEPlpKai6cQnpcWHwdrPCHWaWuqtXUFFwgXTvFHpJtaqLLqG08ByuFWTh&#10;cX01upvvYrzrAZ6SjuZnRmGG4nObdSo8X5onpRVKWn+kI3GOYnis96nKIOPUb1MTvcppN2VWjlEZ&#10;PDisnFYoj0ycIGOXJKIrvk/qskEdstjXhK6Ga+h/VEEufwHrq3Mq671iRH90p0z1DQggJAPJ8HUZ&#10;xKcoEx1So29eqxYv7Xsam5+FdlNtOYGhGXgo4JE+CaFJ0rcgLWOSITSdokvKuQXoU6R0lRdPqYGX&#10;T5vqVBOvauUiGDRC/Y+AUP/jNWVIu2quZT1Ic68WGF8WyVIybmym9zGmBx5iuquGgbQaPTXn0feA&#10;WaPilAw737MtX7A2Nt6H43Y68CQwjlsdhI/NIdga7oerjQ6cLA8hN80bo02X8PRaMgbqczDTdgVT&#10;TwmS5otYGryH6cbLGCW9ej7bhXfro3i/OoQV0q+5ZxUESQvev3uFpaFB1JEqPGP0ORkToDSEHkEh&#10;LU8GvJa/twVukNs2VZQgwsUBGRHBqCg8jYw4X4QF2MLf3ZQUimDh/drZHWEGOgJnu2NwkG/eEzx+&#10;FPlRodQezCJCsaTfQ4S5Fx1eOnEyooLQWHmDgnRVdTZ2NzaiOCMDKWEBuJqTiY5GUobbVeiiFhrt&#10;akd/4z1cPpdEsX6c5ztG4BnDzsGEWUoHmelxigo8rKxETKAfXAmQAIrzR3VVmBjpVpFVxOQbOtHm&#10;4grmx8bQWVOL6sJCnrsDo8/asDAxqIZxCDUQrr6zsUaq1caI2IqZ/i7cu3kRPc/uKSF8tTAdXc11&#10;WFsYJTeuVwMPxZE2GJlFQEtT5w4dfWdhTLXxy7gg2b6zvoCpwVblbO9JoVRU53YBlABH9U8wA0x3&#10;N2HwSTXa715GC0GpAEEnlJeNZgf68PT+dU0TL88jPdzyzoUUaYlU454+ZxEZki494tIRKP0Hs4Md&#10;aHt4W43eldG9m8xgAkbRH9I/Iu+BSwejjNwd7WvGEJ+t/voFFOekYrCnldSNFG9tidRnAWs83yoz&#10;sWQDoUl/BobQKnH8LQJ5ifaVFkA5bnNzDdvMPhpgbPJeFrE8PYDZ3kZM9dRiuvMWRluvY+zpNXTe&#10;yUZDcaJojG+3jYz2wcRoL2wpcEVvWBjvhwkd1UhvN8wM98GGoEn2MkRlsgMupXgg8rgRwt2NkR1C&#10;Pl97nuK0At13c/G4OIUgqcfrmXa8nm7DzlAj3lCPvFsawOjtixiuu4LsKF9qGelYO6wmabYyPQx7&#10;cntjfckc+2HN3xXFjFYzk5jo62RlDuNiWjyOOxjBivfnbKeLyGA7BHmawIoCPT3ZExG+Fmoi6VBv&#10;K0V1pEdcikyQYEGBnsZr3r1ygdSqHPOkEtqWGGlaXp+dJ72aw+LoKDn7CpYHhkgj67EwPIwL6cnw&#10;creCv8w86GwBSxnVS4CYSucfdUnHozpU5lzAoxsVSgiKc68vzKHp3k0MUKTu0PhCp4R/S1QfbW3F&#10;0swEnVNm5NhiBJ5QUVw6s8RgWgcY6etSM5VIn8QYaVHZ+RTkn4nG7es5eHKf/H+IVGdzWQ0Fmaaz&#10;SeaQMUerE/3UB2WYHqO2YFYQ6iAvCLU33MQGaZRkCenwkxYqNWCP1xABvsX7mO1pQtnZRDxixpTI&#10;L5lFHF6yylj7EzwkvZOpfdRwlKkR3qfMPcVsRXAIZZulY08NPsMcdc3O2jzvfRp9LY149KAKS9N9&#10;FLiVuFuSjdL8dFzKTmKWjsfFrGSUnM9ExaXzuFVciNqbJehpeYi56fHPtEeaezcZ+TVaQZMl/kif&#10;NHSJx3Epx23z+bb4n831VSwuzGBN+i6kaZu/t1VLl2QMzVD4ye4HmGwrx8DDS+hvKEDPg3yK8CI0&#10;XCYwXK0PbduZ7Yctnd+RS2sCwYpAMTLYA0NGZjPDvXCzOIBoh8O4Fm2FR6ed0H3OHT0XvDBcnU5d&#10;cRXzvVVoupqCa+neeFgcg/HGXEw8yMV6by1ez3bgzWIv3m+RVq2O49XYE/TcyMaDK6fQWlmE0rOp&#10;BNUNzDFCN+QVUKBfRHygG1zt9ZAa64HcVB/SIHNqAUNSHRNYmh+Cr4sh0sKoGS4nwV6adI/uIS07&#10;RMelKGc0NyX/T4r2x+0bF5EVF45TcQHoqK3GOgEggJAWHKE40s4uM0gogczfAhhxmrY7dym6nalZ&#10;jFRvtou0REkfg7MpPFysSS+jcfXcaTr2LDob6lQEkzZ9Eb+KUtAppS/n8b0qjJPCvKEAfslzv5ZW&#10;lzekIYxoEiVXlqY0zacsK0uzKgO9pB6RoSTzc+OKiqzPDKKxvAgDnU/Q3tygxgE1lOWjLDcB96ty&#10;0dpQQg5fhqmRDj7fMB5UX8b6hqZTT8T2c0ZcacGS5k25N9WBJqKWgBDHX2XmaSjLZT0H4QoBuEHA&#10;ScuW6I7XpDqz4z0EZzPP36MyhjSzTjGjdTyoVpM9v1S91yvof1qH6ktZqpm+70k9Wm6XoTA9Ejmp&#10;YaitvIa5yVGVUYR6veIzSl1LUfcoGmNRMskaAwwDlVxHMhKPV9TpL7SEFA14NNRIgLDKoLIpdUuq&#10;vL62rMS+1KvQMBmJvLEh1Ir6Qo6ZG8HCQBNp1D0MERhDTcUYqM1DV20unt05g11+Fvu3nU33w5t0&#10;xJe0xN36sOYzQgSHqeEeOHA9yukoCkNMcZZZo5QCvfOME/pzXTGU74Hxy34YrUzC2IMLqDsfhsai&#10;GIw8JMV6mI/BmtOYbDiLudZreDXbiddzpFkrQ/i4Q+G3OYXnQ48w++QGZjvv405RtppR42ZmBgrT&#10;Epg5dGBhsg/uLvpwtDkKM+MDcHc0VcNDHG114UlweLoaq2ZmK9NjcHMygrOTvpqrSoaFmBAgXq7W&#10;yEuLweOq62i9WYW5wUFWsmbotRh/53Orh4hCMZBwZqEQgw+aUZGTi5sF59HT8ICR7RQzlTlsrAxx&#10;hqAYaG/GBitdmlebyipwOSUFIwS24tiS4hnBhEK9e/9BTe5QV1mC6ZkxvPuoGT6hptbhdWRaTOkR&#10;fktASUuN3IMSpTT4tDRL0rk3mBGe1lbgFUH1ansbj+7RIWeGmfn60U+gtNXfwQ1qkpqb5zHRUYfr&#10;dO4OeQ31hVAdOu36PGbJ84W2KIFLOiKTqskI3fG2RjSUnsXAkyqUnosl5akkVZKOPjokj50f7WIm&#10;7SHYLmG8r40OX4s5/pYmWJlyR2jYwjD3Xz+Pp/Lf52vMHlOoL8lBaW4KJoblrUDNO9rquURsqxYs&#10;TX+LBIlNRnMBxNLsmBLFasQtnViChCYTyFuL8poq6S+dXaYs0gJCQ4002VboktDKDWZ9AcPS3DQm&#10;h7uZNSZVj7dkEznvMu9dMu3yWAe130NmjGr03smhvjiL+4XRuHcpHs0VJ7HrTqL1dn2aE2oS7ZHj&#10;b4wwRx342ZGv2xIoAhZLHQRbH0MAaU+swzGUhJnicaoNOrIc0HvWGQPnPTBZEYvJ+nPo5gmrz4bg&#10;0fVUTLVcJjjyMN9xDQvtVzHXUoSx+9kYaSxSPexTT0rRmBOGwYZiNOQkIMrDBNXXMsj10+HnZKm0&#10;hLeHKZ3fhLRuH1zsjBHoLsLcTA0sDPR24PYDcHXUhd9xU3i7mMCBwtvc+DCMjEgJSc1sLI4hPz0W&#10;TyquY2FynJW2jNGeTsVBZT4oiVhSWVLx0gv8QlItHVsiymRnDxpKylCel0/a5objBJmjrRFuUiPN&#10;T41hqOMJz7OsMdLGipqtcUs4LQ0qkU6msNE4hLxvsI2Z4QE1+naH29U0lwSHTM4mb9zJ2KRVZh/1&#10;5hu3yfsUW3ToN8830FJdjKcPbql7lGgrmW1mYAD3bhSSJsjLOXOKzigQ0bnu3yxE+8NbFMtX0Hyn&#10;iDSqBMMt1YyOj7A6S46/NI71JTrL/CiKz8Sjsvgk6kuzUF50SkXqdy+3MEPh20lHH3xyF49uXfsM&#10;qHn0N93GVH+zGhovwUSGnty9ko37FfmkqSXM/onITQxDWdFZLHDfGwYKifZSBwIKaRh4LllDAtFL&#10;AoVF9i2QXgoQJDCINhL6tEItsU7bKDol9IgAkuMWqR0UNRJA0VZrPG6FGWF1eU6J7uWlOYJigtl8&#10;GnOzEzxuRYFC3tsQqioZRQ2jmR3BdMd9dFWfxbNbWaRRheh+UID2GkqC62nY1ZTpuv30tBvuUz/c&#10;jrHBrVhrVMeRLvgYINL5KIIEKLZHCJLD8CdVCSFIgiyOINVZF5UxFniW5YTR0gjMPMyl+M5F46U4&#10;3M0JRXmaG9quRmGyqQBLXdex3HNTLWcIkIaCSNw6G4CHpSdxPtETaZFO8PPQY8Q/Ak83fQLAGKFu&#10;hoj1s0WouzW87A2RGOmFhls34WppCgvToyg6n44gL2uCQD4ysw8B3uZ0lmwkhh6HCymPGKeWWqWZ&#10;3FjebX5SfRO3SvIo7EuxMjOl2vdlbI+ISWlTF6GpvukgL9hINKf26Lr/ANfzcnHtQg5iI4MRF+pP&#10;UZipUrZkBxnVKm+avWH0W6dBZBTrJp1cKJrqoGLZJi/XttvL23GdjxpUK8syjagogkT1z/cgRn7J&#10;aCotOuvc/4oUpfF6AYapV1TH3Ge9IjRodrgfJRSoY0PPVNOrgHGVYv7+DQajKZl7txqT44PMbNOo&#10;uZqN4Y4Has7hlrsX0d14jRTiPopPR+NErCcuZYYxW1TzuuuY7X6MztpreFJTpkbvSl/GGqPuCh1p&#10;uL0Rs6Rsa7NDdKIKXGNAu3o2Drev5KCX2UecU8Y4aWdLl+wgwUGWW6Q6IrilLqQvQRxVwK6CEwOW&#10;tt9Bs2SAojNr6KVQJIplUiyp9zUeu85jRIjLuyQLMoByaR5LItIJFslA6j+0xzI1hvx3iXWwtrJM&#10;UBBI/P/qIunVzADpey3a6YO3soJQdTYYz26fRmtVBh7dJDCaT7luN2W4oiHVCW1nj+PZWU80Zbig&#10;PsUOtYm2KA01wxlvQ0S5HkOg41EE2B1BgPURBFrrINTqGMIJlhw/M7SXJWCU9KnjzjmUnvTDqQAr&#10;ZHqbovGUOybLQjF1JxULzRex2FGK5a5SdFemI87TWNE1c9N9sLU8CCd7ZihnA4R5mSErwR0ezFhu&#10;tkfh6mAIW4p1VzsDnM+Ix8mIEFKto7Cx1IWjlTGCXGxRnZ+DocdPUJyeAQcLQ1jz3uxt9eBkp0eH&#10;dsKJGH/knIjEyECn0gLyLoK8myDRVv2WAXQ/anqOZZpJieor41O4eYpGb3qCx9eu4/bFi2i9c5ti&#10;7TENu6aGRSyTIr1itBZtIm+0LUzSGWk0cQyhCPLap7TrCz2RIRgyFmiH+x/cvIqCzARUXz2H+oqL&#10;6H3WgHlG8Zd0LHnHYo1OsE7DVxacUm+tSe+2Gn6hiqane312FjXlV1QfwfY2aQLplVCp3q7HKgKv&#10;z02hpe46Ht+6iHk6s1AY6ReZ6G1mRmzA3YvpuJodgyvn4jDQ/ZAC/DHqipnVKfif894li0pT6iLp&#10;3MAzGXRXhNbaEhRnJeDi6WR0t8p1VghUTauUiHnpp5AxckKJlIZjBlDPTMErrUGis+R4qS/RGq9e&#10;SevdpnJWRUPFJi9krNQOn4lZcHVZZQQBywade571LbN+CGUSR1/m/8TZV5YENKsE1prqhBzsbsOM&#10;TFq3LvPSSssU/8/lOgEqAWxpooMUqhB3MoNQmxuGjrtn0Xv/Ap6Q7Ty6kYJd3Xl+2135/hi8HIKu&#10;PF+0ZLmh6aQLmjPdWFzResYDTzKc8PCEAyoizXHCQxfhzCSBzCT+9kfgT+eNttfH5bjj6K45h9aK&#10;Uyg54YvTkY5IDbRCaZo7hq7HYKE8AisV4VioisHs/VOkVgW4kuROceyI4pO+cLGmeLbYD1cCwdnm&#10;CFwIEgfqnUgPc5yJcEe4gym1zxEltkO9bBAf4q4mCMhKiED1xfOkKxp69JIVMdDYgJFnD3EuNgRp&#10;EZ6q9aO+/Cq6799BZ81tyNt0qmWGkU2yhoBBKIrw3rcyhEIEMfnv1vIqs4t0hIk4ZyahbhBhrT58&#10;wkgnLU6q9YbUR/VuMwvJC0cvJPrTuWUyA7mOCFZpzVHCk9FexjWJ08gQ7B0aeYmOvUrnlzFm1eTr&#10;I3RQEc9DTfeYAS6q4RNCsTT3qHE+eQtPRPsaad2Tqksoy0/HMCnQ6JPbBNtpXnsEy8wc4tTDzXdJ&#10;L8aV475n2VqexnzfE7TdKmApxI3zyWi7V4Km21dJMxYJ6BXeq6bnWobvlOWnISPeFzXXGXwIOnnj&#10;TkAmSwGA1I38ltdNVb1IHZIuCSUS+iRzka0zGGxT/KqoT0eXPgwNCKTlaUPNx7XMDLEuEV+oj2qN&#10;WldOL7OgSBYY6evEorxfwvNsbW3xXIz+PJe0PsnQ88mRPkywLC0yuxAka/IS1gYDFgEhZVVAQ80n&#10;77XMkRIO3iskjQ/HXdL/OmaMR8UJqM2PRA21xq6nZ45vD1wOw0RZDCbowM2nPRQwJIu0n/NEf2EA&#10;ei74oCHZHvUJNniYZof6ZDvcTXLAadKtCIIkhOV0qLUSLu3VWajIDEB+kgcyCY4iOn/n1VjM3YzG&#10;0vUQrNwMwXo1QXIrElM3eVOnjiM1wBKeTnqICrJErL85nKwp/s33wcZ8P4LdjVB/NY1R+grqL8Qi&#10;mZSp4EQAQedAAU694WMHdztDPKq7xXQ/yazRiE5G9cmeDgy1NCIvJRS9j+oxwmwijrk2OYXXL14S&#10;DDJLBp2cziZvm6n5muh84nhiZDGu2q72MYt8brmSqK8BAddVFNfMvifvQQhteC4ij8ZUrT4SFen8&#10;0pIks/PNk4bMj/eQr88px5FBmDIUQ96l0PZay+uwj++UoqflLtpuX0ZfxyMNGHk/Qr00HWoa3q4Z&#10;7iFRnQ7Hc9wrPoc718/hYUUexofamJlmMdZaTz30iM63SsC/VEPApXVolZlthmJ9sLEMVXlJDDB+&#10;aHlYpcS3vD/dyHu4xuyTkx6GS2fjGYGblTiXwXoyIFBo4iodWfSaRHfVeMHn1/Zqi9NL1luk7pFZ&#10;O8SxZZu8WyEtY9JzLa154vxb1BILkglIidbpvAIKEd6bdP6NtTX13snkWB/pE7Uc968y6s/PTaKd&#10;lLSl8Q4Gep8pTbLGoLgizv9FkUm4NYXUjP9fYoaZH+7A+NMK9N9mfWX4ofFiNJouRTNInEb3HVLw&#10;wkjsmiiP3566mYDxsmgMF4dhpCSC2SMUw5fDMVZG6nElFN05PujK8UQHgdKe7YF2ZpGWUy54ynKf&#10;gLkYZIokd0OcCDDHw/JTaGGpL4pFTUEMijP8keVvidukZYMXPDB31ReLpf5YrQjBRJEPigNNcNpD&#10;HwkeBjgTZY+TMQ7wcdGFJzNSuC8pVawj4rj0pc6RZV6yN+5fpsFiPBDsZgwfNyOYGx2AP7NIoKc1&#10;QoKcUHolD3dKi9HX9IDg9MetS+cYYcVoBAZFmTiTROBPnzQD38TZxKiKDzMCyvsEEpE1LUjyOii3&#10;fY6CQrs+/KCZVl+W0qwpr3JKC41QJDVZ8kS/enNPgCYTA6iZG3coFgmeic4mzIx2U7DLxMqLmBzs&#10;/JxV5ItEMhEAz02ALPa3oaIwHUMDT/nfdcXN5ZPC0gKj4eaaEanS2SbTbcrLSavTI7iSGYeTscdR&#10;mB2N7qZyjHY1qhlDtrhfequF5nxQnY6T6Lh3DRlRx3EqzgtFWWHUYFm4ln8CWUmBOJcWjKrLmeiX&#10;odnMPDKPbldDFYapQaQFSVrO5J1/aV4WMEj9aIu0NkmR7XMTw8xA1FDSf0AQiQ5ZZT2plidGcS1l&#10;er69g4kxGTIuX7Ia5z7JCtuqSXy4pxl97Y/Uh047nj5CZ8cTNHP97p0beNbejIVlCnABArPEyiqX&#10;q+tYZllcW8cCgTW7tIyujmfoJoAGSBPHn1ZiqPY8Okmbmoti8ORyDLruZKGTGqOrNhst1RkExvW4&#10;7cnyOAxeDcezbE90nffDQFEwxkujMF0ei8nr0WhmBmnJckcXgTFQ4M8s4ofeC76ojbfFnRgr1CXY&#10;4slpF1IuF1TH26E4zgn1lxPRXZuHW9nB1BvWSHU3RYK9Hk646uERqdnUZW8slgVi4ipFeKYz0giM&#10;PIIixNMArjYyklYHjiL6PU1JqY7AyfYwwnxNKK6tYWumabFysDgCS5MDcLM5Ch8HI/jY6qM6Nw7Z&#10;wa64nBpNh1zD+vgQWm5fw2BrA2ZGelVGkNT/08/yEcafGek0QlGMJhMKKN1BGqNpOn2lACAgEdAI&#10;9VLbJELSedWQaTqGDMUXh5MpcdQcSxTBTdVXKPrGea03avjBGoGiXhKSl2bmJ5QW2WbmmBxoVTRD&#10;tIj0NaiZOkgzaqgtHt+7rmbgqL9zEQuzmiEdanYMOppMbyQOL5FbRrpuMCrLpAfTvU+oiapRmB6F&#10;nIwwdLXVEhArWKG20HwQhs/LZ5xsf4yCtFA8Ls9BaXYULp4KRTbpUmqwG4ovpFH8z5L+rRMEo+rT&#10;BKMdzZjq78YInUvGMAlA1fv6cj8KqJrJDKR+pCVJxmdJhlskz5+fnVDN0iKshUoJsKXepVVKMsMa&#10;6Y20QG1tbimdMNLThv6ORjxtqMAMs+30aL9q5VonLVrmsdWXrlJ3WsPVxRRVNdcwx0yjQMEi+5fn&#10;Sa3mp5hVpjBG2lxfW4O4YC8kxbiiqeY8xppLMf74MtquJuN+diDq88LQUByHxstxpFIRuEeg7Jqo&#10;it+evpWImdtJmLgZg5HiCMxVJWL+VjKXCZipTKB4jsbIpWBMESST16OYOXzQySwyfDkIIwTR2JUQ&#10;DF3wQ9sp0i+K9+58P3Rei8d0VzXmeu/gXl40Yl31EW6ngzh7XWS4myDJThfn/U3wKMsFtRT6Lefc&#10;cS+XIClJQqq3ESLc9OBBQe5lfwx25gdgb3kYDpaHEEJw2JgJ1ToIe9NDyE/2Qv+tPNRkhGKhqwbv&#10;18fwZrYDm0MN2JxowatNOt0Lckw6p8yYITRIvlIkU02qEaakFdJr/JYOLM2lQkvE4DIATsb3i6h8&#10;wywi88Wqt8qEZknWIKWSXljJCpqJiVnktU5SNBnSrVqtGKVnB1uwMNGrhkgMUGAvyjsS5PDi1FPd&#10;LZjoeoTVhXGs0QGFdsj9bVIPVOWlYYia4TXvp6/xHu5ez6ehGX3l1VVGe5kOUyZTUE3GpDZPa8ox&#10;NtKjXjTaWhzD8lALKs6SM5OODdPR5DsnIqhfkcZMPq3DXYrsqa77GGu7y2h5CRW5CchNCUNf1xOK&#10;/2kKdN4bQTs92ovJvmd07lFsLs9jgfcvwl69Py0BhM4tPfdaMAhFUq1GpJOSDYRWSvZcIbg2Fecn&#10;naHDynsU0ookx0ofxDydeYnZQfj/kIz1GuvH7PwsFrh9goFmic6/sLiA6ekplJ3LRW52hvo2pKe7&#10;Ga7fuICR8X7UVt/AiTAfRHibkpKbIifZA6Un/VVgzks/jjvXYtH/+BImW+UN1FN4ep3aqioD/Y0F&#10;aC0/QeGdgmfVmai/Eodd/UWB22Ol0Zi+EYuF26mYYvYYLg5XlKr3vD91QJwCyHQ5NUhpBPouBlGD&#10;uGHsWiR1QyyeNxfi/WgtPozU4iUvMJjrh26Co/eCP4YrT2CmpQw9N06iJNYJSccNEEmaFEGaJCWZ&#10;NCjSwQCedPh40qlg+8M4n+SKnFBLVJOiJXuZwttBHz6ORxHpbYxgLyOcinWAn7M+PB2OofZqAo0f&#10;xIdLQ8+tU5huvYGt0Yd4OdOGt8sDeLvYj63hB1jtr8HWbCdebsyrycTUuwN0QHkrUQSpiGrpf5Ch&#10;zvKGmYw7ekFjyQwW4uzyUpa8hbYqvdE8Rj6sosQ+nV8ivJqp+7eZu39Uzi3aRWia6kgk8Hof38az&#10;x1UYp+hdYSbZ4Db55vVs/zM1L+269IIzo2wze3TcvYbL2YkUmlN0ti0F2DFG7OaaYoz1koqN9SgA&#10;S5EWsUVG1MGuJkXZZFZ0+WrRbHcTuu5fpbBOxWBfC0Z72jFOSnIz7wTqqi7yP8+wPPwUnbUlqCpI&#10;IWX1xrMnNYz4Mh3PlqI6kwM9ikr1U6eIHpCZCSd6W1X0F82gXlNVTc2a96l/79GWJlp5H+MllkRb&#10;0dkl00nnqtIO/I/M5iH9C9JELeK8r+0RHt4rxwxp1LqIduoL6S0fHx0gIGbR0fYEBQTD+exTyMtM&#10;Ry+z/0hfN25dycKVs2FI8rPCuQgXJPlawsVFD07OuvD3NkFypB0iAiwQF26Fhsp0THZWYJw++aQk&#10;Ec/unkFX9SnU5Yej/JQP6q7GoeVWJpoqTmDX0r2T20t1dKpyOn9lImark5XGmL+dguX7GVioOYFZ&#10;ZpDpG3Hoyw/Awq0TeNtRih+nGvHz9GP8ONPM9cf4ee4pfl3rw6+r3fiZQHn59AoWHxdiurkY0w35&#10;6L4YjtZsL1TH2uCsLzOCqy48bEmXCAofu8MIcDgKd+tDiHTXQ7q3IcpjKeZTHFCe6oZneX7I9NCD&#10;I8W4jek+uDnpws9NH5GeRrhdFIWm4niUEyAlp9xRR+C2V5wkjyzD1lA9nk+14M1iH8HyDOsD97DS&#10;exdb0x2MrDJ2aFvRCvk2h4wYlfmU1AdOFFWRqVYIDmYHyRLyDoJ8q257bU59UEfGCkmHkTiSUDMl&#10;3gkQmRFF28olRZxEPgD/iSDcWlpA061iTA4zi1CEy8cgl+U7FeT+QoNGuh9hpushrp2Own0eJ3PF&#10;CmBlMN4ieb5kl/5meWtvUtG659urzAAbapj5HLOSzC64tjCBtflRcuXruF9xgdngMkovpqC9+bYa&#10;olF57Symex5SwzzC8KObqLl4ApkxXmiqL8Py4oRqSlXDsvm8ixOj6JCXjJprMUzNs8pssSRvEY72&#10;KWBrJzcTMGhAIT3/Aio6PrOBdvjFUF8HdYRGT8j+VVKrcQrqJ7W30NfRooTz5tYOZpkNlpaXqEHW&#10;sEzdMDbUi+mpcVQW5yM40B6+8t5OVgxiY4KRmhyME8kBOJkWhjpqpbqiFJwIsYO7rbwncwhWpNf2&#10;dkfgxYAaE26Dq7lhGHpWjoWBOgzW5uMRg2p3bQ6aCRDpU7tP8f3oGsFScxq9Deex68Pzpe2XfQ8x&#10;x9SyeDsNiwTCSkMmZgkUyRATJRTgRSFYrE7Fm44SfOy7jTdtZXj99Bq26nLx48g9/DLbgp+nmvCq&#10;5RpeEAhLN1Pwpucm3o014P1UM7afFGGc5+nMPo7mdGc8O+2KR1yeI0Bi3HQRy2wRRaBEEuWJrgbI&#10;9bVCjpc5cvhQDZluzEzh2LgdjZWqGKzficPjDFdF1xZuJaD3YjAuxdjjbJQDzia6oq44Fgl+phTm&#10;+qi7TNpXdRKzzyqwPdaoMsnrxR7sjD/BWs8drLKSni+NEBwbBIJMUizDRQgE8v150pKlqUG1XXqn&#10;Zwa7MN79lPTwMYae1pLH12F6sIOlE1Ms8kXWmZE+NVRjZqibArtXZZi5iSHM0pGmh3swN9KNcTq3&#10;vPewOtFFgHVgYaSVIOlWGWNDmmxrSxnl49HysJJUboHCekVlL9EJr5nJ+h7ewZN7V7EyN4q+R3cx&#10;2tmA2eFO1dokGUr1HzCTPLtThurSHAw33abA9ibHdsLD24XoaSxFe91VtFYXoO5SOs7EeKO0gJF0&#10;qF29AiuNAJItpHFgqP0Bs8xTNTiwr7mGz9qm5r6V1igZy6QmJ2CGlf6JzbUVUqZFbBFU8u3yFwSK&#10;DOiTjjZpkRvvbcazB7fx8O4NDJKmKQpFkGwJkLaZRbhcXl5Bf3cHpqgLh5it5heXKLq7ERsSAic3&#10;KzVzpLw1GZboi4AABxgayQeCDsDYRGbQlwks9sPa6qiaVdPFRl8NF/I9boSKkgSMdlVhtqMa/ffz&#10;WTfZaK2ihitNRn1hFG5k+JJ5BJNCxaP5dhaDyVnsej5Uu/2K0fTt9gLeby3i1cAD7Dy5hOdNBZi9&#10;kUznS8f2o0J8ooP/ujGMX9cH8NNkE1633cTrjkouS/HzTCt+We7BLwvteN97G+/6buFdx018Gn2A&#10;nxZ68dN8O161X8dLnnPhWhT6c7wxkO+LvgtM31lueJrpisoYa5zxMUSSuz5iXY4hxvkY0j2MUBRs&#10;h/PelrgUZIaei75YvRODnfvJ2L6fgiUCZbosHG1nvZEfYgkPi0OsjAOwszqM+HA7ZpMIdN6m0duK&#10;MVx/DnWF1EitN7E+dB/Pp1vwcq4TmwP3sdhRgbUxAntzDm/k5R/Sk3UKZOlf2FyZU61Xb8mht2hk&#10;eZtMXv4RR1UU4v9L11+22XVly8Kgn1NlksVMyczMzMzMzMzMzJnKVDKTlGKlwDLbki1j3fN2/6Ho&#10;GHOnXFW3uz+MZ6619to8YkbEROmPYG0onkItRUNwSW0qiSKz157z+fJ60n8hfkVtNyYtNA9kIxom&#10;FmXGBo3m0kgTVic7sDxUh8wwF0yNd+KIhll60JW8oeGV93jNxNuhV1mnN1gba2VCT6iGABnuLYsd&#10;y9q00hzcX5GNHkqyvel+pAQ7oakkASONudic6UF/ZRoNZgw6KKHK6ENkewIx2DJUQjN27A1kkWSZ&#10;EzHdVaV6xYUlZgYasUsQ72/LkjW8n99PjWGS7ystTHzuK/FpLKXPYmtxFgONpZjsb8UeK4h7rDR2&#10;6Re2N1dVH8Nj6WN4fsx4oeLRo4dYnRvH9u4m7vNxaVVavruCuwt3kRIVAW1dmS15Xs1/kdVhZE8T&#10;mffvGyALcl9Qa4jJKjJGOjJ94hLs6WM9Kccrs32w0F9AJshV8y1GauMw0ZGOmdYUjNNbjFVFojnZ&#10;FR35NN45vhirjSIwtnqOX2/148ViE3a6sjFSEo3t8SY8WhmigRvA9lQTlnuYWL2VuHeHWnNnGk+3&#10;ZvBi/y5eHNAUrZMm76/jxYMtvHmyj29fPMR3Xz7Fd2+e4SueP9mcwX1S9oP6WAKlm+AZx8/bfXje&#10;Go8DsshSloDEAXcyrTGXZonxBDPU+kmv+XWEstYPYQRbXkGSgxaKPY2R7aiD+hBjbFZ540l7GNZK&#10;vVDkSQ1pdx3GNOUyrySEBr0y3Bz1yc7UncaYao5DRSSNWIoTOqgn0wNN1CK+DxfJGJuDeL07yZjG&#10;k7ttBEkDHm2O4UtWFF99yT+N3kI2aJHEU02y0npCcAgApA9C5Isa2yTXKG9kSLkME5EWKzH20tIk&#10;iSoG+yXl2RvxAATfiwd83Zey9ZZIsW+VrzmmSV0bbEJJgg9aK1MxO1yPh/xtDzbuqrVht5bnsb+x&#10;hN27s2qoSHVmGCZGWgnQB6qhQKSelI9p9HNppGVVkf3pbuREuGGivwqHlE9bU+2sMBIoqzxREMtK&#10;ZbRD7bk919eI4dZKDHU2oae5GoPt1VgcbsIKpZ0sCi1bhbUWJ2O8uxKrsiwn/cGLF0zmhydMIX0P&#10;9B2yltV4dxPuTNIL7WxoOtse0ow/eYIH+7vYJPOur6/h0eOTDrenz9VjR/cOMDVGOUlG2t3fxvb2&#10;BpaXFigB+zHY04KqnFyYmtyGvvFVtVKL7KSlq3sJemQIHQOZs39aLekqi/VduXIKpkaXEBFohpJ0&#10;D3TXRGNltBLLvQUYJCsM1cZipCFeDRZsSXdHf1Eg5up4jbJqoiYSPXl++Gg4z/N4pMALw/keDHcM&#10;5bpjMNsNA9ku6Gf0Ud8P5Ljy3JXnrujL5DUa7J4MR3SnO6GbvkGiK9kOXakO6GLt3ZXmiF7GNGXN&#10;SmUIponYJ+2p+GG1C7/cn2ZM4PVAAR6Ttl70ZODrkWw8aY7GWj6fk2iGuRQLLGXbKTapIEhi7QkS&#10;eo9g+oxwq2vIctNFuY8p0lkbRApwKMfiCYw0V20EWl5CnIcOJin/nvbEYanQC1vtsVjpSMJSVxKW&#10;GZOUiXPNUZirD8W4fMbuPM1U3S2yxt40pdYwjshw98h6TzZlmucGa+zHyuiq5lZqcamdZQCfLJws&#10;Qx7EiMvymTL779Hemqp9hVGeHzExKKmkifPDZo9ismUA3iv6HAUmaboko8ioz5XBFjKGG+bG27E3&#10;T0Nam4fRzgosTndQlmxo2IfAukeAlCaFISbAFr3tZVibG1ELrj3cuov6jDD0dlYRaNvYHWlBXqQ7&#10;uusy8WhjChvDjRiqSkZVSjAqc6Nxd6oPspqfMIVsRaaaUr/6Sn23FZru5YkOMkWzGtErWwuM9TTQ&#10;Xx2o5mc1bomxNtWPqrwkzKkhItLyRD8myX7/Hp4+o5x68hT7h4c4pH/Y39vC+s42ZdJ9PCCo7hMQ&#10;y5SoGyuzaleq6ckhGvBtPvaIfuOBKu8/fIz7lFkLo5Nws7fETa3zsLQyQHF6DNzMddSgUdmH8cMe&#10;KpcoqQwIFmvzqyigRCpjBTlKebROqb9DhTPfkUqDHY0Beop+aZlqjsdsUxzu0hpM01IsMTc/mm8K&#10;P77LJFHRFInFxkjcZSychFxT1xkLjRGa6w0RmOfxfEP4SWiu36UPWaJ0WW2Px/3xIjyaKsedLE88&#10;HiohGGbwdncE383W4tvpCnwzW02gtOEd2eqXw3H8uNiML/uz8LwtAdslHljNcyBQnLCYZYvZFHMM&#10;RBoj341AsLuGcFvpELyOKNubSHbSQaytFhz0zsLN+joN/TmEkm3W6gNx3BeL10Px+HIogZGEp900&#10;5a0xBEmCiiV+zoXWWMzW03RVBWK0NAB7k3UKIK+3xvBqexyP5ppxf7IaD+aa8OJohab9PpN/XzUB&#10;y/4QMhtua2GGkmaW5pJehYZYbcyoHqMEeiZbbn1NMO0p0Dxmgj04oJSQptenZBnKoGeUJSKTjqnd&#10;73ZVo5gG8+jejmoeFtBpet6/J+DWsb82iad7i6pJVhhmur2S3soJA72UtgTMw5UpNOfFYHSwBk93&#10;76KT/iGe4JnpLsUhveQY5VS8nx1KsiMph2i2+TmF2WTilMgwGYovEnBzsg+zvVVYvzuiGGV3ZQ4b&#10;i+I1OrE0O4wVmub50W4M1xajiwzziNJRjVV6JkM5nuOhDP9+KEZaepsPyAI7WJwYxJ2xLkqzVoz3&#10;1GJ+qAlLE11Yu8PXmx3HwvQgHh6uq6ZdMd8P+NwHBNO9e/dw7+ge5dg2YgN8KJsuIjE9kqAdQFmw&#10;O6Id9BFvrYvbl0/h3PnPVFy9+jmM9c/D1uIqvB1vorkkGJvTtdgeq8TdznT0lYagIdMdvVXhGK+J&#10;wmRrIkZKw1CV5IzxliR8ZHz7i2Nj1SdwmvEFjFga3iLiGDJ5SZ+hd4txk8aGIbP59G+e/jsM+JjR&#10;zc9VGPLYTv8shkv88HiGyTRciKlUVxyPluMZ3f5xVxpeD+bhJ4JBQPLzVh8e1EXhCcH0uCkGbwiY&#10;tzt9NPMjOOaHPyj1w2o2pVa2PdYLnRmOmIg3Q77XbfiTJZzpQ8yNzqtZhjryOVXHH8FhfAFJrrew&#10;3xCAV33ReNVPgAwSIMOJ+HIkmZGCB52xWGuJwnIbWYUAWSRA5gnu2VqyCCXeWHkwDmebCJIhvKIf&#10;+VIWfphvw4PJKhwttOPZwQIZYhNHlIp7y6NqWMcy//R1+oXd5QkmvSy+fKQAIp1+jw+3KTUoecgU&#10;yzSydwbqFQvJquIy33ptrAcPd1cw0VCKkqRAJoRm4x7pNJO+EhUnAJG9LF4+PsTrR7t4vDKJsYYc&#10;VGaGqL337hBYXS1lfM1VPKHkHShNQXVeGHYWerHaX4Px5myUJPpiYriNoL2Pow1ZsW+TnkiWuNzH&#10;naEO1qKU1K1lWGXCyoJkMox7f5ssSMDs3J3E2tKkWuSsrTwXE+O99AdkiWeURUzoQ5lLvTqLoZYK&#10;TPbUUVY1Ymp0GJsri2oYx2OyxyKZZeHOBJngHh6SWR7SSzx4/BiPhF0YaigHrz0kSxwd3cfBvUPs&#10;bK1TXu2gt6UHIX6hyM/PwQZfYyI5GPfKwvEDvXCHrxWunSyuJ9tI2NvdoPm+hshAU4zRU6xPVWO1&#10;rwB32lIwWhGB9kI/9JSHYKyJsorn0pfRVxiIthxPfORsef3Y1eom3K1uwN3yBtysrsPFUhPOFtdU&#10;yIw52QWJ92pKhqMEqcrR/N/3OJpdhT9r8ZmacDyaLMcKk2utMgY/7Y4qxhBz/sv9WfxyMI6fVjvx&#10;4yY9xx4BcjiJ9/em8MveML69U4PvFurxbq0TP+8M0I/04MflRjxvj8NusSu2SlyxWuCieuLbIk0o&#10;r66pqbiXr3xKf/EFbE0vw8XkCkItbiLO+iZqg4yxTj/yvCtSgeR1/wmDDCcxkvFqMAWHHQQJgSHg&#10;WCBYFsiOdyizZqqDMFrsTXqNxdHdTrwQJtmbxJcH03i+3I0Hs3V4cKcZz/cX8IpJen99Fjt3hpg8&#10;I1hbGMAzXpPdjN48f0Tps6CSWVbxk/JgaRz31qaxTnN8QEMr/kWS//7yHUw25WNukv5HOs5ePFP9&#10;IuJDNEtgfqs606RnXiYbvdhfxT69X09pIlkgHCvDDajLCUFNfiQ2aOaj/eyRmeSLqoIIdFelojDR&#10;T7VWiWn+8vVLNYdjh59F9lXsrilCV10RlijLpOd4a3lGrRCyt0ZvQ4m2v7nE7zaKlZFm5MX6I8jD&#10;DuXZMRhoLqHcq8NkbzMZZhL3D3fVyNZDssRz+pCXr16pTj3Zonle9vmgf3h2TMP97BiPZcSrxPEx&#10;nrx8SQn2jOBh8LFHZJ4HZKAjnu/fp2RbX8Xm7j629w+wc+8+QbuDF+MtOG5MxlKiBxxvX8B5gkLi&#10;4uXPoK19HlZkDH93HdQV+GN+sAh3u7OV6Z5uSkJvWTCGGqgYCJqRylAMFvmjO8eLlUkQPoq1vXIc&#10;T1QlUKLEMxLsrrLURByvS8RK8LGYk+MY2+vqOFqCiSkRZXMV4fQBEbw23xiD+wPZuFvgifvd+Xh3&#10;MIm3+xP4eqYGL/ty8dV4Gb6hhn+7PcDox/fU8k9bySg9mfiK9/zE6xI/LLfjHsF13JPGJCbTbHTx&#10;eVXoDLNGJNnCn8zgZXZRMdXli5/i6uVPYCGrnZhegp/lVXqTGyjyMkSNvwXyXXTRGWOF3Ro/POuM&#10;4OcgSAZi/5ZZb0ZSCZJUHHbFY4Vya4GeZ4HScK4xHDO1IZiqDiYT+uJOSyoeERSvpX/kYEbNb3++&#10;2I5Hs/WsvfvwfG8Ozw/XaHTH8JRS5SsyxtMDyh6C5AnLveVJbC8IKCYhA/aOHx5ib2VGmXnpC3lK&#10;oztYk4H7rKlF3qje+OfS2fjvTVikWVY6GGUU7CvxB0eUWJPt6C9LRHNpPDrK4zHRyxp/pAmx/nZI&#10;jHZDc0USk9kLxZmRrKHJNnxdNU9idw1N+cnYXJ0nWDS90odM4BaywRIZ48mTI/qobUq4aUw2FqEw&#10;IZBs0015JLuwHqgh3tL0+oIe5flzmWnHRKavOqCBPnpwT82F2KMEk1G6D3h+/IL3vTjm/a/UvTIo&#10;UIZ6CBg0A/0e44i+Qo15kiEgvHZ4eI/AOMLayhqWl5ewsbmOB1tLeDPaiDe9xRiNckV1oDVCHLRh&#10;qncet29JE+5p2NjchK+HAUJ9DZERY4fp7izMNCepqauLPXnoo7waqonAVHMCjXcIWSMUo9WRrJgS&#10;8VGd5/XjBu+baPC5hUYJ71uo97qFBpYNXjdR76k5V8H76jxZC7vfQI37ddR63ODxddS4XVfXcx2u&#10;IJM+YHcwF3vtiZjLdserux345WgWPyy24h3Z4Zf7U2SHGU2QOd6SFQQcv+yP4qd1sgQl1i/SabjR&#10;ibcEwjs+9rN0Ju4MUWKN4d0mqZsSbYNmKtfTCGmeuliv9MZgvBUKPW7hDqXXfKYdGoMNkOF6E/GO&#10;NxBP857keAtlPiao9jVHobuemidyWOuHp+2hqun3VV8MXg3E4zVZ5MuxDBwPp2O3i16EUmuxLRZ3&#10;W2IwRy81I36Ecmu0LBDzrRl4tNSL17sT+OpwTi388GpjCE8X2vB0jWb+/oryAk9pgmWck6yzJR2F&#10;0oEozcLP7m0ywZ9qWrVoaA8Xx9GcFYmiBH9sLE2oJl7xGNK3IJvMyN4QsiiZrNkk5l6xBl/31ZP7&#10;+JLvMU8Tnh7qgJxYd8yN1NFg5iHQyRAlaf4oTQlEjJ8tyvLjFQBkjrosYjDTUYbl+WEaZhmrpBkK&#10;LnvsSY/10uwYdlcJiNZyFCWFYnPtDr3UXczLRjSUUh9m0qkBgqzxheFk45yH9/Zpyh+qQYEPDjZx&#10;l3LrgYyR+vINXr1+Q1C8Vl5Eho8/YeK/eClNvJSHLMW472xt4D7N+eHRAxr2hzh89BQHjO3VFSzM&#10;TWBnbx+vyIzP61JQ422OtmAbZLgZIS/KEel+5rBgZenuq4+AACPoUkUEeBshxtcYKeFWaMj3o4QK&#10;xMJAiVpLam2kAnfb0zFWGY7RyjCM05T3yejaarfrx5LcKsn/K66j2u3a31HpelWVAogqOXb9cHxN&#10;nVcRHLFm51AVYY7D4XwsVQZiKNERL6cq8fWdBrzoTsP3K0z2bU2C/7jaja/n6skEhXgzWYYf1wiC&#10;g1G83ezD9zTi35A5ntKXfDtXw3s76EkG8N1yG76924jDugiMpThhvSYeD1rSmchFlEjp2Ct2w1aR&#10;C/arPHFY7YXdcnfcybRHVaA+0lxuIsnpFhJoxNJctFDhZ4YyLxMFkr5Ea2xXeNDv+OFRcxDfNwzP&#10;emLxYiABr0cz8HggFTsEyWpHIlY7E5UnuXvCKDM1wZiqoGTsK8IxDfsbWRXlwRK+OVrEy80hPFmi&#10;H9kew4uH63jz5lj1kj+7t6cZAPhARvq+oTySUbgvMUETKxt2NlVlMkkIoKdHqv9ANlRR8zC++opm&#10;WbNyh8yCU1NEVR8HTffaLNpLElGWEYSytEBsTLWiIjWYCWGJ8vRA5Kf6Iz3OEzNTrFgeH5GpDjBJ&#10;L7I63aWGmGiWz7+HZep2Wb1Ehpvszg6iMNYXDbUyjfa+mheysThN075DTyKbssiCBaz5palW+i74&#10;OZ/yNQ7IOGK6pYl7hdLp6IiJLENEvpTlON/gySMZJyW96yKzCGwBy8svFeM8ptc4OjrCfXqLx7zn&#10;4PA+9iiddskae4f72NndxvbOFv/7AvQG22Ihwp4VnjnKyBhWRhdhbnEZ/gFmsDK+glvik8kgQQKK&#10;SDuEexkhkgqiLM0di8NlWB8qxV0yx2JHJiYb4jHdGEeP4Y8eSqqP9C9/emxIPeahfQrFjpdQ7nRZ&#10;k/QCBpfLjCt/h1wXEFQ6yznBwOMy58soZ1nkRF2vewq92R7Y70nBnXwPzOT548cN1vZkgF8eLuCX&#10;Rwv4aZ8sQc/xluzxdndQ+YtfjmYonQYpt+g9FFv04B0Z5OfDCbzbHVas8pNIrrtNBE4vfuFzvqF0&#10;+XqhGT/K4wSbyLKfD/l8ssyrvlQ8aAjEfSb6YY0P9iu9lDcZSbRCma8eUlxvI4FAETZJddKm3DJF&#10;moMOkm1voTXcGHPp1ljOtsNaoRN2KggymvijtjA86IjGUV8ydgcysDOYSWbMxlZ/Bta7U7DWmYzF&#10;ljiyShwOZlrw9YMVfPt4Hd893cA3j1fJKlM4Xh3A880xHFP6vKSMenFvjbW/9Im8JAgeMpmHkBRg&#10;j4qcKCbNEyWZpNXrYGNFdR5KX4dseiKA0Mx9kLkjMgL4JR5vLqC9IA6ddVnYnGihgQxHlIcZqjKD&#10;CRA/pEW4IDXemx5gWK2NO9okM//u4mh7Wc2xONhYwiyNtyzivEvmGqnPR1tllmYVQib3vb1Veg3p&#10;oCPgXx3z88jKJgeaISHSvMvjfX6GpwSBAE/YbnN+nH5jW3X6vfn6a7Wgg4yklc69Y/qJ1zJ7j8B4&#10;9lzmXrxQzPHi9Zc4Zhw9fIJHlFIiqbbWN7F/sIsHlFMPHxxhd2MTW0t3MCXTlyOdkGynB2vtS3C3&#10;1UZutg8c7bRw/crnuMy8NtA5Rx98hb7zKuzpOSI8jNCU54dJssTaaAW2Z+qxO9OApZ4cDJYEoS3d&#10;Da2prvjI8vpnxw5EVoDuFyi0u4gS+4uokMRnlDpeRtnfoQFNOa+X87zC+aq6r0SuEyTZtpcRoP8F&#10;psr9sEUDO5HhhqOJVrx9tIq3R0sExBy+XxsiBVYwySdoxO+QIebww8YIvl+VnvR6/LQzxiBgDqcJ&#10;kml8vzmCbxc68DXl2Fua93cP7vB1JvDNUje+nGnEy/Ea/LA3wdcYJKDG8O1KN76l/n85VMb36iXz&#10;tONFH2u79lTca4pnkkfhoC4BGxXRmGTi9KeHoz0hGA3R3qgKd0NlmBdqIv1QKvvqRftgPC0EMzlh&#10;jAhMZ4diLi8Md8vjsN6ah3vz/fj22SGeb0zgyTK1OL/D49UhPFikzFjoxuFUC7aG6jFSmoP2nBRq&#10;12JM1JdivKGEUayaOfurijAnCyQ8vY83rymtDrcw016FiY4aNU5LRvTKwm0yeE+klpwLWIRlxDjL&#10;XA/pB/mG/uSApr+jLIFJPYjHa2PopmSq5XfcnmqnyUxCFtmitSYV6zNdNOhtWJjqg0zrlU0vV++M&#10;svaXyUcPmSiDKEsIwvREF2vwR+p9ZRGETcotkUqyuuIugSpTWmWXVOn1l5G+snq4zFp8RjZZodQa&#10;723F40eUeMJyZBUZUCjxXOaeUHZJKKZ5+UJJrBcSwhwCDLLLM8ot6eeQ3vGdrU2sry/h/r1D5Wtk&#10;zsaCyLzNVZrlTLQEO+JhbTy+aYhBj7cpTGVlSkqodCcDTMS5YtDXFKOBZthuyqT5rkBHcSiGKiMx&#10;T8+xNlKO5d48DFNKTZIxpuqiKEmT8VGY2dljP/0zCDM4jWK7SwoYAoRSlsV2F1DmwGsOPGaU8LhY&#10;rjNKCQgBTrHDZZSQNRLMzisDvlQXwg8QgcWqYMzXxWKXdLXTV4i1ljQsNyRhszMb21052OstYM1b&#10;hK3OLGw08w/j4xvtGXw8C9udObyHtXFHFtb52EJFOJ+fpO7dppnf7M7FCiXUBsut/kJs8fU3e2Tp&#10;UB7TjO0OVmKb5XZvEaOQn6GM9+axZs/jvSXYoOzZGavG4UQ91jtzsdqcjCXW9EtNCXyfZKzQfK00&#10;JmCpPhYrzYlYo2FbbU7DEo33EmuaRX7OZX7GxQ5+Dr7e1ng9tieasDHWiP35HiYpk6+/DNvjDdid&#10;asPeTLtK0K2RBqz3VWGhIRNzdRlYbM7HXH0GJgi2vgwfDOQFY7Q8FmOFYRjOC8JgThAGcgIxXBiO&#10;kaIITJTF8bEYjBREoC83GJ05wejLC8FESRy6S5NoJmMx0VaIsfpsZAXbo6M6jUAdxCDLvAQfxAc6&#10;oiiFr1mZgaXJbjXt9Wjzjuot//LFYywNtpBZPNXwdVl76tHuKoHTo1jq62++ZVAG0ud8+bVm5RNp&#10;FLjHe2TYzOHyDIYbS9Rq5DIZ6cMcDRlN+5KsIoMMZYStdHpKK9ULMoaEHAswjiV4/zHB8fzFK0qx&#10;R7h3eKR6wDeW72Bva41s8QCyxZ1Itd2dDawuzPKefXw104njJGeMuBmiOdAcj/lfTce64j4N9Q8D&#10;OXhUHoaHMx0oiYtBoo8ZapKcWCkRCPy/xymh7rSlYq49hQDJwXxnOub4n380Weh5XO5vjGjjc8ix&#10;uoA8mwsoInMU2DJsNCAosL2kzgvtLyOfx/k8LuKxXC8kWAoJjgijMygLMcVqQ6iKFZrUZZrVpcZI&#10;LDVHYrk5iskcgzXqc4n1/x+x0ZGAdcYadfxGO2t2ucZyndp+Q66dxHon71f3friWpHmu3NvGxxhr&#10;NM2rbfQFf59/CKnx+VhrLFZbpC/jJHhd8xyWfFxCHv8QK80x/A6MpmhGlKYjtIFRG46FmjAsVIdi&#10;vjIEdxhzVSGYrQzCbEUQ5hiz5YGYLmWUaGKKMVkagKnSoL9DRglMl9GvMKbLgzFD3zLDP3amQhNT&#10;ZbyPMcH7RosDMFzgi7GiIOR7m6AuK5w+Zhp7BOFyfyVyw1woGYwx01WCzoJYpAc7INrfXs1ZkJVK&#10;FgdaMDXYzFr7MQ5W5vBgawGdxemYHGpV890fHuxRFi1iiMy2uzatfIzINln/SgYQyp6CsrfEPO/v&#10;KmMSDrFSWKAp3lwmUGRIPf3HCaNIc7MARCSfsItMHlJrZL35SgFDhoPIEPNnlFHPXtJ/vPgSj56/&#10;pM94oPyEbEm3t7uiWq5kCMnu5goO9/cx1NeBg4NDPCWT7GWFIcvkGh41JuOnwSL83JeF9/SuP/L4&#10;64lavNpbRnqAP0IoterTPdSkpO5cX/QWBWKsJgqrw6U4vNOCle5sGvFkjJWFEBhFPsepDrcRbvgF&#10;kkzPIM3sLLKtziPb4hzLC8glOLJtziPX+gLybS4hm2WOgIPsks/HCimhsnnuSxkVYn8d8R7aRKUu&#10;Un0NkUbApQcYIyPIBFkhZsgJs0BeuDXyIq1REGOHQkZBtC3yo2x5bI/CaJ5H2iKX9+RG2KAgyo73&#10;2iCPxxJyLYePZYVb8c+34utZISPUCmkhFvzzzZEeZI60YAuk8lgijedyPY2RwcgKtkRGiCUy5Xm8&#10;L521iyp5LZ1lGkv1/CB5DQukBJkhmZEawteQxxjyfhLyGplh1nwP3hfI58rzT94/je+TLsHPlczH&#10;kk4iVSLAEin+lkjy52N8bjLvTw60pOnmPf7miGck8J6kIF6joUzh66QEWyElxBrJIVa83wrZPJ4q&#10;DUFvojs6yCDPdufxdHMSM21F2JvvQ3mSPxLDHOlZ2tFTnIRITwuU5EQrA60G+O2toau+gOeH2J0f&#10;QQml0/LdSUoe1vJqoOMzLI10Y2Gsk2xxRJkny/w8U6ug7C6OYGu6G331xWoxMzU78N4umYFGnIwg&#10;k7fEfygg0IvIa2r2u3jK15ImZlmEgn7jzdf8LK+Z7A/xXAw8ZdZTaa2iCX98/Br3HjzC5OgA7i7O&#10;YH5qAPt7suLHUwKDnujgAHOzs9g/pClfXcd0VQFeksV/GizAr6OlBEUB3vXn4cfFLtzpaIaTvhb/&#10;G1tsTdVivjUdQ1Qgo7XRWOovIMO30evdwb2ZZmwMl2CtnyxOSfXRcLbncQTNSZDeF4giOOJMziCJ&#10;4EggSFLMzyLN4ixSCZJ0giXTiiWPM9XxBaRbEkAER6L5Odjc/AzXL3yM6xc/wS0aH62rn0P3xmkY&#10;3D4HI53TamFoC/0Lary8DcPO6BLsTS7DwVQTTmZXGFfhZHpSfjiXktccP5yby7UPIdevqsf+K07u&#10;V+V/vN6Hxx0Y9rxuL+VJyDV5Lc17XIMzS2eL63D+uwNTE9Kx+Xdn50kn6Idz2ZpAwslCE/957GR5&#10;U5WOH4KPOcqcdeubcGYp2xs4Wd2Csw3DVuI23Ggi3Wy14G6nw9BW2yBIGexugIEMb3ohOzWE/ZUs&#10;orYxhb07PZhtK0Givw3qKLeWBqqwPtqMglhf3F0YxysxykzA5fF+3B2owUJPBUpTQrFP8/2KEkn2&#10;zFYz8pjsw61VONy6q5FU9A5bc0MYqi/C+tKMpgmZvkd6udUQ9KcyZ0QGCx7QG0nif6nAIZOXpDPy&#10;jbSoydwU+o3nAhACT/oxjo9f4AmB8lw8Bd/3wcMH2CfjbKzcxerSLLbXlrEyP62GiuzR9G/xvVfn&#10;Rvj4HFbnp9Qq6lPD7dglW/08VIyfCYx3c814O15BjzmMhvQMeFvpoj7Tm74hnSwbhEpWqtUxtphq&#10;zcCTzTH6wU6sDRTiTmsylulHF9vSMMZK56OZuqhjTybqzbP/xM0z/8St8x/j9jkJJrjE+U9w+/yn&#10;0GLoXPgEujzX5j06BIEeQSChI49d/gw3Ln6KG5c+xU0e37ryGbSvyTq4p6Evw0y0zsJU+yxsCA5H&#10;o4twNb4INxNZq+oS3JmknkxETwtNeDHRvGUqrOUVNcXVx/KyOpZSnTO8VfCek3N1D5/nc/I877+f&#10;cxXeMl6Gx14WvK7iwzVNeBFsEvKYukcdy2td5zE/iwRBIp/Lg+F5EnLsJqMCTK8RaNcILhkNcF2B&#10;x4HP+XdcV6Wd2XXGNbgSGD4EhjdfX97Dh6CQRbK9rXnN5ia8eOwrQZBI+MkxQSPHPta31VYI0S4G&#10;SI9wRzUBsDHRSiNZrqaq1qWHINbPAqM02u3ZoUzoPhxu3yULPMSL+5tqG7H9lVHWlvWoyY7iYwuq&#10;Wfjlc4mHkGmyzwiEvoYCLE20Y7CxADO99dhcnlW1v/RzaFZCOVJDRQ536DFosqXJWK0dRfn0SEb5&#10;0n+oiUziIfgcWZRO1vCV6a8PZS0o3ifeRearHB7u4t7+thqSLkvnSP+GmuZ6bw9Lc6MKMHs0/DI3&#10;ZHthFPMT/VhZnsPG6hJmZyfwgL7jx+kmvJuqw9vJOnxJ+ZcVHISEQCssUSZtkBn6CI6meGf05vvj&#10;YL4LX91foexNRluqO6aqI7EzXol9vsbOeDWmG+Px0WJrwnEcayhbJq+dNG3pn4ej3jk4s3Q1PA83&#10;wwvwZwKHmtNHWF9GjP01BJtfUsdxjjcQYnUNxgSCLRPfVvscrPg6pjdOwfjaFzC5fkpds9c6Dzut&#10;c7C49jn8dU+Tjc6Rjc4h1fw8Q8pzSCYTyXkKI8niPBLNziHW+AzC9E8jiBGod1q1egXwOED/DAIN&#10;JE7Dz+ALTfAxP7mHIaUK3ufL8OF7+qhrPGbpreIMvHldhQ6Ptc/Ak6Wf7hlEGJ5DnOkFxJpdQIzJ&#10;eRVRJxFJQIcaXeB7n+frn4X9rS+gxQrDRkd64QkkUwJF7zKMZY1dVgrW2ucJ+puMW6T0q7C5dVY9&#10;P5a/aSJ/00Szy0jg7ymRaMaSEa/O+ZiFJuJ4Hk9ARZFZPXTPIYwAivO1xMp4M+oywpm4VZhpLcBi&#10;fw1iKZsS/WzQV5lGBunD0fokFse6sbsyi8d7S2qLOJkqsDU/hPs7i/QBOzg+2sL2ZBcGqrNQk0sf&#10;xlq5vSIPfS0luDvagsdHsi8GZZaMACYryGqLsmqj+A7pV3n5nKzAWl9klIy3eni4oRZeeHi4hYNN&#10;eoD1eeysL7DGn8P+xjL9yTwOKI0eH4kUmodsAXB0uEfJNInx4X7NeCt6ieGuOoKgFyuLsp7UgdqE&#10;ZuvuGO7tbeKA999/IMtzPsbqxBB+nGjA27vdeE7PkejpipqcIOyO16gFD6pCLdCW4oLZljQ835nC&#10;SkclMr0pV110UUK53xJvh/m2TIxXxWBztAyLLan4aL078TjXTQe3zn6MM5/9A6c/+ydOf/oPnP/8&#10;H7C4/QWi7a8i3V0LCU70IaxdA42ZuC43UBthhpZEG0Q5aMGAwKjii/fkeKAp0RFuOl8QLB9TXn2O&#10;hgwvTNTHULclIpS1pL/OKUQykWOY9DHGZ1XEmrCkhItR5VlEG51GJM28yDsPrVMwuvQx9CXISAZk&#10;JEOylIE6/oTXNWFwWYLXGEa8R0p9OWYYq/iMx5/BkExmxDCh3DNR5b/D9Mqn8CIwAg3Owp8RYHBO&#10;AyaCx4ty0IMh381V+zQcGXa3TkOLn0OH71eZ6Yu9mQaauGZ0F0TyPVg5XP+cfsUKO7x+f7EDC225&#10;CDW+igCCMISVT7jBBYQxIln5RLISCmOpiYsE5wUC8ZKKGEaE8SW4svIJIRv5m9/EEP3E8eFdPF4Z&#10;R09hAtpLYlGV7IdgVwMUpPihKjUARck+mBusxp3uaoy3FmGiMQvNxcm4Jwsb729gqDpfMYNsa/ac&#10;154dyOjhIzw92mFNf4yxbrIL71O7p5IBjh/sqn4Xte0wz4921ijLejAz1ImVO+MEwQolz5JqppUO&#10;SM2Cy8dKPqnpsgyRVrJS4wHZQZb7V/O+ZRTt/XuQVd6fkS2eHx8TYA+xTskkuzjJdscyL/yQ7CKz&#10;JmX1QTHiT55qVhc8XFvB85Ux3F+YQlG4F1bHG7A/UoWedC9KJws0p7pic7YVb/h7zZfGocDTDDas&#10;sG4wH3RZWce43EapvyHKQ03RleWO2fpofDRfF3ac5apFGfWJAsalL/4JD+MLSPO4jURHLdjJBpCs&#10;Ea9TZl2n3JLyFmWUPT2CrcFF3v8xnPlHjpYHqqHnE6UBMLl6Gmc+/R9YsjYdLvHHUmssNjrjEWp1&#10;G7fPfAwtSjWtc//USDKWOgSlFo+1eV37LKUbzz+EAFaVfEziJo+V7GPcOImbvH6Dn0tKefwG3+M6&#10;y2v/UX6I6/yemmOWfC+JKzy/fJoh5X/EJRWfqLh8EnJ8kdevyHMpNa/w9R35O9SxYqiNscZAtjuC&#10;rbVw7otPYKlzFk0JduhIccZIvjeK/Mz525wikD8jcD+H4dXPyKyfw5RhRtlpdeMLFTZkGtubZwi8&#10;s7C7TVZiCOOGUVLlkyk2mTBPdpfxWoaeb80QkG3YG2tCsqelknMBBEdyqC0GOgtZuy7h9dEGRqoz&#10;UJUdgonOMrTmxmF+pIPJq9k6eHNxGkO9jWpFP9kyeHdtnrX8DBb6mtDWUIi1xUlM9negt6laDRR8&#10;IEvoU/M/ozTbWxrD/uo0jgQQh5tqeMpjJrLMU3lExnj6iElMky6P79ALyLiwo90VsoVm03q1+uDj&#10;R9haWcD2/CgZZA73KdFkquv25ppilns0948JGhnGvs/PJsBQcosSTNaokmVEZ9qaURrvh925FrWQ&#10;Wn2ULVLcdRFqfwtNaX4EiCu8jK4g0P4GPYcHGuJsWeHrwouVjqzN7E1mTvLQpS9xwURtuEipuON8&#10;b12VTNIpkuWljWxPXf4xp3H9tADhH7jK8ioTT8prjCunBUD/wIXP/4lzZJZ4L0Myii5BdBbpPsa4&#10;zMeEdRzoXfICTeHEBGkjah1Zw+qf/wf0L/yDNf4/YXjpQ3ysWMHowj8ZH6vHVPCaPGZ4+d/3/R1k&#10;JBVyXV7rP+PDvRcZfE3N62he88M9f7/2SQgj6fH19PleBrxXjwykywTWY+iSFXTJChLaDGGJ2+K9&#10;LnwKPTJPMH/8ZDd9SqXzyPA1wXV6rnOsYKyNL6MoiLWT1hmURtog2voavHiPF2WYDyWZL/+UAMqj&#10;YHqaIHqsAIaXCb0Rw5lezNXwMqXZVbgZX0EAfYi11gW015Epnt7H88N1PN2lPzhax4t7y1juqUaC&#10;jyW8ac597HWRHO6J0oxobM/1o7eEbO0iq2UYoamJz1eDE1+q6buDzeXoqC3FkQwZ391Qwz5kAQjV&#10;q04DLc2tskf43sYi1mVBhHubeHp/G48ITBmqfkyvIeZdhqTLc2VYibRSSYehhEyAeiWGnt7ipfRd&#10;vJAldp6qBRBkvwpZkG2Dpnqf5QHBdl+mFFM2He5tY3FunL6DUmxnnZ5jj+CQeejjmB7tUs2+T3j+&#10;LZmtJSsJnVUJOJhuwFhhKGppsHvS3Sml6vFqaxLDOQGoDTFFOlnBjGrk+g0qCKoAT7sbkKkUV/g/&#10;XqOquCEq4+YpBDrcxEcblFJlgSYIpleoCDNQc651CILbEmf/cRJyTKaQWpmlMMdVguMKAXCZwEgO&#10;MEMSE0P+xDQmxhWyyEWCxtnkKopCLBFAs9mV7Q0H+g8BhS5Dh6HHpNUYeDHz/2QC/jvkcZ3zZBUC&#10;RZXn/sHg5+D12wTXbV77ELc+lB9Y5SQ058IkZBbGdb7GfwW/mzDONZb/ZpV/M8pVlqpCYFxhBXGZ&#10;cUnOyRLa/NzaZFJpkIhjxRDjoANPmux4V33FNucJDHfW8Jl8zEn/EqpjbWF5/Quc5m9z9iQusJIx&#10;ZWURyT8ow1WHoaeWFAoyuYJImxvI9THkf2KNbC8jeBpeQbC3GTbWZtUqgg/XJnC0RBPaX4Xt6XbU&#10;JgchwtOUwNBCdkoYE/IJdmf60F0Ygx7VH7GEqox41BcnYnmkBbnRPkiL90Vvby2OaJYf3zvA1toi&#10;AfE14/9eVfCNMs+yVKjsSyGrluzSN0gv9qP9HYy2V2OMjLNxd4o1/h2szQ5hc2FYLaKwT29xTy2f&#10;Q3NOKSVjoQ63N7FLGSYA2F5bwMLUEA04DfszAYpGYt0/OsQWDfcDAuhwa0MZ83sHu/wei1ieHVY+&#10;5ODuLHJD3DBYn4ytgWJ0JLiiLtIaU7WxePFwBS9Xp9AQ7IQYK/4vrPA9LC/jxlX+7vzPLvH/k93D&#10;ZOjIxYuf4RKPL/LaOebJLUrqjxaboo474i35giaItb0OXUk+BYR/KLnzn3GbyaQSkIkhkkoY5DIB&#10;kOpvjmj+Ie7UwUkehmSUf+LCqf8hMK4g198UHpRdrekyXv40jJj010//Dx9nYjL5PiSzpiWMcZLk&#10;Iq1UraxaxzTJLeXfx+o+Plc+z8mx5jlMWvV8zeuoIOg+xC0p/77G+wlKLcaHc5GJt/jDaUoCjK8n&#10;cYOPS8KfPfVPJaV0yBp6/DH1GZnBFvDmd5WWqkDKKLlPkt7P4TZCLG/B3uASaiOtFDDOULKd5+MO&#10;NOBJBEOepwEynLQQTyDE295CjMV1+FGaxjneVh2mtWFWSLK5hTAXQ4y25GGqtxJPKI2ON6cxVpmK&#10;4dp07M52Ij/CBYkBlphoycXuZAt2Jlsx25CF6eY83KMPebQ2jTWa9PGWQjwl28j2YgdMsryECLjb&#10;GSIyxBGr63cgw9E/LK8pHXNiqOVcjqWFSfonZIChrK0lzbiymJq0UEkLlBrQKP0k9A3764tYXZjE&#10;PgFwKE2w9Abri1P0MxtqYTkZfSsTlw52t+gl5lXcozTapdSSoezbG0v0N2QFsotawZxAEe/x/Nkz&#10;Bcw7rbUoCHfCXVmhvCAElTTYneIlRqvx9eMtbNTloJ15We6hh7IYO0S7GeIS/8+zzLFzjPPMAYlb&#10;N04RIJ/hAv/Ps8zr0/zfLjLvPpqvDj7uTLRCTbgZLGlAtZj8Sv/zyeIBJMk0pSTeh4TlC7L2vCEy&#10;i6yR4GsMH2pbK5rDaBc93GBteZnhQgmQSCaxunUGDUnOcKfptLj2qUpuqVF1+UGtr39KTf05rBlS&#10;2tKwfji3uv6ZCusb/x02EjT2Ev99XfPcD49bn9zzn/epc3l9uSbbqMl78Njq5D0tGRb8TPI5zVia&#10;Xv2UvoDUy1pEgHqeNb14D70rn9AjfAIT3lfEWspZ9xI8WDP5mt9QjCL+I9rDQOlaR1YM1VHWqkVK&#10;izVUrIs28n2MkMrkj7MhEPTOw5PM4cmKQ8KLxj7C4iriHbWRyd8z0tGIteQQ9u/0o6ssnhGHscY8&#10;bI+34f7yIMZr05Auc79rMpS8WhtqxEBlIoZrkjFYmYTJhgzMNWdjojIOs625mG3Lx532QiwN1imT&#10;/XD/ANmxkQgPsEdnTw2ePpeVSTSLpol5FhMtwzmkk05G1L4Qc0ydv7Uwhm36CxmuLqZZdk0Vcy17&#10;X8iibI8eHKohJJp9K56o0bT7G6uYHOmiPFolS+zQLxwosy4LKtydGsYKZdXB3havH6rBhgIKGRsl&#10;iz3LSujHR3tYbKvAcHk87rZmoCXeGbURVhgpCcaz3Rm8XB7HcLwn2vyN0eClj2pGS4IbXMjaN5nf&#10;stekjuynwkrcw/wazCnzZa/J69f42NXPcYaV9TlW+h95Gl88jnPXRjKNiB5BocvQo1zRv0gfwFry&#10;v72AxhvoidwhOD4AJI61njv1tAlNY5yrNp8vLPAPAuMSop20VdNtbYID/A3PwlHrFAz5QcTsalPH&#10;W986xYT5Ara3CIpbn8Fexec0nqd4fgp21Hz29Du2TBxpBbK7/QXstXg/S03wsb+P/+84DRsVZ05K&#10;CZpbhjW1pSZoeiX4GSxY/meYszaRpmdpdjbkD6cldMvPLUlvyc8ir+NAsNfFO8JB6yJ8bLUQZH2L&#10;8uozMsrHSKPE9DC4DFdKLGmtC7e5iawAE5QFWSDc7Aqc+LoONN7O/BxufH8JOXagAZfWN1kMO9lR&#10;B3cmB9R87lc0u083ZrA91IDJJjLBQj8OpzpQm+SNu71llFdjBMY8j2tRmx6M8hQ/5ES5IjPcBRmh&#10;DsgId0ZaqDNSgh2RH+eF0a5KJY0EBNL8uru6hnwySCpN7OrG/AkLSEedeARZ4l/mU2hG097bpZwj&#10;W2jWodUsuCYDAzUrDT6FzDmRRROeyyQksoN4hEOyxx4lkXgQWdh6l95ha3MFB0z8xwTR/vY6Vu9M&#10;8HyLQHhEubRF1pCFEWjopX9kaRqNkZ5ozfHHRFkk6kKtCAx7LPUV49tnO1itTEMrpXyTryHq6JNL&#10;XbSQ73QLKWTjMLPLCJU+MsMLCOW5/A8RdrcRyP/Mg0xvR69nwP/0BuXUJZLCR5ZXTh0b8U80uPA/&#10;TPr/UcbUiCZUmltNaETNrnwMc9aMqga99glDatGPYcrrco9o/3BXLRrEy9C7egoJbrqw5H0CIFmh&#10;PJJ/rD6vl8fZI8TkguozMGcyiNy4SDl1gYxzkX7lolCYmHqWouNVeRIXTs4vS/D4ykkLktTcUkpc&#10;ObkuLUxXz36Kq0xeTfCcIcn8X0GDLCb5xvnPGCzPyfknKm7QjEln5U0m+C3GTTmmDpW4dfFzGvMv&#10;4Epz7EHJ483v1Eqj50jG8HfQZUWgCwuCyZxslEd/4EZv4E6wdGV6oIm/QRk9l6f2Odhe/YygOAVH&#10;yisnAsGJlYqDAIXAMBVWcdZFKn1LV32Javp8/ewRvn6yj6+ONvF6cwZj1ek4XBlWgxM3GUdr47i/&#10;NIKne/NoKkxBXIg9cqLdkBRojyhvSyQE2iE7xh2ZlFxplCCdVSmYHmiCDCH/kNjS6/2KSV2bl4KY&#10;UCesbNxRvkDeX+1UxM8gq67LAEHZ2mBve5XyRtMMq9nY5ZC+gkaavkL6LmSl9bXFccopegXKoyMm&#10;/yMa+UePZW1bSinxEgSJtDAtzM5ieXFWMYZ05u1Qiu1uETQEhvSddJXmIt5BH5l+pqghQ1eFWaIv&#10;1xcPNkZwvDiE/kgXNHjqo9ZNB5WsnDNYCUWaXYWv/kUEs4ION79KcFxFKCukAMpeW53z8La9gThW&#10;Xp70gsEe+vDn82wocW+Lx0i01zmWfgFhAUlmaR0yvvpPhkYmCBDM/zMoPcwkeGzCe8QYi7eItr9N&#10;ky1rQd1gLfyZkh7SXBvnooMwaudseg1/44vw0DsLd92zcGW4qTgHd71zcDM4z9r1Ajz/M5h4ngZM&#10;PsNLJ8Fjdc7amfLEx+gyvFmq4GfwMdGEtPb4nZT+JpdVy0+AKX8QCdYcAfxxAtW1ywg05zEj4CQC&#10;zXn95Np/hfygH+LD66jXuITGVDfNtMjyEMQxoW11zsFa6wyy6Q/6CwPUYLVGSsmyCFv40m9Y8Lex&#10;ZtixgrBnOBIY9gSIHcOY4AtlTVZBedqQm0DpIr3RT/Hlk0O82J7Hk9URGs063Jtqw/HOHRzdHcT6&#10;SBMebczhwdokjlZGUZMRgbQoFzQVRKE5JxyVqQGoyw5DXWaIWmMqO8qDjOGB6SHN3n4wJPV4AACy&#10;D0lEQVR/A0OB40s8f/AAPWXZKEz2x+SEZvN5mXshe5LL9gTSMvWQMmhvd00NATncXsP4cCdk37vn&#10;suUBWUUmPi3ODGN3dx33pXlVpBCNtww1F0klAwdliR0x4w+PHmC4W/a5GFOjamW66/379yix7mGq&#10;qw2hjqbIC7FBdYQdKoItUc3fdaQmHq+PVrBUnUsfYYRK8RKsoHPtbyLOgv+X5AglapB0yPL/CpH/&#10;2uQiLFnxWFDa+xMcXswZR9mcyOoqIj11EOB2i//dWVgz9z4KMb1+fP3Mp6r5VUJqXk3zrKamFb18&#10;VVqhpJSaV52fXKNXuMRa3pjeIphGM9RRC45M4FusYaXmlWEioZQD0e6GiHDVgxFrRZ3Lp6Bz5RS0&#10;VXzBY03oXv2Cuv00DP4jDGV9INlk8irPr50m82hKA0ozQ95vxGOj62cYLHlNc/4hzsCQpeHJ45pj&#10;zWOG8hryWjw2YDJqQl73rCb4HP1rZ6DHkPfUk8/GkM+oK2PA+Nl1yYJyTefy5+rzGN2Q95Hn8Dvy&#10;ujavyf3CllLKd9bj97l69jONgedvbUHGcKZkE1DYky3MyCLuFjfQGudCaWuJB4fbTNbXahDf8+27&#10;eMakf7o8jO/ur+LJ+phikAP6jq07vXhMb7E/24cRGvLe8kS05keivTgOvRVJaCuIRm0WgZEViuIE&#10;H+RRRjXy8amBBsoa0e8PlVzSNKtqBgKK0d5ZXqE5j0SEjx2qy9NpoCexPj+MOxPdrOGHsTQ7oFqc&#10;WmtKMDPSrJpaHz16QJm1hYW5cTLKOs2zeI+XaoafzPGWUbKyvM7+Ho0731cAIn5ipL0aO6szeEp5&#10;Jq/xlMxSm5FCMAdhqjYeLXEOKAs0QxNl6/JwOV5tzqKFsirHzQB5rvpItb2JRMtriCQAQpjwXrrn&#10;KbnPsNK8AF+jizw+q/LShVLKn5VfICs2qRwj7G+gNMYWPcVBmK6LxcZAKX/DaJmodEoBQ5onbzDh&#10;paNPxkipFiFKDBkjpc1aTOfS56rUZSnt+9p8Ewl96T2kV5BeZkP++UZMAmP+4RKSrOIvTE/ChNdM&#10;mAQSxgwz1pTmBIsFk8qcSWVx4xy1vQSPb54luk+rx82YtBIWPLbkY5Y0sVYsrYl8CblP+QVet5R7&#10;5DWpF+V15X4rvpbVDdYEfH0JObbiPdbqebzGx615ny2PbW9pwub2eXofluqY99ziOa/Z0Us4aLOm&#10;0bkEJ4aDzkUlo1z16SUYLgZXyH7X4M7wNLoOD5Mb8GR4GN+g4buOK5Run38uPu1TegyyhLAGQWHO&#10;39CG9D5SEIhsDxPMy0QiWVyNte+ro228PlzBi707+Hp7Ao/ne/BgdRQv76/h+f4SHq9N4HB+gHJq&#10;EjPtFagnOzQURCA3yk1tPFlJr1Ga5IWSZG9UpQWgOtkP1WQP6S1vyArBaF+jAoNMUxUGkclIIo0+&#10;GO9jyqi++nJEESDj45000w/IHrK3x5zay0LW+JW1cx9SKqmdcZdnCTbZLemkeXZ/h4aexl16wQmE&#10;hzIBidcP9vfwgCA42t3A0swg7lO67a/ewcbMBNID3bDQX4zF+hQ00EvUhFtisDgUr+4t4UFfLfqD&#10;rNDmrY87Tan45nABO51lqAm2Q7wNfQPZwNXgHBzpLe3oK+0ICiNWcC6Uvz4EjS9DFEYQgZTmbYDB&#10;0jAc707j/nQb/Vs5poqC8FG48+3jNF8DlEVaoj7OmmGDmlhrNCU5oC3VUZXNEjyuT7RDa5ozOjJc&#10;0JLqjLZMN3TneqI7m5HrjaFiP/Tme6M734eyIggjZcHoKw7AeHU4pmujldyYqo3BTEMsHw/HZF0M&#10;5luTMVEXjemmBCx2p2G2NUntbLPUk4nFzgxMNyZiqTeHkY2ZphQ1AnJ1sAiTjSlY6MnDynARn5OB&#10;+Z4cLA8VqmuyRunGeLma7D4jG4WMVWJLFtqSiUoTVdibqsFyTz62J2uwN1PH52dhfawCOzO1WOjK&#10;U9ua7c7WY7GvgMfF2J1rwO5ENea78rE7U8+auR5TzenYma7BLl9rojZJTZPcna7FeG0i1obKcMD7&#10;ppsycKe3ADvyfl05cCE4Tn3+D8hATQGDgMKWYaV6wE+hLcMPuWTY+sJk7C6MqjVyH2zO49XeXbzc&#10;n8eXB3fxYoNSZoW6encWD2SLYnoL2Sd9obMUzZkRqEgJgp+TEaxNbsJCNu+XvQsNrqrNPHUJbH3t&#10;izDSu6JK/duX4GxvhIXFaQLhqWqqFYAIa8jwdGmJEvMszaey69HB+jpy40PQ016GIzLF4cai6t2W&#10;BRBkd9RH9/ewMT+u2S32+RO1GshTMobsmPqQAHhEMMieeI94TdaslXWjluYmFSg2CQhZIX2othqd&#10;5cnYH61Cd5IbKgNN6c3ssD5ah28fkomyw9HtY4wmTwNUumij2OEWcqlUmiNt0B5mgxxp6TO/hmhG&#10;OE21gMCZ7CHgcNa7AEf6Ow+yRjSNeUmENfOnFPenOjBXl4bJXH8Mpbljsz0FHzlonz02IcV70LFX&#10;x9uiIsoK3tTRFdHWaEl2oJnWQ0mkFRp5nOSph4Jwc5pNZ2TTtOSGWqItyx0FLLOCTNFd4K1oKdZd&#10;F12FfmjN8kAcqa6rMBCD1N9J1M3N+f5qEd1kbxPUpHthpjkBpVEOKIp1xHxHOupSvJDsb4GplhT0&#10;loSreQsjBMdYfQLSAywxVJeIOx3ZSOX1ttJItUhvfpgjSpN9mMRFKI/3QFakA5YIns7CCER5GmG6&#10;KxdTTNLkACuMNmdirj2Hn8USXTUJmG7LQaCNFiqzArDQV4hEH3NkRDqp2qogygnhnsaY5v0NpPQg&#10;muu+2hR0F0fD31YLraUxGKhKhpflDRSm+fC1chHubEhza4+R+lTKSz1Y65+HJf+YICa8hdZ51TFq&#10;Qzlme+0z2Fz5jKD4HEaUYzWpPuiKdUFFajieyLq2zx9hj1LlYLwJhzNteLrF5F2fxD6N9izfZ3+u&#10;ixVJGTZHCdLqVAJSIl3N9Q5yNoa54TWYMYx1r8BI97La81xP6xLLy9Aj40lYGd9EZ0e1GjouTauy&#10;z7d02r0kCB4/uK+aYcVoS5Op+IzH9/aweXcGFemUZmWpNNlzONhcYOLv4+HeGnbW7kB2NLp3sEcg&#10;PKRseq7k097mulp28zHZQq0l9USW2NGsMLixdEdNUZUt1/prC7B/pwNr7bloirRDDfNqpDQCLw8X&#10;8WCwCX38/1s8DFDtrI1C29vIoJ+VsWQB9ASB9J7BlPHB9Jt+PJY+I1fdC4ihv01w0qYXvKr8qj09&#10;bayrLvPWG6usBMf5X47nB6EhwBiDSY44rI7EXKIrPhotCj52J/1LS9AVyqerjMv0Dlcv/BPXL9JL&#10;XJD4p2rGusKa7jLNtsy5UMHjm9KVTsMurTi3KKskbtJYakmfCOM2H9eScyaCDj+sDmtGXdaWupQu&#10;Ml9DuuDV6oY3qNVp1tUKiLdlRURKLq3TMNE5oxZrlmNTGiN1jWEmx9pn1LG0RZtThphKPwkNvSXN&#10;vAWvSSmJaaFLScXr1jT4ljRbcl22SrY2PA8rPm5DDWpDsyb7dcixLUsJdUzzps75g9ux9rHnHyHz&#10;SD6EA2lbmvpkfoeDhJlsdKMJOf8wX8RW/yLMCAALsoM1fwuLq5/Cksf6/H3TwhwwURCCZFcTzI53&#10;q7nYXz1/oFqg1nur1FTZl3sa5nhE8z1cFIf1iRbcu9OHnbEWTNSkkZHJtgT9Un816jIiEeBkopjD&#10;z9EIQW7mDAuEuFsgys8GSSHOCHazRHF+Ag4PNhVLyGA+6XSTudzScff0iezeSkn1ksB4+kh1sKm1&#10;o2icZY+LkcYylGSGY2uNvuBoB/f2ViiRyApinskMMldbdk7dl4WdZf2pp5RVxy/UBKS9Q8ouWXHw&#10;8TMszk6gnzKtuzYTu2O16GUFUxFsrlrwNicb8GZ/EZPJwah01kOezU2kkgXi+LtHCAD4X/ryv/Tj&#10;f+knMonhKKtRUkL58r/2l8YavYuIc9ZBvq8p4hy0kURQqPneDRmYLI9Gb4w9eqJssF4Zhp0sX6ST&#10;VcYjLPFRgNmVYw+DS6rXV4vJrn1Jxgh9qsYKydghvSsfQ5+JbcCQ/geDK5+oYyP+qRLGEtc/VS1Y&#10;pjc+o2/4HOY3GdJRdkv6B07RE2g61GyZ9LZMZHuGnRYNp/Zp6nWJM9TrZ0h5mnDksVxTJcOR1+wl&#10;1PlZ9ZiEPcOO5/ZyjSHPdZNWL/5gnvxhVDD5Jbx5LOFjeA4+1J++vOangmaMBs2P4U8gfIgAAiJA&#10;ShPWRiYXadSkvIBgCdOLCJHg9TDTSypC/yMCCR4v/nEuAgwBiDGBwz/NhJWEtEhZsMKQ0LvwKSK9&#10;zKmjk5DnZUFzO6sWPrjT14yZ7io8WqefuDuI1d4ySssyNZ98c6QejVnBOFqlZBmqx1hlEqVrBPpL&#10;4jBcloADmvOVwUZKvWxMd1ByNuWgi16ipyIRIw1ZGCS7jNZloLc0HtPDTWoJfxnnJNJJOu52NlaV&#10;+X1Jwy/yScY1ySJssmr5/XtkBjLJ3uYiZB5FdTZftzEX2/Q3D6QJlvcf3ruP+480G7/IOKgHwjbP&#10;XhIIL3D05Bj3jh6qBZ1lRXPZn6+/oQTb061Yb8lGXbgtSv1NMcBK4vhgHgc9DSgk+0VRFiVY3EAE&#10;GSGQievNSlBGGjuxcpXSTaY23D4LC/pQF7KEJys7b2lOJ1NLy2WCsxZqCYBqSqfJklBM1yRisToe&#10;QwmskGgDHpaHodVeF63uOviuMQzvWmPxkafR5WM3JpWNSlzqXum0YuI6MpyYtK7apCQZas1w0zkN&#10;d12GDL+WUu80P8RZeKmQhGOiMekCmGSBTKxgaSGg+w8xl86VK9R8VxFJwxNldR0xRH+0Db8sj2XH&#10;1zArakJpVeB5FK/H2d1GgqMOUlwNkO1nhvIoRzSkeKAzLxBj1bFq/PwCdfudTlldLg2DZVHoygtC&#10;e4YPmhJcURlhi+JAcxRQjxb4GKLE9yT8GP6GKAs0QmWwMapDTFAdaopaRl2YGeoZjWHUtWEmaI4w&#10;RUuEGVojzdEWRenGaI+RsES7OjdHR7QFOqMtGR9KS7RGsTbm+/hZ3YTsLOtGqeVmck2xhADDjKF/&#10;4RPYGV7BLP+gIk9TjPe3aFYAkYWcH+/RbC/TU+Vjtq8ST7bn8II15/PdO5hrKUQHk3xjvAXNWWGY&#10;oJQbrxB5F6NA8WhlAvmRXmQ4WU71Nrwc9OHnYoJAd1N42unDg+HtYIRgD3PkJweoKaPHlDsvpVXq&#10;1ZeUQg/VKuMyF1uaVZ/Iwsz3d8kaZBMm/qNHsubTPdyTTV1GelCeHYHttWkloR6QFR6QCe6TMdaW&#10;7mJpZREPKZsEKLKzqqxsvkPvtDzYgM2ZXqxNduLxYg9G8kJRHsD/gD7hbk8xvtydxxhZoprys4we&#10;oj3BGTOlURhI9UQea/8IsrSAw57MYEUVYimNOOLZyBYuOudUuDFCLa6jOIT/VbIH+jO9MUYPMZDr&#10;h+W6WEwWBmA+xw99PqbIZgV3lOeBP3qT8H4oDz+vdOMj29tfHDtonYKL1mdw0T6lAQDB4M7Sg8kv&#10;4aV35u/w1mcYnCUIJD7UvudIW+cRLGBQtSiDgJBOlUjLq2p4QxQj2uoKAXFVjckScMhAufwQK3QV&#10;BbOGo+Huy8HGcCG2RstolstommmgR0sx0ZiGnAhnBNjqIdRJHwOVcfCx1ILJTcoinYsoob8ojXGF&#10;v40OUkMd0MMaYYuG92CuGffm21TcX2in9GjDwWwTX78ad6kv+/OClY6tCzZFA4GhwBB+AoYIc7QT&#10;EAIACVnesyvWiiWTn+Do4XFPnBW6Yy3RF2eN3nhr9DCk7OR5VZAxAtRsvFvwIDA8za4rP2FCJpa5&#10;JJas+ebbs1AfwloyKUzpe9lu+Vj23TtcwcudWTWP+/W9FbJCBpaG6/B8dRjTZIjhxmwMVCQjhJ6n&#10;ISMQU/Xp2JpsxVJ3BX+rbCz21/M3occjUzTmRaCNoKnJDEZutDsywpxQHO+F4gQv1JcksQY/pA84&#10;VjW8zG+QZWuev/6aNf1zrG9tY+fgQAFD5kXIZjj3ZY88sozcL75ha3ES62ONNN39ajs0WWZnrrsO&#10;aaFulEf0dl019GJpapvl3CgfdFRl4e5AM3am27A/VIGWGCeyhAk6Wek94vd9OtWLrkD6C1cdlDnd&#10;Rh5zJcXyOmKlg47MG0J5FETpFEImCGMEM1yl3+gmAUKQ2LB0obySnu0hssNgfgjlmR/qo+xRSx88&#10;URSA/iQvdHgaIpsMtExf8XtPEv4azMCfwxn4ZbYSv3zzHB/ZXD977ER2cJfN5gkCT4Y3JYkAwIfh&#10;z8RXweQPYAQZEQAEQZDxBRWhlA1/SwqCQeaPR1lcRiQjyvISAUAwMGKtr0LWyI2zuYYIy8toTPfA&#10;Sl8uNoYKsDnMGClmwpYyyrEzXoG1/kIaUm+abGt4mjCpSJW6l07B3fwGxuqSEGWvD8trZDcCozEv&#10;BI2pvjC7Tt9xnZ+ZCSlGuTDeE8M0wQd3WnF0twNHi114ILHUjYfLPaxde3BEoHSxRmoNt0BHJIM1&#10;fockP8EgbNBBEAgYuqIJCoam5D3y+AloFGvwng4yhdzTEWWlNrcJsZepqtfhyUrAhZJK5mBoUz7J&#10;nJG2glD0xrmjIiVEbSn2/P42jh/t4w29xbfH9Bf3t3C8Navmcj9bHsMQ5VJrQQRGarOwvzKNnuJE&#10;+NvpICHUHhtzPZioz0FbbgT2l4ZweHcEjdlhaC+JUWOr2mkwO3jcJuelcejkea8suVOThQPpiaYp&#10;fv76Kzw9fqlajmRB5YePn6rVPvb4XvcWRyi/ctBcEIOJ9jJWPHmozktEVVEm6soL0NdWg7mpMdQV&#10;JKOpPh+r22tY2dnF1r0H2KSfuEc2WV+ZUSuIbEz04sX2BO5WJ7PyMEddpCUW2gvw3eMtLBQmoNZN&#10;DxVOWii0v4U0/m6xJlcRQJ/grUNpRJZwp2xyp3yyIEOYXj2lOnwT7bURa8cKiKDxoJeLo9mujbXH&#10;HCWSLEE0XxGNlnAblPsYYCjJB5nMoVZfI7ztSsSv3Un4YygTf3XF4SdKqO97s/Du1QN8tD1ZfrzW&#10;lc2anH8gpZGXAENAQUYQWaQBhRiZ8woYAVISHIEilxhBBEYwQ7R1OEEhIQwhTBFpdZmAuII4WwnN&#10;wtEJrAFkQeY6Sp7JlhRMNqcyUrBKttgmW+yMFKnYGsrHclcaVnsysSPA6c/GamcaNnl9Z7yUIQAq&#10;U+X+ZDl25XgwF1sDudgj2+zzHnmNHb7mwUQFDicrscdylyx0pz0b400ZGGvKwmhDOincDq2S3GSB&#10;7jhLxQS98VboS7D5O/oTbTGQZIdBxgCPpRxMssWwRLIdhlIYqfaaSLHn61gj2vEWfMiK3laUUubX&#10;1TwOYwK3IsMfI9mBiHUyxubanFrsWcDx5YsnakHorx7v4jWN94vtO3hKYDxdHkVllCtCHXXRU5uB&#10;1w+30VeUBF9bLdb6CRityUR/JVlythMPN2Zx7+4kSuJ90ZAbxmSOQEdpLDoZTXnhqM0M5G8fiLJE&#10;mtysCOze28PTV2/w7MVrNYbp8cEanu4tY2O0Ha05URjk+23O9WGPsXFnANuy4vn+LnbvU3I9e4Wj&#10;5wy1Icw+lu5O0zscYKa/CaODrZiencVQTwcmBpux0N+MpcEabHQXoj3WGRWs0XsyvPFsfx7P7xJU&#10;PlbI5m+VRMkda8Z8MqY/0D0HJ8olCWcpKZVkzJzexc/URC5XgkT8hT+9XEWYFbLcjZDlZYTBwkAs&#10;1aVgvTMfA/EuqPU3wmyqCwaCbZBudgXPG2LwW18Gfh0pxB99KZRQKfiuMhg/dqXgfUcMfn64jI8e&#10;zDcdjxWGIJLyR6Z0BhqeVaygmIGM8O/QmM3/DGGJcD4v0uwimeIioskQMWSDeIIh3pqmx+YKEm2v&#10;Mq6pSCJAkuwoq3iPNVlKVimXXViNGXWJDhjPd8dUqTfmKvwxI1GuKacr/THLcladB6iYLg9kKSHn&#10;gZgs01ybLPPHlKzjVB6ACR6PlfphuIhassCb/sMVfYW+SCaNqlVKjC/BgQY72VVL+YpWyqhWJaPM&#10;WMMwpKTnaOFjLZRZbfI4r0u0hJuw5DU+3snrHby3TYLHbby/IdgIMdTHvvyzfSinZHGDMOtrSA+2&#10;xkxRELK8rbCzdReykqDsy/fsyX28eLSHVzt38GxrBq/vr+HZ9gy+ebSNiepshDkYICnUBTsrd7A9&#10;1YX+siSC7jbKsiOxOtLCxO3F/ZUxHK1P4XBpEnlRngRgAJoIjH7WzgM1KWjhcXthFNopr1qyQ8ki&#10;cTTWqzhau4M+Spzh9ko8lEWoj3bwkAB5SIDc37yLR7JT6+IoDgm6+zt38XB/DXu7W7j39Bh7j55j&#10;/+gRNtdXcWduEntPXuDw2RtMTc9heXdf7dW9Ot6Nx8sDGMgKpWyyoP8yxlxHAb4lSyyVpiCT3yOK&#10;fiDRThsBNMxuWufUQErL65/Tj31GdpAZjp+rDme9y/QSBIfTrTOqA8+dJjvGQQvDVTGYKgnHfGmI&#10;6hScLuT3i7DCWIozFlPdUWCjhcUMD/zcEY+f+zLxticD73rSFTB+6UjEV+VBeFvhg9/qA/Buexgf&#10;LfbkHZcGWComEHaQUrHBh5IhwBAgfPAQGpBoWCKM8kkigkiPZMJHC0PQR8QRECKdJBLtNZHkwC/P&#10;iLC8AgsZZUtgSBjd/Iw6OBQNad6qCffa5c9wg3r8FqXSrWuncJOUqa97CQZ6l3GT5zK55BZ/qPQI&#10;B5rMq9C+dRa3qS/lsRtyv7rnM1w7icusYS5RwnjRn9ztzUEhdb1MzRVg2BMYiQSGyCENU9AnsOxL&#10;sEa/YgpGkg2ZwQYjZIdRsoMm7BlyzkiRsMMY2WI81QEjjD4ySgp1sq/tDU1QFqQG2mCC3zPdxRQz&#10;I9348o1sUfYVZPn/7775Cs9la2MC4wUB8XR5SB2vdZYh1sUIQY787NTzb8gqR3f6UBztAWfKs/rK&#10;bNUJuDPdif27A3iyexdHy5PIDHVFaYovWgoj6Uky0FuRgM6yOLRRkjWkB1LKBlFOJWC4sxaLy0z+&#10;+/uYH+7EYH8D+msKUZ0aSN/mhdxQR8i8h8wAW2QH2aGxKBZDrUVYXp7F9sE9MsSuWmNWmnllFfY3&#10;r4/VSu5fv3yCVw928OXhIu5PNKIz0Q0tyV6ojrDHzlwHnkz3ojuEut9NB+XOtzBUFIGZqhQs1iWi&#10;0MOAeXhRtTjZ8H815f8p6woYMSdkGrAsqmF+7TM15EOaYpuTnbHTR0XRkoUVqoDuGAeMZrjjPr1r&#10;jQzEjLLGD2Ol+LU/E++7k/ELmeGX1mj8OpyPn3ksrVC/NoYqUPxW7Y/9umRhjMbjA0qXdCcd+Ov/&#10;20eo+C/GEHB8OJaBWZpmyggBhdkFMsYlAuPS36wRIzKKjBErIGEZzzJeJBXLCItLasi27NhkJH0X&#10;BEZFhi+6C8Ngqn8FegYSl2HApNc3lLgCA5YS+nzMwOAqjI2vITPWDR52ujy/AiOeG9OLGBkzjCSu&#10;aZ7L19GmD7l+8yzc6Dvme7NRJIBSfRUXYceIoIys9jdAY5ARmgIZLBuCDNHIWr+Ox3Us64ON1Xlz&#10;iCZaeNzCspVeoi2EzCFBA9/KaA42QT2fl+yiBT+Cws/uJgKogfty/ZDqrI+epmLsLozhwcYSXsiW&#10;ADJDTrYC2JjD/YV+3JvtxlOCY62vGjn0WIm+5qgpjMVTWfzs1XM8XZ1EVYIvPGRRhME2PN5Zxu5M&#10;Fw7oL2QbsgfU86WUUhWp/mjICcGoSMa6DPQQGOItOgiONd7/+ukhZG2nx/cOMVKZg/bKPDTXFmCk&#10;oRQ9BXHoL4zDQFEC7rQU0wu24N7CBIG3hFdktq+e38eroy2CcILXB/CIQH68MoQny324P9mAjc5s&#10;LFIiTxQGoznaFm1x9ljoyMdX95ZwtzQJTV6GymCXOmqhgL+P+IlIGaahzwqZeRjI0o8hUsmdLOJA&#10;EAhzfOgmcOVjWT6mmCLot/qKsdyYRba2R2OoBVZouvv4uxXzf31eHYzfKZX+HM2nn0jFL51J+LGZ&#10;oOhNx6+difijO55lAn5tCCIwgtDpZgD3K18IMFqPm+I8EMRECWAEioRS7fX/36zwITReQkox2VcQ&#10;LUEwiLFO+OAlGElkiWT760h2uIE0WX7fSROJdtdVH4UAQxhD/waBke6NkapY2FtpwcJKB9a2OrCx&#10;14UtE9/WXo+lJmxsdWFjw8etbiMj1gXhXuZwcDSEk7MRnFmzurmbwNVNwlhds6dJt+b9prKEjash&#10;ZruyUB3vDjuaNunkE4CE8vOJxxCm6KXHUKzB0PgLa3oKawyTOUaENegvFGMIQzDGyRyTZAgVaY6Y&#10;THfEhJSMIj9DGuSbDEopy2s0ihdoVtPx/FgG7R3j62+/xTfffgfZrvgpa/0Hq1P48sEGnqyMqrkV&#10;s3W5CKHMSA1zwA5ljCyfKROL7s/1Iz+KlYLtbQwPNePh5gK2Zzpxb2mE7DGDg/kRNGWEoCUnDP0V&#10;ifRUBVjuKVdNvYtdFVghKxzx/b5+/UwZ/kfby3hGufTiwYFipG9ePsaXvC5e5suH9DoHC5R2i3i5&#10;O4Nnq0PYH6nFQmMqpipjKI/80BHnhKZwazSEWKAhzBId8Y70UP6Yr6Lv6SnF4UQTjndmcDzTiz5+&#10;l2oXHZrrm8igtExgPgWzcvLWOac8hazMEkBguJEtZPi9MwHhrXcWoRbXVPiaXEEwy5acYBwt9JFR&#10;y+nr/FHkcBtD6R5Y5fVk02uYTnHBzy0R+LOHyT+cg9+GcvBrayR+rgugnIrDHwMZ+K0jFm8ny/D+&#10;eB+/DRZjPcYewVQfjlQZChhtSZ6UTjQx+rJsDNFKGfV/ewyNlNKUHyJcgmwRaX6B4NCwRRxlUqwV&#10;mYGMoTyGiqtIkqC8SuZ5nKUMxNN4DOnhNrz1GUpTPTHVlApXJrKtrT4cnYw04cwEd9GEw8k1e+pt&#10;AUdanBvig2zh4moCd08zePtZwj/AGt4+FvD0soCHpwUBYgZHAsfaWhvebjRh3Vloz/KHC6WUgEIY&#10;Q4bAFHvpoDZAHzV+en9HrZ8+an01ZUMAGYVs0kzmaA01IVuYop3s0EmP0UXP0R1uju4IRpQlusXI&#10;87g21AwpnnpI8tJHOHWwNxkrOzMA4/0V2KNsevXyKWQJ/xdH2/j62T18/eRQeYtXh3dxb7QRfaWR&#10;qKWRHO6rwoP722pFvy9fvcT2WBtyI50RxNpttL+eTDFCMNAgz/fjwfokXtAnPKSp//bL54xj/PDN&#10;a/z0/df48Zs3+PbVU77XAb59caTiu+f7+OrRJr56uI5X+3N4uj6Ew+lmrLJ2HykIQ1+6F1pjHdRA&#10;vvpgc/ovG/RSFo1kB2GBBnefn/PZ5gQBtIZvj/fww8tDfP9kE1+S8R5NtmG5LhsdCX4o8bNBLH1E&#10;FI1yiPRUa4uXOAt76YM46d9xpnfw0iYzUDJZ87oXgeIpLaR6BA3/p2Q3PVRFO+JwsRub/TW4U5GM&#10;Olm7l55lqz4Zxa78T4LM8XVbIt52p+GPzlj8qzUUv9f64c+uBPzeFo13LTTXrTH4fSgL77soq1j+&#10;8mwHvz/aRYW7LbypLFzoXQiMjuPhvFCEkR2ktUkxBVki9IQZpIXpg38QqSQyKOqEIQQAMTTZcdZX&#10;FVMIE2gY4jpSGMmy/wSZIt3pFjKcWUOcRCqvuxF8AgzZENOYP0hBgisWOrPg6cykJ0tI8n8AgpQu&#10;/NIubqYaYDDR5Z7kSAeksAZyITu4eZjCw8sUXgSFD/8ELx9LuHuYkUHM4EzguHmaw8vVANMdGegv&#10;CIabyWUFClvSt4/VVTRFmv5HC5Q1BhOtMJhghSGea9hCwxTiI9arZb+MODzqTMbL8UK8nipR8Yrx&#10;crQAL0bz8Gq6DF/O12CTWnad0ZfpjvhgK+r5Ubyh4X55fIynMn+BOlyWwfnhzXMm6T0825jAaHMG&#10;BmggOyrDkRfngFUm+evnT/D6q6/w6tkTbA00oLsoCkN1Sdhfm1Lzt1893MFXx4+Y+IwXlGfPDqnx&#10;t/Bka5aJO4WHd/vxdG0UTxd7cH+8FvO1iZgqj0VjjBuKQ2xQE2aN5lgngtka3UnuGMj0VeOI1gni&#10;59tT+Ob5Ln54fR8/HB/i66M1PFsYxn53FRaK4jBCxdHmb456T32Uu2ijwP4G0q2uIZq/sb+ME2Me&#10;zbZn4cGddjxd6sc83zfXVZ/McBFOt0/Dip5B5u/IWmCy8oolPYUbK04PnbNwJ2PInJfKSBusDhRj&#10;f6INd5ty0UMZXeNvhpXqGPSGOyKX/+Gzuij8OpiBX/ty8DPl0s/lPvijMQh/tlJOtYTjx5pg/Nwe&#10;j/cd0fi9Jxm/kVF+7k/DO9mq4uvneLMxhcP+agLZl8BY6TyerUlEBN9cWqUUU5wY7lBKqnDT8xoP&#10;IczAiCI7qCBAxEtoykuIt7pEVriiQhhCmOLDeZIdr9mRMezJGGSNOILJVe+MBhRaslvsaWRH2WO5&#10;Oxv+rkawczRQTOHsYqIJAsLNzRw+/nZkASsCxZDySh8RQTbIiHIhKwgo5HEr+PnbICDIGT4+too1&#10;hDFcCQ53d3O40XyPtaVhlBLAg8bV1uA8zftFssdFZLneRoWPPqp9yRL0G/X+hmgINKSfMERbmDHa&#10;T1qeJLoizTGe4ogHPRl4OVZBQNTh1Ww93szW4av5Jny93IHv1nrw7UoHtgiKpYZgDGbxj8yLwOYq&#10;a1cCQxYbePrwPl4qtjigce7G0lgVFqfrsTxUhSi+Z2S4CWrrKb3ILE921rA10Ue5JGvUjmO+sx69&#10;RUkYKE5FX2E8PUAV9T29yWqv2sR/vTsXd1vTMF4UikrW9IXe+qj0N0ETQdAW6YixvBCstOdho6uc&#10;LDGOH1XS7+Obp5tkjgXcm+rGZEUmGiI9UOnBz0H5I36g0OEmcqjdU6kMRAZFknlDRGFIpxsZOJhl&#10;MH/XQJYyuM9f7zx8KJsLgizQneBCyWWDOD4vQMauEQA2NwkAbdbSBIHlzc9hcOkz6F/+XK29JaMv&#10;oilFO7J8cW++G9P12eijbCp00sZ0njf2CgKRbHSF8skTfwxm4c/JUvw2VkRZlI33NNTvWYH91hRC&#10;CRWNn4o98W2BG96RJX5tCsf7niR6jkT82haFX3ZG8e6bF/h6dwEvlnvxemtUgNF9vNaVjwTrm6qz&#10;LuykL0LjH4QlaKStP5joq8pQi5dQG1oylDyin0ihn0jnj5ZBNsh0voFsMkOOyy3kuN1GnrsW8t1Z&#10;k7jfRr6HFvIYQeYXYUZgmGp9ATPtL5DOP2ytL08NXRBgSC3vxBCWcDoBiaePDZlB4ynsHfUQGmCF&#10;DEoKZz4uyS/SKYB/ZAjDg6Bw42uJxPIgc4jnsLPRQk9dIn/geHiRCW1ZAcjAQTfTi6gONVa+QtN7&#10;TeaIF7agt1AhrGGtWGNEsccHj2GDlaogfLnUhJ8OxvH+YFLt9vTu3hR+ktgdwa4Aoy4Qo/keaKGB&#10;3lqn1qbHePPNl3hJHb91txPTvVnIoyfJz3BAUYYzkqKskRpDz9JVgseUULmRIYgmE1YyofN9Deld&#10;jFHAMtlZCxleBigJMEFVgCkaKXO6410xkRuCu7WpOBxrxIuNcZXsb79+gp++fICvH27hxfo07lGC&#10;LZQkojfCGdVuhqzlb6l+hAR6oQhT1vRk0x5Kqe3hakzmRSLTmjKIIJCElkYaf+p+8QKBlN5imP0J&#10;Ah9KHqnp7W99oSZhyU5dsiaXMb2C2fUvoHdJPMM5hPN39+PrmFPLf1gnWRbfcCaIfGVgJoHiYX4V&#10;FWG22BxroKwrx1RJHFnJlExhh50cLxRZ3ECdrym+6xeGSMHvfWl4z9r/57ZY/N7FpG8hKzSE4LfW&#10;CLyrDcVb/g+/TVfhu840fFsfht/6yBj0HL/y8V+W2/HlxjxGkwKwnuSKjVQXfPR4ped4nzVVst1t&#10;MsX5E/8gplvjIRRbWFzUeAgmc4ySUizJEMIY4iXiCJwERjJZIYWsICBJdfgAlmvIcr6OLCcGwZLp&#10;QgNOeSXTXM20TsGUoDBnJAVaYX2gUI3+dHbWAEIlu7cVa35LVfu7Sa3PEBYQsAT6WSAvgSCQcUC8&#10;x9vbGr7+tvD1o8/wtVRyysvXQpUCNBtrLTSXReFuSyr8rW787TFcDC+RMbRQTR9RS5ZoCDZkzUq2&#10;CDNBexh1axRZIpbmXIZ/xFqpjS0HCJYhMeI05LK18p1cVzwfL8IPW/34cWeIoBjGTywPOpOw3BCK&#10;6TI/hMhvkuKA7tYUDHdlYGYwFxuztZjtycFMfyGWRypQEO0Eb1nxnAk6SlaIdHNEnLcZImxvwZMJ&#10;le5jhsFsGuskMlC8M9qyfbA6UopvX+7j20c7lE2z2B3vwFR1Lk2wH+p8zFFgp4V0vl6K5VXES+cr&#10;/9tQfne1OglNryeT2Z3a3k3FWdWP4HL7HFLoYcoDzMiiRihy0VLr6AYy+WXevh09wPUzH8P0OpOd&#10;z/EhSIIoSyV3wgmsMMaHMlSCLBHEpPcmiLwJpkR7LUr3SzC4+LlaRuk6wSFz9IPtbyPVVRf9FXGq&#10;dW6uNoO+zpb+zhT32sn2ka4od9TBcXM8fh6kqR4rxPveVPzM3/k9TfWvnfFM+lSyQhh+rgnAu45E&#10;/GusgMBJIYvE4KeOBPxKv/G/I9n4PwTHH+Ml+K0rBd93xONHSuNnWe7YYeVHYPQfP5prQa5MP+WH&#10;lyEdGk9xRXXEaYZzSGiGc8STIRKY/NIvIX4i1YF6kn4iUxjC9RZy3cgIwgwn7FDooY0iRrGnDoq9&#10;dVHio4sibx1E8bUshC10WLvwh47zM8PmUBFiKYXEQzhTUrl5iHcQNpDWJiNV64vRdnY1pBk3gK+3&#10;KUpSfeBJqndjeHpr5JSvMuDmZAtKMDKG+A55jhXBUFcYitWuTIQw0TRNthfgxIQrJSi6mPgSvXGa&#10;FinxGuIxJFQvN4EgbKGCfmNE9WVIKdcFJLa4W+yL45k6fLvWz+jBIX/sleZwzFT4ISfCFg31CWip&#10;i0NHfTRKc1yRFmeG8nxPdDXFoabMH6V57shJccVMXwtcTXSRSCZI9zBkRXIJ9el+qsWqPsYH8fba&#10;kLZ+MageNIsOsgADa2lZ8SQnkJ+3MIayxQlxBEEQk9mZtbgLf28P/tZeDG9KFy+GJ8HgysR2ui0D&#10;SflfMOFNaH7NGPJ6MtNQRlD7Skcaa/FohjSj+iqW0IxAlpEPMqdaFhqIlHFNBHY8GSjJWRspLrpI&#10;99RDlrchsn2MkMPI8jVAhUyMi7JBuNVNNQfbwfgKvMyvo4g+Z3+6hVKwDBM54aj1MsRMtic2C0KR&#10;a3YNRzVR+JPJLL3W7wdy8H1bEr5tjMaPzVH4eYBGuisRv3TGKf/wvsYPf7RF4I/eZLyrC8Lbxgh8&#10;WxWI922R+HMkB3/0ZdCAx+Ndexy9Rjp+60nFoxRnbEdbEhjr/cfPlntQQvP0N1sopriomEGY4kO/&#10;RJzNZQUMFeIdKKVSREaxJkxzJDicbipWEAmVS5DkU0blu91SEqrQUwtFXloEhw5Lbcqzq7BiTWWu&#10;c1oBI8rLCOvDRYgPsKVUMlCSSaSRO0vlD06YQq6LRHJxNYYHk70k2RNefMyTzCItUr7+DD8reJE9&#10;vLyFaegvxJh7WlJK6aAk04+GMhdRjtr8MzQdfI7UyNn8TNLjLb3XndHmDDP0xJhrGIKyqp8SS8MS&#10;IqtOAKJAIbLKFhOUVhNpDqqpdjrLGTtNUfhmpR33WJutUOfOVfgi2UMHfl46lHmyiaI7GkoD0FMT&#10;jo7GSFRXBiLIn4mU6Iyq7ARWGpdQneKJdHd9BLHCGq5OweFEB4IsdOCocwFBptfgRBDYyvD+a58y&#10;gT+hbPlEtfGnsVIoJstkOusi2eYmNT+/4y2aXN4ri8TJ6uzGV07B+vppOFDOuuuegSelkZcEa34Z&#10;ni8jpj0od1wJHpnfYEtQhdFbpDDZY1jByDD9EDJQLH1HqrsecinvSoLNUBFuibpoGzTEspZPsGc4&#10;qGiKc0B7ghNao+1QT8k3UhFJmTeI3e5i+qQ4VEa7ItHVADMyk64oGm3B0nzugPlMb1SyEljJ9sbb&#10;/mx8P5CHHwmI90zqH1qT8V1XOn7szcDPMiqWif0LfcN7GRDYFYe/GgkCyqk/+5PxnsB4V8tzAuF3&#10;GRvVR7lFf/G2OwW/UoL9yvt/pz85zvHFTpwtPnq2MXR8vDmEpmgX+gqRSR9YQuMpElQzK9lBgiAQ&#10;hkijl0ijl0hnZHwAwwkQCugnCoQlFEOQKRilvronoacpyRrpfJ6tngYUMpEozFUP62SMlBB7ODjo&#10;EQDGcPcyYUJTJlE++PhJK5Omj8KTf7q7pwn8yBjVrEV9eE0xBkEg7ODla04pJRKKgFHMYQJHJwNY&#10;Wd5GTqI7toYLkchaWIaDCDicKSFzyWZdf4+alRGzlhhg9AswTkJG0WqO5bom+vicXgKol2Dqk95z&#10;1jbdMvAwyhzNoWaUBbdRn+pII+uHdBrgSEoCD1Ycvl56iA+zxFhbDsaqE1EW54K8OG80ZyfBz14P&#10;XTTN8U46iKa2l2mdssiYg/Zl6F3+FCGupsgNd0FnRgCCCRBnrbMqpBNMzXm5dQqeTHB7ljJAVKYD&#10;yIoswgTWBII3WVL6ByTxvQUIrBh8RVrxt/BnzR9MxRAq0wBsbyKK0ibWQQsxDreR4mOItjQX1Eda&#10;I4HX5PsUBJqhJMRcLaLcnuCInkQXDNEsT5dGY7E5A7tD1Xh0txfH29N4vT+HFzszahPPe9Ot2Buq&#10;wnJLDmZrUlEd40m/IjtzXUQSwXYnzwfN/N+GIm3xLT3Y2+EC/DRagh/3ZvD9zhy+GynDNyPleDVY&#10;iu+GS5Rk+oO1vkim33sYZIrfG/zxV0c4ZVUofizxxPcl3vi5JZzmPAu/DuXil4Fs/NSpuf+3FrJI&#10;Ryy+zHTFVpgZPnq+NXz8iq68I8lTjXn6Wz5ZCStI6xI9g90NBQjxDWmOmshQnoEmW8mn2wwCg6xQ&#10;yNpQ+gSEGUp8dAgEHZQxKgiIaj991AToodpfFxn0GnYEhABDZtcF8sdY4ZfPjnKFvZ0+nJw0sslV&#10;DDTNs1+gvWIBYQ0fMoKLC4FDxihP84WXNOXyXgGHpsnWHAFBNryP4CCIpClXPIklgREXbofN0UKk&#10;+5opYAhjODApMghmkVFqWIgMB6GMGmA5JHKKDPFhSMhYij0m0+wxkSode/aYIkuoSOdxBiPLgYxB&#10;1sh0xhBZJcH+JnyYaP6sWAKkhz07ECtTTWrQX1myF/qas+kLJrE31Y7KlFikBNthqCQSYZQsGd5G&#10;OFoeQCcZxOSq7MPxKY3qp2pdXrWK+8k6Wtd4rnXhYxhR77tTXgVQDsvC0V5kClnDy5nHQUx4mcwV&#10;ZncLPsaX4crvHM4KLsFNG6le+shi0kutX0DpVhhMxmGNXRpqSQaQhQisUc3jxmh77M+24NlSL1Y6&#10;8rE+WIsHC714uTeLV/vzqj/j4dIgjmY6cDjagO3OYtytSMRkZgAGYlzQHcxKI4gVSIgFRuOdMEf2&#10;ns8OwJ2cQFYCBugMsUGijKQmm5WSKd80x+KXIcolVmTfdabiu7Fi/PzmCX7enMG7wTw+lot3C814&#10;d3wPP8824V8TxfhrmGxAmfRTfQi+KfXCT7VB+KUpAj+V8bgmEL8QAD/3puFdN30JTfr79lj82p2G&#10;n6p88Sv9xw/0gruR5ifA2B1FNyVJLNkilsD4GxD0ESn2AojrSippGOIGjfRNZDOxRS7lCSAIDPES&#10;pQREOQFRQUaQqPTRQyVBUcWoJDBq/PVQy6jx10ceza4jqfsDMPz4hy0N5qvVK/yDXeDEZHdyEYbQ&#10;NLcGRbjDP8SVgKAxdzEja9ggOMwFtXmh8FOJL/eKZJLHyBzeFspzeDCERRxdDGFuroWoYBtsUaPm&#10;BVv/FzBkD5C2SMoomXtBs93DkI66Hl7robxSbMBrfXy8l2wg0SMRaYrucBN0Mbp53MXojKRp57kM&#10;JIxj8nlRcnjyt5XVGq1YQ5sYnoU7a+BAZ/4+eSE4XBpCXXosarLD0J8bovR6WYQVniwPIc/fnRLp&#10;M37Gq9C/fEotOKfi9D9x/mTBOju9i4h30CVLXITJtc8Q5aSFbBrmAOp9d1PNrlFFrNVLmOCNMU7w&#10;4+uHySICQfRogRaoYKLWhdqiJdoZw1khWKjPwsFEK56tj+P14QJeHSzgCT/jYnMepsoTcKcmAfNV&#10;cZgs4OdN8kBXhD3aQ63RFWaFoVh7LGTSwNbF4mlbMt5Q5vw4WowH1QlYTPTEWKA1Bv0tMUOg3cvy&#10;xLdNrKXr4yjHDbFQ4I+HxeGIMrpMT+GDXwcy8Y7y+qeeDEqmVHzfz/Pne3i3NYd3lFI/D2bj561B&#10;/PL6Ed7facVvBMqvXTTUvP62LhQ/N4TibaUvwwfvxYzTnP9CP/GbAKI1ikadx03B+KM9Br9UB+Bt&#10;Qzh+KvHFOj/bR48Xu493OvOQ5Xhb+QjxDgkno2BFOqWRJaT5VbEDwZDDyBeDTYmgAQS9g6dIJi0y&#10;gzbK/HRRzqgiEKr8dMgQjECCIUgXdUH6qGdIq08Rn+dMHSt7SAgwvCyvYb4rG83FCfCNDoa9i4Ua&#10;GmIlwz9sdWBrbwhrMomllS4ZwIrMYE1WMUIxpZQnPYmVNe9l2Njpqc5BZ+m78LJU/R3yGhYWt9X4&#10;KX9KtI2RYpRE2sOJtauSU5RSqe7a6BV2SDppliVDjCZLaIZ+SMfeB5aYJDtMppMlyBDTwhKMGcZs&#10;piPmspxwhzFLnzGa4oBMVgCeZAxPyytq35GO0hg825rA/aUB1Vv8cGUE9ZmRWOwtQWuCFwLo8bqL&#10;wvDl9izCbI1VU6bsTyLLn4YQ3O7G109WZPxYlZdO/Q/igxzw+t48djqKCAgThinKgyyQ72eGHMpK&#10;2ZqhlVr9eH0UC3VZWB6ux3PKkTdH66zl5/CYhn53uBmr7UVY7SjASmsm7tYmYCKPNT19QTdN8iB9&#10;wgz190Z1JO7XROJJdRheVoXiSZ43NtO8MMn3are7jW53A9wJtcJTSqG3XSn4P7NV+HMoG/8aL8K/&#10;7tTgf6fLNMeD6fg/I1n4aSAXX3dmoDLUiUzrj6UkHySbXcXjsgD8fKL/BQTft8bjh84EvD26iy8X&#10;JtAXQcZJdsO3myP4+cun+GGuAz8NFfC9MvA7gaHGRzX44V21L34iSyhvQQn1B433b23R+LU5DH/0&#10;JOBfXdH4vTMRP9f4431vOgEUgSeRBMbzraHjl9vD6ErxRpywBWWUDBuX4RzCFmlkC2GKTEY2mSLH&#10;5QaZQtjiJtnixFPQXBcLY9BXlFE+CUsIQ1SqYw1T1BAsdZRRtf6aoRfyHGeDs7DWOwMb1qLSbj3X&#10;mYmRulTkp4eiICscyZRVSeGOagfSJP4QKZEuDGekRTkhM8IRqSF2aM4LRnGCBzKjXJAZ44ZcHufE&#10;uzM8kMdEkyhK9kYBy2z6qNIUD2yNFqEqlqxkTFNqcpnlBVL5LbSGsbaPMFWdeZ3hMtRDSunYM0Fn&#10;GIMs0HHCDp2hMuSczBBqjBYCvZmhBhYGGaE5SHPcEGigvJhsSiLA8GbSj9enoyHNE1EBRvQYVjAz&#10;Pgdd/TMwNDgHF0qtuYFybPQ3wvL6BVyTRe0UQ3yslii9+IVmoTa1NCmllBzL45baFzDdVoDHcy1Y&#10;ak/BQnspmhJ9UEIpKXOoS/3NUMPf5+mdHn5HR7QkuGCW5neuPBzj+YGYzA/CfFkENptS8KS3EC/7&#10;S/BY9pvI8MZ6ogem6OX63AzQ4aSLWbLLq3LKk7YE/HWnGv/PVDH+xfhzqhx/juUx4dMoZ7Lx50IL&#10;TW8aE5W6fyBDjWz9mZr+XWcyfpqoxI8N0fipIZJJG4e3bSloo1S+k+SECistxJpewXqWK35g7f+2&#10;Iwk/jxXyuTms8RNx1F+J5vQ4OGpdhuHVTzHcU4UfXz/BT1uUVz1pBADN90AW3tWH4weyxjvKo9/G&#10;i/FrawyZIYrM4IffWsPwVzOZojUCv/Xwfr7uz430Hr2pNOvhuMeKQDHGvZEK+gJDJNBXaPojREJR&#10;PtFXZFI6ibHOOZFMqoXJ47amCZbSSZpfxUyXiXxiwlcF6itmqAsmM4QY0IAaoSmUiXMSLWFMHl6r&#10;8tODJ2tqAYUNk8LN7DJakxzQGGGBQJo+TwuZ3HMNLgSMrC3qxtKV4WZ+A+4W13j/VThTmmQHGBNg&#10;F2B0m+ZS5wJMdC/AVE9WAJEhH5pdnywZZrrnYaY6ji6jKcMNtYmuasVrJwLDxURWkriJvnjrvwcH&#10;SqiWplQbegpGqq06Hk/jtXQ75SmmGTNSCnN8KDNYs4rHYIxn2DE5DQiMi/BQUuoCEmlYE/gd/ViJ&#10;mBlSVhkRGDTIRjxOT3TEHer2/uZ6VBZkITfSA1a3zqmNeAQUstK6rBJ/gXH2c9mvQ/b9+Bj69BYV&#10;ic5oTnZFiMV1mPE5N85/rJYVDeZvFGZ0CbXxnthvLcIidX0FZVexvQ6mAswx4mGIQS9jTJBldlOc&#10;8WNjNP7sTcL/zlbgfyep2eeqWNPm4LduGYmahN9Ya/8xU4m/WDP/Qc3/63ipajr9dTAX74fy8V19&#10;LH6UDrWWGCZ8Aq/lsPZOxW9iiueq8a/RPPzveD6jQB3/NlWG9/1ZrJDcWXFaYCjQCkn83/fKAvET&#10;fcSPZJRfpqvwnklfT09pe+kzGJ3/BHoyZ54yvJcVzeudJWzUpuOrYm/FBr/LcPLWBLxjkr+r9ldN&#10;t3+2hOKPjgj81RqKP9sjCRJ6C3qN942hmuZbMev1gfidcuxFro+mufbJag9qIxxUT/eHTrt4a/EZ&#10;15BKkKh+CtUcKx11whxkDRcChXKqkKApImCKyRylnrdR5qWFci8ZXqFFxtBGDaOOzFFHFqkVaUXG&#10;qGZZTKOuAcZZAuM83Kh7Zf/lwcJguFjfhi2Nsh0B4WDL++gb3KXn2vY25ZMe3NzlWJtJRe2c7I5g&#10;SgwLy1uwtdNi6KjmXjs7bdjwHhueW7O0stZSEUrPsdybiS6aPtk11lXFBYTRUzWwtu8QlvjADixV&#10;kBU6whgEtCqFMcguHx5vJ3t8uKc9XBNtjGZey3fXofkmY1BOCTCa86PwFTX7emcpsulzMikhHOkF&#10;qiuTMTdShrbGRNRVhqOR2nigNRrV+b5IIZBCfQxgQQ9x+ewnOCebzjAuM/Sufg7Z0aos2gm5wVZI&#10;ZMJb06h7G1xDII1sGeVNrNYZTFZnoifMnVo/Cv8vJvNMqA3ejpbij+E81uwZ+JNJ/3t/uhqJ+heB&#10;8Sdr6T+l5qfkEaD8NcDaf76O0qgSfyw249fH6/hFjPC3r/Duu9f4ZnMB3xBUv3VTsgzn4relNgKh&#10;ToHhjzv1+NdYPoGQg/+VplLpQ5gswx8j+fhlrAzftqehK9odLRF2WE9wRZmzDg7KgvG6ORHfDJfg&#10;/bN9PKK38b52BmYXPlM7B/vz/w13M0IC/WN3hi++ak3ET3Uh+I2J/ktbLH6opBSr8lPxW0MwfqW5&#10;/q0hCH80BeK39mj8QSklc71/l+/N81/oQX6t8savDSF4k+VBKbU9dvx6bxLDOcFIJBhU77VqkiUQ&#10;XK4jW2QTEz+fLFHI5FcscdLipJFNH1qbdFEbpMfkMqCHMND0HAtDMEFaJVlEjogMoVQRudJI6RHE&#10;2tuWbGFHYLiy5u6rilIrfsRHecLbx4pewhieXqYIDnFQfRR+fpYI4XFUjKcy2A5M+PJ0H6TICFsn&#10;A9Ua5Rdgo2mqJQDkHglpqfLj88OjKBfDXbDUn42B4jB4EIwfgBHB79xFjzFKDyEtT+Nki3HlJ+zI&#10;GHaYZkwx1Ln4ikwHTDNmTmKa/kJzzFI8RrYzrzmpvpEAVjayVbI736eEBnRtoBpxvmYw5rmfvwFa&#10;WJvVkOKbGgLR0hiMsnx31Ff6oaHSG0U5tshOoFdIc0RJUSCKsnxhqn1eSSvZ0Cbe2xjzHfloTvVB&#10;W5YX6iPtkE1wFFL6RBtfg/2VU8jh73yX/uBFC2t91tDHdWlYT/fC/5kqwv97ogD/z2QJQUBAEAR/&#10;TZaqxP2Lyf0nNfhvgxn410ID/s8ofcJACv7oiqUWp7x5to2fCYh337xkvML7R1tKJv0hGp8J974t&#10;nvcyeCyz5H6jnPqFv/v7sSK8n63Fr3eb8PvGML6bbsGrrjw0RXmgJ94FO+neiCXDLed442VdFL7p&#10;o8F+8xAPpkdYyVjB8rKsF/wpYjxMEUdQpPhZ8X9zxU801e9ZkfxY7IlfagLUpKP3jD/bKJFawnhO&#10;cJA5fmH5c5kH3tcRIDTjvwtoCIo/aMT/bA1Rn/k43R0fvSAw3hxMYTArCDHmF1WrlGqZIkiSrC8j&#10;xfYq0uzoM+xpwmV4B5lDeQ3nW8ijES8kcwhrFBM4xR63UELWKCdrVHhrqxCfUUWZVU0A1akWKQKI&#10;UUZw+VPCOBAYjpRCUnt3l4VjujULaRlRCIvwgC+/uL+vJQL9rRDAhI+g5wgJd4J/oK1KfhcnfZRl&#10;+CM70hVeXuaITw5GdJwPQuhHgoLt4Cu94IwPfRohBEVMmBMWujNZg8bA2+wSZdQFtY9HABO33FuX&#10;wNZXE5HUBCSCt40AbyfAOxhdZATlOU4A3hUpAwo1rVHSYiWtVKpPQyLWXA0jqaSUCiRjeFjIfuaX&#10;YM/vq617CsaW5xFCWVlW7oHCHDtEhOoiNsYUY/2J6KwNRFaqBQpz7RHKCsfO5jJZUg8ZmYFo7W/F&#10;3e19xAb4MTkogWpSUZ/gDVcDmnub24hw0UOVvyUCKCtl5ysjSg9/SsrWcFtUO2hhkya8x9UITyqC&#10;8dd0Bf41nIX/M56L/0PZ9K/BTAWQ3zspM0bIJN1M9N5kMgklhxjTsRL8QiP8+0Am3m8O4e2Xz/Ej&#10;je/b14z1SfxCHf9XXyLZhTJrIB3/IiD+1Z+Cv4SJZNCeaPq2KLybrsTbV0d4++Y5no134nF1HIpY&#10;Ed4tCMTLiigkGF/FAuXMq8ZYfNdHb/LyAD++OMLr7UmsNWahLy8UJdFeiPAwQaKfLCvrjJ/oEd4W&#10;u+PPKg/81RKM91U+CgTSh/FbvR9lUgDeVfjgXbErfuVv/kdTMNlFesEpvQiYX5vD8TtB8Se9x8/F&#10;XvjopQLGNIazg5BCOZGqxjf9e4iH9Fz/u+VJB+XiJRhVTG7pjxBDXU9f0USWED/RwgRq5R8uhrWL&#10;0S0hTZ6SPNEM/vndsTK32gQR9DOOZAtpHZLkbC8JxZ32HOTkJSIhJRxBBEBwoA2CmeQhNI3hTPiQ&#10;MAcEh9oTHNbwJJVW8XOXUD+HBNsjJs4bMQm+SMyKZsQgLT8ZmUVpfK0QxTheXmbwdjfEWFM8ZuoT&#10;4EuvIv7CxeQ8glkByEIIwggfvIMwhLQ2aYJswFBe4j98hTz272sOikk0bOJIZnHkd7ZAsLRImQsw&#10;LsLd/AICKSsT4il7CJzoMEu0tVFjt+SivioJhWmuiCQrm9GQa+t8AW1ZsogsObyyhINX32H90Us0&#10;d/VhaW4IS63FKKIU89A7jzIyhKv+JUT7mCKHWt2MNeutM7JH4KeIJVgKPI3hfv00XK98jkgyTqP1&#10;dTwq8MYfTPq/RnPxr5FsMgblkiozaUrpCcga0iP8B0uZ2CNNnTJf+v1IEd5OlOGHZ3v44cV9fP/8&#10;EPd66lDF/6PESQeljBp3ffSF2WCV3+c5PccPzTFqLNPPszV4y+f89PIRfvryEd4sjeFBVTzS3Eyw&#10;0pSB7zsykW5+C11RdnhVH403LfF4+3AFL9bnsddZhN3GDKw0Z9KAh0OWQI32NEVRkBXeEAS/1wfh&#10;NwLjj3r6ilpf/N4UhL+aAvB7tTd+r6OsIijeV/LxlhD8Sb/xW4uAgWBm/N4Zgz95/x/dcQRwPIGx&#10;N6kYoyfNF9Gs0WJoFGUiUaL1JSQzcYUx0ukzMqTZ1vEacsgYufQYeS43UECZVeh2k/7iJkrJFqWe&#10;t1BO71BBxqhkVJMxasgYtUwE8RgNEvQX9Ywq79sIYY3tQLZwVMC4gJaCICy0ZyGRDBAYQFAwIUJC&#10;7BAayho10glxce4IC3dECM8DZegHvUdtfhiqU/0IIjtEU2JlFKUgqywbcUkhCAxxhH8QJRhZR3rP&#10;PdxN4Omij+7yENxpTiIwrirGcDU9T/a4oPpiGgny5hB9tBDoLZSF0uLUSgYR/6BaqaSvI9KccpAl&#10;WUOYopcJLsNHpMe8P95SdQwOJNlgiCEDEMPIvh78bT3NWPMThGbGZ2Bseoa+iNKqLAWtdQWorMxF&#10;XXUevF1McO3aZzh3kUb74ie4eu0UbjGRHf0ckdPcgMWjJzh69S2WpiYRYm9O30Lp62yAGj8LlNGc&#10;GmmdgzuZw5MySgb5yZYNqT4mCDGilONr+V77HBG3ziCBjJJOyZJneBmDoVZ4MVKOX5Y66DfSlTH+&#10;35EsegtKJ3qQ3ymBvmuMw1SEPSINr8Ly0ilY0scE0weGmd2Eu6zrdENG1H4GB+0v1LL7YaZXEErj&#10;H6B3Qa3y4ULwphOwK7JZf10e2rKjUZMUgOIwZzQm+8LfkpVskjd+7M9DPn2h+NeHtRH4aSAfP7Qk&#10;4JvebDzO9cfdIBNMpjqjPtYDAba6iHQ3Raa/BR6W+uDXOkqnOh/81cyylfKoIxo/06u9K3DGr6Vk&#10;ijJ3/FLigF8JnD/JhO95/78Iij+7ovEnGe4PPkcxRn2oBhhfkTEGKUlSZOyT/XWC4KQ1ijJJ/EWB&#10;B82yaoESeURf4SO91xpZJGxRzwRqFMYQ2UG2EPMpbNEVZYpeskQfk0YF5UW/ChomJowMXRfGECkl&#10;wzJqs32x0JqKKNbugfQNQcG2ChhhYfaIjfdAclog/YWbAkcgH/NlMhTyczeRNUJ4f2y8F8IjnTWs&#10;EmZHYNkhiBEc6oiUrFikZ8cjwMdSMdNiWxqCrK4rf+FqegH+VmSsOHNMCSuIV2Ap/RKzyjdoQh0L&#10;Q/zNIBrGmJVjxR68R113wByfK/dJj3m03Q14kjEEHC78no4EiJ+HLhysryGN3yvIzxw3bn2BS9TO&#10;Fy99gguM85c/wVl6iItXP+NjZ3Dz9jlYuZqgabQHq3tbmJofxdT2KvraO+iLAhBtcBVGF2UnqM9h&#10;yWQPsr1NYPCcRjXX1xSufA3Pm6cQyDLWgBUfwZagexFJjJpAS0wUR2CyKFz1Ru8mMHn6s/CuPRmt&#10;rHwsyTra5z6FAV9Lkt9FTzbiv4xcD3200xcM54Yhj7Iu2UMP2UGGmOvKx+FkG+Zqs9GUwLxyNqKH&#10;00YQJVwcVUBetAcyQp1pnK0pg13QmBbE3+a2Wm/LiN7JhsArdryNr1tiKN2y8AeZTPozvi4LwGaY&#10;Kfay3bHaVoJwJ2OEOhsi0cOIwCBDyNwKmudfhQkojd5X+xIsfnhf4kIJ5YLfySbvqzxptiMUEH6j&#10;t/td5CN9k7CiSKrf2iirKCdPgDFFA+OJKCaIDC2PNZepqVfIGlfUVNQ0GnJhDPEXuc7XGFKSNYQx&#10;pFXK/aRlSliDXkNYo5LSq4qMoViDTCFRJz6DIdNFy7y1EMr3cjrxGM6GF1CZ7oHlrizqZ3oKJn1w&#10;kA0lkh3Cwx0QG+1OqeSOaP6QoZRVgcE28KWvyEn2QmdBBPzoR4IppwJDHQgGlgRECAEhsiqnMh/5&#10;1UWITQmDP6l3sC4O6705CLO/RVBcVPMxvBgF/MwiAVVvN0MkoPIR0uMtAJfxUAS4ALtfsYOVmuk3&#10;xBgR4646BG2UaR9PlaZeOzULMJbSVKSUMIZstm5NOeXAayY8N+H7XmXCXr99GtcIjis3P4eu0Wnc&#10;ooy6wetXb5yCDn8fV09DhEZboaYpGTWdJVg82MXK7ppardzVTEuti6t17hO1sY6rNHWb3YJs1i+b&#10;YSa7GsCCoLGhEXcmawTrXoL3VbIHa32vy58jlVJrtCwSk+WxmCyNxERRJGKtdKFzVrNPiqxZbK0l&#10;G4/qoCLBEd1FwZhpysJQeTJNfzDB4AjzW6fJutfVLlg+5tfU6OVYyqm0QFZeZPsKyl3Zbjk3zgP5&#10;MR5I538Y6maG5CB7VNIj2RtcxxUZfv7FJ7A8/ynijc/jWU04fujJwm/DBfitOwU/NURhJ9wSm/R/&#10;ex3FiHOxgJ+9Dt/HBHfS6DOqfPFLmSd+LHLD+xp/vM13xHcZtvg22x6/EhR/VnvhJ2GPOl/8Rcn4&#10;pzQOUN79WBmIbwm6SS8TjPkY4C3BqIDx9eEMupM8FWOknjDGh1GyH3q3i720NYzhR3N30gol/kJa&#10;oZqCjdDED9vCpGpjdJApJKm6FVuYYYCJNCASI+6kjJeRk+ZIISu5UlqInHEyOoeSRGeskjLj/Kzg&#10;Rz8QQOMcSHCEEhjR0a6IjnKhKWfi02MEKGBYIC3WFT2lUQigXAoKseHjzoiK9URyZgQy8uKRnhmD&#10;3MI0xRZx8X4I4Ot2VUdjYyAXUfZalDbiMS4oYNTzs0v/xEy6MACZI+M/PIa6/sFPiNf4EJprU9K3&#10;cdJypcZN8bGpNHsFmFTnWxpgmF8mY1yAsfZpBNFbtMsSnfWRKCv2pNl2gZ+bLkzNKLUo6wwMz1BC&#10;nYajGjRpTnZ0gIevLYrri9Ax1IXC8myUlqeikNLRUvcGtJlMssnPFYLDgjIq0FmfoPgCZroXEEbJ&#10;Y8zrtjKi9uJncCQYnC5rSk/6Dhn6PVwcjqmKWBWTRaEo9bWAD2Wam9Fl3OB9PqyZE3gtjLW+j602&#10;vKQZ3fo2S12yAH0gr481ZaItK1itmDjenIvFgTq129PD/SU82V1BXoQvCmLdkRnmhFiaZj8CNjHI&#10;DrnhrvC21ob25dO4fOqfML/0GaL0z+N+VRjeDhfi1+4ENVzjx8oQrPibYiPUFI/6SpHiZac+g3wm&#10;GarzQ4Wn8g+/VnriZ8qm9w3B+JES68dCyig+9q7Elddd8FcPfVNXIn6q8MOb0gAskjFLDS4rFu3z&#10;1iVTxnwAxhSaY2j6qPmjSZEyZiqBjJGk+jGko096v6Uf4xayyRS59BfS613IKFKtUbfpL7RozGWc&#10;FJmCIa1QsqBAPSVXY6CBau2RkGZcCen9lrVsXVgziPF2ImPkR9lirS9HrT8bSNYIYfKHUDKFEQhR&#10;NN6RlFDhlEmhlFbS6iQ+IznaBf0VMQjhcRA9SSiBkZgWgrTsWKRkRiItKwoRUW6UYB6UZC7wJu12&#10;lEeqVQpjnfWUIRbW8KDPyGUFoHxDJCUgWaI/xpTMYIFByr9BKRlDBPUwmWKYTKBYIska44yxZM3x&#10;GKXTuBqGbqs6A0dYplMvi5QSYLhRf1vonEZxWQQmphoxMt6IlrYK3JnrRVtVEA25CeJCjeBifxnG&#10;BIgRWeU6a+Ob9ARmljI0hua6OAtbe5tYWr6Lte0tZMckQvcCGYZS5BJD5/Z5eFhrQf/6WbhZ3YIf&#10;ZZbZuY9hR/ZwILP4Uk75ESS+Vz5D4M0vEGF8BY0p3mhJ8UMFK6A8/vbRNloIMLmmZIrxjXM49dk/&#10;cOaLf+DW9TOwMbkKZ4ubcLG4BQezG4iQyqa1EKvjrbi3Ooat+X4cPznAN1+/xLffvMb3X7/GN8+f&#10;oD49Qe0FmB/hhkR6yECCLZ3/aw6Z3ZcA0716BpcIDCOC2IteaCvFDm/b4vBTYyS+rw7Ee8qfvQQn&#10;3PU1wNO+EuQHe8DDUgshTgaoDjTH9+XueFvgiLdFLmSFQMUc3xe64ZfmSNXJJ4D5lUZc+ipelYWi&#10;h34zR+8icvj9U1iBpNErzVAKyhgq1Sr19f4kWplgSTbXT4aW31TDyWVc1H96jDJ6i3ImvLBGJRNb&#10;ZrzVy3CIkx7tD/0VHZH0FydNmIoxhCkoPSREWgwygXqZYGlkJFeabheaNKlJc8OsCIxspIm59rNE&#10;GCVRKIERQWBEkDUiCAzxF8ECjBBbBLCmio9wxFBlIkIDbJT/yM2PQQFr0dg4P0TSjEfF0neQaQIJ&#10;JPEcPjRrjTT520MF1MQGBIRIqQssL6CI30umq06l2f679v//F6r3W3M8eSKbpKd8LNlWxfhJOZJk&#10;RcBpq2EhXqqT7yLiIoxQVR2GsZleLK5vIDc7EQ3Z/kgKMYcDWdvfR1cNFbFlbehGMx4S5AIf6nFh&#10;v8GBNtTXFqGuuQoHD+/j1ZdfobmgHDfPy4w6mnXKH61bZxFExjClLwl20ocXa0IHGnkXsoSU9vQu&#10;jpc+hf2lz+FKEMmOsU63ztFUfwpLMooNGULKm9T7VtrncI2v+TmB8fmnJ8HjUzKAUaQWGcfDQQ/h&#10;PuboKo9Da2agWiN3tLMQr46PFDAkvnt9jO6SPJTIFsvhLojm9/Gj98iMcUcuKzPppDXRuoSLsg0b&#10;we12/RSW0t3xo8y6Y2L/3hmN/x1Ox3GeN54kW+Er/n918SGUjDcQTIBl+5niq3qyBcHwc6Ez3lFS&#10;/VDhg/f0G7+QKQQUfzT641maE6rMriKa3yuI3zuClU4kK4oo/mYxLAco8X/uiBVgTB5/uTOGKiZa&#10;OJPjw+IGskhaoq0ARcMYalQt5ZX0eMuo2lzWggXCGO4y94IyixRU4auvZJaMoBVGqFOdfWQIWXIm&#10;xOTvplxp1m2g9Irna0trlDMZw5GMEeNugKWuDFRmBpMpKJnEM1BKBdNYS1JLM62YaTHmKgiGaJ6P&#10;NqQimB4jQO4j20jTbmQ4f2yRXNIqJZ2DgdbwpfH2ph6tzvXH5mA+ktwM4UwZ5X7SlJrK7yOtS4ME&#10;7ZBiBDIDQSyh1pRiqTwEwTPKGCMbjBEQwgwfPIUMSRegqJDrBFm+pw68yBbCGB6UblZap2FtrYOZ&#10;zbvY391BcrgfDMkI2qy9bfhbmFKnR0dSVi6OQPbEe/70EbbWF/Ds+Knas2JmtA/NtcXITIvG6Ggv&#10;emrqoHXpHC6f/kQlsTaT1dteGyYERIybESzpO8wvfAIrgsKCoJDEF7lixnNrgsWWj9nTg9jz3FlW&#10;bGTCuJJRJEED7QlO0+uKMT779H/+Kz6A5PSp/+H/44T1uS6sjjVjqrMcvQ1p/Nz7fwPj+69eYbKh&#10;FoUJvigke4uUCnQxRk6iN3IiXNRW0HaGN8gYH0OXjOFOX7OQaKuGnf/YEovfexLxV3ccjrM8sB9k&#10;hFdNcejOiadnu0q20UaUoy4eFXngXaEL3tYG4Lf2KNUfIwsifJ/rjOVgc+TrnEcQWdLnqjAlAUFw&#10;hN4gY0qDxI0zSOT3vks182tDoIYxXm+PoCbU5u8VyRPoM1IUa1A6uWgWMyiQiUeqZUpPjY2SKJeW&#10;qRPWaGSyN4fRZ4TLmq6maCdjdESTYpVhpVlVE30s0UePIYuYdfM8m4nowhpUJgvZ6l9AiLMOFmm2&#10;uqtTEEZgqM490noQkzuIskqBRNX8ZAsmu7e3JSL4+GRzOks+RkqOoklPjPchuzirORnSE+5L9lGd&#10;fF6mcHU2QGmGN6VUHjJ8jOlxyBhmFxUwsglumY0n3uBvVhBGkOP/O5j4EsISIp3GCZixDyEAOonh&#10;RAv1u3kLKBjuJpdgrX0GejfPwEjrImvJi/QcrNHNr8OXf64j2bO6IgPDg824M9SE/Y05rEyPYLa7&#10;GtNNBWgsSUNqXAg9SRTKi9PQ3VACP0drssVnuHT6Y5xnaN04i9Rg/j5WtxFJ/W1IZjAjICwIAHMC&#10;wZClLf2HlZQEg+2FjzUljbbN2X/CmZLLhVJG/8w/1ZD5AMqy06zJPyUYPv3s/xscpz7/H1jb6mFm&#10;sBZzg1VYGm1Bd00yHh9t/psxGMuDfUgPd1PbECScACOFUio9xJGyShf+9ga4QvOtf+Yf8KXkG2Pl&#10;+X4oCz93JeOrIh9VvigMwLK/AQ7yPDFVmQEn+ilfVgKRroY4rAjC743B+L7MG+9oxF9nO2OElW00&#10;E96bYPAh2D1ZIXiSGcMJhtDrGlAk8feP5T1JZI9tel8ZT/XR8+3R41ebQyhm8gSz9pTdgsL4B8q4&#10;KfEAMosvnkCRdWfVGlE0kiKB0p1vI4uJnUfGyCNoCrx0UcQEKCVwKvxlqRYD1NBbSNRRtzUQiY0K&#10;OKZoJngaCKRExxuKMdQIV6NLiHLXx2JHKnKjnOBE/S9jovxoPH1UmKl53D4Ey4ee7BhKp5Q4D8y0&#10;ZyPYSzNT7++hINS9UnrzPJgGz5elG0HhaHsbmQnO2BouQHGItQKEtEqJnEogI8pqhMNMbvEGwgL/&#10;BQbp/MsQU05z/qHpVhltAZKm1Jh0TSehhAw+rA4whI8AQ3q/CURP28sI5rXgYANKRgNYGFyCEWsz&#10;6b/w87PB9EQ7nj57gOP9VbWY2rPDDbx8dIgXe0uY6SrDwmQffN2tYWevB28ml5X+JbKFjMD9RA00&#10;vH31C2SFk03JiOEO+rjG61pnWBOTAYwvfg4jmnRjMoMRE99CpBMTxeI8ZRPDjgDyuHYKzgSQJKg7&#10;/5cwe12cZU3+KUHw6acCECn/GyAX+bqR/paozfTFYEM22isScH9v4b+AcbSwgJRAZ6RSCseRvYPd&#10;TJAezf+QlWCUPz8vKzrVMkWZZsrPGm1wBi/qwtXsvLe1gfhV1oKiCX8RZYLXxZ7Y7a3m/0c5bn6T&#10;zKaNlfJg/EI59SLTFZ2sZMMpj3yufQEvgkLCk2zhxu/qQTbyv/o5gm+cQjglW5zWOYSRQeJ0zmCH&#10;/9e7ahlEuDF0/GJ9gMCwUp0ysutRlPUNxFhfIyBuIMn+JlIJggwXLdbw2sgVIFAzC4MUEQyllE7l&#10;AgQCoDrYCLUhGpnUJCCgkZVoJ2t0MIQ9ZOehLoZMCMpy09IwBmtRJ9kEhO8z35aK0lg3eDrqw9vV&#10;GAFM6CAfKwTKD8kyiGWQt4WKQCZ/OEEy156FOCaUv6c5AnldZFWwlyVCfK3oQVwQE+qEUAIqwNMU&#10;Pi4GyI93xTrNd0WUPTw+DAthxBMYshynGklLqSQG+kMII2iCZpuPfTgfleV0yIAjiZYYpfwaJiOO&#10;UIqNnBj0IbKkzE3xEbnG95JWMFfzC4iOklmHN+Dle5vHRtDTPcNEv8UKwBDxse7Y3V3G/Y0ZbIw0&#10;qN1bDzeW0FachAHKlIOdJcyOdKCRjDEx0onOunIY3rqiQHGONbu5/kUURNggztMY/hZauPTFP6HF&#10;RNOjzLKiedYhK5iy9jRiaUxTbkKmMCV7WJFZRHLZEBjWlFZ6TFKr29ThrKTO8TU++eQf/xH/DYzT&#10;p/8BD5rZtFBLlKZ4oVV8Rlse9lfG8PrFI2XEn29swc5ED5Gs1AKcDOHvYkQTrw3da6y9+Vmj+P/d&#10;OH8Kl/kdDPnZvK5+ij2a5Le96fihPoKSKhI/tCZiNdQM27Ku12QHfZs2X8sAXlbalPJmqLK4DW9+&#10;N+nhdyAI3Blu0gLHUsKZzOjK7+Z+9ZQCRyiBEaWl8ReplPOHBNxf7WSMBys9x8+3htFXEAV/PiBL&#10;IfqTzmUCfihZI0KYQ0BidwOJBEoyWSOVEiudEiuDPiPL/TbBooXcE9YoJGMUMhGKVOihWILgKRMA&#10;Mar8DVEdaIgyXpfNPqTX247vKzPpPKyuY6A8VDXZ7k6U4XC6Foez9TiYrdPETB3u8/xwruEkGhly&#10;zntUWYf96Rrsz1Tz3lpGNQ6nqrE/WcWoxAGP98bLsNmXg8WWRBRQPjpJi5h4HAI0jJ6nm4yhjDRD&#10;MYMwxEmzrOZYwwRyrM5Vc+6HY018uO/DddkaIMCSxpvAECDa6Z3BrZufw5HAiIw1hJ/PbcTEumJq&#10;uhcba7NYXxzDyuIE/ccaHmzfQS+llbOtDirKEjHcXY/JoWa1ZOd9Pv74wQGe3b8HVzMzNSRdgCFD&#10;8FP8zBAv8+BNb6qWHmMmmsW5f6rRqQZkDyMCxZSgMCV7mDFRjAkOM8oMA17XFxDxnlui95lgkUz4&#10;S6c/w8cfExAqBCRkDgJEySsBByWWjcUthHtIS5MDanJD0V2VhKGGTIy35uHuCP+j+VFY6N+GBX3B&#10;RYL0FD/XGb7HNQIygpVYNOP25dO49Pk/YHTuUzhd/BhzGW5qnsWPFQH4qS4Ubwq8sOxjiKVQYzyf&#10;bUdFpBdZ4yYsdC7BXvsCHAgCe34PG34nS0pEG4YTjx0ZrrzuToYUYEgEUEqFkKWDpMla5xxl1RfY&#10;oRKQoSQfxTnpHGd4GSHHz0St+uBvekktqRhmeR1RVjcQa3sDCfQbyU63KaG0CAgtZLpqI8ddB7ke&#10;OpRRuhoZ5a1P9jBE6cn+dtVBNLk03XXBJmgiwpvCTNEaebLnBFlEWCWZssyZVG1PIDpQTskSKs5m&#10;Vyk5rsOd4WVxjXGdpvUapc5V/gBX4Gl2jXqd11m6MzzMrqhwF6mizuWxy/BmeMp1PsedxzKSVjrY&#10;POU1eCwSypNJKqbY6yRhAy0vo/7/U9t7f0dxrFvDAgTKWSNpJM2Mcs4ZESQQQiLnnHM20WSTTTI5&#10;B2MMmBwMAgeyfc5d73rX90/tb++qac1IFr7n3HveH/aq7uru6urqZ9fzPBWZ9yNT7EJrxvmmJjDh&#10;tDILagRpAcEslqAe/Um2A/CAevrpW+1Tk+8EO6hQPfwyJ0dpFh+1ht5TmxuPNNaG8UmhSMuMhCc7&#10;ClX1qZi3qBXXSIrnLx6ZLY3v3jiNAxtnY8SQbAwZmoupU4bhqLbpunHeLO786f1b3Dq+B0fWzEBR&#10;eqIZih5PYZMpVcvyGlquVj834ukgqwYuISok/NQEIoIIkEdHV1qimGGxyELzSk27hRTcLJpnWj5n&#10;TH0WXHERJIajNSwxAhBBBqAwz4U2OtFTRpZi+ewW7Fg1kf7iTBzePAfHti/E8S2LkOtOQixJF00S&#10;R5LEQgzzHM08xtPkiyYpYkkyL824Mpp2ByfV4I+9s/Hn1xPw+1fj8GnPXDxdOgL3qalfn9qMzdPa&#10;UepJNr5VinrNmd9y+Uz8pmp+k0zDWpqNFQxFjEZeV6uctMhw/oN2mlgj6E8No5k1PiMSjxfW4v+u&#10;H4IQnyu8q5D2VTltXG2520QhHUYhbaHwtJWkoJ3CObYiHROqMzG1VhtGat/kDEwnUWbR9BFhZjV4&#10;MJtkmUszax7JspCkWSTC0JldSRt6FU2tNfQ51okwJMqG9nySJw/zeX9LfhwqMyKISFQxFGoyo8zO&#10;rnW+aNQTjTQzmrO1G2us2ZVVGCJoiZcc7dAqxGJYXpxBS348WvMTDMm17ukoEsJskkmMIcaajW6S&#10;zGY3480SQVqHN9ks06kGBI11Oqam1zlVdLwd+FuajN+haa11BtIQZhiJQr82sQj4GVo1RJvGOJ18&#10;GgaTx/zmM49p6ZFwsdYqZ/nu3rUM39E8ePb8Id6+e4u3b17h3P4VWDK/Ads2TcfVy0fx22+vzbXX&#10;zx/g0aUD2LN4NK58uxGj60oRT6GSxkihFqgrTMG4phxWPKmIYY3uodAUUNgLqTFkUuWyRs6igHqj&#10;BsDLax6GissleaQ1CpiGer4ziLG1Ppo4IsYAqzV6kcPG9YfPE4+RtV6MHVaEBVOasXlJJ7Sb0771&#10;03GQBD+8cS4KPamIY/oihm325THzrGNpHZllsSSZV2YchXvb6GJ8ogXxf3ZMwD93TaVzXI9tNDkv&#10;Dffh1e552Dy9k2SL43P9EMPnS2gqlZBQxdSOZUQNKwA1LiitMhKimsdDjHllNcgwEmQ0zalx6XTC&#10;KWsvVg3F/7dzNEJaanO6CvhBiWRXDDNbUUiHuCyTtl8mmsp9GFmfzw8tpQ1Iu725GONbKzCJ9vzE&#10;4eVY0FGPVfQH1kxswJrxdVg1pgorR5djxahirGwrxBpiPT9sA7G+vYghSTG6CF91FDG+CGt5vqa9&#10;gCHB0F7PJ3RchI3EJt6rnVS3jiv1owRbx1psUUgNtJ2aSDurCttZS39NbKc/o2O74yphrhfz2O64&#10;6uyhpz3zzMaThMwoOd/qazlM7WD6XQzUuWePbZ+M4AwN4bFCao7Dk4txWP02xCFCnYQakq59NUQM&#10;kUKLIqiXv5DmlDsjHL6cGHiyopDsjkAWnXDNY/9q3QIcPfA1Du5Ziz3bpuHUsW149uQO3rz+Gb+9&#10;fIpbR3dg/+apOH9oGe6c3Yn7x7eRbOmGFHGsfRMp8E1FqRhTl4X63BREUdAyWKPmUSBLKRSFcrwp&#10;8DKn8nhvEYUpmzV0Do9lZhVQgBQv4dT4pdGsEDMSIxEaOoDoH0QOC+fcTf9laGUmOmhOzadpuHnp&#10;GOyjE36AWuPQ5tk4unkuqgoyg3yTftQYtsk3ENcfkcxvOvNbQplcQn/3t63TcHoEzVF3lG1yppA3&#10;Jw/C5jHVmNZSg9iIgf7n+iGLxJbZKGKUUPuV81sMSIhqkr2Wx5XUiFUMa0ggtX6Nor/RkhqGid5I&#10;/LykzjrfO7cs7Fo0ZwymTmzBZNprW9bwA75Zg5MHNuD04U04fWgjzjA8c3gzHb6tOPvtFhzeugRn&#10;D23GpaNf4+Lx7bgknNyBK9/tNLj63W5cO01oGXiG10/vInbjxiken9iJ78/sw4UjW3F63zranytw&#10;YscyHN+6CEc3zcW3rFUUHttEx3LLPFzjPXeO7cLdI9txe99G3Ni5Epc2zMXppeNxasFonJw3Csdm&#10;t1KQh+DglAZ8M7mWQl5DB7+KYRX2Mdw3sRJ7x1eanXX2TrCbS+6fUokDU6twkDhEHJ7GY6rng3S+&#10;tYOSVh40i6lRQ5ygM67+ihPUAicJTW39jhpCE5ZOSVOY5t2AT9HtY5iWq1rTyjWN/pnMKKEuLxbF&#10;WbFIZG2VTAfQRVUeq4qJPyuKtXcsazkNIPRlxaOQWqaemmzqpHpsXj4W35Is928cxY1v1+KblRPw&#10;3eZZmDm0BN7kKDPdVUhkGsNoBo+u8dJMzKBpMgApkQNoGtHpplCJIOqjyKLgeFkZKt5HQSyk/V2U&#10;IAc8AqWJJCrJkUHzrI0WQ5Yr2pCiLxhiUDCT6CvU0/Qd25yLCcMKMKm5AO1VXjQWaNXJBPiUR6Yn&#10;syuKmkKEsJrCEiNsUD/jr0RQ+7gYV0jhrmQ5qKYXmYtYLgU0hbIp2LkkdgWd7AI67kojTI0BRCbz&#10;nK/rLM8iPl9OP0UtbsX81jLGS2NUxA1AFa/XJLCc1K/B/9BGrT0rKxovlzXh/+7oQMj1ozu77l74&#10;FneIu5eO44F2yLlxFo+/P4+nty/j+d1r+Pmn63j50w10PbptdtP57dUTfP69C7/QAXyrHUbfPDN7&#10;MXx89wYf3/+CTx9+x+cP7/DHx3f4LGhvhj8+4s8/P+PPf3zGP/78xPj3+OPTe3z6+BYfP/xm8Okj&#10;wfDzh19pP/9q9nX4/J5xJlSaxKe3+PBO9wTOlc4fn4UP+PyZ79G7BP+x3vdPvvsff3zCn7z3H8Tn&#10;t7/g468v8Un7R7x+hndP7+LN7Yt4SRv/5en9eHJiFx6zInh4ZCMeHVyPx0e+wnPW3E94fn/PCtze&#10;NAu31k7G9eWduLxwJM7PbsaZ6Q04Na0ex6fW4gRxXBuoTKrGgXEVWNKUi8k0M4SxZW5UeeOR7YlB&#10;QXYcnc8wuFgDxvPHJbMGi+fPi+FxanoUUtJoWpJUo9tKsGn9PKxe1IkdtLWPUZOsm9hMDeTGxg0L&#10;8PXylUiJ9ZODJGigKdVekYn2Sq/RIgmMl9kkp1qmko+E8BAiRl58OHLiwlFAM0vzqQsoUEUSMEOc&#10;AWZQYG5KzF+0hOCQQ6aUFc5+xjSKYx60YEM6NY0IkeuOQbE3Dmkkn4gRTYLI+Q5oC0sKPS+CyCwU&#10;cZWXEhJDzrgIIbLK9xGZC2kKlXuSTOej3i2kMc0K+RcsUxGiMHYAfSemwXTUuVnO7yvnsXyPenVm&#10;Mo321EiMZVl/RRP741et+K8NrQh5cOFElwT4n//8A//4xx8U4E8UMAouobAbf1CoJdhBUDf/+19e&#10;UjgllLrvo8HnTxLQIIgAHwgKsQjh3K/7PlHwTVv376/xkWT79PYNPr8jEYgPTP/DG7uf23va1h95&#10;z4ffSb7feA/zLAJ+0DPvSEber+vB+MBnhI965q3tff0kUvGdIojy8pFxH0RGkldk/vThrUnXENQQ&#10;m/k3IAkNyT8Ygqm8/vnPf5jv0zeLhPb7dc6KwH9uyMk4Qdf+VPkK+va3zBuJqX0tfnl6Dy/u3sDj&#10;6+fwhBXTM1ZMF/ZuwTptBL94AjYumoRdq2fi213LcfHoJpzas44OLbXHj1fw+sVDPP3hGr7b+xVO&#10;fbMJ188ewtMfL+Hn+9fw4OJxFGSkGoc2ncKo/gwPBUWmlYjhYZxPwmY0yCBk0gHOoHDp2EfhS6GA&#10;lmfTJ0qLxUA/CfrCwIES7gFwUSBzMmJRnkffbnA+poyuwOxxtVgwoQFLpwzB4DIfCdAPESSP0RRG&#10;qC0ZhEFMR4giSdJJSpFTfRrSEOpwVINBDmt7aTgdl9I3kOMuUqi1LJHHam0rJiGKaB4WE+U8L5WW&#10;oBlWRzJUkRg1JI+abluoMdRkO8UXh6/r0vB2/XC8v7YHIW+e3+v69dmP+O0FNcHTH/Hrk9v49eFN&#10;/PbsLn5/8QBvX9zntfv4lTXq78/v4dfnd+29DF+z4F/dv4pfqUl+ffgDfqMG+eX+Tby5exW/Pf6B&#10;4WW8uHkaL29f4r3UOHevoOunK3jFn/bixnd4euM4nl4/ihe3zqLrHn/w/et4wzRfU0O9eXidz57B&#10;0yvHcI8O6dMr3+LZ9RP4+dYZs6L38xsnzJpMz64dw9MLh/Do4iE8u8rjK0dN3OMLh/H44re4T3Pu&#10;1v71Zj+7+2f28vpxPGOaTy4dwcOz+3H/7F7ed5D3a++7Q3hAM+/esa9xY/dK89ydI1twbcdSs0nk&#10;zT2rTPy17ctwZdtSXNqyEJc2LSAW4qLBApxfPxsnl03E8SXjcWLRBBxdMAbfEkeXsJZfMgHHlk7E&#10;0UXjcWh+B/bNGYk9M0dgx9Sh2DGJmDwcG8c0YgN9tw2d9VjWUorJVemYRwFb0VKGFfTrltNsWtJU&#10;iMWDi7B0cLE5XlCfi7m1OZhXn4eFjF/SXIp5DUWYVJWHIQVZNK3CDDFUA+ep1pVTTVJkMsyk8GcQ&#10;6TqnIMrP8EVTs1DwZG65WfOXe2JRQlPovyUGhdKXHoey/BQ0lKVjcns5Fk4dguUzh2P17JHECHQM&#10;LjFaQtrCNPX6yRA2UKFgNZI0RzrzkhMTRtOPZDPEDaXGIzn8pBVBtM97bMQgpsPnSAw1NMhfkhkm&#10;U6oohg45KwI1VcsZl1mmoS8aMzaY2mII/YvRaVGYV+nGmS3T8NuTa3j//AeELGnN7Fo+Qn0OPsJr&#10;ViJf2WIXPFjOcHmLF8uGeQyWDvNiKc+X8t7lI3xYRiz1h8sYZ+Cc+6F7neMlTF/nSwy8WNzqweIW&#10;YlgmFg/XMePMscWioQTPFxDzeaxwgUJhCOOGZGB+MzHYHzJ+vj9+Hs/nCjxWOIf3zB6cbjBHYZM9&#10;nm3iLWY1pWFGYxpmNroxs8Fiuh/T6tMwrSENUwzcmMpwKuOm1KZiSo1GB6Rgco2LYFidgknVLkys&#10;clE4kxkmY7wf4ypdJhxbSVQko4NhJ8POsiR0lCYajC5X0zHB45FU7yOLhCS0MhRaiOFFCd0YVhSP&#10;YYVxFgWxaGGYyx9f5I3F2MZcpNFUiqXA+GRKSaAoZOpdFhncFFA3Q9XA6ToWwnku4aNgJlNjFLij&#10;UUZiDBrQHwMG9OuFADkk6JnuWJTlpZIYGRg/qhILJjdjGYmxfFYLVhIThlciJiLMDEK0ZpTfDKIW&#10;kUllSCJikCDqz1DLWCG1UB5NIJlQtok5zLSkeZm/8owYxEWJGLaFTP6J8m36aUgINVPLEa9Wky1R&#10;yXKpYXpVxHBPNOYOzsGWqY3YOXsYvvt6Nn6+ew4v7l1GyOD82K7BBYkYXJBgka/RrvFmRl2DRr7m&#10;xaNRE2XydJyAhtw4g7rcWNTmxBnUCLSVhVoTxqJKyIpBpeBVGI0Knwo4AA2m01YApZlRKBEyogkb&#10;FgeD9l8RobDAHUm1TqdLO3gSudrqmMgmslLCDXxUjz46VB5+vDadzxBYO3ho33qSWFsSaSygNDpm&#10;abTn06hWU1nwKaxNUlijap8GIZnHSSzUJIaJrIUsaK8L/DFCPOPiWcPGEbGMj2NcLI81RNtAx8Fw&#10;4imMQjSPo6Nsz3FUBE2ISB0znoiIkMnRE5F+RFADRPB+Ax37zzWgL55hompY1oTaayODjnQ0a2A1&#10;yZq+CX5bJt+XwXPFeSikIo38DglcOtPw8nmZXYlMN1MTlXwJplbvTYpgYgzkOzLoS5QWpKG2xI0x&#10;I8owZ2KDXfxuxjAsnT4MU1qr6AMNQhRNOMfhtv4JTakgjSFyJDFP0lzqU1GepSlkUmUw72otk6Nd&#10;Q78lJYZ+i0mHzzENaUE1MBRq6Av/SRX/n3yOMv7zutQIjKM2W05ttm5sNdZ1VmNFWyXmt5Tj0Lb5&#10;eHL7NF48uIaQhNjQriS+VM21CQIFJIECEi9QKOIMBvaAnMTecf8ubPr2HTb8Qrr8sHiy3rkey2ML&#10;HdNJZeHE8B57TmEzx4E8xzNeoYkjer/DecZ5zgh3N3iPQn+8oPt0HrjH/z69x4SE8z5e0/sTmI6+&#10;wbzfKdtg6B6BzymUUCt0nnXODXhuEBxnQKIyjOc7Iykk6ujLSY/GUDr62a5oRFJgZH7k89mSpAgS&#10;gIJFQghuEilHwsfrufwfuaqZmY4cXDmzbspFeVaiafUJDe1NjgBBZE4lJ0eiJCcFtUVutA8twvQx&#10;tZg3pQkLpjbTrBqMqaOqkUTTSM63NIZx5kkGx3kOEKM/EpmvbN5bxLwVaT0p5l2QRshk/kSMMvoz&#10;Ir41yyzcJE4BHW/Tn0GUxg8wG+JMq8/CyrZSrO2sxU5qrxNrJuLqN8vx852zdBnu4NfHt/Hm0ffE&#10;LYSkJYd2ZbBGENKJzGQeE+lBcJNtbtbAbnPMkOdpSaxpWfO6ifRk59i5t1doYO/Vc/YZG2dqbRM6&#10;11l7++P0nLnuXFMt77/uQNfdDlj7u3Wv7jPg89QGNg3n/lCkJljo2FzjsVvgucJ0gQJr0lPoR1oP&#10;8FkKURqFWUilUGpJTYWKTxXMeU9oSU0XtYxLIe814HEy47RWVDAS+YMTovsjgRpFrUoGrM1dPE9n&#10;Whl0KC2YFu+NpSDJaRUx1KavTluNBCig4xw+MIRC1d84perhzmH6EnyvyEFNoVo2VcckhTSJCGOa&#10;a/nOVJ5XZiUhKnxgD0I4mqJbY1Co42jmFOQko6owFSMGF2BKew3m0PGeN6mJaMb00XXUzCQqne8o&#10;kk4kEKGcVi075MQSI4Hf42XZyBxSc63GeHl4Lp8ok9/gYyXuSY7gtw8yo3yjqd2SSLiS1Ci057sw&#10;r6kA2+e04dq+ZXhwchNeXtqNn8/vxMtzu/DzxT14dWUfuq4dwKvL+/H6+mG8+eE0fqeP/Tv96xAW&#10;YJcSNGpcCDpWvLlmQr04GIwLuic6vJ9pL4/xX4viuUnLAe+NDDqP4YcI5kfy3JgC/Jn6oZH+OIW6&#10;14SK4zWFUc59fIe5l9CzDtRBZK8rHSdkXDcC51F+BB/bPAaf94S+3+RfIe+N1k/pPrfXommnq2NN&#10;cK6bY17vK029s7ts+T32GeaDQm6/WXEWWshZwppGgrh4HMtv9KTHUJPI1va38FBDxFLwvBSSfHcc&#10;InguEymXgiXzQppDZorp1GNYIEGjwBWx4pO55dGzJIz8kGQ+V0mSxVCYg4nRE5YY0Xw2l9qlNM+F&#10;IdVZGDu8DJNGVmDiyHIel2BETS4rjQhjRnVrDKM1SAzmMUyk8BNDTbbZFH71SWjoigihwZC5rJgq&#10;3VFoq/RgycRmHPpqOq4fWoN7Jzfj6fldeEGhf3J2J56d/hovzmzDyws70XV5H95cO4jXV0SEb/CM&#10;5HjJuJfnd+PZme14yfifCW1x8OLSPoTkpIV15dFuNza7O5w2PBmfTvA4323t+IK0cBTyvCgjwoQF&#10;6TzPoIrjeVFGpEEh08hP53VeK9J1Ip/PZdPmz03lM0pD8Xw+l8c5/ji9x8TxPCuFTpaJ43uZluK8&#10;1Cw+xiuu0J8fnftSBtn8+t/F74CXGi+b0H3KQ67ieK8nmQWbRifOvJ/PS0NSG+QwDcUpDd0r3yOd&#10;GkbH+YRCaQoXa2Q9k8+yyVOavE/+hou1bw7Tz2Xa2SnUGKy9E1nDe/W+VNrETD+FcepXSOK9uan8&#10;Dj6fynfHSqAZ7+Nzyps3iWYWBV0VijSSFizOJpKpCVQRRNOvyKSWSiEhNC/aRSGNZXxmZgzqG9KR&#10;lhrZPaTC6QtQjZydSV/Pl0Qt0h9xvO7m8zJFZCrJp8jhu2RWZceqL4MON6/L58gksRWfzvekUkCr&#10;SAy1boUGkaGnxuhnW6ZI6HQX5YEaprIgFcMbcjG2pQyT26owtb0a00dVoMiTaPpWYvl+fVsE8yot&#10;pz4Y1fiZNI1KeM+IMi8WddRg18IOnNkyG7f2r8D9ExvxiAR4dGQd7u5bgVtfz8WtrbPw096FuL9/&#10;MZ59t4laYQeen92OFxf2Et/gxWUK/JVDxEH8fO0wCXAYXTeOEUdxZ+9K3NmxAI/2L8P93QtxY+M0&#10;fL9tDkIoeF0axBXPwirxRaE2N8Y4yRqqrFrUR+GszolmfDRtuUEmLokqrTI7CvW8N4/XTS3Iwiwg&#10;QWp4b1VWFAtR7dT9WIuFooLnNTl0nkkkDRJTjZ2jMVGMk1MuJ1Y/VQ6w0q3JjqGAh5t3SZMUeSLp&#10;5Eeh3BtF4bFNeXII9Xw103bTZJJASCtpB9janBjjxKujSfEZFNSKbDr83miTL9mjGkZdxnvVQKAK&#10;QFpO93r5PeVMsyQz0nRS6d4EEqOU91awfOTIy9aWAOeSvNpYUxWDhFz3JlHlK7+638VykoDGMF95&#10;vFdx2a4I8/3q0EqiUGqDzhw6hJrsY4RZZcPKodwThTQ+r/uMsCvPfEciy08CLs2o90XwPJWVRVZ2&#10;PL/fvs9BONP0uKNRl+uiJpMjbc0maQI5sqqB1SLlIglSCPU2pzDtdKaZybQ8RAbf6eK3ltFGT6G9&#10;P8DvY+jfjB1Vi93r5mLHmlnYvnYWTu5bj7MHN+Ps3vU4vGke9i6fhCNb5uLGmT24e/UwHtw8gZeP&#10;ruP145t48/gHvLp/DU9vnaLDewov71/Am6e38OvTH/Dr8zv4XXh5z3QNqMvgd+H5T/jtGc+f3sW7&#10;V48Y/wCvHt5kenxGQ2Ye3mK6t/Hq3k28+PEant28iMfXz+KRcPUMfjp/HHdOHcStk/tw48huXN63&#10;BZe+IfYwz9vW4OiaBdi/bBZ2zpuMEApvlwpXLSsSHEHCZ0c+smApoNrDIoO2uM7V8hHDmi2bPzOd&#10;NafiNN5FPzuetWUWBSuJtamJM/G2JUc2v1pcuuP5nEgTxeNwwrRtExJYbYZiSWGheyQUwXFOvPOO&#10;4DiZMyKazu01ChZ/ro2z8U6ofDtTNNUO3/NeG2+vKb5nXHC8fbZ3XCDeOQ+8PxjOtcD5X++T+cf7&#10;SIbU1Dik0W/Q0BE3zaQY1vQmfZHFTwr1CSguIZ4VG4kRH0nHnOfyK9TzrV5jDSxUp18ay0y+hYdk&#10;SeY9SSwPkSWN19xEMv9VmhpleBxPrTG2vR43KewbZ0zGsHwPRhRlYkRhBtqL0tHBsIUaaqg3AQ10&#10;jBto4g0m6qjRqqlJtCBDDWWnJiUClazcyqkVKxiWERWuQajWNQNWsmms5AwiUUfUE85xXXoU045G&#10;I8N6avw6Wg/ak7BOw/l5Xs/Kqt5cs2gwUBzToHVjwAqllpVQLSvGWsXrOo+VVkhkZL+uKAqioCZD&#10;01ToP4+kIJt457og1R4UHwzFBV+T8BvhFSGCoOuBYxLQ/6xGXFrY824SiRQOTByfMef+dzHPCqW1&#10;up/pflbv0bGI3hs2PprXo6k1ez7L5xiq0ugmP0NVDPY9/vz779d9DgJpBKH7e51yCsRZ2Puc56VZ&#10;u8uDeROS1B8ROwiDKLiDwkIQwWfi42naZcTARU2mvNiWGYW2STeBznBZdiKde17ntTTmW61Q6uTT&#10;YgdpzEsi00uQBuMzIkUSiZgkDcL0RI40kqY6PxX7ty/Dse3rUOV1w03T0EdNnM3KUc6/l8QRfKxA&#10;c5JJvhRqJYY5yfQJiByaigplohpzXWE3ZK7T/KVAllJghXJq/Apq00pqzioPrRBW2OVq8jfdALGo&#10;ZlifG4/GnHjU58SZRTWGFJKQRcloKUnBcKK12IWRpakYwXBEkcuMFO+odKOzOh3jazIwrjoT46q0&#10;IqYLHeVpGMe4CcTE2nSaUq7QLl8qbUwXQZtYdm2O7GPaw3k8l62bqzgii+c+3pdFKD6f9+ians0i&#10;2x14WSCCh4XhSaIdTlZqqf8aM787wXycfAifCo73yx7Pp51tCk2hCo4odLNmo79TRCgs7oZ2GBJs&#10;wepZPVfMmqKEKM2gKWKOBxE0V3ivjhUWp9nzAtn7fK/SKlG8uaYwDKXm2TDzbCmvCyWML+K7CnmP&#10;wmI/dKx08lkGBSyfQh7n0W/I5bEEQT7UiDo3Rteno12odaMpP8F8d7YRLJY773PgY3nVsYwmD8vC&#10;xOFZJpw03IeWxnTU1aWjpsqDPNrvInSYNAnJ4XbTHGSZulkbh6uVhza/IQiFPJa+QyGdYdntEfQB&#10;0nm/erjV8y3tYNGPoBlFIijUDDohhVqmzJeAiyd34tiGlRTYRGTQvJMs6P8LTfynhzbMwIGFnZjW&#10;lEWBc6O9zIXWkiS0FCeZKQzqB7ML62nVyXjTJ9bMMmhmWJ9FwdaWzLw+nHEj8hPRkhePoTSHhymO&#10;36V9xbUX+WCaok2ZERjsiUAjTfF6aQn+lyaGQiOPG/k/GvlvG5g3B/VEY/f5IDRSOzWw/B3U89/V&#10;EfU65/UGHock0JRKYmEl+pFGM6iEidcwE9WZ4aghqjN5LnjCyV7Geal6GNYxroFhve6hM15OAar0&#10;36vrCqsoYCPKkrFqcjnWTq3E2mmV2DC9GrOG+FCr63yuMmMQqsyxFc4KkkaCXUFUUsgrmUYp81TK&#10;jy/nxxvwmnOs+FKGFbxPyKWw5VPoyhgngS4lMZ17DJhWIQtAglzCQhSKDSj0FGpDAFYW9h4JvNJj&#10;jSdhZlw2j32JFp4EC1UIGXTc0+kgp7MGdVDKslo+qcx883qDGswYkmucTLU0yWzNoLmqJll1aKWy&#10;/Fuq3Ng8qw5fzawl6rBxVj2mNOcimdohhmaQNIrMpDCGKSSDHOyGmkz6EzGmx9jMsDMtOyIGK7mM&#10;ODr+MYYY0hYZAokhTZHs9y2EVGolIY3XPKz9a/NdqMpOgS8hEunMl4gs0hdTwCY25+Hyka9waed6&#10;1rg+5LPMVRH4GEqDpFIbJTOdBMqUgUjH7zNpUDAtWJGocYb35xgMQG48K1KWYR7LVMhXyPOCBP4H&#10;aqMCnhfwnsKEAShmnEWoQZHAe4v81wPoz+cGMC36wX7k8Z68ePp+RD6Pc/luM/Q+jtqNeQnxJYZ3&#10;aRyNbXZkwbFG0G6q45oyWVNG8GNZsBSEPIYFLJCOhgy0lrtYQ9oaMc+AhKC6025BdWS3iSPrFC9V&#10;OqIyFbsXD8E3S1qwf0kr9i9vxcL2YnNd+1PnUB1n8QOLaN9NaPJSbcYgi4WgOJ/Aj9Wq5O3VbqO6&#10;M5lx1VyZRBbPOxsyUSU/iD5LOpFshKy/6VUfW5fBnxFmWnNSaAa6GArDKlLNfHM1e6r5MymyHysG&#10;mhj8Ye2s9Xw0TeIi+tEu70dnl6Cpob0CNZFLzq9tOva3pvC5IVTTBWnRtqmYQhlJoVQTaS5Ngg0U&#10;7N0Lh2D3AoLhivGVNG3oF/B5+WkjylJRxgrAyx/k5g8aWZOO3YuGYtfiYSbcs2gYZgwrpBNPYee7&#10;Q/ncIL7Xl52Eb/auwfUrJ/DjrQvYvnohiRZlSGG0BokgU9XnjqKTH29apjQwL4vloFG26Qw1Hsmr&#10;6a5JEdSGUdSS0agtTEEh708gSSTcKTSb1G8ioZ47vh4/ntmJbxZOZW2exIov0lQgRvPxW0QCNTY4&#10;TctOU76an9P5L0eWp2I8iT+O5sy42gyMoMmjJthU/i91zLkpnPqHzv814P8WPAJlwUv44vk+nmvE&#10;bTDUypbDcsyhwOcKIoGB7rUQ+brjE/3gdcGJD6nyJXTlszCGUFAGM9N5tFfraafNbi9EGQunPCcB&#10;w6rSUVWQhDzeN3F4HkbXeZDDwq7IS8TgMjdKqQqrqQIXjyszc7gLMmPQxJ+t9Ip43MpCOLByBL5d&#10;PQpHiG/XjsbyCVX8WbFoLHWhqTQFpVoxOzsO88eUoIHqV9NdxzZno6UiDeW81lbvwdTWPHOstEc3&#10;emhy8MfwfYvGl2NUVQYqtQQPiTCmPhM1VNEtlWlYPr4MjflabCEJHYwfyme15djEIdkY1+ilrRqP&#10;9rpMkiETlVkJJs3FY0vNhjL1zIPS0m5PBfz2kbWZmD0y3wxZ0YjTxuJkki+WpmIEprbkYnhxCk3Q&#10;SPMdeqc2lNQm/5vmNOHwypE4sHwkDi4fgW1zmlHhjTe2skyMacOyMdg/9EYVzCiaXt/w/kPL23Bo&#10;pcWSznLEUajVUGFGpFLooijU8k1yfGkY2lCCtiEah6S+DNuEGsF7fHRUM5PDSeoE02NepfLjcWNO&#10;Emp4LNSx3Kq9idSGkUilI6+OQu3v52xlJvNaQ4Mm19Gsqy2i4AyikA5EJoVQTcheViJ7N83H/oUT&#10;Tf+Cm8KnzklpRLXWxTG/CmV2l9NkLZf2J6R5Ckk2EUGtoHF8ryovWS1prCCkeRyIMPJrRFC3vwK0&#10;FaGIpHkYvF/5FbkM4S25MhivTkGRyhKM58y7RhgHw8s4VcBZhIhFjRHWFUNGx5rasb+pGTVobBpr&#10;f9Wa6mm1phZtUWI0hUj7SsgeVc9kMq8lMcylcCydUM4fG0vHjc/oGiFHrrEoBftXteHYutE4saET&#10;J77qxJpJtcz0QL8Jxx/BZ9zM1PQRuSijEJo41iJ6v67VFLgwZViu+fgE5tWqZxYkP2rG6CIMY82j&#10;92qckH6ERlmKbMtJmmKaGLpXHUYJtJ31ne0NHkxszIL2yZYGMGXAb/ckhWMWK4WS9Bgz8M7WdgLz&#10;QCdtRmu+WfHPdLpRADUGSWU3pSWPtaHbPKNOOdXOGoaRRTNu89zBOLa2w2JdBw4ua6U5GmMEYzBt&#10;6bkjC8we3KoN3TRBhpSl4cCqdhxb04mjazv5XCc2zxyMbFZaSTSdkinoWhldBBEBYuRH5KWirszL&#10;7/CPNA0lgZgHVWA1OYmsAOwqf2460j4Kv4QhVeUn84nmloRSZSZSqFUwRX0bNHNqSZo6X7wZiaut&#10;zZJY/hJimX0ij4XfZFL5MpQlUEEfQOaSSJLMd6k/SGSoIiplvtKi0HEeLQMviSZod1ovz2WqOhpI&#10;FkEW5TCLloXPf54jS4QWi96Tz3KQY58t515WDJ/L4z0FvFbIc2OCO6Y0wzKiXKB1IpPdTqeOpClP&#10;J5/avZphLS0N42Pop8ssUMFICNRWP6nZR6YOssKkj5YA80e00Zxp5Y+TOaICdApHNcsU1poFKVFW&#10;2IOu1bMmPbK+A6c2jcfpzeNxZssEbOKPzqDNLOHXPYYAfK6jwUs7NtK8T+N9DGgH++g8dlRnmgnv&#10;ccyT9rhW3kSE1hoPanITDSEMKSgQMmNU+02lhpOpYO/1P0dhz6eQNZJsIoyE2QgFv10VQyu1D01M&#10;xmkesYXKRcNhhvOaxvA4ZDF9OAxrqVXKvHGI5bsds1T3ZFEINs9rxqmNY3F8PSsFVgwn14/BqGJq&#10;LjnqrlC+L9UMqMziT/VRAJrpvB6kVv2Oz5z8aizDcdizuBUFXjrdFELNltMYMc1p0HTTgXK4SUa1&#10;RA1UR5u0hfLB7/WYoTwUCmqJODrT8iXymYaGb6tPxPn3IrjyqzKQyVOWGU0BtL6PRjSozNVkbqDj&#10;XudWTkQQC/lO6oeRz+SlgGqQqLoCckkWfWMm36EGkBwKdhahTt8immVlFMoKloUGnsqkrqF2r2Gl&#10;UU3tqlAViEJBrVWqYKo8fvC4kmElrRSdV+sa36v1BCrUysXjCr6jlJVFCSvy4lS+MyUCBfTx8pPC&#10;DPJk2ieEIaQm39VVX5iGusJU/txUNGhFDmqE0XVemh3pNHPcBoNL09BYkkbzhD5GRQYa+GPrBWqD&#10;OqKmULsGuWmKuFCdl0wTJwmV+ck0KxIxutaLU1sm4cL2KTi/bRLOEbsWtKKQwpmdFoP89FiaXwSd&#10;xBJPnDFBClhjy8Qr4D32OIa1eCwLj9cZFrp5f1os8tUiQxQQealRyKOdnMswhwTNdjE0oNC5Ig0U&#10;52Poo5AL0hCZLJAMIp21VToLxU3CGsTRNyHhtflKKgVJ46A01klQrSn7W0vTBNeWRjBU6xpYwi+f&#10;0cAKYQIrBgo5Bf0sBb2ZNXwc7W6HzIJD3mz+uL2r23GWz6gSOb11Is3QDlTkuhDB9J3eZjXtulNj&#10;jYOdmkyTid9thrMwXUtYkpk/ujaX/4NaQx10IrEqAXWSSuM5iCb0blVwsgLUCy1iieSW6JY4hkSG&#10;9DZeGkaVl0MWVXIelqNarMoojLUUTi1oMakpB200TStYc9sGj3DksAI2abISS2B6Kq9wEVsdiIxP&#10;okmkSm6gGaQoX46ajGUe5u9kHMRQY8T0nM7797e96CKdnlPcgAEhiKcJJt9RlaXiVHlk6b/HDzKV&#10;iHrz1dRdkB5ltKLeF+KKDO1KjQnjT9cS8hQEhmmEFgd2qcBpNmgDkm74r8ucsOgZL2FK5wsdaOOS&#10;wSSQfu6FHVNJCobbJ2Pf0jZmNsIMltO7Uqm6u9OLZkhoBb0UgZlNiaIq5z32mM+Y0MLlP3cRZmN4&#10;Qs8pTaWhjeLtgDwKrTkmeI+zX7a+0/lWg97fx3NbDv5zwpRZr2O3vp9mjfOMfW4glk9rMN98bstE&#10;nNs6CRdZQXRWeU2+lb/Au4SBJHoUvqEpdZ73ihxn+dyJtWPpe6VDc6UHSljoWA+i8AyicIZTc8Tw&#10;2z2sDGIoPBJ6/fzQ0BCz+rmmlabGhRvBsP0c1tTrJgXTEVkkVLpm4/zgsTELCWkhdTBqbJqcaZHH&#10;aItIamf1a1Dj5VMLVrDWr8+KMSu3qMNt1rha/Hz3FLpuHsTl7fOwprMCC0YUop7mXRgFU+OkcimU&#10;RWnRRtgl4Bq1oGWGvNTczjCUdNbu9fTDYmlB6Fx+ltYkK8+INfeY51imWj0/k3LoPJdBv29wvot5&#10;tYMgVTYV9EGr6EM7JNP7tAxTXnKUmXcSEhXaryuOL1ANJ/NIzWxu/hwtKa8x7+k0R9JN7cmQyGCN&#10;KhjB1zmvCdqbwct4j8BjmSJiZU4SHdOhJXh55yRe3/4Wr+8cw+u7x/Hj4XVUc4l+weD7WFOl8X16&#10;r84NOfyC1wOMd8hCUlsyEFLp+lGOaRPFwpYg2FlhfwMKjxBG6MdLANSSoh+u/bRdIiPz04M0hgAB&#10;IhgymFBlEqgYTJmwjLYsHoWfTqzGj4cW44dDC3H7yCIsGVlpv53fK5NVG0kqzGQ5lFJLnt270Cwg&#10;9+jCZjy9vANPzm/FtOYSM6xcAhHGH5lDH6qKvtWo1nK0NhUjg8RQa5hqPNWEgoRONbCERN8rwQ8m&#10;hlrVnDgHGhwqs9b6V5YwEljda8uI8bymGj2D+ZU5VExTyIx5o9mURX9CDrA3MdSs1fv14pH45elV&#10;vH9wCS+vfoOX177B1e3z0aFpriI406zMTzDrh6lFT4Kq1rSh5akopXWg/PfvH2L6adrK05DK/y1N&#10;MIjfV0cTdngRNSm/rT/vkxZtrXTTn7Bk0X0ZNM07qz2mvJX2AN5bXZCIVlpJUXxfKMtLDRVtVemo&#10;9yZQa5EYvsR+XbJz5cCkRbNAjGq0kBngwPgCfKkccKla1XZSY27+KIdEYqnIIRVZSnZXsQZQd/xX&#10;HdX4/f5ZvH98sRtdVw6hNS/dDNlOJ1TAmUYwqGXosGnothzAZNaQcpjVpCynNpwFGe4X5kEDBds0&#10;qVAFFUNi5NBpLKVdWUpVLvs4WFAEM+CNcQpVeP8q9INUw4SzYCUsEhqp9yTZ7oZAKgtLCG0KmUPz&#10;rJJO4Kkdi/Du8Xm8e3Qebx+exYcnF3Fi5Uw6wWFGnatVR3a3FjcrYEXSShP0p4t78fbBWeIMtOPV&#10;73e/w7pxw6jpBpm+jDgKXzxNlkzazGNac1FaSDOF5msUa1ONTjXfqTwzv8GEcMgvk8WUmf/eAOz9&#10;zjPGV+F3BvtNKuM0mSfJ1BAp1mGWCWUqJ15Tf05TWQou7F+K55e+Jhn24N2LW/jw6CqeX9yFF1d2&#10;49W1/dgwppnpaeg5a376oWMbfPRxLDE0DGZkbQaGFqWZ/6q4JFa0Yxu9NNUirIAzr5VFSeik2a8R&#10;zdIYyndrTYbZm1DPKS6FlfTEpiyjDZz/KFO/oyqT5ixNU5GMstRe70Er36cKI2SYL7xrankcppTF&#10;mTbgbju5BxTXGw5peEzBFUzrDgtOLR/jClKxm+ry2OgSfL+iE+8enrOkoHAIb64fwuhij2ntqPHF&#10;0xaNN/aq6RvgR+qHdP9EEcIP84P58WZgnXPuv6YPkjOuDrccObIJJDDJK8fSMRP+X0E1jjSVBEf9&#10;HlV0AJfVe7FjaA7uf7uW308hp4C/o6C/e3QOV7csRklSpKlEZBrKJq6gSbBxRD4OTazEy5uHeO9Z&#10;vNMzxNufvsO+OWMMATVhKsNLnykvimGUWVVEAwYjSAr9YGtGWVI4+VP5qDwlLIrvSYbe0HVqUT5j&#10;Kx9pU1u+IoXMUvlesjJUthJKxWWS3Orpr2CeFo0pwSNquVeXd+ElifD2+U18evEDnl3ahWeMe3Xj&#10;IL6ZO4Y+XQSyMuIxobXQbOCfRR9Q+26ksFw6mn0Y15BlVlY0I3YpJ9NGFmIwfV3NTsxSE3pdBua2&#10;FaKR/nFNYQoaSbCpw3Mxe2guRlS40aJlhHjP/NZ8TG7yorM2k2n6MGNINmYRk0iGyfWZmNLgxewm&#10;H2Y1esyazSHFyf26WnMjMNgbYeb3OoIvAROCtUZfsM2t1ulSK5VMEA12k5Boq6rTs5txe+MUkuIC&#10;Pj27go8GV/H27mmsaW/CuJpc1OekGmLpGTu/QuRwjnvCzLmg4Okdmmtham4e59Gh06habQTTWpqE&#10;kRUutFelGbSVu9BSlMBaWc6n0g4xz9o5IwTjTLzSI3pc6wOOsDmCo9AhhWndYn7UcXhg3VQ8ObER&#10;XVf349cfjuKX749AK8v/cvsYXlzcjct7V+DS3uVY1N7IsqQv4EnA+d0L8fDEery5dRS//XCcz/B+&#10;4YdjeHR6O777ejGuHNuArfPbUFoQh1R+t8aaGUKwwpBTrqZa02Trr/UVOtqxbyL0hKMxHGJ1m12m&#10;wpKm5D/W91I+5L9pWL+adjWkvzwzykx7/oY+0YurJMC1vSTBAbx7dh2fX92jBtmNpxd3oOv7wzi3&#10;bg46itMwvTGPyEdnWTqG58VjGDFEfUG+GAymr9Kca4eMNOcQ2VpxMgHDaHoN14qTBQkYUZiAkcSo&#10;kiSMLk2mieZiWi6zgaYBj0fT5GwvTTFhJ8MxZakMU81ytG1Ea3EyTatktOQnYVhuIkISw/t1ZcbT&#10;cWItq/4KtTAEtIIQTITAuchg+zdsqInrgmoRKyQhWDCyDGtHlGJ2PdlZRzbW+zCTam9aDVlJm28a&#10;MYNqbwwLoj5jIOozwxgOssgchDrBf17LY0HndekkQTrPibI021atWW36aTIRrLkTIJOEWaQtptqv&#10;0rAVNx3EtIGEDcvTB6JM4HGJW+3tTDeV50QpUUIUp4aiUGO7qIXiIiwZHGKoNhYhbOuSwv7UGHFY&#10;1l6Br6fWYV6zXXRhVnMm5gzJxOwhGZgzNB1zh3hQTz9BRFKNW+6OxIrxddg0rhLT6lIxiRhfm4Lx&#10;NSkYV+Ui+JMraFOz3CZ11qKu0M1vo5ZQDW9IIMfaOtey3Qcyb3LArcD/a6TQfUpPZSkNY79TZLNa&#10;JCpCzeCUFRJCWsNDLaF5KwV0sjXSoFLjmooTcYZm1Jvbx3Fp6zJ+fwHO7luNP1/dxcvLe/GcGuQl&#10;ifH97hWY0ZSNeW352LxwOO5f2YlnN/bh/pktOLK8HRsmVWHD5GpsmFKN+SPzMaqM/gX9zIE0fRy/&#10;yR7zO+mDDAiCc96f1+RnyEcZQLPKmGD+a+bYn043WAZCyODM0K6JpTGYXBoLD+3G3r5FNxGkERwS&#10;+IkgDePAxThNoJHpJVtUAqlOo3FVbhxYPASr23IxfwjVFYVj7lDBg9mNbnQUsjbwRaA5K9LCpzCc&#10;NUU4j6nJdOwLR5M3gEZvmEG9h8gMZ6jxWmFm7JbGX2lwn4fmRRGJUJMRjmoKfZUfFSSGxlOVCyRI&#10;mUBClJIQxWmhJEEoioQUEsE10HQSafyUSJGfTP+FxFDnY4AYFCB+q9rtVUaO5pQ/lsr7lo2rxqOz&#10;W3B81TisnliOlRPKGFZgzeQK1GYlmLLSZCQNr6nlN43Mi8TuBa00P/Zi38JWrBhXimXjS7CMz66a&#10;VGGmq2oovSMcEmYjuH7NZYXY/lxpie6fz2NrXlkCWKH6KykcLSFzVWQLxFtzyunB1jQENcLkUlOY&#10;/gf1F6ifgbX63FHVWNRage0LR+I2Nea9U1/j10cX8bGLGuPyHjy58DVe3NyHuwfX0HzJwVyajysm&#10;VeL+5Z14/f1RnF47h5rAQxmjv6Tv7BcQajnYEvL/Ds539z7vCz2I4UdIEU2poTnhaMmJMMs4qgOs&#10;p2/RiyCMEykcE8rRFA5BpDGsyUO1yx8YMygEX01owpW1E7F7Si3WdBRjWVsxlo8sptpMQYRxAPlz&#10;+YyzIUkoz+VYhfJZ/RDVeqH8ST1/dODH68M1TFvqPpnOu1Y2HytbktqoKj3WaBGngBwoTVOTdKdn&#10;YddHGtidtiCC55EYuepdTeJ3UpAdYjiQna2aX36SCQV+SwEdvnO7luLBd5vx/eHluH5gCa7uX4KL&#10;uxdhSlMJy3CgIYeGiKtjTSRsyorG1cOraaNvx92TG/D90bW4wfMrB5ZjTEOJaU50NIMjtCKGfqiT&#10;595Qy0tPEgTDEtwxn5SOSOfE6T3WCuC/puNfmBENTSRTT3RemmZV2lVZUqI1eoGVjCcGY2tykJ0Q&#10;RYJRyzB/c8Y34t3LW3hDc/LJ+c1Gazw4thELhhaSGAVYO6EKW6a1IjMm0DzbF3r/x38HfaUn6H29&#10;7w0pcoV2Dc0OZ00VZezigAnlwCGFv0ZkaIjA0JIh1MA0nRLq8DI/2vxsCisLZn5rKc6tnoD9s4bj&#10;wJwWHJw3Egdnt9CvcflbRwj+aEeNOeg2C5iWnG0RSPF2aUgJd+DjHOc3+IO/BDPHWAJF4jlpOO+M&#10;pIkQH6e9IAL3y4fJTQxFHkkhgmg8T7DjL+ibRQanQ8yiH7Q48dFN83Dv0HLcOrgc905uxE/H12P3&#10;zKE0XylM8XZWpJoZo2gOZrImlvk2b1QpfvpuPZ7RHv/5+n48Pr0N6zrqTcVlhTXQ8uTkM7g8eqM3&#10;GSwJ/GXN62qZCWWtrONgQggqe9NvwXdrVqKWMJJPkUYnWX1CqTSp1FmqfiZpmt7vVgvimJZSvHly&#10;Fa9vHTN7ljy9tBNPTm/BktYSzKOZNIOaIylq0N9+g9BbgP8d9E7DOe+TGAXUGENorozMjzKDroLJ&#10;4BBBZkEweptRwVAvpAqxe+NCCkidNxbn13Tg4cGVeHRoPc4s7sCCBnVwDTQ1tCOUzjIsToYD50R3&#10;gQVfD8AsgsB39XXtS3DeK0Sw5lacmvd6/hw66kxb2iJfIDHSYnq2iDnE6EkKC7VQTRpWil+fXMYf&#10;z1ljXj3ISmKs2VpB61hpZpxIrZl2Gu6hOeLD82Mwoz4VTyhEf9Jh/eXaYXy3cgzaitJYniSEKTN/&#10;Pk0Y+A4hkHeBRBAY320mEVYzWOHorU2Cv0uVknG0RQxWgBpJXESNUcF/qmnN5dQOGsKj7zc2vR/B&#10;eZD2aa724cVPZ/DrnZN4em4LHl/chqdnv8aqtnLM0TizknRjPQQ/JwQL6/8EvdNxjp14wVQu/usO&#10;qDFoSlFjdBbGwKcmuG4N4SeG3142JhNJ0tt0CtYY8jF0v8igYQkSVg1RqEiLwrUtc/H89CacpP28&#10;pbMAK0bmsbYZxIw5PzSQ0WA4Gf3SuY3z12p8V3AN+iUEzKeeQtRXPvQu2da5LpKCWkO+hkZuKi5Y&#10;gCQ4lgyBYRSGGCyjUlcEzmydbVqkbu+ch8Mza9FZnGQmVJVmaNG4MNMTr4pEgljIuM6CWFzcORe/&#10;3zmBa5umY31bkRnzJS2nsVKaxef1xCMrM9702hp/QGUZlG+nnKwWsGapCGG+zX9NRLDawzm2ZqLu&#10;N34L3+WcawmeOGq1IrU85cSahfJkUqmxobdgmXd0g9/kS8LZXUtw79gGPD5HU+ryLry4ugenN0zD&#10;7KH5aKRZrQaD4OeC0/vXYeXBOf+7tJxrfRKjWKYU/YuxxWQ+f7wcyy+T4K9wTCgHIolqD7t0jDqD&#10;+iMrIRQrKtPwy51z+PjoAs6vHYO67ESjVTSvwPgP+jk8tk2OThx/lJxJpuPEOx/jwPkQjSSVqu99&#10;3YHu6Ss+GE6h9og3afczIz5lShXQIZdmNYsRMN6BaZVieRgwH87gOmnQzKh+2DWvHZ9f3cXb2ydw&#10;cVUHplSkUDPE0s+KY/nYuRnyMwYy1AqI40ricH7bXPzxywO8ubwPR2Y000GPMhOUMjQgrjARNeWp&#10;qC1JNcvm6NlYmjKqIPSjnXLRN0gj9PgmIqAhHBIE4oK/y4GuK11pGfWwa6h6qSfarIhitIX8Nf87&#10;g+G8T6SvyUtEZ10mFrWXY+eCNpzYMB3fLpsIzQwMzpvQV1pfhvPv1KHnwKbxpfSC39UnMYqSQ7uG&#10;UGOML4lGMZ2pbkL8LTF6ksEi0DKlWlN2s4ihQsuOH4CvOyvx9vEt/EHheHFxJ5a0V1F4VEv6hZ+F&#10;r2HUCg0R9IP5kyxhbIuLfItgDWOJYj9Ey7b8HTEcBH+80FecA3vNvkdL4/j4HZrNp+ZtmVeO0Eio&#10;RQxnEKADS5T+qPIl4qfzu/Duzlk8PboV32+Zie0Tq81YooqMSNNErpUUyyg4WvFPqxZ2VrrwkOX0&#10;/u45PDj4Fc6unIRZDflmYJ8aJTRvPC6GxKM5lpUZC49Gw3ri/GXSN3QtQIgAHH8lAEsWaZiAwNuy&#10;6N+vH1yJ4ajMjkepL9oscaShOCJM7/ILhsZ31RQnY0ZLPhZQ+80fUYQN0wbj9KY51Dypf8lrX2kE&#10;ECz8QjAhgq/9L4hRTFOqJTcCk8rjaPKEGcH/O01hCRAgQm+CiDQSEut8W1MqKy4UG1ggd/YuwLH5&#10;LWZv8PmNHjPRRS08dhU+aiqG5jwYFADnWL3YTmhW8/OfC2oRSaHt72Ko+BR/WsHngvOcOY8NxBvQ&#10;kdR1Pad+BeVL60Rp6LV8LVd0P+STGF5qQBFeWsr0wIsY/M7uBopeSInsh8kNuej66bRphj29dCRm&#10;1rjNvOZimiKqSOQ7GL+F6eRTI8yqd+Ob+UPx9vk1dF3bh73Tm1CUGm0XS2CaGkukJUDzvPxvOSRU&#10;bpLxAcxPNj/bVh6Bnx8s+H1B5LDmk7SDnukpdP7zfjSn+N6yrBgSI4b+RpQZM6XGkIBgOc8FxTG9&#10;0tx4LBxTYqb3rp1Wg/UzarF+ah1NyZjufDro8Ww3gvPzr+Kv6fR+l9WEPd8ZUpYW2jWCjveM6ng0&#10;ebSVLAXii+hJAMU5BFFTr3OslfGkCUQM2f2aOTW7MI425RE6oDfx/bbp/PEZqE4Pg5nrnWnnigsV&#10;mgOePsj0MTh9Dpq7bfob/LD9D+qIsyjmcVFaKMxCB+p3cIVRiMJQyFD9EDJ/BE3H1biwPNcA4zPk&#10;qgk2WRNiQpGVqEFvFHozj5tagcKv2WmZJE86oVllqTH9TN+GhppoATRnhW7BzHrjt4sIZiIPSWbB&#10;siGxZg0twO/PbtOUvITbW6ZhBSsKbRtd4IoyWsCsCcWykqkUy3e1VSXj0NJWfHp1Bx/otF5aORYN&#10;WQlmRREtgBBHpz2BJpiGg6g1S2vqJrOi8VFQ05Nsk6dDEqEvMog4gogQDMUFC4mFhKwf+pEYWsWl&#10;hE63ccDTIqCF5+Rg69pfn/ODGkVTbKe15pIQmvtOUkyrwtJRJSzfcJNHe6/CvtBb4P9V6NmeeXHK&#10;xDnuLquge0IqRYy8KMysSsTwnCgKuGbe9UUKIUCM3tCcXQmAXTKyvxlWoVpUxND0wnmlSXj9wyl8&#10;enaDDuhsLKVgVLu10AFJQeGvdBY+6IYWR7AzrKrVScewJtOi2iAcNR5e94aTWPa8luf1PK8jas25&#10;Pa73Mt6naxGoNdcjUOfjdYHnSkcLPVRnaiYX0yQqCS3GUM58lDGP6g0vSbWLNYhMMpXsWk4WckBN&#10;BSENYcigsD/JNAAZDFfQrn73QsS4gh+2Tsf2ceUs73hqKpmeTMOYZLbJWWm1Vafh6Ip2fHpJYtw/&#10;hxsbJ6OjJN3018j51pZkKbT17QLSg8y4Ia3Q7iPRtBG+zM2/duAFEFxDSjhkzjqmoRPfN2gF0AR2&#10;k5RagE+movG3pGWC7nOEz4Gec5HM00fkYx21hRZ50OIQa8aVIS85xlzvW7D/t/jy9zh565MYVSTG&#10;qMIYzKpLwpjiWLOEo0OCYFJYbdA3KaxAaL6uhbbP1c8WtBSjjxpjXZMXvz24jM8kxo975mPN6HI+&#10;E4oo2ssaxhzJWiqC6thCxxamn4PX5XybVhJe15APQbWbaY3x13KCPadN+9/CPm/A9PuCrU39/QWE&#10;hMAsp0OCqNXOakU1S9trDhkMIaRl6CsIGlGwZlwd3osYT67hp28WYOv4KmghAk1W0pwHs7ohBV4m&#10;mtKaMNiDU+vH4o+ue/hALfPTnrlYPKTQzCfR2l7SEGY+hskr88jQrHvF/Ej7OK1M3eXiPw4WjIDw&#10;0Hzi85YY9r5+9CWCBUznDtRoolUjvcm2Y08TvaQdg80pS4aA8ElAtdrlhKFZWD21kuSoNgRZO66S&#10;FU+8uR78vr7gvL+va1+GzceX8EVi1HpDuzqKYzC3Ppl+RoKp3Z352gFi9EUGwU+YIFLIppfGMIPx&#10;pD14n3yMbSOL8f7pTaMx7u5bhC2Tqmm2hFMQrGCYQWpE72bQfxUS8O4OwX8R1skM4K/3KD01Ydpa&#10;VuZSmTHtNAck0FfTTQwKbBqh5lw7HN8On8+K7Y+N01rw4cWPJMZ1PDqwDAdnD0Z2QrjpI1ALnkJ7&#10;bJvJZw334fTmSTSl7uHj48t4sH8Jto2rhi8pwmgqp6XO9GmYfg01YDAd/i+jLXohWEP0hI0XMYzW&#10;4vcaAgURIVgg+/VTeQwwK9EX0mwrptOvBS+y06LM+LS/pu+AZjXz1l6fiVWTK7FqShVWTyYxJlaj&#10;Pttl3vdXoQ6gdz7+ffTMTzdx/cfOuYOQehKjk8SY35CMWdUJ8PJH/j0ZguA3n3pDo3LldFuNMcAs&#10;WfLNpFp8fPEDPpIY9w4sxZ4ZdWa1DdWQEgj9FOOw88c45w7+KrCM73VP34L978ESwIbB6elY8cpr&#10;iQYe0ueRA2+IYchhiWHMJs1LISEM6KNkENnEtlmj8PH1fXx+fgvPT23Ed0tb0EifQfMP5Hgbgun7&#10;mZa2Bdgwpx6vfjiCP18/wCdqmSfH1uLA9EYzW82shkjySEPYFjw/JNR+we5NjN4/3sIRMutwqxFB&#10;36v7nWt/FUgbZqVq0GA0SkiKIpJD82r+rmVKY51krjVXpGDJ2FI637VEHdZOrjZzIHTdpt/znf8K&#10;nGeCn3XSCuCv+XE0RJ/EGOoL75pYloBlQ1KxuNFltnKyGuPvTKcAZA5p5p8hhV9rGFOKP9khhhax&#10;Oj6/DZ9pL398dhOPjq3BwbmD0ZSbbGpIEUGaw6yuYX4Qhd6BXzgDQmpbTtTx9FfS+DWG/9me1/53&#10;0DulBTVAsZZ+h5ZyUd4lyPKnDDFIFi3zYpZt8UPLwHii+2HngjH4/OYh/mAZvLmyBxfWdWJmQ7YZ&#10;bm+0JstMFYr6kSrpL3xP8qgS+fzmPj49/x4vz27FyYUtaCtJMwTSsjlqoZK/IUIolLbQeDNpEceU&#10;sq1NTj9G4McHYAVCLVLmOwl7v64FBKuHsDGtTFcEyr0xKKbWUIefVo/X0A8nXUfYgiHCatGIeaOL&#10;sJKEWDGpCmun1GBslReDeL33+/5d/N3zge8NyqMD5c28P3AtZJgvrGt6VQLWDHNjXIHfx3BMpD6I&#10;YE0nv3NJyOkWZEI4iI+yjreZ0cVntE3UmVWTKBQ/4MNPZ3F7x2wcnNOAznK3cTQdrSFzqi9IEPoi&#10;ifCl+AD6JsjfPeNoCGefBhunjr4QFFFjaEi8WqvMRP4IDUWxxJDZpDWQpCnUsmVat/waY/W4Rry+&#10;dgCP9i7G3glV+GZKBRYMziER7FL4qq0FVSqqQV/e/Q4fn17Hm0t7cGfbHOweW4VVw3IwPD8ZMbTn&#10;tQqhWrFMLzjzqHnfxtdgnrV6vRxvjbLVqoSWIFaTSAjsz+8pCLrera2ZD1v79xS0YIFLpfMtjSFz&#10;qiA90vgZfY2Tct7nHGsK66y2PCydUIEl40qxfFwFptRn0Zf8slD/dwjO35eeD/5WB93EIIyP4c+r&#10;EOJL6NdVTpt5SE4kGr0Rhhjq3PsSMYIdTGkJQwoHIgZrzIRISwx1/AhSs5ML4nFp8zQ8Ys13ZmUH&#10;vmovgI/aSZrF8TGC/Y3eMDP5zE+zRDAjcoPirFD7Q39ct3bxC7vC7jQE88yXyWXIQWEz53xe/o/W&#10;qdVwd80SFDFEarW8yf/QwgcihqbpOtBUXU3drfXF4d7lg/ivj134+PwmfjqyFiMKUo2WkZYw3860&#10;NCK3LDUap9ZNwPWN4/Dw4h784+1LfKD2eMBnWovTmV9+Tzco9MybhD6449PRGMGNB38lRuBY36f+&#10;FDWWaIMYlZe9HhDYYMFz8ZuKvSJGpCGGnHCVoTSNQwIHRgj9xyXZ8ZjUko35Y0qxuLMUSxjObM5D&#10;zKBQ3hd4X2/B/p8ikO8AIRwEawsHzrWQwfQxZlTEY+WwNEwsjjfLNjokcDSHOvviWTNKiNVHoXnh&#10;IobmiAev/GbA2kxLZJph136NocW9vl1AU6rrJ/zx4hZentmKs8tGYXKdx/T6muVeHPiJ8CVIiDWU&#10;2QptQMj1IzViNtDp1pMYBv74/w59EsMPTfZv8IbTcbbNrCKFQwzNg1b/h6MtvITmcmuFu3ktJXh1&#10;dT9eHFmDQ5PqzXix7ePLaW5pSIV1vpWOestzkiNw7uAKmp4/4O0Px/D0yCocmdqEhQ0ejC1PMxOv&#10;RIikhAjTVGtXDbHaQutMmYGDJIKDAGH+KhwORAxt5BIfxcqK/0Ta8ksOsQROm3AW0rdwiGH2/WCe&#10;HAIEQ+k7x1nuKIxrzsJcmlPzRxVhXlsh5rYUsnIY1CP9/ym+9Hzv7zV5Evz5+gsxchL7ddVlRWBs&#10;RQLai+KMcMu/0Kp1Wm1OPyuw9ZiaYa0WkDBrFcC/EEPP+/syzHghFrZmfE3Kj8fZNWPw/b6lODCz&#10;CZva8lGQpE1nbLrdxPCTwxCEx30Tw9aGDjEcU8toDP+xEEwM1WbmXj1DGLNBYdD9BkEkEDEM4Qgn&#10;TivgNfrCTV+GvtGUDyGSWOfb+hbGnGKtajoNSZYaCs+lI+vxX+9e4tOL7+lnrcPkmiwUkgQyp0QI&#10;LbmvxZa1IMLBZZ24sXk8ru9cgD9/e0Sz6hruH1nN/5RlRhE7ZpRZaI3lZJttmWdDDocMIob9Dkej&#10;OIIQLCCCtI60hdmJVkN11MJkOux6Cqs9p6bkvy0gMUQKQ4zUSJZH31uRKX0TEun83jFNHizsLMaC&#10;9iIs6ijB/NZCuKLDerznP42AduyJYFOqp8agjzGxMgEr6GOsbc1AcfIgoyk05kmhzCrZwMGD5iRQ&#10;xkQyGqInKQS12KgGNcRgOlpBZMekGnxkDfjH6/v45eo+XN0wHjMHZ0HLO/6FGH70JkVvYkjAg00s&#10;kz+GttlX96km9BOD8YozafivO2nqfueZ7nQIqzGCwPd6SYhGXwQKGIoMDqRJ5ZB7aXtrOUmzpKQJ&#10;w5BDzTGX5sIvDy6bsWLvbh3GhVUdOL9qBIZlJ3b3+6jTUL3natH6msR4r/Li/Z9per25vBvH5w/H&#10;ypYCs5yRet3DWMb6XuNwy8kmKey4s4C2cCoL5V8EDwhrT0GRwy7tbolh598HE6Mn5Ff1R1669S8E&#10;rSQYz38ZTL7e0HOuhDC017kxc2QeFnQUYyGJMXd4Acsu3FxX+n0J9v8WfRHDyZemwYoUNo+61o/O&#10;d05Y11Q63+vaMrCx3YPSFDteKri51pLEEsWsfm2c7n6s4fxt9izMbmIYU4rE4M92iKHVrHdPasB7&#10;OpMfHl/E0+NrsG9WHRa15DKtf48YEmBLDCusvQVaGsC51yww1q0x7LPBafWGrgcTw/ox9tie90NG&#10;kmbYRZp9MFTLB5NDGkPL53vjqSUEksQrclBjTK5049WPZ/Bn1128v30UF9aOwYV1IzG+Ip3aZZAR&#10;qniWuYQyj/b65YOrWVZX8PGR7RT95epenFwwAstaC2iyWWJIW4QSrsRIuKh9zVbNfK/6j6QpDTH0&#10;PYQ0YU9i9BQS3dtNDJlTLH97X09SWCHToE2ty0tS0PmWA57npubjNzjp9wkKXGJcGIZUpmJmeyEW&#10;0MeYT8wekY+spGgSMfCO/zS+SAzGS2M45861kBYSY2Z1AjaMysSWdh/KU8KNX+GQogco8N2tUn7/&#10;opsQQVD/Rg+NQad0E2u6t/cv4tOz6yTGahycXY/FQ3OoXb5MDIM+hDfgY/TrjpdAa72n4HuDiRGs&#10;Ib4EhxgGRpB6mmMSLE0/bcqONP0ZttVN2jHUQNsVy6/IStT2BESyhcZijchNxMNLB0mM+3h/9ySu&#10;UGNeWDsCk8tSTWegZubJtte4KW0+f3DdFLx/chkfHl40vsavWlVjRQfW0i7PInG0O6oE3ppTFFSW&#10;t5pvQ5VXxZkyErGd79G3fMmUsoIjKyCe6Qo6tqZF38SQ2ebRuq+muVajbEnOGC15aa877+kN+SbN&#10;5S7MHFVgSDGXJtVMEiM/JRoDegnzfxJ9ESM4n8HnRmO05ER2za5LMtpi2+gsaoxwO0pUIAHkZ/RF&#10;EtX0plWK5FBrlONrSHtYjeH4GHbd1yU1GWas1Oef1cG1HofmNGDB4GyS6F8kBo8d4bXkGGDsYEeo&#10;jdag4Opad9zfEOPvnHyHGHYJmgAxVEPLX2rKiTY94JoX75Bf0LgnkSI7aYCB3VhG5tUA1NHcuHlk&#10;I/785aEZ+3Rz2zRDjNUj81HjiTVlbrYfY3lo4OHKCY34/ZHW4bLEePvjcVxaMx7r2ktQmhljRriq&#10;DyVMjjjzbM0o5ll5Z7xI0G0KKs58kxX2YEEIQAsdWI0h6LuCidFb0GR6adNPja4t9mj94GgzxdXp&#10;5HMErjf0jc3lqZgzqpB+RilDoq0EdVnJNGn+32gL4d8jBjVGa0541+z6JGzq8GFrZw6KSQxnuPQX&#10;icE4p8lWfobd7MP2+sqfEGHUrm+JoYIegBEswKcX9uOP5zfw4rt1+HZuE2Y1+Yx59rfE8MMRWgm+&#10;hNzYzv44wRCDQtCDGBIKoRdhDJSm0u4dTwSI0VNjyEFVg8Ng7SCbYVcCd4ghjaHy0hI6Mim04Y20&#10;oa5LG3hjB+HoV3Pw55sH+ERhv7l1Os6uasGK1jz6LHFmZREzylb3M62J9T68uXcG7x9eMP0/7++d&#10;xo1N07CxoxR11D6JKuu0KOR7EkyvuTSHCKEtjLUgm1qY/i1iME7v1x4aSjuO+VErX5/EoJDJmdeG&#10;o9aUkhMebZZxlVZVen2+g9BIgTrNy2grwDwSYwG/Z25bMYYXasXBAT3f8x9Gb3I4pHAQfI3EoMao&#10;T8bmjixs6cxGoba9oo3a1xRX07/Bn6ZNC22PtyWJGVlL4ZeNLaJI2Ls1Bn+Utj+uoUlx+/hW/PHz&#10;Tbw8swnH5jdhZn3mv00MwVlvVYLvxP0dMRTvaIweRFDawaEfSkOCJELpRwsOwTRXoykn0myjpkrD&#10;+UZB5aHmVzPFl/Faisg0W7OSEEm2zm0zw8j/eHYFP+6ai3OrW7B6hIgRa+6X+SLB0UJmQ/KS8Pz7&#10;o/j45AqJcduYVHd2zMHG0WU0pSIwpaUI84cUwUdzJpF+hXqiawuTMbE5B7X5ydBmlFow2Xw/0zTE&#10;oF/Qsy8jGJoiwP9MYmixaxFV39sXMXSu+R0uvjefmlA+hswpT1KYn0y90w5APmB1cRKmtuZidht9&#10;DBJj3qgSjC7LMPkNfs9/Gn1pjb8hRnjXvIZkbB2XQ42RjTwRw0+EvmDmGkjYjTCoM48FxFCTfOwE&#10;H57HWqdUO7jG8pkEEqY9OwZ3Dq0hMW7h1blNODG/GVNpXkkg7DzpAAm+iCDhlYlkfAp/vNEiPO82&#10;rxhvBNyQIkAY3WsQnG4v6D4JkkMKQUIlqGwacyLM0HWNaRIh5DALGmGqdXy1Op+OtdaUSKGyUNkt&#10;HFmBd0+umzkp2rD9wurhWEtTqjk7juUgrcM8qxxYxhVpEbh7Zic+08+Q8/3p8WXc3T2fplSp6TPo&#10;qPOaQZhp6oH2RaMkKxbDSt34et5QHFnegQn1+YgIIoa0ijSKtIjIESwEjmCoH0JbT4sY8cy/zNW+&#10;BEwwjjTvy3NH+gcSRpsdmeTLBKfdGzLxSvPiMWV4DmZRU8yizzS7rQgT63ws99A+3/WfQl/5+RJC&#10;Wn3hXXPrU7B1bA61Ri5yWdhx4fyp1AyC7OjuHXMo6KYW5A+MZqjBbGZOgr9WTGRharK8EQj+CEdr&#10;yJQazlrx6pa59DG+x+sLW3FywRAzUSdAjL8XVgMWejAxZOKIADrvJob/upxiTT+VMGv8lfNcn+n2&#10;gd4aw5KM38Pva6SP0ZgVYRafVguOhchAH4vEUHmJNCoHB/K7xlR58eruGfzx4iYeHlyG86uGYR1N&#10;iiHZ8YZIRmOwLDTmKYeVy7l9q/D56WWjNT49u4oH+5ZgPe3x2WNrMH90hZlD3ViQTJJ4MIR2+7Aq&#10;Ny4dXIJvl08we4VYh1stSCyfXsQInlRkiEFBV22uSkymlPZgl+nljLLtrTmMT8Lv1eb9jsbIdkUa&#10;jRcsYL1rab27wBfjJ0YhprUUYtbIIkxpyKa8DOpO//8F+tIYfSME/z/TEzpHeLz3sQAAAABJRU5E&#10;rkJgglBLAwQUAAYACAAAACEAGVx5/N0AAAAHAQAADwAAAGRycy9kb3ducmV2LnhtbEyPwU7DMBBE&#10;70j8g7VI3KiTUAoJcSqE1AtwaAMfsImXJCVeR7bbhr/H5QKX1axmNfO2XM9mFEdyfrCsIF0kIIhb&#10;qwfuFHy8b24eQPiArHG0TAq+ycO6urwosdD2xDs61qETMYR9gQr6EKZCSt/2ZNAv7EQcvU/rDIa4&#10;uk5qh6cYbkaZJclKGhw4NvQ40XNP7Vd9MArcW6f3Ly5PN7fbXd3M+yy9f82Uur6anx5BBJrD3zGc&#10;8SM6VJGpsQfWXowK4iPhd569bJnnIJqo7vLlCmRVyv/81Q8AAAD//wMAUEsBAi0AFAAGAAgAAAAh&#10;ALGCZ7YKAQAAEwIAABMAAAAAAAAAAAAAAAAAAAAAAFtDb250ZW50X1R5cGVzXS54bWxQSwECLQAU&#10;AAYACAAAACEAOP0h/9YAAACUAQAACwAAAAAAAAAAAAAAAAA7AQAAX3JlbHMvLnJlbHNQSwECLQAU&#10;AAYACAAAACEAACLSuWEHAACYJAAADgAAAAAAAAAAAAAAAAA6AgAAZHJzL2Uyb0RvYy54bWxQSwEC&#10;LQAUAAYACAAAACEANydHYcwAAAApAgAAGQAAAAAAAAAAAAAAAADHCQAAZHJzL19yZWxzL2Uyb0Rv&#10;Yy54bWwucmVsc1BLAQItAAoAAAAAAAAAIQA7JmplBMACAATAAgAUAAAAAAAAAAAAAAAAAMoKAABk&#10;cnMvbWVkaWEvaW1hZ2UzLnBuZ1BLAQItAAoAAAAAAAAAIQBUwuFXG5sFABubBQAUAAAAAAAAAAAA&#10;AAAAAADLAgBkcnMvbWVkaWEvaW1hZ2UyLnBuZ1BLAQItAAoAAAAAAAAAIQDEzVGFK7ICACuyAgAU&#10;AAAAAAAAAAAAAAAAAE1mCABkcnMvbWVkaWEvaW1hZ2UxLnBuZ1BLAQItABQABgAIAAAAIQAZXHn8&#10;3QAAAAcBAAAPAAAAAAAAAAAAAAAAAKoYCwBkcnMvZG93bnJldi54bWxQSwUGAAAAAAgACAAAAgAA&#10;tBkLAAAA&#10;">
              <v:rect id="Image 3" o:spid="_x0000_s1027" alt="Background house image 3" style="position:absolute;left:58826;top:60045;width:18923;height:321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QijMMA&#10;AADaAAAADwAAAGRycy9kb3ducmV2LnhtbESPS2vDMBCE74X8B7GB3Go5JS7BjWJC2kKhIeTV+2Jt&#10;bTfWyliqH/++ChRyHGbmG2aVDaYWHbWusqxgHsUgiHOrKy4UXM7vj0sQziNrrC2TgpEcZOvJwwpT&#10;bXs+UnfyhQgQdikqKL1vUildXpJBF9mGOHjftjXog2wLqVvsA9zU8imOn6XBisNCiQ1tS8qvp1+j&#10;YC/3yeJttIfP17G2X/0l/1med0rNpsPmBYSnwd/D/+0PrSCB25Vw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QijMMAAADaAAAADwAAAAAAAAAAAAAAAACYAgAAZHJzL2Rv&#10;d25yZXYueG1sUEsFBgAAAAAEAAQA9QAAAIgDAAAAAA==&#10;" stroked="f" strokeweight="1pt">
                <v:fill r:id="rId6" o:title="Background house image 3" recolor="t" rotate="t" type="frame"/>
              </v:rect>
              <v:rect id="Image 1" o:spid="_x0000_s1028" alt="Background house image 1" style="position:absolute;left:38938;top:9448;width:38862;height:500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QFAb8A&#10;AADaAAAADwAAAGRycy9kb3ducmV2LnhtbERPS2vCQBC+C/0PyxR6kWZjkSJpVomi1KsPMMchOybB&#10;7GzIrkn8911B6Gn4+J6TrkbTiJ46V1tWMItiEMSF1TWXCs6n3ecChPPIGhvLpOBBDlbLt0mKibYD&#10;H6g/+lKEEHYJKqi8bxMpXVGRQRfZljhwV9sZ9AF2pdQdDiHcNPIrjr+lwZpDQ4UtbSoqbse7UZDf&#10;H1m+ns4ag9llYbZt/kt2rtTH+5j9gPA0+n/xy73XYT48X3leuf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VAUBvwAAANoAAAAPAAAAAAAAAAAAAAAAAJgCAABkcnMvZG93bnJl&#10;di54bWxQSwUGAAAAAAQABAD1AAAAhAMAAAAA&#10;" stroked="f" strokeweight="1pt">
                <v:fill r:id="rId7" o:title="Background house image 1" recolor="t" rotate="t" type="frame"/>
              </v:rect>
              <v:rect id="Rectangle 32" o:spid="_x0000_s1029" alt="Header color block." style="position:absolute;width:79369;height:8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ZO8sQA&#10;AADbAAAADwAAAGRycy9kb3ducmV2LnhtbESPQWvCQBSE7wX/w/IEb3VTD9JGVwkFUfQgRkGPr9nX&#10;bEj2bciuMf77bqHQ4zAz3zDL9WAb0VPnK8cK3qYJCOLC6YpLBZfz5vUdhA/IGhvHpOBJHtar0csS&#10;U+0efKI+D6WIEPYpKjAhtKmUvjBk0U9dSxy9b9dZDFF2pdQdPiLcNnKWJHNpseK4YLClT0NFnd+t&#10;gt0tC9v9133vrtmpzg/m2Nf1UanJeMgWIAIN4T/8195pBbMP+P0Sf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2TvLEAAAA2wAAAA8AAAAAAAAAAAAAAAAAmAIAAGRycy9k&#10;b3ducmV2LnhtbFBLBQYAAAAABAAEAPUAAACJAwAAAAA=&#10;" fillcolor="#ffc000 [3204]" stroked="f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3" o:spid="_x0000_s1030" type="#_x0000_t32" alt="Header line separtor." style="position:absolute;left:5448;top:4610;width:4680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BgXcMAAADbAAAADwAAAGRycy9kb3ducmV2LnhtbESPzWrDMBCE74W8g9hAbo1cE0zjRgkh&#10;EHCgF6d5gI21tUytlWPJP337qlDocZiZb5jdYbatGKn3jWMFL+sEBHHldMO1gtvH+fkVhA/IGlvH&#10;pOCbPBz2i6cd5tpNXNJ4DbWIEPY5KjAhdLmUvjJk0a9dRxy9T9dbDFH2tdQ9ThFuW5kmSSYtNhwX&#10;DHZ0MlR9XQerYHvpmiF7yLt9N5u6vByLzcCFUqvlfHwDEWgO/+G/dqEVpCn8fok/QO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QYF3DAAAA2wAAAA8AAAAAAAAAAAAA&#10;AAAAoQIAAGRycy9kb3ducmV2LnhtbFBLBQYAAAAABAAEAPkAAACRAwAAAAA=&#10;" strokecolor="white" strokeweight="3pt"/>
              <v:rect id="Image 2" o:spid="_x0000_s1031" alt="Background house image 2" style="position:absolute;left:39395;top:59969;width:18923;height:321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oe1cQA&#10;AADaAAAADwAAAGRycy9kb3ducmV2LnhtbESPQWvCQBSE70L/w/IKvenGVqRGV6mCUBAE0wo5PrPP&#10;JJh9G7JrkvrrXUHocZiZb5jFqjeVaKlxpWUF41EEgjizuuRcwe/PdvgJwnlkjZVlUvBHDlbLl8EC&#10;Y207PlCb+FwECLsYFRTe17GULivIoBvZmjh4Z9sY9EE2udQNdgFuKvkeRVNpsOSwUGBNm4KyS3I1&#10;CtL1WnbHIyb7dnxOJ7vb7jpLT0q9vfZfcxCeev8ffra/tYIPeFwJN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qHtXEAAAA2gAAAA8AAAAAAAAAAAAAAAAAmAIAAGRycy9k&#10;b3ducmV2LnhtbFBLBQYAAAAABAAEAPUAAACJAwAAAAA=&#10;" stroked="f" strokeweight="1pt">
                <v:fill r:id="rId8" o:title="Background house image 2" recolor="t" rotate="t" type="frame"/>
                <v:textbox>
                  <w:txbxContent>
                    <w:p w:rsidR="009616BD" w:rsidRDefault="009616BD" w:rsidP="009616BD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55" o:spid="_x0000_s1032" type="#_x0000_t67" alt="Decorative arrow for icon." style="position:absolute;left:63246;top:228;width:9207;height:15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hQsQA&#10;AADbAAAADwAAAGRycy9kb3ducmV2LnhtbESPQWvCQBSE7wX/w/KE3urG0KpEVxEhUA89NPbS2yP7&#10;3ASzb5PsNon99d1CocdhZr5hdofJNmKg3teOFSwXCQji0umajYKPS/60AeEDssbGMSm4k4fDfvaw&#10;w0y7kd9pKIIREcI+QwVVCG0mpS8rsugXriWO3tX1FkOUvZG6xzHCbSPTJFlJizXHhQpbOlVU3oov&#10;q4Cfp3MX2F3p7cXk359Dt16bTqnH+XTcggg0hf/wX/tVK0hX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YYULEAAAA2wAAAA8AAAAAAAAAAAAAAAAAmAIAAGRycy9k&#10;b3ducmV2LnhtbFBLBQYAAAAABAAEAPUAAACJAwAAAAA=&#10;" adj="18361,0" fillcolor="#5a5a5a" stroked="f">
                <v:textbox style="layout-flow:vertical-ideographic"/>
              </v:shape>
              <v:rect id="Rectangle 33" o:spid="_x0000_s1033" alt="Footer color block." style="position:absolute;top:92659;width:79369;height:8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KXsQA&#10;AADbAAAADwAAAGRycy9kb3ducmV2LnhtbESPQWvCQBSE7wX/w/IEb3VThVKiq4SCKHoQo6DH1+xr&#10;NiT7NmTXGP99t1DocZiZb5jlerCN6KnzlWMFb9MEBHHhdMWlgst58/oBwgdkjY1jUvAkD+vV6GWJ&#10;qXYPPlGfh1JECPsUFZgQ2lRKXxiy6KeuJY7et+sshii7UuoOHxFuGzlLkndpseK4YLClT0NFnd+t&#10;gt0tC9v9133vrtmpzg/m2Nf1UanJeMgWIAIN4T/8195pBfMZ/H6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Sl7EAAAA2wAAAA8AAAAAAAAAAAAAAAAAmAIAAGRycy9k&#10;b3ducmV2LnhtbFBLBQYAAAAABAAEAPUAAACJAwAAAAA=&#10;" fillcolor="#ffc000 [3204]" stroked="f"/>
              <v:shape id="AutoShape 54" o:spid="_x0000_s1034" type="#_x0000_t32" alt="Footer Separator" style="position:absolute;left:5448;top:96659;width:4680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zFxsMAAADbAAAADwAAAGRycy9kb3ducmV2LnhtbESP3YrCMBSE7xd8h3AE77apP4hbjSKC&#10;UGFv/HmAY3O2KTYntUm1+/abBcHLYWa+YVab3tbiQa2vHCsYJykI4sLpiksFl/P+cwHCB2SNtWNS&#10;8EseNuvBxwoz7Z58pMcplCJC2GeowITQZFL6wpBFn7iGOHo/rrUYomxLqVt8Rrit5SRN59JixXHB&#10;YEM7Q8Xt1FkFX4em6uZ3ebXfZlYeD9t81nGu1GjYb5cgAvXhHX61c61gMoX/L/EH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cxcbDAAAA2wAAAA8AAAAAAAAAAAAA&#10;AAAAoQIAAGRycy9kb3ducmV2LnhtbFBLBQYAAAAABAAEAPkAAACRAwAAAAA=&#10;" strokecolor="white" strokeweight="3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48"/>
    <w:rsid w:val="00015E89"/>
    <w:rsid w:val="00017D41"/>
    <w:rsid w:val="0003400C"/>
    <w:rsid w:val="00040B0D"/>
    <w:rsid w:val="000E33EA"/>
    <w:rsid w:val="000F7FB9"/>
    <w:rsid w:val="00113597"/>
    <w:rsid w:val="0012342A"/>
    <w:rsid w:val="001570B2"/>
    <w:rsid w:val="00157500"/>
    <w:rsid w:val="001624C3"/>
    <w:rsid w:val="001736A9"/>
    <w:rsid w:val="00184DE8"/>
    <w:rsid w:val="00204149"/>
    <w:rsid w:val="00205E6C"/>
    <w:rsid w:val="00220400"/>
    <w:rsid w:val="002733AA"/>
    <w:rsid w:val="002A068F"/>
    <w:rsid w:val="003132BD"/>
    <w:rsid w:val="00341ADC"/>
    <w:rsid w:val="00381ECC"/>
    <w:rsid w:val="0039194A"/>
    <w:rsid w:val="003A065E"/>
    <w:rsid w:val="003B51D2"/>
    <w:rsid w:val="00430205"/>
    <w:rsid w:val="00455601"/>
    <w:rsid w:val="004611DB"/>
    <w:rsid w:val="004C0C3C"/>
    <w:rsid w:val="004C5329"/>
    <w:rsid w:val="0050236E"/>
    <w:rsid w:val="00521A6E"/>
    <w:rsid w:val="00532C3C"/>
    <w:rsid w:val="00561FBF"/>
    <w:rsid w:val="00585693"/>
    <w:rsid w:val="005A30BB"/>
    <w:rsid w:val="005C5B70"/>
    <w:rsid w:val="005D2D39"/>
    <w:rsid w:val="005E14EC"/>
    <w:rsid w:val="006216A8"/>
    <w:rsid w:val="0063602E"/>
    <w:rsid w:val="0064390E"/>
    <w:rsid w:val="0068245E"/>
    <w:rsid w:val="00684A8A"/>
    <w:rsid w:val="0069500E"/>
    <w:rsid w:val="006972C2"/>
    <w:rsid w:val="006973C3"/>
    <w:rsid w:val="006C2D62"/>
    <w:rsid w:val="0071273C"/>
    <w:rsid w:val="00713F12"/>
    <w:rsid w:val="00761531"/>
    <w:rsid w:val="00781FC7"/>
    <w:rsid w:val="007A4EDB"/>
    <w:rsid w:val="0083099C"/>
    <w:rsid w:val="00834305"/>
    <w:rsid w:val="00852EB7"/>
    <w:rsid w:val="008572B9"/>
    <w:rsid w:val="00897FB4"/>
    <w:rsid w:val="008B1B6D"/>
    <w:rsid w:val="008B3D2C"/>
    <w:rsid w:val="008D3E0D"/>
    <w:rsid w:val="008D6CB8"/>
    <w:rsid w:val="008E779D"/>
    <w:rsid w:val="009124DD"/>
    <w:rsid w:val="0094423C"/>
    <w:rsid w:val="009616BD"/>
    <w:rsid w:val="00962D5B"/>
    <w:rsid w:val="009900A7"/>
    <w:rsid w:val="009A1A31"/>
    <w:rsid w:val="009B1F2D"/>
    <w:rsid w:val="009C6D4B"/>
    <w:rsid w:val="009F1248"/>
    <w:rsid w:val="00A006FF"/>
    <w:rsid w:val="00A24F7F"/>
    <w:rsid w:val="00A737E7"/>
    <w:rsid w:val="00A80599"/>
    <w:rsid w:val="00A95506"/>
    <w:rsid w:val="00A96311"/>
    <w:rsid w:val="00AA22F3"/>
    <w:rsid w:val="00AA75D2"/>
    <w:rsid w:val="00AB123B"/>
    <w:rsid w:val="00AE3EDF"/>
    <w:rsid w:val="00AF0DE6"/>
    <w:rsid w:val="00B00E08"/>
    <w:rsid w:val="00B01D43"/>
    <w:rsid w:val="00B168F9"/>
    <w:rsid w:val="00B27CFE"/>
    <w:rsid w:val="00B368A1"/>
    <w:rsid w:val="00B9026A"/>
    <w:rsid w:val="00BA288F"/>
    <w:rsid w:val="00BA3C83"/>
    <w:rsid w:val="00BA558A"/>
    <w:rsid w:val="00BD1B4D"/>
    <w:rsid w:val="00BD386C"/>
    <w:rsid w:val="00BD6DAD"/>
    <w:rsid w:val="00BF26D7"/>
    <w:rsid w:val="00C12433"/>
    <w:rsid w:val="00C22936"/>
    <w:rsid w:val="00C25D0D"/>
    <w:rsid w:val="00C47D77"/>
    <w:rsid w:val="00C67FD5"/>
    <w:rsid w:val="00C74F34"/>
    <w:rsid w:val="00C752F6"/>
    <w:rsid w:val="00C81EC8"/>
    <w:rsid w:val="00C93A32"/>
    <w:rsid w:val="00CA62F0"/>
    <w:rsid w:val="00CC570C"/>
    <w:rsid w:val="00CE3BDF"/>
    <w:rsid w:val="00CE754C"/>
    <w:rsid w:val="00CF207A"/>
    <w:rsid w:val="00D24459"/>
    <w:rsid w:val="00D51AAA"/>
    <w:rsid w:val="00D529A9"/>
    <w:rsid w:val="00D61D5D"/>
    <w:rsid w:val="00DB701B"/>
    <w:rsid w:val="00E402F3"/>
    <w:rsid w:val="00E433D1"/>
    <w:rsid w:val="00E43EFE"/>
    <w:rsid w:val="00EC2361"/>
    <w:rsid w:val="00EC54E5"/>
    <w:rsid w:val="00ED186D"/>
    <w:rsid w:val="00F0092F"/>
    <w:rsid w:val="00F272AB"/>
    <w:rsid w:val="00F402B1"/>
    <w:rsid w:val="00F43604"/>
    <w:rsid w:val="00F55420"/>
    <w:rsid w:val="00F92451"/>
    <w:rsid w:val="00FB1471"/>
    <w:rsid w:val="00FB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."/>
  <w:listSeparator w:val=","/>
  <w14:docId w14:val="4225B3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Franklin Gothic Book" w:eastAsia="Candara" w:hAnsi="Franklin Gothic Book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693"/>
    <w:pPr>
      <w:spacing w:line="288" w:lineRule="auto"/>
      <w:ind w:left="101" w:right="960"/>
    </w:pPr>
    <w:rPr>
      <w:rFonts w:asciiTheme="minorHAnsi" w:hAnsiTheme="minorHAnsi"/>
      <w:sz w:val="40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585693"/>
    <w:pPr>
      <w:spacing w:line="240" w:lineRule="auto"/>
      <w:ind w:right="2419"/>
    </w:pPr>
    <w:rPr>
      <w:rFonts w:asciiTheme="majorHAnsi" w:hAnsiTheme="majorHAnsi"/>
      <w:caps/>
      <w:color w:val="44546A" w:themeColor="text2"/>
      <w:sz w:val="52"/>
      <w:szCs w:val="52"/>
    </w:rPr>
  </w:style>
  <w:style w:type="character" w:customStyle="1" w:styleId="SubtitleChar">
    <w:name w:val="Subtitle Char"/>
    <w:link w:val="Subtitle"/>
    <w:uiPriority w:val="1"/>
    <w:rsid w:val="00585693"/>
    <w:rPr>
      <w:rFonts w:asciiTheme="majorHAnsi" w:hAnsiTheme="majorHAnsi"/>
      <w:caps/>
      <w:color w:val="44546A" w:themeColor="text2"/>
      <w:sz w:val="52"/>
      <w:szCs w:val="52"/>
    </w:rPr>
  </w:style>
  <w:style w:type="paragraph" w:styleId="Title">
    <w:name w:val="Title"/>
    <w:basedOn w:val="Normal"/>
    <w:link w:val="TitleChar"/>
    <w:uiPriority w:val="1"/>
    <w:qFormat/>
    <w:rsid w:val="00AA75D2"/>
    <w:pPr>
      <w:spacing w:line="180" w:lineRule="auto"/>
    </w:pPr>
    <w:rPr>
      <w:rFonts w:asciiTheme="majorHAnsi" w:hAnsiTheme="majorHAnsi"/>
      <w:caps/>
      <w:color w:val="FFC000" w:themeColor="accent1"/>
      <w:sz w:val="160"/>
      <w:szCs w:val="160"/>
    </w:rPr>
  </w:style>
  <w:style w:type="character" w:customStyle="1" w:styleId="TitleChar">
    <w:name w:val="Title Char"/>
    <w:link w:val="Title"/>
    <w:uiPriority w:val="1"/>
    <w:rsid w:val="00AA75D2"/>
    <w:rPr>
      <w:rFonts w:asciiTheme="majorHAnsi" w:hAnsiTheme="majorHAnsi"/>
      <w:caps/>
      <w:color w:val="FFC000" w:themeColor="accent1"/>
      <w:sz w:val="160"/>
      <w:szCs w:val="160"/>
    </w:rPr>
  </w:style>
  <w:style w:type="paragraph" w:styleId="Date">
    <w:name w:val="Date"/>
    <w:basedOn w:val="Normal"/>
    <w:link w:val="DateChar"/>
    <w:uiPriority w:val="2"/>
    <w:unhideWhenUsed/>
    <w:qFormat/>
    <w:rsid w:val="00F43604"/>
    <w:pPr>
      <w:spacing w:after="120" w:line="240" w:lineRule="auto"/>
    </w:pPr>
    <w:rPr>
      <w:rFonts w:asciiTheme="majorHAnsi" w:hAnsiTheme="majorHAnsi"/>
      <w:color w:val="717171" w:themeColor="accent2"/>
      <w:sz w:val="52"/>
      <w:szCs w:val="52"/>
    </w:rPr>
  </w:style>
  <w:style w:type="character" w:customStyle="1" w:styleId="DateChar">
    <w:name w:val="Date Char"/>
    <w:link w:val="Date"/>
    <w:uiPriority w:val="2"/>
    <w:rsid w:val="00F43604"/>
    <w:rPr>
      <w:rFonts w:asciiTheme="majorHAnsi" w:hAnsiTheme="majorHAnsi"/>
      <w:color w:val="717171" w:themeColor="accent2"/>
      <w:sz w:val="52"/>
      <w:szCs w:val="52"/>
    </w:rPr>
  </w:style>
  <w:style w:type="paragraph" w:customStyle="1" w:styleId="Time">
    <w:name w:val="Time"/>
    <w:basedOn w:val="Normal"/>
    <w:uiPriority w:val="2"/>
    <w:qFormat/>
    <w:rsid w:val="009900A7"/>
    <w:pPr>
      <w:spacing w:line="240" w:lineRule="auto"/>
    </w:pPr>
  </w:style>
  <w:style w:type="paragraph" w:customStyle="1" w:styleId="Location">
    <w:name w:val="Location"/>
    <w:basedOn w:val="Normal"/>
    <w:uiPriority w:val="3"/>
    <w:qFormat/>
    <w:rsid w:val="00F43604"/>
    <w:pPr>
      <w:spacing w:line="240" w:lineRule="auto"/>
    </w:pPr>
  </w:style>
  <w:style w:type="paragraph" w:customStyle="1" w:styleId="ContactInfo">
    <w:name w:val="Contact Info"/>
    <w:basedOn w:val="Normal"/>
    <w:uiPriority w:val="4"/>
    <w:qFormat/>
    <w:rsid w:val="00AA75D2"/>
    <w:pPr>
      <w:spacing w:line="240" w:lineRule="auto"/>
      <w:ind w:left="540" w:right="-29"/>
    </w:pPr>
    <w:rPr>
      <w:rFonts w:asciiTheme="majorHAnsi" w:hAnsiTheme="majorHAnsi"/>
      <w:caps/>
      <w:color w:val="44546A" w:themeColor="text2"/>
      <w:sz w:val="36"/>
      <w:szCs w:val="36"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1B4D"/>
    <w:rPr>
      <w:sz w:val="40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4D"/>
    <w:rPr>
      <w:sz w:val="40"/>
    </w:rPr>
  </w:style>
  <w:style w:type="character" w:customStyle="1" w:styleId="Heading1Char">
    <w:name w:val="Heading 1 Char"/>
    <w:link w:val="Heading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customStyle="1" w:styleId="Heading5Char">
    <w:name w:val="Heading 5 Char"/>
    <w:link w:val="Heading5"/>
    <w:uiPriority w:val="9"/>
    <w:semiHidden/>
    <w:rsid w:val="00BD1B4D"/>
    <w:rPr>
      <w:rFonts w:eastAsia="Times New Roman"/>
      <w:color w:val="386065"/>
      <w:sz w:val="40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Ind w:w="0" w:type="dxa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Ind w:w="0" w:type="dxa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val="en-US" w:eastAsia="ja-JP"/>
    </w:rPr>
  </w:style>
  <w:style w:type="character" w:customStyle="1" w:styleId="Heading8Char">
    <w:name w:val="Heading 8 Char"/>
    <w:link w:val="Heading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customStyle="1" w:styleId="Heading9Char">
    <w:name w:val="Heading 9 Char"/>
    <w:link w:val="Heading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PropertyName">
    <w:name w:val="Property Name"/>
    <w:basedOn w:val="Normal"/>
    <w:qFormat/>
    <w:rsid w:val="00585693"/>
    <w:pPr>
      <w:spacing w:line="240" w:lineRule="auto"/>
      <w:ind w:right="-120"/>
    </w:pPr>
    <w:rPr>
      <w:rFonts w:asciiTheme="majorHAnsi" w:hAnsiTheme="majorHAnsi"/>
      <w:b/>
      <w:caps/>
      <w:color w:val="44546A" w:themeColor="text2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image" Target="media/image2.png"/><Relationship Id="rId7" Type="http://schemas.openxmlformats.org/officeDocument/2006/relationships/image" Target="media/image6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hail\AppData\Roaming\Microsoft\Templates\Open%20house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F4A154891D44809891BFB2056B3C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AAE7B7-4EEF-44E8-BCC8-CF12AF7F325A}"/>
      </w:docPartPr>
      <w:docPartBody>
        <w:p w:rsidR="00000000" w:rsidRDefault="007B732D">
          <w:pPr>
            <w:pStyle w:val="1AF4A154891D44809891BFB2056B3CE7"/>
          </w:pPr>
          <w:r w:rsidRPr="00B00E08">
            <w:t>Click to enter PROPERTY NAME</w:t>
          </w:r>
        </w:p>
      </w:docPartBody>
    </w:docPart>
    <w:docPart>
      <w:docPartPr>
        <w:name w:val="9E97D8A26EA649C1A11CA5E9256DB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270FB2-5812-4E8B-8B19-CA3927A55A9E}"/>
      </w:docPartPr>
      <w:docPartBody>
        <w:p w:rsidR="0069639C" w:rsidRPr="00B00E08" w:rsidRDefault="007B732D" w:rsidP="00B00E08">
          <w:pPr>
            <w:pStyle w:val="Title"/>
          </w:pPr>
          <w:r w:rsidRPr="00B00E08">
            <w:t>EVENT</w:t>
          </w:r>
        </w:p>
        <w:p w:rsidR="0069639C" w:rsidRPr="00B00E08" w:rsidRDefault="007B732D" w:rsidP="00B00E08">
          <w:pPr>
            <w:pStyle w:val="Title"/>
          </w:pPr>
          <w:r w:rsidRPr="00B00E08">
            <w:t>NAME</w:t>
          </w:r>
        </w:p>
        <w:p w:rsidR="00000000" w:rsidRDefault="007B732D">
          <w:pPr>
            <w:pStyle w:val="9E97D8A26EA649C1A11CA5E9256DB84B"/>
          </w:pPr>
          <w:r w:rsidRPr="00B00E08">
            <w:t>HERE</w:t>
          </w:r>
        </w:p>
      </w:docPartBody>
    </w:docPart>
    <w:docPart>
      <w:docPartPr>
        <w:name w:val="44DD91374319437E9A0BB22E8305DD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B34223-C456-414A-918D-608FA93CAD22}"/>
      </w:docPartPr>
      <w:docPartBody>
        <w:p w:rsidR="00000000" w:rsidRDefault="007B732D">
          <w:pPr>
            <w:pStyle w:val="44DD91374319437E9A0BB22E8305DD4C"/>
          </w:pPr>
          <w:r w:rsidRPr="00B00E08">
            <w:t xml:space="preserve">SUB HEADING </w:t>
          </w:r>
          <w:r w:rsidRPr="00B00E08">
            <w:br/>
            <w:t>Goes HERE</w:t>
          </w:r>
        </w:p>
      </w:docPartBody>
    </w:docPart>
    <w:docPart>
      <w:docPartPr>
        <w:name w:val="8D0645B4BC044316973890F6ED38D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F77012-BF53-4CD7-B781-D720A443F5E1}"/>
      </w:docPartPr>
      <w:docPartBody>
        <w:p w:rsidR="00000000" w:rsidRDefault="007B732D">
          <w:pPr>
            <w:pStyle w:val="8D0645B4BC044316973890F6ED38D25D"/>
          </w:pPr>
          <w:r w:rsidRPr="00B00E08">
            <w:t>To replace any placeholder text (such as this), just click it and start typing.  Double click in header to replace images/objects.</w:t>
          </w:r>
        </w:p>
      </w:docPartBody>
    </w:docPart>
    <w:docPart>
      <w:docPartPr>
        <w:name w:val="5F55CE3BEE334CDAA40281D4BA94C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928E13-9D1C-4D04-8185-D45BDC0EF9D0}"/>
      </w:docPartPr>
      <w:docPartBody>
        <w:p w:rsidR="00000000" w:rsidRDefault="007B732D">
          <w:pPr>
            <w:pStyle w:val="5F55CE3BEE334CDAA40281D4BA94CEC0"/>
          </w:pPr>
          <w:r w:rsidRPr="00B00E08">
            <w:t>APR. 20. 2018</w:t>
          </w:r>
        </w:p>
      </w:docPartBody>
    </w:docPart>
    <w:docPart>
      <w:docPartPr>
        <w:name w:val="7F04DE902C3B4C0B90B4DDD1D65D9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9C7C4-61C1-4CED-8C56-5C6B8EAD7BD5}"/>
      </w:docPartPr>
      <w:docPartBody>
        <w:p w:rsidR="00000000" w:rsidRDefault="007B732D">
          <w:pPr>
            <w:pStyle w:val="7F04DE902C3B4C0B90B4DDD1D65D9698"/>
          </w:pPr>
          <w:r w:rsidRPr="00B00E08">
            <w:t>11.00 am /4.00 pm</w:t>
          </w:r>
        </w:p>
      </w:docPartBody>
    </w:docPart>
    <w:docPart>
      <w:docPartPr>
        <w:name w:val="533A7F56BF0A4917A1C9DAC0762F9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2F0BE-6558-4E15-AA58-6C8771E6BB89}"/>
      </w:docPartPr>
      <w:docPartBody>
        <w:p w:rsidR="00000000" w:rsidRDefault="007B732D">
          <w:pPr>
            <w:pStyle w:val="533A7F56BF0A4917A1C9DAC0762F9CBC"/>
          </w:pPr>
          <w:r w:rsidRPr="00B00E08">
            <w:t>Address comes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32D"/>
    <w:rsid w:val="007B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F4A154891D44809891BFB2056B3CE7">
    <w:name w:val="1AF4A154891D44809891BFB2056B3CE7"/>
  </w:style>
  <w:style w:type="paragraph" w:styleId="Title">
    <w:name w:val="Title"/>
    <w:basedOn w:val="Normal"/>
    <w:link w:val="TitleChar"/>
    <w:uiPriority w:val="1"/>
    <w:qFormat/>
    <w:pPr>
      <w:spacing w:after="0" w:line="180" w:lineRule="auto"/>
      <w:ind w:left="101" w:right="960"/>
    </w:pPr>
    <w:rPr>
      <w:rFonts w:asciiTheme="majorHAnsi" w:eastAsia="Candara" w:hAnsiTheme="majorHAnsi" w:cs="Times New Roman"/>
      <w:caps/>
      <w:color w:val="5B9BD5" w:themeColor="accent1"/>
      <w:sz w:val="160"/>
      <w:szCs w:val="160"/>
      <w:lang w:val="en-IN" w:eastAsia="en-IN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="Candara" w:hAnsiTheme="majorHAnsi" w:cs="Times New Roman"/>
      <w:caps/>
      <w:color w:val="5B9BD5" w:themeColor="accent1"/>
      <w:sz w:val="160"/>
      <w:szCs w:val="160"/>
      <w:lang w:val="en-IN" w:eastAsia="en-IN"/>
    </w:rPr>
  </w:style>
  <w:style w:type="paragraph" w:customStyle="1" w:styleId="9E97D8A26EA649C1A11CA5E9256DB84B">
    <w:name w:val="9E97D8A26EA649C1A11CA5E9256DB84B"/>
  </w:style>
  <w:style w:type="paragraph" w:customStyle="1" w:styleId="44DD91374319437E9A0BB22E8305DD4C">
    <w:name w:val="44DD91374319437E9A0BB22E8305DD4C"/>
  </w:style>
  <w:style w:type="paragraph" w:customStyle="1" w:styleId="8D0645B4BC044316973890F6ED38D25D">
    <w:name w:val="8D0645B4BC044316973890F6ED38D25D"/>
  </w:style>
  <w:style w:type="paragraph" w:customStyle="1" w:styleId="5F55CE3BEE334CDAA40281D4BA94CEC0">
    <w:name w:val="5F55CE3BEE334CDAA40281D4BA94CEC0"/>
  </w:style>
  <w:style w:type="paragraph" w:customStyle="1" w:styleId="7F04DE902C3B4C0B90B4DDD1D65D9698">
    <w:name w:val="7F04DE902C3B4C0B90B4DDD1D65D9698"/>
  </w:style>
  <w:style w:type="paragraph" w:customStyle="1" w:styleId="533A7F56BF0A4917A1C9DAC0762F9CBC">
    <w:name w:val="533A7F56BF0A4917A1C9DAC0762F9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279DF-855D-4F10-9357-7A11BECD07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CB259C-3700-4E5A-AA97-BC03893F70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B0966A-FEBC-4C72-9396-0394CFAEDB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519B44F-C279-4BFF-8E94-9E3A841A4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Open house flyer</Template>
  <TotalTime>0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2019-02-27T20:10:00Z</dcterms:created>
  <dcterms:modified xsi:type="dcterms:W3CDTF">2019-02-27T20:10:00Z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
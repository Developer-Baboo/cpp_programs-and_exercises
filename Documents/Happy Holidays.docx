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274"/>
        <w:gridCol w:w="285"/>
        <w:gridCol w:w="7129"/>
      </w:tblGrid>
      <w:tr w:rsidR="005C36BE" w:rsidTr="00B76898">
        <w:trPr>
          <w:trHeight w:val="6685"/>
          <w:jc w:val="center"/>
        </w:trPr>
        <w:tc>
          <w:tcPr>
            <w:tcW w:w="7232" w:type="dxa"/>
            <w:tcBorders>
              <w:top w:val="nil"/>
              <w:left w:val="nil"/>
              <w:bottom w:val="nil"/>
              <w:right w:val="nil"/>
            </w:tcBorders>
          </w:tcPr>
          <w:p w:rsidR="005C36BE" w:rsidRDefault="006275B8" w:rsidP="00506917">
            <w:bookmarkStart w:id="0" w:name="_GoBack"/>
            <w:bookmarkEnd w:id="0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59" behindDoc="1" locked="0" layoutInCell="1" allowOverlap="1" wp14:anchorId="02F0A17C" wp14:editId="193D14AE">
                      <wp:simplePos x="0" y="0"/>
                      <wp:positionH relativeFrom="column">
                        <wp:posOffset>970915</wp:posOffset>
                      </wp:positionH>
                      <wp:positionV relativeFrom="paragraph">
                        <wp:posOffset>1363345</wp:posOffset>
                      </wp:positionV>
                      <wp:extent cx="2513330" cy="3460115"/>
                      <wp:effectExtent l="0" t="0" r="1270" b="6985"/>
                      <wp:wrapNone/>
                      <wp:docPr id="7" name="Rectangle 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3330" cy="346011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B2285A" id="Rectangle 7" o:spid="_x0000_s1026" style="position:absolute;margin-left:76.45pt;margin-top:107.35pt;width:197.9pt;height:272.45pt;z-index:-2516531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" stroked="f" strokeweight="2pt">
                      <v:fill r:id="rId10" o:title="" recolor="t" rotate="t" type="frame"/>
                      <v:stroke miterlimit="4"/>
                      <v:textbox style="mso-fit-shape-to-text:t" inset="3pt,3pt,3pt,3pt"/>
                    </v:rect>
                  </w:pict>
                </mc:Fallback>
              </mc:AlternateConten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5C36BE" w:rsidRDefault="005C36BE" w:rsidP="008C12F3"/>
        </w:tc>
        <w:tc>
          <w:tcPr>
            <w:tcW w:w="7088" w:type="dxa"/>
            <w:tcBorders>
              <w:top w:val="nil"/>
              <w:left w:val="nil"/>
              <w:bottom w:val="nil"/>
              <w:right w:val="nil"/>
            </w:tcBorders>
          </w:tcPr>
          <w:p w:rsidR="005C36BE" w:rsidRDefault="006275B8" w:rsidP="0050691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7" behindDoc="1" locked="0" layoutInCell="1" allowOverlap="1" wp14:anchorId="32ED38C8" wp14:editId="53E739D8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1363345</wp:posOffset>
                      </wp:positionV>
                      <wp:extent cx="2513330" cy="3460115"/>
                      <wp:effectExtent l="0" t="0" r="1270" b="6985"/>
                      <wp:wrapNone/>
                      <wp:docPr id="9" name="Rectangle 9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3330" cy="346011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1F537CF" id="Rectangle 9" o:spid="_x0000_s1026" style="position:absolute;margin-left:74.5pt;margin-top:107.35pt;width:197.9pt;height:272.45pt;z-index:-251653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" stroked="f" strokeweight="2pt">
                      <v:fill r:id="rId10" o:title="" recolor="t" rotate="t" type="frame"/>
                      <v:stroke miterlimit="4"/>
                      <v:textbox style="mso-fit-shape-to-text:t" inset="3pt,3pt,3pt,3pt"/>
                    </v:rect>
                  </w:pict>
                </mc:Fallback>
              </mc:AlternateContent>
            </w:r>
          </w:p>
        </w:tc>
      </w:tr>
      <w:tr w:rsidR="005C36BE" w:rsidTr="00B76898">
        <w:trPr>
          <w:trHeight w:val="2736"/>
          <w:jc w:val="center"/>
        </w:trPr>
        <w:tc>
          <w:tcPr>
            <w:tcW w:w="7232" w:type="dxa"/>
            <w:tcBorders>
              <w:top w:val="nil"/>
              <w:left w:val="nil"/>
              <w:bottom w:val="nil"/>
              <w:right w:val="nil"/>
            </w:tcBorders>
          </w:tcPr>
          <w:p w:rsidR="005C36BE" w:rsidRPr="00C27D8C" w:rsidRDefault="00B10727" w:rsidP="00C27D8C">
            <w:pPr>
              <w:pStyle w:val="Heading1"/>
            </w:pPr>
            <w:r w:rsidRPr="00C9752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872" behindDoc="1" locked="0" layoutInCell="1" allowOverlap="1" wp14:anchorId="08074829" wp14:editId="1A6812F5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top</wp:align>
                      </wp:positionV>
                      <wp:extent cx="2093976" cy="1655064"/>
                      <wp:effectExtent l="0" t="0" r="1905" b="2540"/>
                      <wp:wrapNone/>
                      <wp:docPr id="2" name="Group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3976" cy="1655064"/>
                                <a:chOff x="0" y="0"/>
                                <a:chExt cx="2094242" cy="165608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0"/>
                                  <a:ext cx="2094242" cy="165608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587" h="21600" extrusionOk="0">
                                      <a:moveTo>
                                        <a:pt x="19087" y="0"/>
                                      </a:moveTo>
                                      <a:lnTo>
                                        <a:pt x="2513" y="0"/>
                                      </a:lnTo>
                                      <a:cubicBezTo>
                                        <a:pt x="1126" y="0"/>
                                        <a:pt x="0" y="1425"/>
                                        <a:pt x="0" y="3180"/>
                                      </a:cubicBezTo>
                                      <a:lnTo>
                                        <a:pt x="0" y="18420"/>
                                      </a:lnTo>
                                      <a:cubicBezTo>
                                        <a:pt x="0" y="20175"/>
                                        <a:pt x="1126" y="21600"/>
                                        <a:pt x="2513" y="21600"/>
                                      </a:cubicBezTo>
                                      <a:lnTo>
                                        <a:pt x="19073" y="21600"/>
                                      </a:lnTo>
                                      <a:cubicBezTo>
                                        <a:pt x="20461" y="21600"/>
                                        <a:pt x="21587" y="20175"/>
                                        <a:pt x="21587" y="18420"/>
                                      </a:cubicBezTo>
                                      <a:lnTo>
                                        <a:pt x="21587" y="3180"/>
                                      </a:lnTo>
                                      <a:cubicBezTo>
                                        <a:pt x="21600" y="1425"/>
                                        <a:pt x="20474" y="0"/>
                                        <a:pt x="190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Shape"/>
                              <wps:cNvSpPr/>
                              <wps:spPr>
                                <a:xfrm>
                                  <a:off x="266699" y="889000"/>
                                  <a:ext cx="1574008" cy="491287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572" h="21316" extrusionOk="0">
                                      <a:moveTo>
                                        <a:pt x="10116" y="6469"/>
                                      </a:moveTo>
                                      <a:lnTo>
                                        <a:pt x="11491" y="6469"/>
                                      </a:lnTo>
                                      <a:lnTo>
                                        <a:pt x="11491" y="3659"/>
                                      </a:lnTo>
                                      <a:lnTo>
                                        <a:pt x="10116" y="3659"/>
                                      </a:lnTo>
                                      <a:lnTo>
                                        <a:pt x="10116" y="6469"/>
                                      </a:lnTo>
                                      <a:close/>
                                      <a:moveTo>
                                        <a:pt x="9942" y="3163"/>
                                      </a:moveTo>
                                      <a:lnTo>
                                        <a:pt x="11665" y="3163"/>
                                      </a:lnTo>
                                      <a:lnTo>
                                        <a:pt x="11665" y="2006"/>
                                      </a:lnTo>
                                      <a:lnTo>
                                        <a:pt x="9942" y="2006"/>
                                      </a:lnTo>
                                      <a:lnTo>
                                        <a:pt x="9942" y="3163"/>
                                      </a:lnTo>
                                      <a:close/>
                                      <a:moveTo>
                                        <a:pt x="20925" y="15892"/>
                                      </a:moveTo>
                                      <a:cubicBezTo>
                                        <a:pt x="20890" y="15892"/>
                                        <a:pt x="20872" y="15836"/>
                                        <a:pt x="20838" y="15836"/>
                                      </a:cubicBezTo>
                                      <a:cubicBezTo>
                                        <a:pt x="20942" y="15616"/>
                                        <a:pt x="21029" y="15340"/>
                                        <a:pt x="21099" y="15065"/>
                                      </a:cubicBezTo>
                                      <a:cubicBezTo>
                                        <a:pt x="21290" y="14349"/>
                                        <a:pt x="21447" y="13522"/>
                                        <a:pt x="21516" y="12585"/>
                                      </a:cubicBezTo>
                                      <a:cubicBezTo>
                                        <a:pt x="21534" y="12365"/>
                                        <a:pt x="21551" y="12089"/>
                                        <a:pt x="21551" y="11869"/>
                                      </a:cubicBezTo>
                                      <a:cubicBezTo>
                                        <a:pt x="21551" y="11649"/>
                                        <a:pt x="21569" y="11318"/>
                                        <a:pt x="21551" y="11098"/>
                                      </a:cubicBezTo>
                                      <a:lnTo>
                                        <a:pt x="21551" y="10767"/>
                                      </a:lnTo>
                                      <a:cubicBezTo>
                                        <a:pt x="21551" y="10602"/>
                                        <a:pt x="21534" y="10492"/>
                                        <a:pt x="21534" y="10381"/>
                                      </a:cubicBezTo>
                                      <a:cubicBezTo>
                                        <a:pt x="21516" y="10161"/>
                                        <a:pt x="21499" y="9885"/>
                                        <a:pt x="21482" y="9665"/>
                                      </a:cubicBezTo>
                                      <a:cubicBezTo>
                                        <a:pt x="21395" y="8728"/>
                                        <a:pt x="21255" y="7792"/>
                                        <a:pt x="21029" y="7075"/>
                                      </a:cubicBezTo>
                                      <a:cubicBezTo>
                                        <a:pt x="20803" y="6359"/>
                                        <a:pt x="20524" y="5863"/>
                                        <a:pt x="20246" y="5532"/>
                                      </a:cubicBezTo>
                                      <a:cubicBezTo>
                                        <a:pt x="19950" y="5202"/>
                                        <a:pt x="19654" y="5036"/>
                                        <a:pt x="19358" y="4981"/>
                                      </a:cubicBezTo>
                                      <a:cubicBezTo>
                                        <a:pt x="19062" y="4926"/>
                                        <a:pt x="18784" y="4981"/>
                                        <a:pt x="18505" y="4981"/>
                                      </a:cubicBezTo>
                                      <a:cubicBezTo>
                                        <a:pt x="17948" y="5036"/>
                                        <a:pt x="17391" y="5036"/>
                                        <a:pt x="16852" y="5092"/>
                                      </a:cubicBezTo>
                                      <a:cubicBezTo>
                                        <a:pt x="16312" y="5092"/>
                                        <a:pt x="15790" y="5147"/>
                                        <a:pt x="15303" y="5147"/>
                                      </a:cubicBezTo>
                                      <a:cubicBezTo>
                                        <a:pt x="15059" y="5202"/>
                                        <a:pt x="14833" y="5147"/>
                                        <a:pt x="14624" y="4926"/>
                                      </a:cubicBezTo>
                                      <a:cubicBezTo>
                                        <a:pt x="14432" y="4706"/>
                                        <a:pt x="14276" y="4265"/>
                                        <a:pt x="14206" y="3659"/>
                                      </a:cubicBezTo>
                                      <a:cubicBezTo>
                                        <a:pt x="14171" y="3383"/>
                                        <a:pt x="14137" y="3108"/>
                                        <a:pt x="14137" y="2777"/>
                                      </a:cubicBezTo>
                                      <a:cubicBezTo>
                                        <a:pt x="14119" y="2502"/>
                                        <a:pt x="14137" y="2226"/>
                                        <a:pt x="14154" y="1951"/>
                                      </a:cubicBezTo>
                                      <a:cubicBezTo>
                                        <a:pt x="14206" y="1455"/>
                                        <a:pt x="14328" y="1014"/>
                                        <a:pt x="14467" y="794"/>
                                      </a:cubicBezTo>
                                      <a:cubicBezTo>
                                        <a:pt x="14537" y="683"/>
                                        <a:pt x="14606" y="628"/>
                                        <a:pt x="14676" y="573"/>
                                      </a:cubicBezTo>
                                      <a:cubicBezTo>
                                        <a:pt x="14746" y="573"/>
                                        <a:pt x="14815" y="573"/>
                                        <a:pt x="14868" y="628"/>
                                      </a:cubicBezTo>
                                      <a:cubicBezTo>
                                        <a:pt x="14989" y="738"/>
                                        <a:pt x="15076" y="1014"/>
                                        <a:pt x="15111" y="1345"/>
                                      </a:cubicBezTo>
                                      <a:cubicBezTo>
                                        <a:pt x="15216" y="2006"/>
                                        <a:pt x="15111" y="2447"/>
                                        <a:pt x="15042" y="2667"/>
                                      </a:cubicBezTo>
                                      <a:cubicBezTo>
                                        <a:pt x="15007" y="2777"/>
                                        <a:pt x="14955" y="2832"/>
                                        <a:pt x="14937" y="2832"/>
                                      </a:cubicBezTo>
                                      <a:cubicBezTo>
                                        <a:pt x="14920" y="2832"/>
                                        <a:pt x="14885" y="2887"/>
                                        <a:pt x="14885" y="2887"/>
                                      </a:cubicBezTo>
                                      <a:cubicBezTo>
                                        <a:pt x="14833" y="2943"/>
                                        <a:pt x="14798" y="3053"/>
                                        <a:pt x="14815" y="3218"/>
                                      </a:cubicBezTo>
                                      <a:cubicBezTo>
                                        <a:pt x="14833" y="3383"/>
                                        <a:pt x="14868" y="3494"/>
                                        <a:pt x="14920" y="3438"/>
                                      </a:cubicBezTo>
                                      <a:cubicBezTo>
                                        <a:pt x="14920" y="3438"/>
                                        <a:pt x="14937" y="3438"/>
                                        <a:pt x="14972" y="3383"/>
                                      </a:cubicBezTo>
                                      <a:cubicBezTo>
                                        <a:pt x="15024" y="3328"/>
                                        <a:pt x="15076" y="3273"/>
                                        <a:pt x="15146" y="3108"/>
                                      </a:cubicBezTo>
                                      <a:cubicBezTo>
                                        <a:pt x="15216" y="2943"/>
                                        <a:pt x="15285" y="2667"/>
                                        <a:pt x="15320" y="2336"/>
                                      </a:cubicBezTo>
                                      <a:cubicBezTo>
                                        <a:pt x="15337" y="2171"/>
                                        <a:pt x="15337" y="1951"/>
                                        <a:pt x="15337" y="1730"/>
                                      </a:cubicBezTo>
                                      <a:cubicBezTo>
                                        <a:pt x="15337" y="1565"/>
                                        <a:pt x="15303" y="1289"/>
                                        <a:pt x="15268" y="1124"/>
                                      </a:cubicBezTo>
                                      <a:cubicBezTo>
                                        <a:pt x="15198" y="683"/>
                                        <a:pt x="15076" y="353"/>
                                        <a:pt x="14920" y="132"/>
                                      </a:cubicBezTo>
                                      <a:cubicBezTo>
                                        <a:pt x="14833" y="22"/>
                                        <a:pt x="14746" y="22"/>
                                        <a:pt x="14641" y="22"/>
                                      </a:cubicBezTo>
                                      <a:cubicBezTo>
                                        <a:pt x="14554" y="77"/>
                                        <a:pt x="14450" y="132"/>
                                        <a:pt x="14380" y="298"/>
                                      </a:cubicBezTo>
                                      <a:cubicBezTo>
                                        <a:pt x="14206" y="573"/>
                                        <a:pt x="14050" y="1124"/>
                                        <a:pt x="13997" y="1785"/>
                                      </a:cubicBezTo>
                                      <a:cubicBezTo>
                                        <a:pt x="13962" y="2116"/>
                                        <a:pt x="13945" y="2502"/>
                                        <a:pt x="13962" y="2832"/>
                                      </a:cubicBezTo>
                                      <a:cubicBezTo>
                                        <a:pt x="13980" y="3163"/>
                                        <a:pt x="13997" y="3549"/>
                                        <a:pt x="14049" y="3879"/>
                                      </a:cubicBezTo>
                                      <a:cubicBezTo>
                                        <a:pt x="14137" y="4596"/>
                                        <a:pt x="14328" y="5202"/>
                                        <a:pt x="14572" y="5477"/>
                                      </a:cubicBezTo>
                                      <a:cubicBezTo>
                                        <a:pt x="14798" y="5753"/>
                                        <a:pt x="15076" y="5808"/>
                                        <a:pt x="15303" y="5808"/>
                                      </a:cubicBezTo>
                                      <a:cubicBezTo>
                                        <a:pt x="15790" y="5808"/>
                                        <a:pt x="16312" y="5863"/>
                                        <a:pt x="16852" y="5863"/>
                                      </a:cubicBezTo>
                                      <a:cubicBezTo>
                                        <a:pt x="17269" y="5918"/>
                                        <a:pt x="17705" y="5918"/>
                                        <a:pt x="18140" y="5973"/>
                                      </a:cubicBezTo>
                                      <a:lnTo>
                                        <a:pt x="16469" y="10822"/>
                                      </a:lnTo>
                                      <a:cubicBezTo>
                                        <a:pt x="16399" y="10987"/>
                                        <a:pt x="16330" y="11153"/>
                                        <a:pt x="16277" y="11318"/>
                                      </a:cubicBezTo>
                                      <a:cubicBezTo>
                                        <a:pt x="16208" y="11373"/>
                                        <a:pt x="16156" y="11483"/>
                                        <a:pt x="16086" y="11538"/>
                                      </a:cubicBezTo>
                                      <a:cubicBezTo>
                                        <a:pt x="16051" y="11594"/>
                                        <a:pt x="16034" y="11649"/>
                                        <a:pt x="15999" y="11704"/>
                                      </a:cubicBezTo>
                                      <a:cubicBezTo>
                                        <a:pt x="15738" y="11924"/>
                                        <a:pt x="15494" y="11759"/>
                                        <a:pt x="15268" y="11098"/>
                                      </a:cubicBezTo>
                                      <a:cubicBezTo>
                                        <a:pt x="15024" y="10436"/>
                                        <a:pt x="14989" y="9224"/>
                                        <a:pt x="15198" y="8398"/>
                                      </a:cubicBezTo>
                                      <a:cubicBezTo>
                                        <a:pt x="15268" y="8122"/>
                                        <a:pt x="15372" y="7957"/>
                                        <a:pt x="15477" y="7957"/>
                                      </a:cubicBezTo>
                                      <a:cubicBezTo>
                                        <a:pt x="15581" y="7957"/>
                                        <a:pt x="15703" y="8067"/>
                                        <a:pt x="15790" y="8287"/>
                                      </a:cubicBezTo>
                                      <a:cubicBezTo>
                                        <a:pt x="15912" y="8618"/>
                                        <a:pt x="15929" y="9169"/>
                                        <a:pt x="15825" y="9555"/>
                                      </a:cubicBezTo>
                                      <a:cubicBezTo>
                                        <a:pt x="15790" y="9665"/>
                                        <a:pt x="15755" y="9720"/>
                                        <a:pt x="15703" y="9775"/>
                                      </a:cubicBezTo>
                                      <a:cubicBezTo>
                                        <a:pt x="15651" y="9775"/>
                                        <a:pt x="15599" y="9720"/>
                                        <a:pt x="15564" y="9610"/>
                                      </a:cubicBezTo>
                                      <a:cubicBezTo>
                                        <a:pt x="15529" y="9500"/>
                                        <a:pt x="15459" y="9500"/>
                                        <a:pt x="15425" y="9665"/>
                                      </a:cubicBezTo>
                                      <a:cubicBezTo>
                                        <a:pt x="15390" y="9830"/>
                                        <a:pt x="15390" y="9996"/>
                                        <a:pt x="15442" y="10106"/>
                                      </a:cubicBezTo>
                                      <a:cubicBezTo>
                                        <a:pt x="15599" y="10547"/>
                                        <a:pt x="15842" y="10492"/>
                                        <a:pt x="15981" y="9996"/>
                                      </a:cubicBezTo>
                                      <a:cubicBezTo>
                                        <a:pt x="16156" y="9334"/>
                                        <a:pt x="16138" y="8398"/>
                                        <a:pt x="15929" y="7847"/>
                                      </a:cubicBezTo>
                                      <a:cubicBezTo>
                                        <a:pt x="15807" y="7516"/>
                                        <a:pt x="15651" y="7351"/>
                                        <a:pt x="15477" y="7406"/>
                                      </a:cubicBezTo>
                                      <a:cubicBezTo>
                                        <a:pt x="15320" y="7461"/>
                                        <a:pt x="15163" y="7681"/>
                                        <a:pt x="15059" y="8067"/>
                                      </a:cubicBezTo>
                                      <a:cubicBezTo>
                                        <a:pt x="14781" y="9114"/>
                                        <a:pt x="14815" y="10712"/>
                                        <a:pt x="15146" y="11594"/>
                                      </a:cubicBezTo>
                                      <a:cubicBezTo>
                                        <a:pt x="15337" y="12089"/>
                                        <a:pt x="15546" y="12365"/>
                                        <a:pt x="15755" y="12420"/>
                                      </a:cubicBezTo>
                                      <a:cubicBezTo>
                                        <a:pt x="15686" y="12640"/>
                                        <a:pt x="15616" y="12916"/>
                                        <a:pt x="15564" y="13192"/>
                                      </a:cubicBezTo>
                                      <a:cubicBezTo>
                                        <a:pt x="15303" y="14514"/>
                                        <a:pt x="15216" y="16277"/>
                                        <a:pt x="15407" y="17875"/>
                                      </a:cubicBezTo>
                                      <a:cubicBezTo>
                                        <a:pt x="15425" y="18096"/>
                                        <a:pt x="15459" y="18261"/>
                                        <a:pt x="15494" y="18481"/>
                                      </a:cubicBezTo>
                                      <a:cubicBezTo>
                                        <a:pt x="15512" y="18592"/>
                                        <a:pt x="15529" y="18647"/>
                                        <a:pt x="15546" y="18702"/>
                                      </a:cubicBezTo>
                                      <a:lnTo>
                                        <a:pt x="15564" y="18812"/>
                                      </a:lnTo>
                                      <a:lnTo>
                                        <a:pt x="15564" y="18867"/>
                                      </a:lnTo>
                                      <a:lnTo>
                                        <a:pt x="15581" y="18922"/>
                                      </a:lnTo>
                                      <a:lnTo>
                                        <a:pt x="15581" y="18922"/>
                                      </a:lnTo>
                                      <a:lnTo>
                                        <a:pt x="15599" y="18977"/>
                                      </a:lnTo>
                                      <a:cubicBezTo>
                                        <a:pt x="15668" y="19308"/>
                                        <a:pt x="15755" y="19638"/>
                                        <a:pt x="15860" y="19914"/>
                                      </a:cubicBezTo>
                                      <a:cubicBezTo>
                                        <a:pt x="16051" y="20465"/>
                                        <a:pt x="16295" y="20906"/>
                                        <a:pt x="16556" y="21071"/>
                                      </a:cubicBezTo>
                                      <a:cubicBezTo>
                                        <a:pt x="17078" y="21512"/>
                                        <a:pt x="17583" y="21071"/>
                                        <a:pt x="18018" y="20520"/>
                                      </a:cubicBezTo>
                                      <a:cubicBezTo>
                                        <a:pt x="18122" y="20355"/>
                                        <a:pt x="18244" y="20189"/>
                                        <a:pt x="18349" y="20024"/>
                                      </a:cubicBezTo>
                                      <a:cubicBezTo>
                                        <a:pt x="18453" y="19859"/>
                                        <a:pt x="18557" y="19694"/>
                                        <a:pt x="18662" y="19473"/>
                                      </a:cubicBezTo>
                                      <a:cubicBezTo>
                                        <a:pt x="18871" y="19143"/>
                                        <a:pt x="19062" y="18757"/>
                                        <a:pt x="19254" y="18426"/>
                                      </a:cubicBezTo>
                                      <a:cubicBezTo>
                                        <a:pt x="19445" y="18096"/>
                                        <a:pt x="19637" y="17765"/>
                                        <a:pt x="19828" y="17434"/>
                                      </a:cubicBezTo>
                                      <a:cubicBezTo>
                                        <a:pt x="19950" y="17214"/>
                                        <a:pt x="20072" y="16994"/>
                                        <a:pt x="20194" y="16773"/>
                                      </a:cubicBezTo>
                                      <a:cubicBezTo>
                                        <a:pt x="20333" y="16663"/>
                                        <a:pt x="20472" y="16498"/>
                                        <a:pt x="20611" y="16277"/>
                                      </a:cubicBezTo>
                                      <a:cubicBezTo>
                                        <a:pt x="20716" y="16222"/>
                                        <a:pt x="20820" y="16222"/>
                                        <a:pt x="20907" y="16332"/>
                                      </a:cubicBezTo>
                                      <a:cubicBezTo>
                                        <a:pt x="21081" y="16498"/>
                                        <a:pt x="21220" y="16828"/>
                                        <a:pt x="21308" y="17214"/>
                                      </a:cubicBezTo>
                                      <a:cubicBezTo>
                                        <a:pt x="21516" y="17985"/>
                                        <a:pt x="21447" y="19143"/>
                                        <a:pt x="21255" y="19638"/>
                                      </a:cubicBezTo>
                                      <a:cubicBezTo>
                                        <a:pt x="21064" y="20245"/>
                                        <a:pt x="20803" y="20024"/>
                                        <a:pt x="20698" y="19694"/>
                                      </a:cubicBezTo>
                                      <a:cubicBezTo>
                                        <a:pt x="20576" y="19308"/>
                                        <a:pt x="20594" y="18867"/>
                                        <a:pt x="20629" y="18647"/>
                                      </a:cubicBezTo>
                                      <a:cubicBezTo>
                                        <a:pt x="20646" y="18536"/>
                                        <a:pt x="20664" y="18481"/>
                                        <a:pt x="20681" y="18426"/>
                                      </a:cubicBezTo>
                                      <a:cubicBezTo>
                                        <a:pt x="20698" y="18371"/>
                                        <a:pt x="20716" y="18371"/>
                                        <a:pt x="20716" y="18371"/>
                                      </a:cubicBezTo>
                                      <a:lnTo>
                                        <a:pt x="20716" y="18371"/>
                                      </a:lnTo>
                                      <a:cubicBezTo>
                                        <a:pt x="20716" y="18371"/>
                                        <a:pt x="20716" y="18371"/>
                                        <a:pt x="20716" y="18371"/>
                                      </a:cubicBezTo>
                                      <a:cubicBezTo>
                                        <a:pt x="20751" y="18261"/>
                                        <a:pt x="20768" y="18096"/>
                                        <a:pt x="20733" y="17930"/>
                                      </a:cubicBezTo>
                                      <a:cubicBezTo>
                                        <a:pt x="20698" y="17820"/>
                                        <a:pt x="20646" y="17765"/>
                                        <a:pt x="20594" y="17875"/>
                                      </a:cubicBezTo>
                                      <a:cubicBezTo>
                                        <a:pt x="20594" y="17875"/>
                                        <a:pt x="20576" y="17930"/>
                                        <a:pt x="20559" y="17985"/>
                                      </a:cubicBezTo>
                                      <a:cubicBezTo>
                                        <a:pt x="20524" y="18096"/>
                                        <a:pt x="20489" y="18206"/>
                                        <a:pt x="20455" y="18426"/>
                                      </a:cubicBezTo>
                                      <a:cubicBezTo>
                                        <a:pt x="20420" y="18647"/>
                                        <a:pt x="20402" y="18922"/>
                                        <a:pt x="20402" y="19198"/>
                                      </a:cubicBezTo>
                                      <a:cubicBezTo>
                                        <a:pt x="20402" y="19528"/>
                                        <a:pt x="20472" y="19859"/>
                                        <a:pt x="20559" y="20134"/>
                                      </a:cubicBezTo>
                                      <a:cubicBezTo>
                                        <a:pt x="20646" y="20410"/>
                                        <a:pt x="20785" y="20575"/>
                                        <a:pt x="20925" y="20630"/>
                                      </a:cubicBezTo>
                                      <a:cubicBezTo>
                                        <a:pt x="21064" y="20685"/>
                                        <a:pt x="21238" y="20465"/>
                                        <a:pt x="21342" y="20079"/>
                                      </a:cubicBezTo>
                                      <a:cubicBezTo>
                                        <a:pt x="21464" y="19694"/>
                                        <a:pt x="21551" y="19198"/>
                                        <a:pt x="21569" y="18647"/>
                                      </a:cubicBezTo>
                                      <a:cubicBezTo>
                                        <a:pt x="21586" y="18096"/>
                                        <a:pt x="21534" y="17434"/>
                                        <a:pt x="21412" y="16938"/>
                                      </a:cubicBezTo>
                                      <a:cubicBezTo>
                                        <a:pt x="21308" y="16443"/>
                                        <a:pt x="21133" y="16057"/>
                                        <a:pt x="20925" y="15892"/>
                                      </a:cubicBezTo>
                                      <a:close/>
                                      <a:moveTo>
                                        <a:pt x="20263" y="15561"/>
                                      </a:moveTo>
                                      <a:cubicBezTo>
                                        <a:pt x="20159" y="15671"/>
                                        <a:pt x="20054" y="15781"/>
                                        <a:pt x="19932" y="15781"/>
                                      </a:cubicBezTo>
                                      <a:cubicBezTo>
                                        <a:pt x="19863" y="15781"/>
                                        <a:pt x="19845" y="15781"/>
                                        <a:pt x="19776" y="15781"/>
                                      </a:cubicBezTo>
                                      <a:cubicBezTo>
                                        <a:pt x="19724" y="15781"/>
                                        <a:pt x="19671" y="15726"/>
                                        <a:pt x="19619" y="15671"/>
                                      </a:cubicBezTo>
                                      <a:cubicBezTo>
                                        <a:pt x="19219" y="15285"/>
                                        <a:pt x="18906" y="14128"/>
                                        <a:pt x="18888" y="12971"/>
                                      </a:cubicBezTo>
                                      <a:cubicBezTo>
                                        <a:pt x="18871" y="12420"/>
                                        <a:pt x="18923" y="11869"/>
                                        <a:pt x="19027" y="11483"/>
                                      </a:cubicBezTo>
                                      <a:cubicBezTo>
                                        <a:pt x="19132" y="11098"/>
                                        <a:pt x="19271" y="10822"/>
                                        <a:pt x="19410" y="10712"/>
                                      </a:cubicBezTo>
                                      <a:cubicBezTo>
                                        <a:pt x="19689" y="10492"/>
                                        <a:pt x="19932" y="11098"/>
                                        <a:pt x="19967" y="11704"/>
                                      </a:cubicBezTo>
                                      <a:cubicBezTo>
                                        <a:pt x="20037" y="12310"/>
                                        <a:pt x="19932" y="12751"/>
                                        <a:pt x="19845" y="12971"/>
                                      </a:cubicBezTo>
                                      <a:cubicBezTo>
                                        <a:pt x="19758" y="13136"/>
                                        <a:pt x="19706" y="13136"/>
                                        <a:pt x="19706" y="13191"/>
                                      </a:cubicBezTo>
                                      <a:cubicBezTo>
                                        <a:pt x="19654" y="13191"/>
                                        <a:pt x="19619" y="13357"/>
                                        <a:pt x="19619" y="13522"/>
                                      </a:cubicBezTo>
                                      <a:cubicBezTo>
                                        <a:pt x="19619" y="13687"/>
                                        <a:pt x="19671" y="13798"/>
                                        <a:pt x="19724" y="13798"/>
                                      </a:cubicBezTo>
                                      <a:cubicBezTo>
                                        <a:pt x="19724" y="13798"/>
                                        <a:pt x="19741" y="13798"/>
                                        <a:pt x="19793" y="13743"/>
                                      </a:cubicBezTo>
                                      <a:cubicBezTo>
                                        <a:pt x="19828" y="13687"/>
                                        <a:pt x="19898" y="13632"/>
                                        <a:pt x="19967" y="13522"/>
                                      </a:cubicBezTo>
                                      <a:cubicBezTo>
                                        <a:pt x="20037" y="13357"/>
                                        <a:pt x="20107" y="13136"/>
                                        <a:pt x="20159" y="12806"/>
                                      </a:cubicBezTo>
                                      <a:cubicBezTo>
                                        <a:pt x="20176" y="12640"/>
                                        <a:pt x="20211" y="12420"/>
                                        <a:pt x="20211" y="12200"/>
                                      </a:cubicBezTo>
                                      <a:cubicBezTo>
                                        <a:pt x="20211" y="12145"/>
                                        <a:pt x="20211" y="12089"/>
                                        <a:pt x="20211" y="12034"/>
                                      </a:cubicBezTo>
                                      <a:lnTo>
                                        <a:pt x="20211" y="11869"/>
                                      </a:lnTo>
                                      <a:cubicBezTo>
                                        <a:pt x="20211" y="11704"/>
                                        <a:pt x="20194" y="11649"/>
                                        <a:pt x="20194" y="11538"/>
                                      </a:cubicBezTo>
                                      <a:cubicBezTo>
                                        <a:pt x="20159" y="11098"/>
                                        <a:pt x="20054" y="10602"/>
                                        <a:pt x="19915" y="10271"/>
                                      </a:cubicBezTo>
                                      <a:cubicBezTo>
                                        <a:pt x="19845" y="10106"/>
                                        <a:pt x="19758" y="9996"/>
                                        <a:pt x="19654" y="9885"/>
                                      </a:cubicBezTo>
                                      <a:cubicBezTo>
                                        <a:pt x="19602" y="9830"/>
                                        <a:pt x="19550" y="9830"/>
                                        <a:pt x="19497" y="9830"/>
                                      </a:cubicBezTo>
                                      <a:cubicBezTo>
                                        <a:pt x="19463" y="9830"/>
                                        <a:pt x="19445" y="9830"/>
                                        <a:pt x="19428" y="9830"/>
                                      </a:cubicBezTo>
                                      <a:cubicBezTo>
                                        <a:pt x="19393" y="9830"/>
                                        <a:pt x="19376" y="9830"/>
                                        <a:pt x="19341" y="9885"/>
                                      </a:cubicBezTo>
                                      <a:cubicBezTo>
                                        <a:pt x="19149" y="9996"/>
                                        <a:pt x="18940" y="10326"/>
                                        <a:pt x="18784" y="10877"/>
                                      </a:cubicBezTo>
                                      <a:cubicBezTo>
                                        <a:pt x="18627" y="11428"/>
                                        <a:pt x="18540" y="12200"/>
                                        <a:pt x="18557" y="13026"/>
                                      </a:cubicBezTo>
                                      <a:cubicBezTo>
                                        <a:pt x="18592" y="14624"/>
                                        <a:pt x="18958" y="16112"/>
                                        <a:pt x="19497" y="16663"/>
                                      </a:cubicBezTo>
                                      <a:cubicBezTo>
                                        <a:pt x="19584" y="16773"/>
                                        <a:pt x="19671" y="16773"/>
                                        <a:pt x="19741" y="16828"/>
                                      </a:cubicBezTo>
                                      <a:cubicBezTo>
                                        <a:pt x="19724" y="16883"/>
                                        <a:pt x="19706" y="16883"/>
                                        <a:pt x="19671" y="16938"/>
                                      </a:cubicBezTo>
                                      <a:cubicBezTo>
                                        <a:pt x="19480" y="17269"/>
                                        <a:pt x="19288" y="17600"/>
                                        <a:pt x="19097" y="17930"/>
                                      </a:cubicBezTo>
                                      <a:cubicBezTo>
                                        <a:pt x="18906" y="18261"/>
                                        <a:pt x="18697" y="18592"/>
                                        <a:pt x="18505" y="18922"/>
                                      </a:cubicBezTo>
                                      <a:cubicBezTo>
                                        <a:pt x="18401" y="19087"/>
                                        <a:pt x="18296" y="19253"/>
                                        <a:pt x="18209" y="19418"/>
                                      </a:cubicBezTo>
                                      <a:cubicBezTo>
                                        <a:pt x="18105" y="19583"/>
                                        <a:pt x="18000" y="19749"/>
                                        <a:pt x="17896" y="19859"/>
                                      </a:cubicBezTo>
                                      <a:cubicBezTo>
                                        <a:pt x="17478" y="20355"/>
                                        <a:pt x="16991" y="20520"/>
                                        <a:pt x="16591" y="20024"/>
                                      </a:cubicBezTo>
                                      <a:cubicBezTo>
                                        <a:pt x="16382" y="19804"/>
                                        <a:pt x="16208" y="19418"/>
                                        <a:pt x="16051" y="18977"/>
                                      </a:cubicBezTo>
                                      <a:cubicBezTo>
                                        <a:pt x="15981" y="18757"/>
                                        <a:pt x="15912" y="18481"/>
                                        <a:pt x="15842" y="18206"/>
                                      </a:cubicBezTo>
                                      <a:lnTo>
                                        <a:pt x="15825" y="18151"/>
                                      </a:lnTo>
                                      <a:lnTo>
                                        <a:pt x="15825" y="18151"/>
                                      </a:lnTo>
                                      <a:lnTo>
                                        <a:pt x="15825" y="18151"/>
                                      </a:lnTo>
                                      <a:lnTo>
                                        <a:pt x="15807" y="18040"/>
                                      </a:lnTo>
                                      <a:cubicBezTo>
                                        <a:pt x="15790" y="17985"/>
                                        <a:pt x="15773" y="17875"/>
                                        <a:pt x="15755" y="17820"/>
                                      </a:cubicBezTo>
                                      <a:cubicBezTo>
                                        <a:pt x="15738" y="17655"/>
                                        <a:pt x="15720" y="17600"/>
                                        <a:pt x="15703" y="17434"/>
                                      </a:cubicBezTo>
                                      <a:cubicBezTo>
                                        <a:pt x="15564" y="16222"/>
                                        <a:pt x="15616" y="14789"/>
                                        <a:pt x="15825" y="13742"/>
                                      </a:cubicBezTo>
                                      <a:cubicBezTo>
                                        <a:pt x="15929" y="13247"/>
                                        <a:pt x="16069" y="12806"/>
                                        <a:pt x="16225" y="12475"/>
                                      </a:cubicBezTo>
                                      <a:cubicBezTo>
                                        <a:pt x="16364" y="12255"/>
                                        <a:pt x="16556" y="12145"/>
                                        <a:pt x="16730" y="12200"/>
                                      </a:cubicBezTo>
                                      <a:cubicBezTo>
                                        <a:pt x="16904" y="12255"/>
                                        <a:pt x="17061" y="12475"/>
                                        <a:pt x="17200" y="12751"/>
                                      </a:cubicBezTo>
                                      <a:cubicBezTo>
                                        <a:pt x="17269" y="12916"/>
                                        <a:pt x="17322" y="13081"/>
                                        <a:pt x="17357" y="13247"/>
                                      </a:cubicBezTo>
                                      <a:lnTo>
                                        <a:pt x="17391" y="13412"/>
                                      </a:lnTo>
                                      <a:lnTo>
                                        <a:pt x="17409" y="13522"/>
                                      </a:lnTo>
                                      <a:cubicBezTo>
                                        <a:pt x="17426" y="13632"/>
                                        <a:pt x="17444" y="13742"/>
                                        <a:pt x="17444" y="13853"/>
                                      </a:cubicBezTo>
                                      <a:cubicBezTo>
                                        <a:pt x="17478" y="14293"/>
                                        <a:pt x="17461" y="14734"/>
                                        <a:pt x="17409" y="15120"/>
                                      </a:cubicBezTo>
                                      <a:cubicBezTo>
                                        <a:pt x="17357" y="15506"/>
                                        <a:pt x="17269" y="15781"/>
                                        <a:pt x="17165" y="15947"/>
                                      </a:cubicBezTo>
                                      <a:cubicBezTo>
                                        <a:pt x="17078" y="16112"/>
                                        <a:pt x="16956" y="16112"/>
                                        <a:pt x="16869" y="16057"/>
                                      </a:cubicBezTo>
                                      <a:cubicBezTo>
                                        <a:pt x="16782" y="16002"/>
                                        <a:pt x="16695" y="15781"/>
                                        <a:pt x="16643" y="15616"/>
                                      </a:cubicBezTo>
                                      <a:cubicBezTo>
                                        <a:pt x="16538" y="15230"/>
                                        <a:pt x="16573" y="14789"/>
                                        <a:pt x="16608" y="14569"/>
                                      </a:cubicBezTo>
                                      <a:cubicBezTo>
                                        <a:pt x="16625" y="14459"/>
                                        <a:pt x="16643" y="14404"/>
                                        <a:pt x="16660" y="14349"/>
                                      </a:cubicBezTo>
                                      <a:cubicBezTo>
                                        <a:pt x="16678" y="14294"/>
                                        <a:pt x="16678" y="14294"/>
                                        <a:pt x="16678" y="14294"/>
                                      </a:cubicBezTo>
                                      <a:lnTo>
                                        <a:pt x="16695" y="14294"/>
                                      </a:lnTo>
                                      <a:cubicBezTo>
                                        <a:pt x="16730" y="14183"/>
                                        <a:pt x="16747" y="14018"/>
                                        <a:pt x="16713" y="13908"/>
                                      </a:cubicBezTo>
                                      <a:cubicBezTo>
                                        <a:pt x="16678" y="13798"/>
                                        <a:pt x="16625" y="13742"/>
                                        <a:pt x="16573" y="13853"/>
                                      </a:cubicBezTo>
                                      <a:cubicBezTo>
                                        <a:pt x="16573" y="13853"/>
                                        <a:pt x="16556" y="13908"/>
                                        <a:pt x="16538" y="13963"/>
                                      </a:cubicBezTo>
                                      <a:cubicBezTo>
                                        <a:pt x="16504" y="14018"/>
                                        <a:pt x="16469" y="14128"/>
                                        <a:pt x="16434" y="14349"/>
                                      </a:cubicBezTo>
                                      <a:cubicBezTo>
                                        <a:pt x="16399" y="14514"/>
                                        <a:pt x="16364" y="14789"/>
                                        <a:pt x="16364" y="15120"/>
                                      </a:cubicBezTo>
                                      <a:cubicBezTo>
                                        <a:pt x="16364" y="15285"/>
                                        <a:pt x="16364" y="15451"/>
                                        <a:pt x="16382" y="15616"/>
                                      </a:cubicBezTo>
                                      <a:cubicBezTo>
                                        <a:pt x="16399" y="15726"/>
                                        <a:pt x="16399" y="15781"/>
                                        <a:pt x="16417" y="15891"/>
                                      </a:cubicBezTo>
                                      <a:cubicBezTo>
                                        <a:pt x="16417" y="15947"/>
                                        <a:pt x="16434" y="16002"/>
                                        <a:pt x="16434" y="16002"/>
                                      </a:cubicBezTo>
                                      <a:lnTo>
                                        <a:pt x="16451" y="16057"/>
                                      </a:lnTo>
                                      <a:lnTo>
                                        <a:pt x="16469" y="16112"/>
                                      </a:lnTo>
                                      <a:cubicBezTo>
                                        <a:pt x="16538" y="16443"/>
                                        <a:pt x="16660" y="16718"/>
                                        <a:pt x="16800" y="16883"/>
                                      </a:cubicBezTo>
                                      <a:cubicBezTo>
                                        <a:pt x="16939" y="17049"/>
                                        <a:pt x="17130" y="17049"/>
                                        <a:pt x="17287" y="16773"/>
                                      </a:cubicBezTo>
                                      <a:cubicBezTo>
                                        <a:pt x="17444" y="16553"/>
                                        <a:pt x="17583" y="16112"/>
                                        <a:pt x="17670" y="15561"/>
                                      </a:cubicBezTo>
                                      <a:cubicBezTo>
                                        <a:pt x="17757" y="15010"/>
                                        <a:pt x="17792" y="14349"/>
                                        <a:pt x="17739" y="13687"/>
                                      </a:cubicBezTo>
                                      <a:cubicBezTo>
                                        <a:pt x="17722" y="13522"/>
                                        <a:pt x="17705" y="13357"/>
                                        <a:pt x="17687" y="13191"/>
                                      </a:cubicBezTo>
                                      <a:cubicBezTo>
                                        <a:pt x="17670" y="13081"/>
                                        <a:pt x="17652" y="13026"/>
                                        <a:pt x="17652" y="12916"/>
                                      </a:cubicBezTo>
                                      <a:lnTo>
                                        <a:pt x="17618" y="12751"/>
                                      </a:lnTo>
                                      <a:cubicBezTo>
                                        <a:pt x="17548" y="12420"/>
                                        <a:pt x="17478" y="12200"/>
                                        <a:pt x="17391" y="11979"/>
                                      </a:cubicBezTo>
                                      <a:cubicBezTo>
                                        <a:pt x="17217" y="11538"/>
                                        <a:pt x="16991" y="11263"/>
                                        <a:pt x="16765" y="11153"/>
                                      </a:cubicBezTo>
                                      <a:cubicBezTo>
                                        <a:pt x="16713" y="11153"/>
                                        <a:pt x="16660" y="11098"/>
                                        <a:pt x="16608" y="11098"/>
                                      </a:cubicBezTo>
                                      <a:lnTo>
                                        <a:pt x="18383" y="5918"/>
                                      </a:lnTo>
                                      <a:cubicBezTo>
                                        <a:pt x="18418" y="5918"/>
                                        <a:pt x="18436" y="5918"/>
                                        <a:pt x="18470" y="5918"/>
                                      </a:cubicBezTo>
                                      <a:cubicBezTo>
                                        <a:pt x="18749" y="5918"/>
                                        <a:pt x="19045" y="5918"/>
                                        <a:pt x="19306" y="6028"/>
                                      </a:cubicBezTo>
                                      <a:cubicBezTo>
                                        <a:pt x="19567" y="6138"/>
                                        <a:pt x="19845" y="6249"/>
                                        <a:pt x="20089" y="6579"/>
                                      </a:cubicBezTo>
                                      <a:cubicBezTo>
                                        <a:pt x="20333" y="6855"/>
                                        <a:pt x="20559" y="7296"/>
                                        <a:pt x="20733" y="7902"/>
                                      </a:cubicBezTo>
                                      <a:cubicBezTo>
                                        <a:pt x="20907" y="8453"/>
                                        <a:pt x="21029" y="9169"/>
                                        <a:pt x="21099" y="9940"/>
                                      </a:cubicBezTo>
                                      <a:cubicBezTo>
                                        <a:pt x="21116" y="10106"/>
                                        <a:pt x="21133" y="10326"/>
                                        <a:pt x="21133" y="10547"/>
                                      </a:cubicBezTo>
                                      <a:cubicBezTo>
                                        <a:pt x="21133" y="10657"/>
                                        <a:pt x="21151" y="10767"/>
                                        <a:pt x="21151" y="10822"/>
                                      </a:cubicBezTo>
                                      <a:lnTo>
                                        <a:pt x="21151" y="11153"/>
                                      </a:lnTo>
                                      <a:cubicBezTo>
                                        <a:pt x="21151" y="11373"/>
                                        <a:pt x="21151" y="11538"/>
                                        <a:pt x="21151" y="11704"/>
                                      </a:cubicBezTo>
                                      <a:cubicBezTo>
                                        <a:pt x="21151" y="11869"/>
                                        <a:pt x="21133" y="12089"/>
                                        <a:pt x="21116" y="12255"/>
                                      </a:cubicBezTo>
                                      <a:cubicBezTo>
                                        <a:pt x="21064" y="13026"/>
                                        <a:pt x="20942" y="13687"/>
                                        <a:pt x="20785" y="14294"/>
                                      </a:cubicBezTo>
                                      <a:cubicBezTo>
                                        <a:pt x="20681" y="14845"/>
                                        <a:pt x="20489" y="15285"/>
                                        <a:pt x="20263" y="15561"/>
                                      </a:cubicBezTo>
                                      <a:close/>
                                      <a:moveTo>
                                        <a:pt x="7192" y="298"/>
                                      </a:moveTo>
                                      <a:cubicBezTo>
                                        <a:pt x="7105" y="132"/>
                                        <a:pt x="7000" y="77"/>
                                        <a:pt x="6931" y="22"/>
                                      </a:cubicBezTo>
                                      <a:cubicBezTo>
                                        <a:pt x="6844" y="-33"/>
                                        <a:pt x="6739" y="22"/>
                                        <a:pt x="6652" y="132"/>
                                      </a:cubicBezTo>
                                      <a:cubicBezTo>
                                        <a:pt x="6478" y="298"/>
                                        <a:pt x="6356" y="683"/>
                                        <a:pt x="6304" y="1124"/>
                                      </a:cubicBezTo>
                                      <a:cubicBezTo>
                                        <a:pt x="6269" y="1345"/>
                                        <a:pt x="6252" y="1565"/>
                                        <a:pt x="6235" y="1730"/>
                                      </a:cubicBezTo>
                                      <a:cubicBezTo>
                                        <a:pt x="6217" y="1951"/>
                                        <a:pt x="6235" y="2171"/>
                                        <a:pt x="6252" y="2336"/>
                                      </a:cubicBezTo>
                                      <a:cubicBezTo>
                                        <a:pt x="6287" y="2722"/>
                                        <a:pt x="6356" y="2943"/>
                                        <a:pt x="6426" y="3108"/>
                                      </a:cubicBezTo>
                                      <a:cubicBezTo>
                                        <a:pt x="6496" y="3273"/>
                                        <a:pt x="6548" y="3328"/>
                                        <a:pt x="6600" y="3383"/>
                                      </a:cubicBezTo>
                                      <a:cubicBezTo>
                                        <a:pt x="6635" y="3438"/>
                                        <a:pt x="6652" y="3438"/>
                                        <a:pt x="6652" y="3438"/>
                                      </a:cubicBezTo>
                                      <a:cubicBezTo>
                                        <a:pt x="6704" y="3494"/>
                                        <a:pt x="6757" y="3383"/>
                                        <a:pt x="6757" y="3218"/>
                                      </a:cubicBezTo>
                                      <a:cubicBezTo>
                                        <a:pt x="6757" y="3053"/>
                                        <a:pt x="6739" y="2887"/>
                                        <a:pt x="6687" y="2887"/>
                                      </a:cubicBezTo>
                                      <a:cubicBezTo>
                                        <a:pt x="6687" y="2887"/>
                                        <a:pt x="6670" y="2887"/>
                                        <a:pt x="6635" y="2832"/>
                                      </a:cubicBezTo>
                                      <a:cubicBezTo>
                                        <a:pt x="6617" y="2832"/>
                                        <a:pt x="6583" y="2777"/>
                                        <a:pt x="6530" y="2667"/>
                                      </a:cubicBezTo>
                                      <a:cubicBezTo>
                                        <a:pt x="6443" y="2502"/>
                                        <a:pt x="6356" y="2006"/>
                                        <a:pt x="6461" y="1345"/>
                                      </a:cubicBezTo>
                                      <a:cubicBezTo>
                                        <a:pt x="6513" y="1069"/>
                                        <a:pt x="6600" y="738"/>
                                        <a:pt x="6704" y="628"/>
                                      </a:cubicBezTo>
                                      <a:cubicBezTo>
                                        <a:pt x="6757" y="573"/>
                                        <a:pt x="6826" y="518"/>
                                        <a:pt x="6896" y="573"/>
                                      </a:cubicBezTo>
                                      <a:cubicBezTo>
                                        <a:pt x="6966" y="628"/>
                                        <a:pt x="7035" y="683"/>
                                        <a:pt x="7105" y="794"/>
                                      </a:cubicBezTo>
                                      <a:cubicBezTo>
                                        <a:pt x="7244" y="1014"/>
                                        <a:pt x="7366" y="1400"/>
                                        <a:pt x="7418" y="1951"/>
                                      </a:cubicBezTo>
                                      <a:cubicBezTo>
                                        <a:pt x="7453" y="2226"/>
                                        <a:pt x="7453" y="2502"/>
                                        <a:pt x="7435" y="2777"/>
                                      </a:cubicBezTo>
                                      <a:cubicBezTo>
                                        <a:pt x="7418" y="3108"/>
                                        <a:pt x="7401" y="3383"/>
                                        <a:pt x="7366" y="3659"/>
                                      </a:cubicBezTo>
                                      <a:cubicBezTo>
                                        <a:pt x="7296" y="4210"/>
                                        <a:pt x="7140" y="4706"/>
                                        <a:pt x="6948" y="4926"/>
                                      </a:cubicBezTo>
                                      <a:cubicBezTo>
                                        <a:pt x="6739" y="5147"/>
                                        <a:pt x="6530" y="5202"/>
                                        <a:pt x="6269" y="5147"/>
                                      </a:cubicBezTo>
                                      <a:cubicBezTo>
                                        <a:pt x="5782" y="5147"/>
                                        <a:pt x="5260" y="5092"/>
                                        <a:pt x="4720" y="5092"/>
                                      </a:cubicBezTo>
                                      <a:cubicBezTo>
                                        <a:pt x="4181" y="5036"/>
                                        <a:pt x="3624" y="5036"/>
                                        <a:pt x="3067" y="4981"/>
                                      </a:cubicBezTo>
                                      <a:cubicBezTo>
                                        <a:pt x="2788" y="4981"/>
                                        <a:pt x="2510" y="4926"/>
                                        <a:pt x="2214" y="4981"/>
                                      </a:cubicBezTo>
                                      <a:cubicBezTo>
                                        <a:pt x="1918" y="5036"/>
                                        <a:pt x="1622" y="5202"/>
                                        <a:pt x="1326" y="5532"/>
                                      </a:cubicBezTo>
                                      <a:cubicBezTo>
                                        <a:pt x="1030" y="5863"/>
                                        <a:pt x="769" y="6359"/>
                                        <a:pt x="543" y="7075"/>
                                      </a:cubicBezTo>
                                      <a:cubicBezTo>
                                        <a:pt x="317" y="7791"/>
                                        <a:pt x="160" y="8728"/>
                                        <a:pt x="90" y="9665"/>
                                      </a:cubicBezTo>
                                      <a:cubicBezTo>
                                        <a:pt x="73" y="9885"/>
                                        <a:pt x="56" y="10161"/>
                                        <a:pt x="38" y="10381"/>
                                      </a:cubicBezTo>
                                      <a:cubicBezTo>
                                        <a:pt x="38" y="10492"/>
                                        <a:pt x="21" y="10602"/>
                                        <a:pt x="21" y="10767"/>
                                      </a:cubicBezTo>
                                      <a:lnTo>
                                        <a:pt x="21" y="11098"/>
                                      </a:lnTo>
                                      <a:cubicBezTo>
                                        <a:pt x="21" y="11318"/>
                                        <a:pt x="21" y="11649"/>
                                        <a:pt x="21" y="11869"/>
                                      </a:cubicBezTo>
                                      <a:cubicBezTo>
                                        <a:pt x="38" y="12089"/>
                                        <a:pt x="38" y="12365"/>
                                        <a:pt x="56" y="12585"/>
                                      </a:cubicBezTo>
                                      <a:cubicBezTo>
                                        <a:pt x="125" y="13522"/>
                                        <a:pt x="282" y="14404"/>
                                        <a:pt x="473" y="15065"/>
                                      </a:cubicBezTo>
                                      <a:cubicBezTo>
                                        <a:pt x="560" y="15340"/>
                                        <a:pt x="647" y="15616"/>
                                        <a:pt x="734" y="15836"/>
                                      </a:cubicBezTo>
                                      <a:cubicBezTo>
                                        <a:pt x="700" y="15836"/>
                                        <a:pt x="682" y="15836"/>
                                        <a:pt x="647" y="15892"/>
                                      </a:cubicBezTo>
                                      <a:cubicBezTo>
                                        <a:pt x="439" y="16057"/>
                                        <a:pt x="264" y="16498"/>
                                        <a:pt x="160" y="16994"/>
                                      </a:cubicBezTo>
                                      <a:cubicBezTo>
                                        <a:pt x="38" y="17489"/>
                                        <a:pt x="-14" y="18096"/>
                                        <a:pt x="3" y="18702"/>
                                      </a:cubicBezTo>
                                      <a:cubicBezTo>
                                        <a:pt x="21" y="19253"/>
                                        <a:pt x="108" y="19804"/>
                                        <a:pt x="230" y="20134"/>
                                      </a:cubicBezTo>
                                      <a:cubicBezTo>
                                        <a:pt x="334" y="20465"/>
                                        <a:pt x="508" y="20685"/>
                                        <a:pt x="647" y="20685"/>
                                      </a:cubicBezTo>
                                      <a:cubicBezTo>
                                        <a:pt x="804" y="20685"/>
                                        <a:pt x="926" y="20465"/>
                                        <a:pt x="1013" y="20189"/>
                                      </a:cubicBezTo>
                                      <a:cubicBezTo>
                                        <a:pt x="1100" y="19914"/>
                                        <a:pt x="1170" y="19583"/>
                                        <a:pt x="1170" y="19253"/>
                                      </a:cubicBezTo>
                                      <a:cubicBezTo>
                                        <a:pt x="1187" y="18922"/>
                                        <a:pt x="1152" y="18647"/>
                                        <a:pt x="1117" y="18481"/>
                                      </a:cubicBezTo>
                                      <a:cubicBezTo>
                                        <a:pt x="1083" y="18261"/>
                                        <a:pt x="1048" y="18151"/>
                                        <a:pt x="1013" y="18041"/>
                                      </a:cubicBezTo>
                                      <a:cubicBezTo>
                                        <a:pt x="996" y="17985"/>
                                        <a:pt x="978" y="17930"/>
                                        <a:pt x="978" y="17930"/>
                                      </a:cubicBezTo>
                                      <a:cubicBezTo>
                                        <a:pt x="978" y="17930"/>
                                        <a:pt x="978" y="17930"/>
                                        <a:pt x="978" y="17930"/>
                                      </a:cubicBezTo>
                                      <a:cubicBezTo>
                                        <a:pt x="943" y="17820"/>
                                        <a:pt x="874" y="17820"/>
                                        <a:pt x="839" y="17985"/>
                                      </a:cubicBezTo>
                                      <a:cubicBezTo>
                                        <a:pt x="804" y="18151"/>
                                        <a:pt x="804" y="18316"/>
                                        <a:pt x="856" y="18426"/>
                                      </a:cubicBezTo>
                                      <a:lnTo>
                                        <a:pt x="856" y="18426"/>
                                      </a:lnTo>
                                      <a:cubicBezTo>
                                        <a:pt x="856" y="18426"/>
                                        <a:pt x="874" y="18426"/>
                                        <a:pt x="891" y="18481"/>
                                      </a:cubicBezTo>
                                      <a:cubicBezTo>
                                        <a:pt x="908" y="18536"/>
                                        <a:pt x="926" y="18592"/>
                                        <a:pt x="943" y="18702"/>
                                      </a:cubicBezTo>
                                      <a:cubicBezTo>
                                        <a:pt x="978" y="18922"/>
                                        <a:pt x="1013" y="19363"/>
                                        <a:pt x="874" y="19749"/>
                                      </a:cubicBezTo>
                                      <a:cubicBezTo>
                                        <a:pt x="752" y="20134"/>
                                        <a:pt x="508" y="20300"/>
                                        <a:pt x="317" y="19694"/>
                                      </a:cubicBezTo>
                                      <a:cubicBezTo>
                                        <a:pt x="125" y="19198"/>
                                        <a:pt x="56" y="18040"/>
                                        <a:pt x="264" y="17269"/>
                                      </a:cubicBezTo>
                                      <a:cubicBezTo>
                                        <a:pt x="369" y="16828"/>
                                        <a:pt x="508" y="16498"/>
                                        <a:pt x="665" y="16387"/>
                                      </a:cubicBezTo>
                                      <a:cubicBezTo>
                                        <a:pt x="752" y="16332"/>
                                        <a:pt x="856" y="16277"/>
                                        <a:pt x="961" y="16332"/>
                                      </a:cubicBezTo>
                                      <a:cubicBezTo>
                                        <a:pt x="1100" y="16553"/>
                                        <a:pt x="1239" y="16718"/>
                                        <a:pt x="1378" y="16828"/>
                                      </a:cubicBezTo>
                                      <a:cubicBezTo>
                                        <a:pt x="1500" y="17049"/>
                                        <a:pt x="1622" y="17269"/>
                                        <a:pt x="1744" y="17489"/>
                                      </a:cubicBezTo>
                                      <a:cubicBezTo>
                                        <a:pt x="1935" y="17820"/>
                                        <a:pt x="2127" y="18151"/>
                                        <a:pt x="2318" y="18481"/>
                                      </a:cubicBezTo>
                                      <a:cubicBezTo>
                                        <a:pt x="2510" y="18812"/>
                                        <a:pt x="2719" y="19143"/>
                                        <a:pt x="2910" y="19528"/>
                                      </a:cubicBezTo>
                                      <a:cubicBezTo>
                                        <a:pt x="3015" y="19694"/>
                                        <a:pt x="3119" y="19859"/>
                                        <a:pt x="3223" y="20079"/>
                                      </a:cubicBezTo>
                                      <a:cubicBezTo>
                                        <a:pt x="3328" y="20245"/>
                                        <a:pt x="3432" y="20410"/>
                                        <a:pt x="3554" y="20575"/>
                                      </a:cubicBezTo>
                                      <a:cubicBezTo>
                                        <a:pt x="3989" y="21181"/>
                                        <a:pt x="4511" y="21567"/>
                                        <a:pt x="5016" y="21126"/>
                                      </a:cubicBezTo>
                                      <a:cubicBezTo>
                                        <a:pt x="5277" y="20906"/>
                                        <a:pt x="5521" y="20520"/>
                                        <a:pt x="5712" y="19969"/>
                                      </a:cubicBezTo>
                                      <a:cubicBezTo>
                                        <a:pt x="5817" y="19694"/>
                                        <a:pt x="5904" y="19363"/>
                                        <a:pt x="5973" y="19032"/>
                                      </a:cubicBezTo>
                                      <a:lnTo>
                                        <a:pt x="5991" y="18977"/>
                                      </a:lnTo>
                                      <a:lnTo>
                                        <a:pt x="5991" y="18977"/>
                                      </a:lnTo>
                                      <a:lnTo>
                                        <a:pt x="6008" y="18922"/>
                                      </a:lnTo>
                                      <a:lnTo>
                                        <a:pt x="6008" y="18867"/>
                                      </a:lnTo>
                                      <a:lnTo>
                                        <a:pt x="6026" y="18757"/>
                                      </a:lnTo>
                                      <a:cubicBezTo>
                                        <a:pt x="6043" y="18702"/>
                                        <a:pt x="6060" y="18591"/>
                                        <a:pt x="6078" y="18536"/>
                                      </a:cubicBezTo>
                                      <a:cubicBezTo>
                                        <a:pt x="6113" y="18316"/>
                                        <a:pt x="6147" y="18096"/>
                                        <a:pt x="6165" y="17930"/>
                                      </a:cubicBezTo>
                                      <a:cubicBezTo>
                                        <a:pt x="6356" y="16332"/>
                                        <a:pt x="6269" y="14569"/>
                                        <a:pt x="6008" y="13247"/>
                                      </a:cubicBezTo>
                                      <a:cubicBezTo>
                                        <a:pt x="5956" y="12971"/>
                                        <a:pt x="5886" y="12751"/>
                                        <a:pt x="5817" y="12475"/>
                                      </a:cubicBezTo>
                                      <a:cubicBezTo>
                                        <a:pt x="6026" y="12420"/>
                                        <a:pt x="6235" y="12200"/>
                                        <a:pt x="6426" y="11649"/>
                                      </a:cubicBezTo>
                                      <a:cubicBezTo>
                                        <a:pt x="6757" y="10767"/>
                                        <a:pt x="6791" y="9169"/>
                                        <a:pt x="6513" y="8122"/>
                                      </a:cubicBezTo>
                                      <a:cubicBezTo>
                                        <a:pt x="6409" y="7736"/>
                                        <a:pt x="6252" y="7461"/>
                                        <a:pt x="6095" y="7461"/>
                                      </a:cubicBezTo>
                                      <a:cubicBezTo>
                                        <a:pt x="5939" y="7406"/>
                                        <a:pt x="5765" y="7571"/>
                                        <a:pt x="5643" y="7902"/>
                                      </a:cubicBezTo>
                                      <a:cubicBezTo>
                                        <a:pt x="5434" y="8453"/>
                                        <a:pt x="5416" y="9389"/>
                                        <a:pt x="5591" y="10051"/>
                                      </a:cubicBezTo>
                                      <a:cubicBezTo>
                                        <a:pt x="5660" y="10271"/>
                                        <a:pt x="5747" y="10436"/>
                                        <a:pt x="5852" y="10491"/>
                                      </a:cubicBezTo>
                                      <a:cubicBezTo>
                                        <a:pt x="5956" y="10491"/>
                                        <a:pt x="6043" y="10436"/>
                                        <a:pt x="6130" y="10216"/>
                                      </a:cubicBezTo>
                                      <a:cubicBezTo>
                                        <a:pt x="6165" y="10106"/>
                                        <a:pt x="6182" y="9885"/>
                                        <a:pt x="6147" y="9775"/>
                                      </a:cubicBezTo>
                                      <a:cubicBezTo>
                                        <a:pt x="6113" y="9665"/>
                                        <a:pt x="6043" y="9610"/>
                                        <a:pt x="6008" y="9720"/>
                                      </a:cubicBezTo>
                                      <a:cubicBezTo>
                                        <a:pt x="5973" y="9830"/>
                                        <a:pt x="5921" y="9885"/>
                                        <a:pt x="5869" y="9885"/>
                                      </a:cubicBezTo>
                                      <a:cubicBezTo>
                                        <a:pt x="5817" y="9885"/>
                                        <a:pt x="5782" y="9775"/>
                                        <a:pt x="5747" y="9665"/>
                                      </a:cubicBezTo>
                                      <a:cubicBezTo>
                                        <a:pt x="5643" y="9279"/>
                                        <a:pt x="5660" y="8728"/>
                                        <a:pt x="5782" y="8398"/>
                                      </a:cubicBezTo>
                                      <a:cubicBezTo>
                                        <a:pt x="5956" y="7902"/>
                                        <a:pt x="6217" y="8012"/>
                                        <a:pt x="6374" y="8563"/>
                                      </a:cubicBezTo>
                                      <a:cubicBezTo>
                                        <a:pt x="6583" y="9334"/>
                                        <a:pt x="6565" y="10547"/>
                                        <a:pt x="6304" y="11263"/>
                                      </a:cubicBezTo>
                                      <a:cubicBezTo>
                                        <a:pt x="6078" y="11869"/>
                                        <a:pt x="5817" y="12089"/>
                                        <a:pt x="5573" y="11869"/>
                                      </a:cubicBezTo>
                                      <a:cubicBezTo>
                                        <a:pt x="5538" y="11814"/>
                                        <a:pt x="5521" y="11759"/>
                                        <a:pt x="5486" y="11704"/>
                                      </a:cubicBezTo>
                                      <a:cubicBezTo>
                                        <a:pt x="5416" y="11593"/>
                                        <a:pt x="5364" y="11538"/>
                                        <a:pt x="5295" y="11483"/>
                                      </a:cubicBezTo>
                                      <a:cubicBezTo>
                                        <a:pt x="5225" y="11373"/>
                                        <a:pt x="5155" y="11208"/>
                                        <a:pt x="5103" y="10987"/>
                                      </a:cubicBezTo>
                                      <a:lnTo>
                                        <a:pt x="3432" y="6138"/>
                                      </a:lnTo>
                                      <a:cubicBezTo>
                                        <a:pt x="3867" y="6083"/>
                                        <a:pt x="4303" y="6083"/>
                                        <a:pt x="4720" y="6028"/>
                                      </a:cubicBezTo>
                                      <a:cubicBezTo>
                                        <a:pt x="5260" y="6028"/>
                                        <a:pt x="5782" y="5973"/>
                                        <a:pt x="6269" y="5973"/>
                                      </a:cubicBezTo>
                                      <a:cubicBezTo>
                                        <a:pt x="6513" y="5973"/>
                                        <a:pt x="6774" y="5973"/>
                                        <a:pt x="7000" y="5642"/>
                                      </a:cubicBezTo>
                                      <a:cubicBezTo>
                                        <a:pt x="7244" y="5367"/>
                                        <a:pt x="7435" y="4761"/>
                                        <a:pt x="7523" y="4045"/>
                                      </a:cubicBezTo>
                                      <a:cubicBezTo>
                                        <a:pt x="7575" y="3714"/>
                                        <a:pt x="7592" y="3328"/>
                                        <a:pt x="7610" y="2998"/>
                                      </a:cubicBezTo>
                                      <a:cubicBezTo>
                                        <a:pt x="7627" y="2612"/>
                                        <a:pt x="7610" y="2281"/>
                                        <a:pt x="7575" y="1951"/>
                                      </a:cubicBezTo>
                                      <a:cubicBezTo>
                                        <a:pt x="7523" y="1124"/>
                                        <a:pt x="7366" y="628"/>
                                        <a:pt x="7192" y="298"/>
                                      </a:cubicBezTo>
                                      <a:close/>
                                      <a:moveTo>
                                        <a:pt x="4947" y="11098"/>
                                      </a:moveTo>
                                      <a:cubicBezTo>
                                        <a:pt x="4894" y="11098"/>
                                        <a:pt x="4842" y="11098"/>
                                        <a:pt x="4790" y="11153"/>
                                      </a:cubicBezTo>
                                      <a:cubicBezTo>
                                        <a:pt x="4564" y="11263"/>
                                        <a:pt x="4337" y="11538"/>
                                        <a:pt x="4163" y="11979"/>
                                      </a:cubicBezTo>
                                      <a:cubicBezTo>
                                        <a:pt x="4076" y="12200"/>
                                        <a:pt x="4007" y="12420"/>
                                        <a:pt x="3937" y="12751"/>
                                      </a:cubicBezTo>
                                      <a:lnTo>
                                        <a:pt x="3902" y="12916"/>
                                      </a:lnTo>
                                      <a:cubicBezTo>
                                        <a:pt x="3885" y="12971"/>
                                        <a:pt x="3867" y="13081"/>
                                        <a:pt x="3867" y="13192"/>
                                      </a:cubicBezTo>
                                      <a:cubicBezTo>
                                        <a:pt x="3850" y="13357"/>
                                        <a:pt x="3833" y="13522"/>
                                        <a:pt x="3815" y="13687"/>
                                      </a:cubicBezTo>
                                      <a:cubicBezTo>
                                        <a:pt x="3763" y="14349"/>
                                        <a:pt x="3798" y="15010"/>
                                        <a:pt x="3885" y="15561"/>
                                      </a:cubicBezTo>
                                      <a:cubicBezTo>
                                        <a:pt x="3972" y="16112"/>
                                        <a:pt x="4111" y="16553"/>
                                        <a:pt x="4268" y="16773"/>
                                      </a:cubicBezTo>
                                      <a:cubicBezTo>
                                        <a:pt x="4442" y="17049"/>
                                        <a:pt x="4616" y="17049"/>
                                        <a:pt x="4755" y="16883"/>
                                      </a:cubicBezTo>
                                      <a:cubicBezTo>
                                        <a:pt x="4894" y="16718"/>
                                        <a:pt x="5016" y="16443"/>
                                        <a:pt x="5086" y="16112"/>
                                      </a:cubicBezTo>
                                      <a:lnTo>
                                        <a:pt x="5103" y="16057"/>
                                      </a:lnTo>
                                      <a:lnTo>
                                        <a:pt x="5121" y="16002"/>
                                      </a:lnTo>
                                      <a:cubicBezTo>
                                        <a:pt x="5121" y="15947"/>
                                        <a:pt x="5138" y="15947"/>
                                        <a:pt x="5138" y="15892"/>
                                      </a:cubicBezTo>
                                      <a:cubicBezTo>
                                        <a:pt x="5155" y="15781"/>
                                        <a:pt x="5173" y="15726"/>
                                        <a:pt x="5173" y="15616"/>
                                      </a:cubicBezTo>
                                      <a:cubicBezTo>
                                        <a:pt x="5190" y="15451"/>
                                        <a:pt x="5190" y="15230"/>
                                        <a:pt x="5190" y="15120"/>
                                      </a:cubicBezTo>
                                      <a:cubicBezTo>
                                        <a:pt x="5190" y="14789"/>
                                        <a:pt x="5155" y="14514"/>
                                        <a:pt x="5121" y="14349"/>
                                      </a:cubicBezTo>
                                      <a:cubicBezTo>
                                        <a:pt x="5086" y="14183"/>
                                        <a:pt x="5051" y="14018"/>
                                        <a:pt x="5016" y="13963"/>
                                      </a:cubicBezTo>
                                      <a:cubicBezTo>
                                        <a:pt x="4981" y="13908"/>
                                        <a:pt x="4981" y="13853"/>
                                        <a:pt x="4981" y="13853"/>
                                      </a:cubicBezTo>
                                      <a:cubicBezTo>
                                        <a:pt x="4947" y="13743"/>
                                        <a:pt x="4877" y="13798"/>
                                        <a:pt x="4842" y="13908"/>
                                      </a:cubicBezTo>
                                      <a:cubicBezTo>
                                        <a:pt x="4807" y="14018"/>
                                        <a:pt x="4807" y="14238"/>
                                        <a:pt x="4859" y="14349"/>
                                      </a:cubicBezTo>
                                      <a:lnTo>
                                        <a:pt x="4877" y="14349"/>
                                      </a:lnTo>
                                      <a:cubicBezTo>
                                        <a:pt x="4877" y="14349"/>
                                        <a:pt x="4877" y="14349"/>
                                        <a:pt x="4894" y="14404"/>
                                      </a:cubicBezTo>
                                      <a:cubicBezTo>
                                        <a:pt x="4912" y="14459"/>
                                        <a:pt x="4929" y="14514"/>
                                        <a:pt x="4947" y="14624"/>
                                      </a:cubicBezTo>
                                      <a:cubicBezTo>
                                        <a:pt x="4981" y="14845"/>
                                        <a:pt x="5016" y="15285"/>
                                        <a:pt x="4912" y="15671"/>
                                      </a:cubicBezTo>
                                      <a:cubicBezTo>
                                        <a:pt x="4859" y="15891"/>
                                        <a:pt x="4790" y="16057"/>
                                        <a:pt x="4685" y="16112"/>
                                      </a:cubicBezTo>
                                      <a:cubicBezTo>
                                        <a:pt x="4598" y="16167"/>
                                        <a:pt x="4477" y="16167"/>
                                        <a:pt x="4390" y="16002"/>
                                      </a:cubicBezTo>
                                      <a:cubicBezTo>
                                        <a:pt x="4285" y="15836"/>
                                        <a:pt x="4198" y="15506"/>
                                        <a:pt x="4146" y="15175"/>
                                      </a:cubicBezTo>
                                      <a:cubicBezTo>
                                        <a:pt x="4094" y="14789"/>
                                        <a:pt x="4076" y="14349"/>
                                        <a:pt x="4111" y="13908"/>
                                      </a:cubicBezTo>
                                      <a:cubicBezTo>
                                        <a:pt x="4111" y="13798"/>
                                        <a:pt x="4128" y="13687"/>
                                        <a:pt x="4146" y="13577"/>
                                      </a:cubicBezTo>
                                      <a:lnTo>
                                        <a:pt x="4163" y="13467"/>
                                      </a:lnTo>
                                      <a:lnTo>
                                        <a:pt x="4198" y="13302"/>
                                      </a:lnTo>
                                      <a:cubicBezTo>
                                        <a:pt x="4233" y="13136"/>
                                        <a:pt x="4303" y="12916"/>
                                        <a:pt x="4355" y="12806"/>
                                      </a:cubicBezTo>
                                      <a:cubicBezTo>
                                        <a:pt x="4477" y="12475"/>
                                        <a:pt x="4651" y="12310"/>
                                        <a:pt x="4825" y="12255"/>
                                      </a:cubicBezTo>
                                      <a:cubicBezTo>
                                        <a:pt x="4999" y="12200"/>
                                        <a:pt x="5190" y="12310"/>
                                        <a:pt x="5329" y="12530"/>
                                      </a:cubicBezTo>
                                      <a:cubicBezTo>
                                        <a:pt x="5486" y="12806"/>
                                        <a:pt x="5625" y="13247"/>
                                        <a:pt x="5730" y="13798"/>
                                      </a:cubicBezTo>
                                      <a:cubicBezTo>
                                        <a:pt x="5939" y="14845"/>
                                        <a:pt x="5991" y="16277"/>
                                        <a:pt x="5852" y="17489"/>
                                      </a:cubicBezTo>
                                      <a:cubicBezTo>
                                        <a:pt x="5834" y="17655"/>
                                        <a:pt x="5817" y="17765"/>
                                        <a:pt x="5799" y="17875"/>
                                      </a:cubicBezTo>
                                      <a:cubicBezTo>
                                        <a:pt x="5782" y="17930"/>
                                        <a:pt x="5765" y="18040"/>
                                        <a:pt x="5747" y="18096"/>
                                      </a:cubicBezTo>
                                      <a:lnTo>
                                        <a:pt x="5730" y="18206"/>
                                      </a:lnTo>
                                      <a:lnTo>
                                        <a:pt x="5730" y="18206"/>
                                      </a:lnTo>
                                      <a:lnTo>
                                        <a:pt x="5730" y="18206"/>
                                      </a:lnTo>
                                      <a:lnTo>
                                        <a:pt x="5712" y="18261"/>
                                      </a:lnTo>
                                      <a:cubicBezTo>
                                        <a:pt x="5643" y="18536"/>
                                        <a:pt x="5573" y="18812"/>
                                        <a:pt x="5503" y="19032"/>
                                      </a:cubicBezTo>
                                      <a:cubicBezTo>
                                        <a:pt x="5347" y="19473"/>
                                        <a:pt x="5173" y="19859"/>
                                        <a:pt x="4964" y="20079"/>
                                      </a:cubicBezTo>
                                      <a:cubicBezTo>
                                        <a:pt x="4564" y="20520"/>
                                        <a:pt x="4076" y="20355"/>
                                        <a:pt x="3659" y="19914"/>
                                      </a:cubicBezTo>
                                      <a:cubicBezTo>
                                        <a:pt x="3554" y="19804"/>
                                        <a:pt x="3450" y="19638"/>
                                        <a:pt x="3345" y="19473"/>
                                      </a:cubicBezTo>
                                      <a:cubicBezTo>
                                        <a:pt x="3241" y="19308"/>
                                        <a:pt x="3136" y="19143"/>
                                        <a:pt x="3049" y="18977"/>
                                      </a:cubicBezTo>
                                      <a:cubicBezTo>
                                        <a:pt x="2840" y="18647"/>
                                        <a:pt x="2649" y="18316"/>
                                        <a:pt x="2458" y="17985"/>
                                      </a:cubicBezTo>
                                      <a:cubicBezTo>
                                        <a:pt x="2266" y="17655"/>
                                        <a:pt x="2075" y="17324"/>
                                        <a:pt x="1883" y="16994"/>
                                      </a:cubicBezTo>
                                      <a:cubicBezTo>
                                        <a:pt x="1866" y="16938"/>
                                        <a:pt x="1848" y="16938"/>
                                        <a:pt x="1814" y="16883"/>
                                      </a:cubicBezTo>
                                      <a:cubicBezTo>
                                        <a:pt x="1901" y="16883"/>
                                        <a:pt x="1988" y="16828"/>
                                        <a:pt x="2057" y="16718"/>
                                      </a:cubicBezTo>
                                      <a:cubicBezTo>
                                        <a:pt x="2597" y="16167"/>
                                        <a:pt x="2962" y="14679"/>
                                        <a:pt x="2997" y="13081"/>
                                      </a:cubicBezTo>
                                      <a:cubicBezTo>
                                        <a:pt x="3015" y="12255"/>
                                        <a:pt x="2928" y="11483"/>
                                        <a:pt x="2771" y="10932"/>
                                      </a:cubicBezTo>
                                      <a:cubicBezTo>
                                        <a:pt x="2632" y="10381"/>
                                        <a:pt x="2423" y="10051"/>
                                        <a:pt x="2214" y="9941"/>
                                      </a:cubicBezTo>
                                      <a:cubicBezTo>
                                        <a:pt x="2179" y="9941"/>
                                        <a:pt x="2162" y="9885"/>
                                        <a:pt x="2127" y="9885"/>
                                      </a:cubicBezTo>
                                      <a:cubicBezTo>
                                        <a:pt x="2109" y="9885"/>
                                        <a:pt x="2092" y="9885"/>
                                        <a:pt x="2057" y="9885"/>
                                      </a:cubicBezTo>
                                      <a:cubicBezTo>
                                        <a:pt x="2005" y="9885"/>
                                        <a:pt x="1953" y="9885"/>
                                        <a:pt x="1901" y="9941"/>
                                      </a:cubicBezTo>
                                      <a:cubicBezTo>
                                        <a:pt x="1796" y="9996"/>
                                        <a:pt x="1709" y="10161"/>
                                        <a:pt x="1640" y="10326"/>
                                      </a:cubicBezTo>
                                      <a:cubicBezTo>
                                        <a:pt x="1483" y="10657"/>
                                        <a:pt x="1396" y="11153"/>
                                        <a:pt x="1361" y="11594"/>
                                      </a:cubicBezTo>
                                      <a:cubicBezTo>
                                        <a:pt x="1344" y="11704"/>
                                        <a:pt x="1344" y="11814"/>
                                        <a:pt x="1344" y="11924"/>
                                      </a:cubicBezTo>
                                      <a:lnTo>
                                        <a:pt x="1344" y="12089"/>
                                      </a:lnTo>
                                      <a:cubicBezTo>
                                        <a:pt x="1344" y="12145"/>
                                        <a:pt x="1344" y="12200"/>
                                        <a:pt x="1344" y="12255"/>
                                      </a:cubicBezTo>
                                      <a:cubicBezTo>
                                        <a:pt x="1344" y="12475"/>
                                        <a:pt x="1361" y="12696"/>
                                        <a:pt x="1396" y="12861"/>
                                      </a:cubicBezTo>
                                      <a:cubicBezTo>
                                        <a:pt x="1448" y="13192"/>
                                        <a:pt x="1518" y="13467"/>
                                        <a:pt x="1587" y="13577"/>
                                      </a:cubicBezTo>
                                      <a:cubicBezTo>
                                        <a:pt x="1657" y="13743"/>
                                        <a:pt x="1727" y="13798"/>
                                        <a:pt x="1761" y="13798"/>
                                      </a:cubicBezTo>
                                      <a:cubicBezTo>
                                        <a:pt x="1796" y="13798"/>
                                        <a:pt x="1831" y="13853"/>
                                        <a:pt x="1831" y="13853"/>
                                      </a:cubicBezTo>
                                      <a:cubicBezTo>
                                        <a:pt x="1883" y="13853"/>
                                        <a:pt x="1935" y="13743"/>
                                        <a:pt x="1935" y="13577"/>
                                      </a:cubicBezTo>
                                      <a:cubicBezTo>
                                        <a:pt x="1935" y="13412"/>
                                        <a:pt x="1901" y="13247"/>
                                        <a:pt x="1848" y="13247"/>
                                      </a:cubicBezTo>
                                      <a:cubicBezTo>
                                        <a:pt x="1848" y="13247"/>
                                        <a:pt x="1796" y="13247"/>
                                        <a:pt x="1709" y="13026"/>
                                      </a:cubicBezTo>
                                      <a:cubicBezTo>
                                        <a:pt x="1622" y="12861"/>
                                        <a:pt x="1518" y="12365"/>
                                        <a:pt x="1587" y="11759"/>
                                      </a:cubicBezTo>
                                      <a:cubicBezTo>
                                        <a:pt x="1640" y="11153"/>
                                        <a:pt x="1866" y="10547"/>
                                        <a:pt x="2144" y="10767"/>
                                      </a:cubicBezTo>
                                      <a:cubicBezTo>
                                        <a:pt x="2284" y="10877"/>
                                        <a:pt x="2423" y="11098"/>
                                        <a:pt x="2527" y="11538"/>
                                      </a:cubicBezTo>
                                      <a:cubicBezTo>
                                        <a:pt x="2632" y="11924"/>
                                        <a:pt x="2684" y="12475"/>
                                        <a:pt x="2666" y="13026"/>
                                      </a:cubicBezTo>
                                      <a:cubicBezTo>
                                        <a:pt x="2632" y="14183"/>
                                        <a:pt x="2336" y="15341"/>
                                        <a:pt x="1935" y="15726"/>
                                      </a:cubicBezTo>
                                      <a:cubicBezTo>
                                        <a:pt x="1883" y="15781"/>
                                        <a:pt x="1831" y="15781"/>
                                        <a:pt x="1779" y="15836"/>
                                      </a:cubicBezTo>
                                      <a:cubicBezTo>
                                        <a:pt x="1727" y="15836"/>
                                        <a:pt x="1692" y="15836"/>
                                        <a:pt x="1622" y="15836"/>
                                      </a:cubicBezTo>
                                      <a:cubicBezTo>
                                        <a:pt x="1518" y="15836"/>
                                        <a:pt x="1396" y="15726"/>
                                        <a:pt x="1291" y="15616"/>
                                      </a:cubicBezTo>
                                      <a:cubicBezTo>
                                        <a:pt x="1083" y="15341"/>
                                        <a:pt x="874" y="14955"/>
                                        <a:pt x="717" y="14349"/>
                                      </a:cubicBezTo>
                                      <a:cubicBezTo>
                                        <a:pt x="560" y="13798"/>
                                        <a:pt x="439" y="13081"/>
                                        <a:pt x="386" y="12310"/>
                                      </a:cubicBezTo>
                                      <a:cubicBezTo>
                                        <a:pt x="369" y="12145"/>
                                        <a:pt x="369" y="11924"/>
                                        <a:pt x="352" y="11759"/>
                                      </a:cubicBezTo>
                                      <a:cubicBezTo>
                                        <a:pt x="352" y="11538"/>
                                        <a:pt x="352" y="11428"/>
                                        <a:pt x="352" y="11208"/>
                                      </a:cubicBezTo>
                                      <a:lnTo>
                                        <a:pt x="352" y="10877"/>
                                      </a:lnTo>
                                      <a:cubicBezTo>
                                        <a:pt x="352" y="10822"/>
                                        <a:pt x="369" y="10712"/>
                                        <a:pt x="369" y="10602"/>
                                      </a:cubicBezTo>
                                      <a:cubicBezTo>
                                        <a:pt x="386" y="10381"/>
                                        <a:pt x="386" y="10216"/>
                                        <a:pt x="404" y="9996"/>
                                      </a:cubicBezTo>
                                      <a:cubicBezTo>
                                        <a:pt x="473" y="9224"/>
                                        <a:pt x="595" y="8508"/>
                                        <a:pt x="769" y="7957"/>
                                      </a:cubicBezTo>
                                      <a:cubicBezTo>
                                        <a:pt x="943" y="7406"/>
                                        <a:pt x="1170" y="6965"/>
                                        <a:pt x="1413" y="6634"/>
                                      </a:cubicBezTo>
                                      <a:cubicBezTo>
                                        <a:pt x="1657" y="6304"/>
                                        <a:pt x="1935" y="6194"/>
                                        <a:pt x="2196" y="6083"/>
                                      </a:cubicBezTo>
                                      <a:cubicBezTo>
                                        <a:pt x="2475" y="6028"/>
                                        <a:pt x="2753" y="6028"/>
                                        <a:pt x="3032" y="5973"/>
                                      </a:cubicBezTo>
                                      <a:cubicBezTo>
                                        <a:pt x="3067" y="5973"/>
                                        <a:pt x="3084" y="5973"/>
                                        <a:pt x="3119" y="5973"/>
                                      </a:cubicBezTo>
                                      <a:lnTo>
                                        <a:pt x="4947" y="110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22" name="Shape"/>
                              <wps:cNvSpPr/>
                              <wps:spPr>
                                <a:xfrm>
                                  <a:off x="825499" y="901700"/>
                                  <a:ext cx="464821" cy="57658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9502" y="12941"/>
                                      </a:moveTo>
                                      <a:lnTo>
                                        <a:pt x="10800" y="13988"/>
                                      </a:lnTo>
                                      <a:lnTo>
                                        <a:pt x="12098" y="12941"/>
                                      </a:lnTo>
                                      <a:lnTo>
                                        <a:pt x="10800" y="11894"/>
                                      </a:lnTo>
                                      <a:lnTo>
                                        <a:pt x="9502" y="12941"/>
                                      </a:lnTo>
                                      <a:close/>
                                      <a:moveTo>
                                        <a:pt x="10800" y="4187"/>
                                      </a:moveTo>
                                      <a:cubicBezTo>
                                        <a:pt x="4839" y="4187"/>
                                        <a:pt x="0" y="8088"/>
                                        <a:pt x="0" y="12893"/>
                                      </a:cubicBezTo>
                                      <a:cubicBezTo>
                                        <a:pt x="0" y="17699"/>
                                        <a:pt x="4839" y="21600"/>
                                        <a:pt x="10800" y="21600"/>
                                      </a:cubicBezTo>
                                      <a:cubicBezTo>
                                        <a:pt x="16761" y="21600"/>
                                        <a:pt x="21600" y="17699"/>
                                        <a:pt x="21600" y="12893"/>
                                      </a:cubicBezTo>
                                      <a:cubicBezTo>
                                        <a:pt x="21600" y="8136"/>
                                        <a:pt x="16761" y="4187"/>
                                        <a:pt x="10800" y="4187"/>
                                      </a:cubicBezTo>
                                      <a:close/>
                                      <a:moveTo>
                                        <a:pt x="17292" y="10277"/>
                                      </a:moveTo>
                                      <a:cubicBezTo>
                                        <a:pt x="17587" y="10277"/>
                                        <a:pt x="17882" y="10467"/>
                                        <a:pt x="17882" y="10752"/>
                                      </a:cubicBezTo>
                                      <a:cubicBezTo>
                                        <a:pt x="17882" y="10990"/>
                                        <a:pt x="17646" y="11228"/>
                                        <a:pt x="17292" y="11228"/>
                                      </a:cubicBezTo>
                                      <a:cubicBezTo>
                                        <a:pt x="16997" y="11228"/>
                                        <a:pt x="16702" y="11038"/>
                                        <a:pt x="16702" y="10752"/>
                                      </a:cubicBezTo>
                                      <a:cubicBezTo>
                                        <a:pt x="16702" y="10467"/>
                                        <a:pt x="16938" y="10277"/>
                                        <a:pt x="17292" y="10277"/>
                                      </a:cubicBezTo>
                                      <a:close/>
                                      <a:moveTo>
                                        <a:pt x="13515" y="7232"/>
                                      </a:moveTo>
                                      <a:cubicBezTo>
                                        <a:pt x="13810" y="7232"/>
                                        <a:pt x="14105" y="7422"/>
                                        <a:pt x="14105" y="7707"/>
                                      </a:cubicBezTo>
                                      <a:cubicBezTo>
                                        <a:pt x="14105" y="7945"/>
                                        <a:pt x="13869" y="8183"/>
                                        <a:pt x="13515" y="8183"/>
                                      </a:cubicBezTo>
                                      <a:cubicBezTo>
                                        <a:pt x="13220" y="8183"/>
                                        <a:pt x="12925" y="7993"/>
                                        <a:pt x="12925" y="7707"/>
                                      </a:cubicBezTo>
                                      <a:cubicBezTo>
                                        <a:pt x="12984" y="7470"/>
                                        <a:pt x="13220" y="7232"/>
                                        <a:pt x="13515" y="7232"/>
                                      </a:cubicBezTo>
                                      <a:close/>
                                      <a:moveTo>
                                        <a:pt x="15757" y="8944"/>
                                      </a:moveTo>
                                      <a:lnTo>
                                        <a:pt x="15462" y="10657"/>
                                      </a:lnTo>
                                      <a:lnTo>
                                        <a:pt x="13338" y="10895"/>
                                      </a:lnTo>
                                      <a:lnTo>
                                        <a:pt x="13633" y="9182"/>
                                      </a:lnTo>
                                      <a:lnTo>
                                        <a:pt x="15757" y="8944"/>
                                      </a:lnTo>
                                      <a:close/>
                                      <a:moveTo>
                                        <a:pt x="8085" y="7232"/>
                                      </a:moveTo>
                                      <a:cubicBezTo>
                                        <a:pt x="8380" y="7232"/>
                                        <a:pt x="8675" y="7422"/>
                                        <a:pt x="8675" y="7707"/>
                                      </a:cubicBezTo>
                                      <a:cubicBezTo>
                                        <a:pt x="8675" y="7945"/>
                                        <a:pt x="8439" y="8183"/>
                                        <a:pt x="8085" y="8183"/>
                                      </a:cubicBezTo>
                                      <a:cubicBezTo>
                                        <a:pt x="7790" y="8183"/>
                                        <a:pt x="7495" y="7993"/>
                                        <a:pt x="7495" y="7707"/>
                                      </a:cubicBezTo>
                                      <a:cubicBezTo>
                                        <a:pt x="7495" y="7470"/>
                                        <a:pt x="7731" y="7232"/>
                                        <a:pt x="8085" y="7232"/>
                                      </a:cubicBezTo>
                                      <a:close/>
                                      <a:moveTo>
                                        <a:pt x="7967" y="9182"/>
                                      </a:moveTo>
                                      <a:lnTo>
                                        <a:pt x="8262" y="10895"/>
                                      </a:lnTo>
                                      <a:lnTo>
                                        <a:pt x="6138" y="10657"/>
                                      </a:lnTo>
                                      <a:lnTo>
                                        <a:pt x="5843" y="8944"/>
                                      </a:lnTo>
                                      <a:lnTo>
                                        <a:pt x="7967" y="9182"/>
                                      </a:lnTo>
                                      <a:close/>
                                      <a:moveTo>
                                        <a:pt x="4308" y="10277"/>
                                      </a:moveTo>
                                      <a:cubicBezTo>
                                        <a:pt x="4603" y="10277"/>
                                        <a:pt x="4898" y="10467"/>
                                        <a:pt x="4898" y="10752"/>
                                      </a:cubicBezTo>
                                      <a:cubicBezTo>
                                        <a:pt x="4898" y="10990"/>
                                        <a:pt x="4662" y="11228"/>
                                        <a:pt x="4308" y="11228"/>
                                      </a:cubicBezTo>
                                      <a:cubicBezTo>
                                        <a:pt x="4013" y="11228"/>
                                        <a:pt x="3718" y="11038"/>
                                        <a:pt x="3718" y="10752"/>
                                      </a:cubicBezTo>
                                      <a:cubicBezTo>
                                        <a:pt x="3777" y="10467"/>
                                        <a:pt x="4013" y="10277"/>
                                        <a:pt x="4308" y="10277"/>
                                      </a:cubicBezTo>
                                      <a:close/>
                                      <a:moveTo>
                                        <a:pt x="4308" y="15605"/>
                                      </a:moveTo>
                                      <a:cubicBezTo>
                                        <a:pt x="4013" y="15605"/>
                                        <a:pt x="3718" y="15415"/>
                                        <a:pt x="3718" y="15130"/>
                                      </a:cubicBezTo>
                                      <a:cubicBezTo>
                                        <a:pt x="3718" y="14892"/>
                                        <a:pt x="3954" y="14654"/>
                                        <a:pt x="4308" y="14654"/>
                                      </a:cubicBezTo>
                                      <a:cubicBezTo>
                                        <a:pt x="4603" y="14654"/>
                                        <a:pt x="4898" y="14844"/>
                                        <a:pt x="4898" y="15130"/>
                                      </a:cubicBezTo>
                                      <a:cubicBezTo>
                                        <a:pt x="4898" y="15415"/>
                                        <a:pt x="4662" y="15605"/>
                                        <a:pt x="4308" y="15605"/>
                                      </a:cubicBezTo>
                                      <a:close/>
                                      <a:moveTo>
                                        <a:pt x="8085" y="18603"/>
                                      </a:moveTo>
                                      <a:cubicBezTo>
                                        <a:pt x="7790" y="18603"/>
                                        <a:pt x="7495" y="18412"/>
                                        <a:pt x="7495" y="18127"/>
                                      </a:cubicBezTo>
                                      <a:cubicBezTo>
                                        <a:pt x="7495" y="17889"/>
                                        <a:pt x="7731" y="17651"/>
                                        <a:pt x="8085" y="17651"/>
                                      </a:cubicBezTo>
                                      <a:cubicBezTo>
                                        <a:pt x="8380" y="17651"/>
                                        <a:pt x="8675" y="17841"/>
                                        <a:pt x="8675" y="18127"/>
                                      </a:cubicBezTo>
                                      <a:cubicBezTo>
                                        <a:pt x="8616" y="18412"/>
                                        <a:pt x="8380" y="18603"/>
                                        <a:pt x="8085" y="18603"/>
                                      </a:cubicBezTo>
                                      <a:close/>
                                      <a:moveTo>
                                        <a:pt x="5843" y="16937"/>
                                      </a:moveTo>
                                      <a:lnTo>
                                        <a:pt x="6138" y="15225"/>
                                      </a:lnTo>
                                      <a:lnTo>
                                        <a:pt x="8262" y="14987"/>
                                      </a:lnTo>
                                      <a:lnTo>
                                        <a:pt x="7967" y="16700"/>
                                      </a:lnTo>
                                      <a:lnTo>
                                        <a:pt x="5843" y="16937"/>
                                      </a:lnTo>
                                      <a:close/>
                                      <a:moveTo>
                                        <a:pt x="13515" y="18603"/>
                                      </a:moveTo>
                                      <a:cubicBezTo>
                                        <a:pt x="13220" y="18603"/>
                                        <a:pt x="12925" y="18412"/>
                                        <a:pt x="12925" y="18127"/>
                                      </a:cubicBezTo>
                                      <a:cubicBezTo>
                                        <a:pt x="12925" y="17889"/>
                                        <a:pt x="13161" y="17651"/>
                                        <a:pt x="13515" y="17651"/>
                                      </a:cubicBezTo>
                                      <a:cubicBezTo>
                                        <a:pt x="13810" y="17651"/>
                                        <a:pt x="14105" y="17841"/>
                                        <a:pt x="14105" y="18127"/>
                                      </a:cubicBezTo>
                                      <a:cubicBezTo>
                                        <a:pt x="14105" y="18412"/>
                                        <a:pt x="13869" y="18603"/>
                                        <a:pt x="13515" y="18603"/>
                                      </a:cubicBezTo>
                                      <a:close/>
                                      <a:moveTo>
                                        <a:pt x="13633" y="16652"/>
                                      </a:moveTo>
                                      <a:lnTo>
                                        <a:pt x="13338" y="14939"/>
                                      </a:lnTo>
                                      <a:lnTo>
                                        <a:pt x="15462" y="15177"/>
                                      </a:lnTo>
                                      <a:lnTo>
                                        <a:pt x="15757" y="16890"/>
                                      </a:lnTo>
                                      <a:lnTo>
                                        <a:pt x="13633" y="16652"/>
                                      </a:lnTo>
                                      <a:close/>
                                      <a:moveTo>
                                        <a:pt x="17292" y="15605"/>
                                      </a:moveTo>
                                      <a:cubicBezTo>
                                        <a:pt x="16997" y="15605"/>
                                        <a:pt x="16702" y="15415"/>
                                        <a:pt x="16702" y="15130"/>
                                      </a:cubicBezTo>
                                      <a:cubicBezTo>
                                        <a:pt x="16702" y="14892"/>
                                        <a:pt x="16938" y="14654"/>
                                        <a:pt x="17292" y="14654"/>
                                      </a:cubicBezTo>
                                      <a:cubicBezTo>
                                        <a:pt x="17587" y="14654"/>
                                        <a:pt x="17882" y="14844"/>
                                        <a:pt x="17882" y="15130"/>
                                      </a:cubicBezTo>
                                      <a:cubicBezTo>
                                        <a:pt x="17823" y="15415"/>
                                        <a:pt x="17587" y="15605"/>
                                        <a:pt x="17292" y="15605"/>
                                      </a:cubicBezTo>
                                      <a:close/>
                                      <a:moveTo>
                                        <a:pt x="15757" y="13940"/>
                                      </a:moveTo>
                                      <a:lnTo>
                                        <a:pt x="13338" y="13084"/>
                                      </a:lnTo>
                                      <a:lnTo>
                                        <a:pt x="11095" y="14892"/>
                                      </a:lnTo>
                                      <a:lnTo>
                                        <a:pt x="12157" y="16842"/>
                                      </a:lnTo>
                                      <a:lnTo>
                                        <a:pt x="10859" y="19269"/>
                                      </a:lnTo>
                                      <a:lnTo>
                                        <a:pt x="9561" y="16842"/>
                                      </a:lnTo>
                                      <a:lnTo>
                                        <a:pt x="10623" y="14892"/>
                                      </a:lnTo>
                                      <a:lnTo>
                                        <a:pt x="8380" y="13084"/>
                                      </a:lnTo>
                                      <a:lnTo>
                                        <a:pt x="5961" y="13940"/>
                                      </a:lnTo>
                                      <a:lnTo>
                                        <a:pt x="2951" y="12893"/>
                                      </a:lnTo>
                                      <a:lnTo>
                                        <a:pt x="5961" y="11847"/>
                                      </a:lnTo>
                                      <a:lnTo>
                                        <a:pt x="8380" y="12703"/>
                                      </a:lnTo>
                                      <a:lnTo>
                                        <a:pt x="10623" y="10895"/>
                                      </a:lnTo>
                                      <a:lnTo>
                                        <a:pt x="9561" y="8944"/>
                                      </a:lnTo>
                                      <a:lnTo>
                                        <a:pt x="10859" y="6518"/>
                                      </a:lnTo>
                                      <a:lnTo>
                                        <a:pt x="12157" y="8944"/>
                                      </a:lnTo>
                                      <a:lnTo>
                                        <a:pt x="11095" y="10895"/>
                                      </a:lnTo>
                                      <a:lnTo>
                                        <a:pt x="13338" y="12703"/>
                                      </a:lnTo>
                                      <a:lnTo>
                                        <a:pt x="15757" y="11847"/>
                                      </a:lnTo>
                                      <a:lnTo>
                                        <a:pt x="18767" y="12893"/>
                                      </a:lnTo>
                                      <a:lnTo>
                                        <a:pt x="15757" y="13940"/>
                                      </a:lnTo>
                                      <a:close/>
                                      <a:moveTo>
                                        <a:pt x="10859" y="714"/>
                                      </a:moveTo>
                                      <a:cubicBezTo>
                                        <a:pt x="11508" y="714"/>
                                        <a:pt x="11862" y="1047"/>
                                        <a:pt x="11862" y="1665"/>
                                      </a:cubicBezTo>
                                      <a:lnTo>
                                        <a:pt x="12748" y="1665"/>
                                      </a:lnTo>
                                      <a:cubicBezTo>
                                        <a:pt x="12748" y="666"/>
                                        <a:pt x="12039" y="0"/>
                                        <a:pt x="10859" y="0"/>
                                      </a:cubicBezTo>
                                      <a:cubicBezTo>
                                        <a:pt x="9738" y="0"/>
                                        <a:pt x="8970" y="666"/>
                                        <a:pt x="8970" y="1665"/>
                                      </a:cubicBezTo>
                                      <a:lnTo>
                                        <a:pt x="9856" y="1665"/>
                                      </a:lnTo>
                                      <a:cubicBezTo>
                                        <a:pt x="9856" y="1047"/>
                                        <a:pt x="10210" y="714"/>
                                        <a:pt x="10859" y="7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0DFAE1" id="Group 1" o:spid="_x0000_s1026" style="position:absolute;margin-left:0;margin-top:0;width:164.9pt;height:130.3pt;z-index:-251652608;mso-position-horizontal:center;mso-position-horizontal-relative:page;mso-position-vertical:top;mso-position-vertical-relative:page" coordsize="20942,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">
                      <v:shape id="Shape" o:spid="_x0000_s1027" style="position:absolute;width:20942;height:16560;visibility:visible;mso-wrap-style:square;v-text-anchor:middle" coordsize="215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TX88QA&#10;AADaAAAADwAAAGRycy9kb3ducmV2LnhtbESPQWvCQBSE74L/YXmCl1I3bUFsmo1IwSJUD6ZF8PbI&#10;vibB7NuQXU3ir3eFgsdhZr5hkmVvanGh1lWWFbzMIhDEudUVFwp+f9bPCxDOI2usLZOCgRws0/Eo&#10;wVjbjvd0yXwhAoRdjApK75tYSpeXZNDNbEMcvD/bGvRBtoXULXYBbmr5GkVzabDisFBiQ58l5afs&#10;bBQcV8OJs2z7/rTLv0zzTea6nR+Umk761QcIT71/hP/bG63gDe5Xwg2Q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k1/PEAAAA2gAAAA8AAAAAAAAAAAAAAAAAmAIAAGRycy9k&#10;b3ducmV2LnhtbFBLBQYAAAAABAAEAPUAAACJAwAAAAA=&#10;" path="m19087,l2513,c1126,,,1425,,3180l,18420v,1755,1126,3180,2513,3180l19073,21600v1388,,2514,-1425,2514,-3180l21587,3180c21600,1425,20474,,19087,xe" fillcolor="#d70e30 [3204]" stroked="f" strokeweight="1pt">
                        <v:stroke miterlimit="4" joinstyle="miter"/>
                        <v:path arrowok="t" o:extrusionok="f" o:connecttype="custom" o:connectlocs="1047121,828041;1047121,828041;1047121,828041;1047121,828041" o:connectangles="0,90,180,270"/>
                      </v:shape>
                      <v:shape id="Shape" o:spid="_x0000_s1028" style="position:absolute;left:2666;top:8890;width:15741;height:4912;visibility:visible;mso-wrap-style:square;v-text-anchor:middle" coordsize="21572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WDT8IA&#10;AADaAAAADwAAAGRycy9kb3ducmV2LnhtbESPQYvCMBSE74L/ITzBmyZbRKQaZVldkBUPVhG8PZpn&#10;W7Z5KU1Wu//eCILHYWa+YRarztbiRq2vHGv4GCsQxLkzFRcaTsfv0QyED8gGa8ek4Z88rJb93gJT&#10;4+58oFsWChEh7FPUUIbQpFL6vCSLfuwa4uhdXWsxRNkW0rR4j3Bby0SpqbRYcVwosaGvkvLf7M9q&#10;uPwkqkiq42mX7DfX7fqsFM6U1sNB9zkHEagL7/CrvTUaJvC8Em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RYNPwgAAANoAAAAPAAAAAAAAAAAAAAAAAJgCAABkcnMvZG93&#10;bnJldi54bWxQSwUGAAAAAAQABAD1AAAAhwMAAAAA&#10;" path="m10116,6469r1375,l11491,3659r-1375,l10116,6469xm9942,3163r1723,l11665,2006r-1723,l9942,3163xm20925,15892v-35,,-53,-56,-87,-56c20942,15616,21029,15340,21099,15065v191,-716,348,-1543,417,-2480c21534,12365,21551,12089,21551,11869v,-220,18,-551,,-771l21551,10767v,-165,-17,-275,-17,-386c21516,10161,21499,9885,21482,9665v-87,-937,-227,-1873,-453,-2590c20803,6359,20524,5863,20246,5532v-296,-330,-592,-496,-888,-551c19062,4926,18784,4981,18505,4981v-557,55,-1114,55,-1653,111c16312,5092,15790,5147,15303,5147v-244,55,-470,,-679,-221c14432,4706,14276,4265,14206,3659v-35,-276,-69,-551,-69,-882c14119,2502,14137,2226,14154,1951v52,-496,174,-937,313,-1157c14537,683,14606,628,14676,573v70,,139,,192,55c14989,738,15076,1014,15111,1345v105,661,,1102,-69,1322c15007,2777,14955,2832,14937,2832v-17,,-52,55,-52,55c14833,2943,14798,3053,14815,3218v18,165,53,276,105,220c14920,3438,14937,3438,14972,3383v52,-55,104,-110,174,-275c15216,2943,15285,2667,15320,2336v17,-165,17,-385,17,-606c15337,1565,15303,1289,15268,1124v-70,-441,-192,-771,-348,-992c14833,22,14746,22,14641,22v-87,55,-191,110,-261,276c14206,573,14050,1124,13997,1785v-35,331,-52,717,-35,1047c13980,3163,13997,3549,14049,3879v88,717,279,1323,523,1598c14798,5753,15076,5808,15303,5808v487,,1009,55,1549,55c17269,5918,17705,5918,18140,5973r-1671,4849c16399,10987,16330,11153,16277,11318v-69,55,-121,165,-191,220c16051,11594,16034,11649,15999,11704v-261,220,-505,55,-731,-606c15024,10436,14989,9224,15198,8398v70,-276,174,-441,279,-441c15581,7957,15703,8067,15790,8287v122,331,139,882,35,1268c15790,9665,15755,9720,15703,9775v-52,,-104,-55,-139,-165c15529,9500,15459,9500,15425,9665v-35,165,-35,331,17,441c15599,10547,15842,10492,15981,9996v175,-662,157,-1598,-52,-2149c15807,7516,15651,7351,15477,7406v-157,55,-314,275,-418,661c14781,9114,14815,10712,15146,11594v191,495,400,771,609,826c15686,12640,15616,12916,15564,13192v-261,1322,-348,3085,-157,4683c15425,18096,15459,18261,15494,18481v18,111,35,166,52,221l15564,18812r,55l15581,18922r,l15599,18977v69,331,156,661,261,937c16051,20465,16295,20906,16556,21071v522,441,1027,,1462,-551c18122,20355,18244,20189,18349,20024v104,-165,208,-330,313,-551c18871,19143,19062,18757,19254,18426v191,-330,383,-661,574,-992c19950,17214,20072,16994,20194,16773v139,-110,278,-275,417,-496c20716,16222,20820,16222,20907,16332v174,166,313,496,401,882c21516,17985,21447,19143,21255,19638v-191,607,-452,386,-557,56c20576,19308,20594,18867,20629,18647v17,-111,35,-166,52,-221c20698,18371,20716,18371,20716,18371r,c20716,18371,20716,18371,20716,18371v35,-110,52,-275,17,-441c20698,17820,20646,17765,20594,17875v,,-18,55,-35,110c20524,18096,20489,18206,20455,18426v-35,221,-53,496,-53,772c20402,19528,20472,19859,20559,20134v87,276,226,441,366,496c21064,20685,21238,20465,21342,20079v122,-385,209,-881,227,-1432c21586,18096,21534,17434,21412,16938v-104,-495,-279,-881,-487,-1046xm20263,15561v-104,110,-209,220,-331,220c19863,15781,19845,15781,19776,15781v-52,,-105,-55,-157,-110c19219,15285,18906,14128,18888,12971v-17,-551,35,-1102,139,-1488c19132,11098,19271,10822,19410,10712v279,-220,522,386,557,992c20037,12310,19932,12751,19845,12971v-87,165,-139,165,-139,220c19654,13191,19619,13357,19619,13522v,165,52,276,105,276c19724,13798,19741,13798,19793,13743v35,-56,105,-111,174,-221c20037,13357,20107,13136,20159,12806v17,-166,52,-386,52,-606c20211,12145,20211,12089,20211,12034r,-165c20211,11704,20194,11649,20194,11538v-35,-440,-140,-936,-279,-1267c19845,10106,19758,9996,19654,9885v-52,-55,-104,-55,-157,-55c19463,9830,19445,9830,19428,9830v-35,,-52,,-87,55c19149,9996,18940,10326,18784,10877v-157,551,-244,1323,-227,2149c18592,14624,18958,16112,19497,16663v87,110,174,110,244,165c19724,16883,19706,16883,19671,16938v-191,331,-383,662,-574,992c18906,18261,18697,18592,18505,18922v-104,165,-209,331,-296,496c18105,19583,18000,19749,17896,19859v-418,496,-905,661,-1305,165c16382,19804,16208,19418,16051,18977v-70,-220,-139,-496,-209,-771l15825,18151r,l15825,18151r-18,-111c15790,17985,15773,17875,15755,17820v-17,-165,-35,-220,-52,-386c15564,16222,15616,14789,15825,13742v104,-495,244,-936,400,-1267c16364,12255,16556,12145,16730,12200v174,55,331,275,470,551c17269,12916,17322,13081,17357,13247r34,165l17409,13522v17,110,35,220,35,331c17478,14293,17461,14734,17409,15120v-52,386,-140,661,-244,827c17078,16112,16956,16112,16869,16057v-87,-55,-174,-276,-226,-441c16538,15230,16573,14789,16608,14569v17,-110,35,-165,52,-220c16678,14294,16678,14294,16678,14294r17,c16730,14183,16747,14018,16713,13908v-35,-110,-88,-166,-140,-55c16573,13853,16556,13908,16538,13963v-34,55,-69,165,-104,386c16399,14514,16364,14789,16364,15120v,165,,331,18,496c16399,15726,16399,15781,16417,15891v,56,17,111,17,111l16451,16057r18,55c16538,16443,16660,16718,16800,16883v139,166,330,166,487,-110c17444,16553,17583,16112,17670,15561v87,-551,122,-1212,69,-1874c17722,13522,17705,13357,17687,13191v-17,-110,-35,-165,-35,-275l17618,12751v-70,-331,-140,-551,-227,-772c17217,11538,16991,11263,16765,11153v-52,,-105,-55,-157,-55l18383,5918v35,,53,,87,c18749,5918,19045,5918,19306,6028v261,110,539,221,783,551c20333,6855,20559,7296,20733,7902v174,551,296,1267,366,2038c21116,10106,21133,10326,21133,10547v,110,18,220,18,275l21151,11153v,220,,385,,551c21151,11869,21133,12089,21116,12255v-52,771,-174,1432,-331,2039c20681,14845,20489,15285,20263,15561xm7192,298c7105,132,7000,77,6931,22v-87,-55,-192,,-279,110c6478,298,6356,683,6304,1124v-35,221,-52,441,-69,606c6217,1951,6235,2171,6252,2336v35,386,104,607,174,772c6496,3273,6548,3328,6600,3383v35,55,52,55,52,55c6704,3494,6757,3383,6757,3218v,-165,-18,-331,-70,-331c6687,2887,6670,2887,6635,2832v-18,,-52,-55,-105,-165c6443,2502,6356,2006,6461,1345v52,-276,139,-607,243,-717c6757,573,6826,518,6896,573v70,55,139,110,209,221c7244,1014,7366,1400,7418,1951v35,275,35,551,17,826c7418,3108,7401,3383,7366,3659v-70,551,-226,1047,-418,1267c6739,5147,6530,5202,6269,5147v-487,,-1009,-55,-1549,-55c4181,5036,3624,5036,3067,4981v-279,,-557,-55,-853,c1918,5036,1622,5202,1326,5532,1030,5863,769,6359,543,7075,317,7791,160,8728,90,9665v-17,220,-34,496,-52,716c38,10492,21,10602,21,10767r,331c21,11318,21,11649,21,11869v17,220,17,496,35,716c125,13522,282,14404,473,15065v87,275,174,551,261,771c700,15836,682,15836,647,15892v-208,165,-383,606,-487,1102c38,17489,-14,18096,3,18702v18,551,105,1102,227,1432c334,20465,508,20685,647,20685v157,,279,-220,366,-496c1100,19914,1170,19583,1170,19253v17,-331,-18,-606,-53,-772c1083,18261,1048,18151,1013,18041v-17,-56,-35,-111,-35,-111c978,17930,978,17930,978,17930v-35,-110,-104,-110,-139,55c804,18151,804,18316,856,18426r,c856,18426,874,18426,891,18481v17,55,35,111,52,221c978,18922,1013,19363,874,19749v-122,385,-366,551,-557,-55c125,19198,56,18040,264,17269v105,-441,244,-771,401,-882c752,16332,856,16277,961,16332v139,221,278,386,417,496c1500,17049,1622,17269,1744,17489v191,331,383,662,574,992c2510,18812,2719,19143,2910,19528v105,166,209,331,313,551c3328,20245,3432,20410,3554,20575v435,606,957,992,1462,551c5277,20906,5521,20520,5712,19969v105,-275,192,-606,261,-937l5991,18977r,l6008,18922r,-55l6026,18757v17,-55,34,-166,52,-221c6113,18316,6147,18096,6165,17930v191,-1598,104,-3361,-157,-4683c5956,12971,5886,12751,5817,12475v209,-55,418,-275,609,-826c6757,10767,6791,9169,6513,8122,6409,7736,6252,7461,6095,7461v-156,-55,-330,110,-452,441c5434,8453,5416,9389,5591,10051v69,220,156,385,261,440c5956,10491,6043,10436,6130,10216v35,-110,52,-331,17,-441c6113,9665,6043,9610,6008,9720v-35,110,-87,165,-139,165c5817,9885,5782,9775,5747,9665v-104,-386,-87,-937,35,-1267c5956,7902,6217,8012,6374,8563v209,771,191,1984,-70,2700c6078,11869,5817,12089,5573,11869v-35,-55,-52,-110,-87,-165c5416,11593,5364,11538,5295,11483v-70,-110,-140,-275,-192,-496l3432,6138v435,-55,871,-55,1288,-110c5260,6028,5782,5973,6269,5973v244,,505,,731,-331c7244,5367,7435,4761,7523,4045v52,-331,69,-717,87,-1047c7627,2612,7610,2281,7575,1951,7523,1124,7366,628,7192,298xm4947,11098v-53,,-105,,-157,55c4564,11263,4337,11538,4163,11979v-87,221,-156,441,-226,772l3902,12916v-17,55,-35,165,-35,276c3850,13357,3833,13522,3815,13687v-52,662,-17,1323,70,1874c3972,16112,4111,16553,4268,16773v174,276,348,276,487,110c4894,16718,5016,16443,5086,16112r17,-55l5121,16002v,-55,17,-55,17,-110c5155,15781,5173,15726,5173,15616v17,-165,17,-386,17,-496c5190,14789,5155,14514,5121,14349v-35,-166,-70,-331,-105,-386c4981,13908,4981,13853,4981,13853v-34,-110,-104,-55,-139,55c4807,14018,4807,14238,4859,14349r18,c4877,14349,4877,14349,4894,14404v18,55,35,110,53,220c4981,14845,5016,15285,4912,15671v-53,220,-122,386,-227,441c4598,16167,4477,16167,4390,16002v-105,-166,-192,-496,-244,-827c4094,14789,4076,14349,4111,13908v,-110,17,-221,35,-331l4163,13467r35,-165c4233,13136,4303,12916,4355,12806v122,-331,296,-496,470,-551c4999,12200,5190,12310,5329,12530v157,276,296,717,401,1268c5939,14845,5991,16277,5852,17489v-18,166,-35,276,-53,386c5782,17930,5765,18040,5747,18096r-17,110l5730,18206r,l5712,18261v-69,275,-139,551,-209,771c5347,19473,5173,19859,4964,20079v-400,441,-888,276,-1305,-165c3554,19804,3450,19638,3345,19473v-104,-165,-209,-330,-296,-496c2840,18647,2649,18316,2458,17985v-192,-330,-383,-661,-575,-991c1866,16938,1848,16938,1814,16883v87,,174,-55,243,-165c2597,16167,2962,14679,2997,13081v18,-826,-69,-1598,-226,-2149c2632,10381,2423,10051,2214,9941v-35,,-52,-56,-87,-56c2109,9885,2092,9885,2057,9885v-52,,-104,,-156,56c1796,9996,1709,10161,1640,10326v-157,331,-244,827,-279,1268c1344,11704,1344,11814,1344,11924r,165c1344,12145,1344,12200,1344,12255v,220,17,441,52,606c1448,13192,1518,13467,1587,13577v70,166,140,221,174,221c1796,13798,1831,13853,1831,13853v52,,104,-110,104,-276c1935,13412,1901,13247,1848,13247v,,-52,,-139,-221c1622,12861,1518,12365,1587,11759v53,-606,279,-1212,557,-992c2284,10877,2423,11098,2527,11538v105,386,157,937,139,1488c2632,14183,2336,15341,1935,15726v-52,55,-104,55,-156,110c1727,15836,1692,15836,1622,15836v-104,,-226,-110,-331,-220c1083,15341,874,14955,717,14349,560,13798,439,13081,386,12310v-17,-165,-17,-386,-34,-551c352,11538,352,11428,352,11208r,-331c352,10822,369,10712,369,10602v17,-221,17,-386,35,-606c473,9224,595,8508,769,7957v174,-551,401,-992,644,-1323c1657,6304,1935,6194,2196,6083v279,-55,557,-55,836,-110c3067,5973,3084,5973,3119,5973r1828,5125xe" fillcolor="#043d20 [3205]" stroked="f" strokeweight="1pt">
                        <v:stroke miterlimit="4" joinstyle="miter"/>
                        <v:path arrowok="t" o:extrusionok="f" o:connecttype="custom" o:connectlocs="787004,245644;787004,245644;787004,245644;787004,245644" o:connectangles="0,90,180,270"/>
                      </v:shape>
                      <v:shape id="Shape" o:spid="_x0000_s1029" style="position:absolute;left:8254;top:9017;width:4649;height:576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lXg8MA&#10;AADbAAAADwAAAGRycy9kb3ducmV2LnhtbESPT4vCMBTE78J+h/AW9qbpFlakaxQVFL35pxdvj+bZ&#10;dm1euknU+u2NIHgcZuY3zHjamUZcyfnasoLvQQKCuLC65lJBflj2RyB8QNbYWCYFd/IwnXz0xphp&#10;e+MdXfehFBHCPkMFVQhtJqUvKjLoB7Yljt7JOoMhSldK7fAW4aaRaZIMpcGa40KFLS0qKs77i1GQ&#10;LDbzn/+TW60uf1t5HPE53bW5Ul+f3ewXRKAuvMOv9lorSFN4fok/QE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lXg8MAAADbAAAADwAAAAAAAAAAAAAAAACYAgAAZHJzL2Rv&#10;d25yZXYueG1sUEsFBgAAAAAEAAQA9QAAAIgDAAAAAA==&#10;" path="m9502,12941r1298,1047l12098,12941,10800,11894,9502,12941xm10800,4187c4839,4187,,8088,,12893v,4806,4839,8707,10800,8707c16761,21600,21600,17699,21600,12893v,-4757,-4839,-8706,-10800,-8706xm17292,10277v295,,590,190,590,475c17882,10990,17646,11228,17292,11228v-295,,-590,-190,-590,-476c16702,10467,16938,10277,17292,10277xm13515,7232v295,,590,190,590,475c14105,7945,13869,8183,13515,8183v-295,,-590,-190,-590,-476c12984,7470,13220,7232,13515,7232xm15757,8944r-295,1713l13338,10895r295,-1713l15757,8944xm8085,7232v295,,590,190,590,475c8675,7945,8439,8183,8085,8183v-295,,-590,-190,-590,-476c7495,7470,7731,7232,8085,7232xm7967,9182r295,1713l6138,10657,5843,8944r2124,238xm4308,10277v295,,590,190,590,475c4898,10990,4662,11228,4308,11228v-295,,-590,-190,-590,-476c3777,10467,4013,10277,4308,10277xm4308,15605v-295,,-590,-190,-590,-475c3718,14892,3954,14654,4308,14654v295,,590,190,590,476c4898,15415,4662,15605,4308,15605xm8085,18603v-295,,-590,-191,-590,-476c7495,17889,7731,17651,8085,17651v295,,590,190,590,476c8616,18412,8380,18603,8085,18603xm5843,16937r295,-1712l8262,14987r-295,1713l5843,16937xm13515,18603v-295,,-590,-191,-590,-476c12925,17889,13161,17651,13515,17651v295,,590,190,590,476c14105,18412,13869,18603,13515,18603xm13633,16652r-295,-1713l15462,15177r295,1713l13633,16652xm17292,15605v-295,,-590,-190,-590,-475c16702,14892,16938,14654,17292,14654v295,,590,190,590,476c17823,15415,17587,15605,17292,15605xm15757,13940r-2419,-856l11095,14892r1062,1950l10859,19269,9561,16842r1062,-1950l8380,13084r-2419,856l2951,12893,5961,11847r2419,856l10623,10895,9561,8944,10859,6518r1298,2426l11095,10895r2243,1808l15757,11847r3010,1046l15757,13940xm10859,714v649,,1003,333,1003,951l12748,1665c12748,666,12039,,10859,,9738,,8970,666,8970,1665r886,c9856,1047,10210,714,10859,714xe" fillcolor="white [3212]" stroked="f" strokeweight="1pt">
                        <v:stroke miterlimit="4" joinstyle="miter"/>
                        <v:path arrowok="t" o:extrusionok="f" o:connecttype="custom" o:connectlocs="232411,288291;232411,288291;232411,288291;232411,288291" o:connectangles="0,90,180,270"/>
                      </v:shape>
                      <w10:wrap anchorx="page" anchory="page"/>
                    </v:group>
                  </w:pict>
                </mc:Fallback>
              </mc:AlternateContent>
            </w:r>
            <w:sdt>
              <w:sdtPr>
                <w:id w:val="-1976370649"/>
                <w:placeholder>
                  <w:docPart w:val="8C250A34482545B7ABD395D93CC17DB4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Happy Holidays</w:t>
                </w:r>
              </w:sdtContent>
            </w:sdt>
          </w:p>
          <w:p w:rsidR="005C36BE" w:rsidRPr="008C12F3" w:rsidRDefault="00BA5DE3" w:rsidP="00B10727">
            <w:pPr>
              <w:pStyle w:val="Heading2"/>
            </w:pPr>
            <w:sdt>
              <w:sdtPr>
                <w:id w:val="1375194380"/>
                <w:placeholder>
                  <w:docPart w:val="9F4415BDF787421E99426483D2FC352F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B10727">
                  <w:t>From Family Name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5C36BE" w:rsidRDefault="005C36BE" w:rsidP="008C12F3"/>
        </w:tc>
        <w:tc>
          <w:tcPr>
            <w:tcW w:w="7088" w:type="dxa"/>
            <w:tcBorders>
              <w:top w:val="nil"/>
              <w:left w:val="nil"/>
              <w:bottom w:val="nil"/>
              <w:right w:val="nil"/>
            </w:tcBorders>
          </w:tcPr>
          <w:p w:rsidR="00B10727" w:rsidRPr="00C27D8C" w:rsidRDefault="00B10727" w:rsidP="00B10727">
            <w:pPr>
              <w:pStyle w:val="Heading1"/>
            </w:pPr>
            <w:r w:rsidRPr="00C9752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920" behindDoc="1" locked="0" layoutInCell="1" allowOverlap="1" wp14:anchorId="25ABEE1D" wp14:editId="4FDA8F59">
                      <wp:simplePos x="0" y="0"/>
                      <wp:positionH relativeFrom="page">
                        <wp:align>center</wp:align>
                      </wp:positionH>
                      <wp:positionV relativeFrom="page">
                        <wp:align>top</wp:align>
                      </wp:positionV>
                      <wp:extent cx="2093976" cy="1655064"/>
                      <wp:effectExtent l="0" t="0" r="1905" b="2540"/>
                      <wp:wrapNone/>
                      <wp:docPr id="27" name="Group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3976" cy="1655064"/>
                                <a:chOff x="0" y="0"/>
                                <a:chExt cx="2094242" cy="1656082"/>
                              </a:xfrm>
                            </wpg:grpSpPr>
                            <wps:wsp>
                              <wps:cNvPr id="28" name="Shape"/>
                              <wps:cNvSpPr/>
                              <wps:spPr>
                                <a:xfrm>
                                  <a:off x="0" y="0"/>
                                  <a:ext cx="2094242" cy="165608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587" h="21600" extrusionOk="0">
                                      <a:moveTo>
                                        <a:pt x="19087" y="0"/>
                                      </a:moveTo>
                                      <a:lnTo>
                                        <a:pt x="2513" y="0"/>
                                      </a:lnTo>
                                      <a:cubicBezTo>
                                        <a:pt x="1126" y="0"/>
                                        <a:pt x="0" y="1425"/>
                                        <a:pt x="0" y="3180"/>
                                      </a:cubicBezTo>
                                      <a:lnTo>
                                        <a:pt x="0" y="18420"/>
                                      </a:lnTo>
                                      <a:cubicBezTo>
                                        <a:pt x="0" y="20175"/>
                                        <a:pt x="1126" y="21600"/>
                                        <a:pt x="2513" y="21600"/>
                                      </a:cubicBezTo>
                                      <a:lnTo>
                                        <a:pt x="19073" y="21600"/>
                                      </a:lnTo>
                                      <a:cubicBezTo>
                                        <a:pt x="20461" y="21600"/>
                                        <a:pt x="21587" y="20175"/>
                                        <a:pt x="21587" y="18420"/>
                                      </a:cubicBezTo>
                                      <a:lnTo>
                                        <a:pt x="21587" y="3180"/>
                                      </a:lnTo>
                                      <a:cubicBezTo>
                                        <a:pt x="21600" y="1425"/>
                                        <a:pt x="20474" y="0"/>
                                        <a:pt x="190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29" name="Shape"/>
                              <wps:cNvSpPr/>
                              <wps:spPr>
                                <a:xfrm>
                                  <a:off x="266699" y="889000"/>
                                  <a:ext cx="1574008" cy="491287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572" h="21316" extrusionOk="0">
                                      <a:moveTo>
                                        <a:pt x="10116" y="6469"/>
                                      </a:moveTo>
                                      <a:lnTo>
                                        <a:pt x="11491" y="6469"/>
                                      </a:lnTo>
                                      <a:lnTo>
                                        <a:pt x="11491" y="3659"/>
                                      </a:lnTo>
                                      <a:lnTo>
                                        <a:pt x="10116" y="3659"/>
                                      </a:lnTo>
                                      <a:lnTo>
                                        <a:pt x="10116" y="6469"/>
                                      </a:lnTo>
                                      <a:close/>
                                      <a:moveTo>
                                        <a:pt x="9942" y="3163"/>
                                      </a:moveTo>
                                      <a:lnTo>
                                        <a:pt x="11665" y="3163"/>
                                      </a:lnTo>
                                      <a:lnTo>
                                        <a:pt x="11665" y="2006"/>
                                      </a:lnTo>
                                      <a:lnTo>
                                        <a:pt x="9942" y="2006"/>
                                      </a:lnTo>
                                      <a:lnTo>
                                        <a:pt x="9942" y="3163"/>
                                      </a:lnTo>
                                      <a:close/>
                                      <a:moveTo>
                                        <a:pt x="20925" y="15892"/>
                                      </a:moveTo>
                                      <a:cubicBezTo>
                                        <a:pt x="20890" y="15892"/>
                                        <a:pt x="20872" y="15836"/>
                                        <a:pt x="20838" y="15836"/>
                                      </a:cubicBezTo>
                                      <a:cubicBezTo>
                                        <a:pt x="20942" y="15616"/>
                                        <a:pt x="21029" y="15340"/>
                                        <a:pt x="21099" y="15065"/>
                                      </a:cubicBezTo>
                                      <a:cubicBezTo>
                                        <a:pt x="21290" y="14349"/>
                                        <a:pt x="21447" y="13522"/>
                                        <a:pt x="21516" y="12585"/>
                                      </a:cubicBezTo>
                                      <a:cubicBezTo>
                                        <a:pt x="21534" y="12365"/>
                                        <a:pt x="21551" y="12089"/>
                                        <a:pt x="21551" y="11869"/>
                                      </a:cubicBezTo>
                                      <a:cubicBezTo>
                                        <a:pt x="21551" y="11649"/>
                                        <a:pt x="21569" y="11318"/>
                                        <a:pt x="21551" y="11098"/>
                                      </a:cubicBezTo>
                                      <a:lnTo>
                                        <a:pt x="21551" y="10767"/>
                                      </a:lnTo>
                                      <a:cubicBezTo>
                                        <a:pt x="21551" y="10602"/>
                                        <a:pt x="21534" y="10492"/>
                                        <a:pt x="21534" y="10381"/>
                                      </a:cubicBezTo>
                                      <a:cubicBezTo>
                                        <a:pt x="21516" y="10161"/>
                                        <a:pt x="21499" y="9885"/>
                                        <a:pt x="21482" y="9665"/>
                                      </a:cubicBezTo>
                                      <a:cubicBezTo>
                                        <a:pt x="21395" y="8728"/>
                                        <a:pt x="21255" y="7792"/>
                                        <a:pt x="21029" y="7075"/>
                                      </a:cubicBezTo>
                                      <a:cubicBezTo>
                                        <a:pt x="20803" y="6359"/>
                                        <a:pt x="20524" y="5863"/>
                                        <a:pt x="20246" y="5532"/>
                                      </a:cubicBezTo>
                                      <a:cubicBezTo>
                                        <a:pt x="19950" y="5202"/>
                                        <a:pt x="19654" y="5036"/>
                                        <a:pt x="19358" y="4981"/>
                                      </a:cubicBezTo>
                                      <a:cubicBezTo>
                                        <a:pt x="19062" y="4926"/>
                                        <a:pt x="18784" y="4981"/>
                                        <a:pt x="18505" y="4981"/>
                                      </a:cubicBezTo>
                                      <a:cubicBezTo>
                                        <a:pt x="17948" y="5036"/>
                                        <a:pt x="17391" y="5036"/>
                                        <a:pt x="16852" y="5092"/>
                                      </a:cubicBezTo>
                                      <a:cubicBezTo>
                                        <a:pt x="16312" y="5092"/>
                                        <a:pt x="15790" y="5147"/>
                                        <a:pt x="15303" y="5147"/>
                                      </a:cubicBezTo>
                                      <a:cubicBezTo>
                                        <a:pt x="15059" y="5202"/>
                                        <a:pt x="14833" y="5147"/>
                                        <a:pt x="14624" y="4926"/>
                                      </a:cubicBezTo>
                                      <a:cubicBezTo>
                                        <a:pt x="14432" y="4706"/>
                                        <a:pt x="14276" y="4265"/>
                                        <a:pt x="14206" y="3659"/>
                                      </a:cubicBezTo>
                                      <a:cubicBezTo>
                                        <a:pt x="14171" y="3383"/>
                                        <a:pt x="14137" y="3108"/>
                                        <a:pt x="14137" y="2777"/>
                                      </a:cubicBezTo>
                                      <a:cubicBezTo>
                                        <a:pt x="14119" y="2502"/>
                                        <a:pt x="14137" y="2226"/>
                                        <a:pt x="14154" y="1951"/>
                                      </a:cubicBezTo>
                                      <a:cubicBezTo>
                                        <a:pt x="14206" y="1455"/>
                                        <a:pt x="14328" y="1014"/>
                                        <a:pt x="14467" y="794"/>
                                      </a:cubicBezTo>
                                      <a:cubicBezTo>
                                        <a:pt x="14537" y="683"/>
                                        <a:pt x="14606" y="628"/>
                                        <a:pt x="14676" y="573"/>
                                      </a:cubicBezTo>
                                      <a:cubicBezTo>
                                        <a:pt x="14746" y="573"/>
                                        <a:pt x="14815" y="573"/>
                                        <a:pt x="14868" y="628"/>
                                      </a:cubicBezTo>
                                      <a:cubicBezTo>
                                        <a:pt x="14989" y="738"/>
                                        <a:pt x="15076" y="1014"/>
                                        <a:pt x="15111" y="1345"/>
                                      </a:cubicBezTo>
                                      <a:cubicBezTo>
                                        <a:pt x="15216" y="2006"/>
                                        <a:pt x="15111" y="2447"/>
                                        <a:pt x="15042" y="2667"/>
                                      </a:cubicBezTo>
                                      <a:cubicBezTo>
                                        <a:pt x="15007" y="2777"/>
                                        <a:pt x="14955" y="2832"/>
                                        <a:pt x="14937" y="2832"/>
                                      </a:cubicBezTo>
                                      <a:cubicBezTo>
                                        <a:pt x="14920" y="2832"/>
                                        <a:pt x="14885" y="2887"/>
                                        <a:pt x="14885" y="2887"/>
                                      </a:cubicBezTo>
                                      <a:cubicBezTo>
                                        <a:pt x="14833" y="2943"/>
                                        <a:pt x="14798" y="3053"/>
                                        <a:pt x="14815" y="3218"/>
                                      </a:cubicBezTo>
                                      <a:cubicBezTo>
                                        <a:pt x="14833" y="3383"/>
                                        <a:pt x="14868" y="3494"/>
                                        <a:pt x="14920" y="3438"/>
                                      </a:cubicBezTo>
                                      <a:cubicBezTo>
                                        <a:pt x="14920" y="3438"/>
                                        <a:pt x="14937" y="3438"/>
                                        <a:pt x="14972" y="3383"/>
                                      </a:cubicBezTo>
                                      <a:cubicBezTo>
                                        <a:pt x="15024" y="3328"/>
                                        <a:pt x="15076" y="3273"/>
                                        <a:pt x="15146" y="3108"/>
                                      </a:cubicBezTo>
                                      <a:cubicBezTo>
                                        <a:pt x="15216" y="2943"/>
                                        <a:pt x="15285" y="2667"/>
                                        <a:pt x="15320" y="2336"/>
                                      </a:cubicBezTo>
                                      <a:cubicBezTo>
                                        <a:pt x="15337" y="2171"/>
                                        <a:pt x="15337" y="1951"/>
                                        <a:pt x="15337" y="1730"/>
                                      </a:cubicBezTo>
                                      <a:cubicBezTo>
                                        <a:pt x="15337" y="1565"/>
                                        <a:pt x="15303" y="1289"/>
                                        <a:pt x="15268" y="1124"/>
                                      </a:cubicBezTo>
                                      <a:cubicBezTo>
                                        <a:pt x="15198" y="683"/>
                                        <a:pt x="15076" y="353"/>
                                        <a:pt x="14920" y="132"/>
                                      </a:cubicBezTo>
                                      <a:cubicBezTo>
                                        <a:pt x="14833" y="22"/>
                                        <a:pt x="14746" y="22"/>
                                        <a:pt x="14641" y="22"/>
                                      </a:cubicBezTo>
                                      <a:cubicBezTo>
                                        <a:pt x="14554" y="77"/>
                                        <a:pt x="14450" y="132"/>
                                        <a:pt x="14380" y="298"/>
                                      </a:cubicBezTo>
                                      <a:cubicBezTo>
                                        <a:pt x="14206" y="573"/>
                                        <a:pt x="14050" y="1124"/>
                                        <a:pt x="13997" y="1785"/>
                                      </a:cubicBezTo>
                                      <a:cubicBezTo>
                                        <a:pt x="13962" y="2116"/>
                                        <a:pt x="13945" y="2502"/>
                                        <a:pt x="13962" y="2832"/>
                                      </a:cubicBezTo>
                                      <a:cubicBezTo>
                                        <a:pt x="13980" y="3163"/>
                                        <a:pt x="13997" y="3549"/>
                                        <a:pt x="14049" y="3879"/>
                                      </a:cubicBezTo>
                                      <a:cubicBezTo>
                                        <a:pt x="14137" y="4596"/>
                                        <a:pt x="14328" y="5202"/>
                                        <a:pt x="14572" y="5477"/>
                                      </a:cubicBezTo>
                                      <a:cubicBezTo>
                                        <a:pt x="14798" y="5753"/>
                                        <a:pt x="15076" y="5808"/>
                                        <a:pt x="15303" y="5808"/>
                                      </a:cubicBezTo>
                                      <a:cubicBezTo>
                                        <a:pt x="15790" y="5808"/>
                                        <a:pt x="16312" y="5863"/>
                                        <a:pt x="16852" y="5863"/>
                                      </a:cubicBezTo>
                                      <a:cubicBezTo>
                                        <a:pt x="17269" y="5918"/>
                                        <a:pt x="17705" y="5918"/>
                                        <a:pt x="18140" y="5973"/>
                                      </a:cubicBezTo>
                                      <a:lnTo>
                                        <a:pt x="16469" y="10822"/>
                                      </a:lnTo>
                                      <a:cubicBezTo>
                                        <a:pt x="16399" y="10987"/>
                                        <a:pt x="16330" y="11153"/>
                                        <a:pt x="16277" y="11318"/>
                                      </a:cubicBezTo>
                                      <a:cubicBezTo>
                                        <a:pt x="16208" y="11373"/>
                                        <a:pt x="16156" y="11483"/>
                                        <a:pt x="16086" y="11538"/>
                                      </a:cubicBezTo>
                                      <a:cubicBezTo>
                                        <a:pt x="16051" y="11594"/>
                                        <a:pt x="16034" y="11649"/>
                                        <a:pt x="15999" y="11704"/>
                                      </a:cubicBezTo>
                                      <a:cubicBezTo>
                                        <a:pt x="15738" y="11924"/>
                                        <a:pt x="15494" y="11759"/>
                                        <a:pt x="15268" y="11098"/>
                                      </a:cubicBezTo>
                                      <a:cubicBezTo>
                                        <a:pt x="15024" y="10436"/>
                                        <a:pt x="14989" y="9224"/>
                                        <a:pt x="15198" y="8398"/>
                                      </a:cubicBezTo>
                                      <a:cubicBezTo>
                                        <a:pt x="15268" y="8122"/>
                                        <a:pt x="15372" y="7957"/>
                                        <a:pt x="15477" y="7957"/>
                                      </a:cubicBezTo>
                                      <a:cubicBezTo>
                                        <a:pt x="15581" y="7957"/>
                                        <a:pt x="15703" y="8067"/>
                                        <a:pt x="15790" y="8287"/>
                                      </a:cubicBezTo>
                                      <a:cubicBezTo>
                                        <a:pt x="15912" y="8618"/>
                                        <a:pt x="15929" y="9169"/>
                                        <a:pt x="15825" y="9555"/>
                                      </a:cubicBezTo>
                                      <a:cubicBezTo>
                                        <a:pt x="15790" y="9665"/>
                                        <a:pt x="15755" y="9720"/>
                                        <a:pt x="15703" y="9775"/>
                                      </a:cubicBezTo>
                                      <a:cubicBezTo>
                                        <a:pt x="15651" y="9775"/>
                                        <a:pt x="15599" y="9720"/>
                                        <a:pt x="15564" y="9610"/>
                                      </a:cubicBezTo>
                                      <a:cubicBezTo>
                                        <a:pt x="15529" y="9500"/>
                                        <a:pt x="15459" y="9500"/>
                                        <a:pt x="15425" y="9665"/>
                                      </a:cubicBezTo>
                                      <a:cubicBezTo>
                                        <a:pt x="15390" y="9830"/>
                                        <a:pt x="15390" y="9996"/>
                                        <a:pt x="15442" y="10106"/>
                                      </a:cubicBezTo>
                                      <a:cubicBezTo>
                                        <a:pt x="15599" y="10547"/>
                                        <a:pt x="15842" y="10492"/>
                                        <a:pt x="15981" y="9996"/>
                                      </a:cubicBezTo>
                                      <a:cubicBezTo>
                                        <a:pt x="16156" y="9334"/>
                                        <a:pt x="16138" y="8398"/>
                                        <a:pt x="15929" y="7847"/>
                                      </a:cubicBezTo>
                                      <a:cubicBezTo>
                                        <a:pt x="15807" y="7516"/>
                                        <a:pt x="15651" y="7351"/>
                                        <a:pt x="15477" y="7406"/>
                                      </a:cubicBezTo>
                                      <a:cubicBezTo>
                                        <a:pt x="15320" y="7461"/>
                                        <a:pt x="15163" y="7681"/>
                                        <a:pt x="15059" y="8067"/>
                                      </a:cubicBezTo>
                                      <a:cubicBezTo>
                                        <a:pt x="14781" y="9114"/>
                                        <a:pt x="14815" y="10712"/>
                                        <a:pt x="15146" y="11594"/>
                                      </a:cubicBezTo>
                                      <a:cubicBezTo>
                                        <a:pt x="15337" y="12089"/>
                                        <a:pt x="15546" y="12365"/>
                                        <a:pt x="15755" y="12420"/>
                                      </a:cubicBezTo>
                                      <a:cubicBezTo>
                                        <a:pt x="15686" y="12640"/>
                                        <a:pt x="15616" y="12916"/>
                                        <a:pt x="15564" y="13192"/>
                                      </a:cubicBezTo>
                                      <a:cubicBezTo>
                                        <a:pt x="15303" y="14514"/>
                                        <a:pt x="15216" y="16277"/>
                                        <a:pt x="15407" y="17875"/>
                                      </a:cubicBezTo>
                                      <a:cubicBezTo>
                                        <a:pt x="15425" y="18096"/>
                                        <a:pt x="15459" y="18261"/>
                                        <a:pt x="15494" y="18481"/>
                                      </a:cubicBezTo>
                                      <a:cubicBezTo>
                                        <a:pt x="15512" y="18592"/>
                                        <a:pt x="15529" y="18647"/>
                                        <a:pt x="15546" y="18702"/>
                                      </a:cubicBezTo>
                                      <a:lnTo>
                                        <a:pt x="15564" y="18812"/>
                                      </a:lnTo>
                                      <a:lnTo>
                                        <a:pt x="15564" y="18867"/>
                                      </a:lnTo>
                                      <a:lnTo>
                                        <a:pt x="15581" y="18922"/>
                                      </a:lnTo>
                                      <a:lnTo>
                                        <a:pt x="15581" y="18922"/>
                                      </a:lnTo>
                                      <a:lnTo>
                                        <a:pt x="15599" y="18977"/>
                                      </a:lnTo>
                                      <a:cubicBezTo>
                                        <a:pt x="15668" y="19308"/>
                                        <a:pt x="15755" y="19638"/>
                                        <a:pt x="15860" y="19914"/>
                                      </a:cubicBezTo>
                                      <a:cubicBezTo>
                                        <a:pt x="16051" y="20465"/>
                                        <a:pt x="16295" y="20906"/>
                                        <a:pt x="16556" y="21071"/>
                                      </a:cubicBezTo>
                                      <a:cubicBezTo>
                                        <a:pt x="17078" y="21512"/>
                                        <a:pt x="17583" y="21071"/>
                                        <a:pt x="18018" y="20520"/>
                                      </a:cubicBezTo>
                                      <a:cubicBezTo>
                                        <a:pt x="18122" y="20355"/>
                                        <a:pt x="18244" y="20189"/>
                                        <a:pt x="18349" y="20024"/>
                                      </a:cubicBezTo>
                                      <a:cubicBezTo>
                                        <a:pt x="18453" y="19859"/>
                                        <a:pt x="18557" y="19694"/>
                                        <a:pt x="18662" y="19473"/>
                                      </a:cubicBezTo>
                                      <a:cubicBezTo>
                                        <a:pt x="18871" y="19143"/>
                                        <a:pt x="19062" y="18757"/>
                                        <a:pt x="19254" y="18426"/>
                                      </a:cubicBezTo>
                                      <a:cubicBezTo>
                                        <a:pt x="19445" y="18096"/>
                                        <a:pt x="19637" y="17765"/>
                                        <a:pt x="19828" y="17434"/>
                                      </a:cubicBezTo>
                                      <a:cubicBezTo>
                                        <a:pt x="19950" y="17214"/>
                                        <a:pt x="20072" y="16994"/>
                                        <a:pt x="20194" y="16773"/>
                                      </a:cubicBezTo>
                                      <a:cubicBezTo>
                                        <a:pt x="20333" y="16663"/>
                                        <a:pt x="20472" y="16498"/>
                                        <a:pt x="20611" y="16277"/>
                                      </a:cubicBezTo>
                                      <a:cubicBezTo>
                                        <a:pt x="20716" y="16222"/>
                                        <a:pt x="20820" y="16222"/>
                                        <a:pt x="20907" y="16332"/>
                                      </a:cubicBezTo>
                                      <a:cubicBezTo>
                                        <a:pt x="21081" y="16498"/>
                                        <a:pt x="21220" y="16828"/>
                                        <a:pt x="21308" y="17214"/>
                                      </a:cubicBezTo>
                                      <a:cubicBezTo>
                                        <a:pt x="21516" y="17985"/>
                                        <a:pt x="21447" y="19143"/>
                                        <a:pt x="21255" y="19638"/>
                                      </a:cubicBezTo>
                                      <a:cubicBezTo>
                                        <a:pt x="21064" y="20245"/>
                                        <a:pt x="20803" y="20024"/>
                                        <a:pt x="20698" y="19694"/>
                                      </a:cubicBezTo>
                                      <a:cubicBezTo>
                                        <a:pt x="20576" y="19308"/>
                                        <a:pt x="20594" y="18867"/>
                                        <a:pt x="20629" y="18647"/>
                                      </a:cubicBezTo>
                                      <a:cubicBezTo>
                                        <a:pt x="20646" y="18536"/>
                                        <a:pt x="20664" y="18481"/>
                                        <a:pt x="20681" y="18426"/>
                                      </a:cubicBezTo>
                                      <a:cubicBezTo>
                                        <a:pt x="20698" y="18371"/>
                                        <a:pt x="20716" y="18371"/>
                                        <a:pt x="20716" y="18371"/>
                                      </a:cubicBezTo>
                                      <a:lnTo>
                                        <a:pt x="20716" y="18371"/>
                                      </a:lnTo>
                                      <a:cubicBezTo>
                                        <a:pt x="20716" y="18371"/>
                                        <a:pt x="20716" y="18371"/>
                                        <a:pt x="20716" y="18371"/>
                                      </a:cubicBezTo>
                                      <a:cubicBezTo>
                                        <a:pt x="20751" y="18261"/>
                                        <a:pt x="20768" y="18096"/>
                                        <a:pt x="20733" y="17930"/>
                                      </a:cubicBezTo>
                                      <a:cubicBezTo>
                                        <a:pt x="20698" y="17820"/>
                                        <a:pt x="20646" y="17765"/>
                                        <a:pt x="20594" y="17875"/>
                                      </a:cubicBezTo>
                                      <a:cubicBezTo>
                                        <a:pt x="20594" y="17875"/>
                                        <a:pt x="20576" y="17930"/>
                                        <a:pt x="20559" y="17985"/>
                                      </a:cubicBezTo>
                                      <a:cubicBezTo>
                                        <a:pt x="20524" y="18096"/>
                                        <a:pt x="20489" y="18206"/>
                                        <a:pt x="20455" y="18426"/>
                                      </a:cubicBezTo>
                                      <a:cubicBezTo>
                                        <a:pt x="20420" y="18647"/>
                                        <a:pt x="20402" y="18922"/>
                                        <a:pt x="20402" y="19198"/>
                                      </a:cubicBezTo>
                                      <a:cubicBezTo>
                                        <a:pt x="20402" y="19528"/>
                                        <a:pt x="20472" y="19859"/>
                                        <a:pt x="20559" y="20134"/>
                                      </a:cubicBezTo>
                                      <a:cubicBezTo>
                                        <a:pt x="20646" y="20410"/>
                                        <a:pt x="20785" y="20575"/>
                                        <a:pt x="20925" y="20630"/>
                                      </a:cubicBezTo>
                                      <a:cubicBezTo>
                                        <a:pt x="21064" y="20685"/>
                                        <a:pt x="21238" y="20465"/>
                                        <a:pt x="21342" y="20079"/>
                                      </a:cubicBezTo>
                                      <a:cubicBezTo>
                                        <a:pt x="21464" y="19694"/>
                                        <a:pt x="21551" y="19198"/>
                                        <a:pt x="21569" y="18647"/>
                                      </a:cubicBezTo>
                                      <a:cubicBezTo>
                                        <a:pt x="21586" y="18096"/>
                                        <a:pt x="21534" y="17434"/>
                                        <a:pt x="21412" y="16938"/>
                                      </a:cubicBezTo>
                                      <a:cubicBezTo>
                                        <a:pt x="21308" y="16443"/>
                                        <a:pt x="21133" y="16057"/>
                                        <a:pt x="20925" y="15892"/>
                                      </a:cubicBezTo>
                                      <a:close/>
                                      <a:moveTo>
                                        <a:pt x="20263" y="15561"/>
                                      </a:moveTo>
                                      <a:cubicBezTo>
                                        <a:pt x="20159" y="15671"/>
                                        <a:pt x="20054" y="15781"/>
                                        <a:pt x="19932" y="15781"/>
                                      </a:cubicBezTo>
                                      <a:cubicBezTo>
                                        <a:pt x="19863" y="15781"/>
                                        <a:pt x="19845" y="15781"/>
                                        <a:pt x="19776" y="15781"/>
                                      </a:cubicBezTo>
                                      <a:cubicBezTo>
                                        <a:pt x="19724" y="15781"/>
                                        <a:pt x="19671" y="15726"/>
                                        <a:pt x="19619" y="15671"/>
                                      </a:cubicBezTo>
                                      <a:cubicBezTo>
                                        <a:pt x="19219" y="15285"/>
                                        <a:pt x="18906" y="14128"/>
                                        <a:pt x="18888" y="12971"/>
                                      </a:cubicBezTo>
                                      <a:cubicBezTo>
                                        <a:pt x="18871" y="12420"/>
                                        <a:pt x="18923" y="11869"/>
                                        <a:pt x="19027" y="11483"/>
                                      </a:cubicBezTo>
                                      <a:cubicBezTo>
                                        <a:pt x="19132" y="11098"/>
                                        <a:pt x="19271" y="10822"/>
                                        <a:pt x="19410" y="10712"/>
                                      </a:cubicBezTo>
                                      <a:cubicBezTo>
                                        <a:pt x="19689" y="10492"/>
                                        <a:pt x="19932" y="11098"/>
                                        <a:pt x="19967" y="11704"/>
                                      </a:cubicBezTo>
                                      <a:cubicBezTo>
                                        <a:pt x="20037" y="12310"/>
                                        <a:pt x="19932" y="12751"/>
                                        <a:pt x="19845" y="12971"/>
                                      </a:cubicBezTo>
                                      <a:cubicBezTo>
                                        <a:pt x="19758" y="13136"/>
                                        <a:pt x="19706" y="13136"/>
                                        <a:pt x="19706" y="13191"/>
                                      </a:cubicBezTo>
                                      <a:cubicBezTo>
                                        <a:pt x="19654" y="13191"/>
                                        <a:pt x="19619" y="13357"/>
                                        <a:pt x="19619" y="13522"/>
                                      </a:cubicBezTo>
                                      <a:cubicBezTo>
                                        <a:pt x="19619" y="13687"/>
                                        <a:pt x="19671" y="13798"/>
                                        <a:pt x="19724" y="13798"/>
                                      </a:cubicBezTo>
                                      <a:cubicBezTo>
                                        <a:pt x="19724" y="13798"/>
                                        <a:pt x="19741" y="13798"/>
                                        <a:pt x="19793" y="13743"/>
                                      </a:cubicBezTo>
                                      <a:cubicBezTo>
                                        <a:pt x="19828" y="13687"/>
                                        <a:pt x="19898" y="13632"/>
                                        <a:pt x="19967" y="13522"/>
                                      </a:cubicBezTo>
                                      <a:cubicBezTo>
                                        <a:pt x="20037" y="13357"/>
                                        <a:pt x="20107" y="13136"/>
                                        <a:pt x="20159" y="12806"/>
                                      </a:cubicBezTo>
                                      <a:cubicBezTo>
                                        <a:pt x="20176" y="12640"/>
                                        <a:pt x="20211" y="12420"/>
                                        <a:pt x="20211" y="12200"/>
                                      </a:cubicBezTo>
                                      <a:cubicBezTo>
                                        <a:pt x="20211" y="12145"/>
                                        <a:pt x="20211" y="12089"/>
                                        <a:pt x="20211" y="12034"/>
                                      </a:cubicBezTo>
                                      <a:lnTo>
                                        <a:pt x="20211" y="11869"/>
                                      </a:lnTo>
                                      <a:cubicBezTo>
                                        <a:pt x="20211" y="11704"/>
                                        <a:pt x="20194" y="11649"/>
                                        <a:pt x="20194" y="11538"/>
                                      </a:cubicBezTo>
                                      <a:cubicBezTo>
                                        <a:pt x="20159" y="11098"/>
                                        <a:pt x="20054" y="10602"/>
                                        <a:pt x="19915" y="10271"/>
                                      </a:cubicBezTo>
                                      <a:cubicBezTo>
                                        <a:pt x="19845" y="10106"/>
                                        <a:pt x="19758" y="9996"/>
                                        <a:pt x="19654" y="9885"/>
                                      </a:cubicBezTo>
                                      <a:cubicBezTo>
                                        <a:pt x="19602" y="9830"/>
                                        <a:pt x="19550" y="9830"/>
                                        <a:pt x="19497" y="9830"/>
                                      </a:cubicBezTo>
                                      <a:cubicBezTo>
                                        <a:pt x="19463" y="9830"/>
                                        <a:pt x="19445" y="9830"/>
                                        <a:pt x="19428" y="9830"/>
                                      </a:cubicBezTo>
                                      <a:cubicBezTo>
                                        <a:pt x="19393" y="9830"/>
                                        <a:pt x="19376" y="9830"/>
                                        <a:pt x="19341" y="9885"/>
                                      </a:cubicBezTo>
                                      <a:cubicBezTo>
                                        <a:pt x="19149" y="9996"/>
                                        <a:pt x="18940" y="10326"/>
                                        <a:pt x="18784" y="10877"/>
                                      </a:cubicBezTo>
                                      <a:cubicBezTo>
                                        <a:pt x="18627" y="11428"/>
                                        <a:pt x="18540" y="12200"/>
                                        <a:pt x="18557" y="13026"/>
                                      </a:cubicBezTo>
                                      <a:cubicBezTo>
                                        <a:pt x="18592" y="14624"/>
                                        <a:pt x="18958" y="16112"/>
                                        <a:pt x="19497" y="16663"/>
                                      </a:cubicBezTo>
                                      <a:cubicBezTo>
                                        <a:pt x="19584" y="16773"/>
                                        <a:pt x="19671" y="16773"/>
                                        <a:pt x="19741" y="16828"/>
                                      </a:cubicBezTo>
                                      <a:cubicBezTo>
                                        <a:pt x="19724" y="16883"/>
                                        <a:pt x="19706" y="16883"/>
                                        <a:pt x="19671" y="16938"/>
                                      </a:cubicBezTo>
                                      <a:cubicBezTo>
                                        <a:pt x="19480" y="17269"/>
                                        <a:pt x="19288" y="17600"/>
                                        <a:pt x="19097" y="17930"/>
                                      </a:cubicBezTo>
                                      <a:cubicBezTo>
                                        <a:pt x="18906" y="18261"/>
                                        <a:pt x="18697" y="18592"/>
                                        <a:pt x="18505" y="18922"/>
                                      </a:cubicBezTo>
                                      <a:cubicBezTo>
                                        <a:pt x="18401" y="19087"/>
                                        <a:pt x="18296" y="19253"/>
                                        <a:pt x="18209" y="19418"/>
                                      </a:cubicBezTo>
                                      <a:cubicBezTo>
                                        <a:pt x="18105" y="19583"/>
                                        <a:pt x="18000" y="19749"/>
                                        <a:pt x="17896" y="19859"/>
                                      </a:cubicBezTo>
                                      <a:cubicBezTo>
                                        <a:pt x="17478" y="20355"/>
                                        <a:pt x="16991" y="20520"/>
                                        <a:pt x="16591" y="20024"/>
                                      </a:cubicBezTo>
                                      <a:cubicBezTo>
                                        <a:pt x="16382" y="19804"/>
                                        <a:pt x="16208" y="19418"/>
                                        <a:pt x="16051" y="18977"/>
                                      </a:cubicBezTo>
                                      <a:cubicBezTo>
                                        <a:pt x="15981" y="18757"/>
                                        <a:pt x="15912" y="18481"/>
                                        <a:pt x="15842" y="18206"/>
                                      </a:cubicBezTo>
                                      <a:lnTo>
                                        <a:pt x="15825" y="18151"/>
                                      </a:lnTo>
                                      <a:lnTo>
                                        <a:pt x="15825" y="18151"/>
                                      </a:lnTo>
                                      <a:lnTo>
                                        <a:pt x="15825" y="18151"/>
                                      </a:lnTo>
                                      <a:lnTo>
                                        <a:pt x="15807" y="18040"/>
                                      </a:lnTo>
                                      <a:cubicBezTo>
                                        <a:pt x="15790" y="17985"/>
                                        <a:pt x="15773" y="17875"/>
                                        <a:pt x="15755" y="17820"/>
                                      </a:cubicBezTo>
                                      <a:cubicBezTo>
                                        <a:pt x="15738" y="17655"/>
                                        <a:pt x="15720" y="17600"/>
                                        <a:pt x="15703" y="17434"/>
                                      </a:cubicBezTo>
                                      <a:cubicBezTo>
                                        <a:pt x="15564" y="16222"/>
                                        <a:pt x="15616" y="14789"/>
                                        <a:pt x="15825" y="13742"/>
                                      </a:cubicBezTo>
                                      <a:cubicBezTo>
                                        <a:pt x="15929" y="13247"/>
                                        <a:pt x="16069" y="12806"/>
                                        <a:pt x="16225" y="12475"/>
                                      </a:cubicBezTo>
                                      <a:cubicBezTo>
                                        <a:pt x="16364" y="12255"/>
                                        <a:pt x="16556" y="12145"/>
                                        <a:pt x="16730" y="12200"/>
                                      </a:cubicBezTo>
                                      <a:cubicBezTo>
                                        <a:pt x="16904" y="12255"/>
                                        <a:pt x="17061" y="12475"/>
                                        <a:pt x="17200" y="12751"/>
                                      </a:cubicBezTo>
                                      <a:cubicBezTo>
                                        <a:pt x="17269" y="12916"/>
                                        <a:pt x="17322" y="13081"/>
                                        <a:pt x="17357" y="13247"/>
                                      </a:cubicBezTo>
                                      <a:lnTo>
                                        <a:pt x="17391" y="13412"/>
                                      </a:lnTo>
                                      <a:lnTo>
                                        <a:pt x="17409" y="13522"/>
                                      </a:lnTo>
                                      <a:cubicBezTo>
                                        <a:pt x="17426" y="13632"/>
                                        <a:pt x="17444" y="13742"/>
                                        <a:pt x="17444" y="13853"/>
                                      </a:cubicBezTo>
                                      <a:cubicBezTo>
                                        <a:pt x="17478" y="14293"/>
                                        <a:pt x="17461" y="14734"/>
                                        <a:pt x="17409" y="15120"/>
                                      </a:cubicBezTo>
                                      <a:cubicBezTo>
                                        <a:pt x="17357" y="15506"/>
                                        <a:pt x="17269" y="15781"/>
                                        <a:pt x="17165" y="15947"/>
                                      </a:cubicBezTo>
                                      <a:cubicBezTo>
                                        <a:pt x="17078" y="16112"/>
                                        <a:pt x="16956" y="16112"/>
                                        <a:pt x="16869" y="16057"/>
                                      </a:cubicBezTo>
                                      <a:cubicBezTo>
                                        <a:pt x="16782" y="16002"/>
                                        <a:pt x="16695" y="15781"/>
                                        <a:pt x="16643" y="15616"/>
                                      </a:cubicBezTo>
                                      <a:cubicBezTo>
                                        <a:pt x="16538" y="15230"/>
                                        <a:pt x="16573" y="14789"/>
                                        <a:pt x="16608" y="14569"/>
                                      </a:cubicBezTo>
                                      <a:cubicBezTo>
                                        <a:pt x="16625" y="14459"/>
                                        <a:pt x="16643" y="14404"/>
                                        <a:pt x="16660" y="14349"/>
                                      </a:cubicBezTo>
                                      <a:cubicBezTo>
                                        <a:pt x="16678" y="14294"/>
                                        <a:pt x="16678" y="14294"/>
                                        <a:pt x="16678" y="14294"/>
                                      </a:cubicBezTo>
                                      <a:lnTo>
                                        <a:pt x="16695" y="14294"/>
                                      </a:lnTo>
                                      <a:cubicBezTo>
                                        <a:pt x="16730" y="14183"/>
                                        <a:pt x="16747" y="14018"/>
                                        <a:pt x="16713" y="13908"/>
                                      </a:cubicBezTo>
                                      <a:cubicBezTo>
                                        <a:pt x="16678" y="13798"/>
                                        <a:pt x="16625" y="13742"/>
                                        <a:pt x="16573" y="13853"/>
                                      </a:cubicBezTo>
                                      <a:cubicBezTo>
                                        <a:pt x="16573" y="13853"/>
                                        <a:pt x="16556" y="13908"/>
                                        <a:pt x="16538" y="13963"/>
                                      </a:cubicBezTo>
                                      <a:cubicBezTo>
                                        <a:pt x="16504" y="14018"/>
                                        <a:pt x="16469" y="14128"/>
                                        <a:pt x="16434" y="14349"/>
                                      </a:cubicBezTo>
                                      <a:cubicBezTo>
                                        <a:pt x="16399" y="14514"/>
                                        <a:pt x="16364" y="14789"/>
                                        <a:pt x="16364" y="15120"/>
                                      </a:cubicBezTo>
                                      <a:cubicBezTo>
                                        <a:pt x="16364" y="15285"/>
                                        <a:pt x="16364" y="15451"/>
                                        <a:pt x="16382" y="15616"/>
                                      </a:cubicBezTo>
                                      <a:cubicBezTo>
                                        <a:pt x="16399" y="15726"/>
                                        <a:pt x="16399" y="15781"/>
                                        <a:pt x="16417" y="15891"/>
                                      </a:cubicBezTo>
                                      <a:cubicBezTo>
                                        <a:pt x="16417" y="15947"/>
                                        <a:pt x="16434" y="16002"/>
                                        <a:pt x="16434" y="16002"/>
                                      </a:cubicBezTo>
                                      <a:lnTo>
                                        <a:pt x="16451" y="16057"/>
                                      </a:lnTo>
                                      <a:lnTo>
                                        <a:pt x="16469" y="16112"/>
                                      </a:lnTo>
                                      <a:cubicBezTo>
                                        <a:pt x="16538" y="16443"/>
                                        <a:pt x="16660" y="16718"/>
                                        <a:pt x="16800" y="16883"/>
                                      </a:cubicBezTo>
                                      <a:cubicBezTo>
                                        <a:pt x="16939" y="17049"/>
                                        <a:pt x="17130" y="17049"/>
                                        <a:pt x="17287" y="16773"/>
                                      </a:cubicBezTo>
                                      <a:cubicBezTo>
                                        <a:pt x="17444" y="16553"/>
                                        <a:pt x="17583" y="16112"/>
                                        <a:pt x="17670" y="15561"/>
                                      </a:cubicBezTo>
                                      <a:cubicBezTo>
                                        <a:pt x="17757" y="15010"/>
                                        <a:pt x="17792" y="14349"/>
                                        <a:pt x="17739" y="13687"/>
                                      </a:cubicBezTo>
                                      <a:cubicBezTo>
                                        <a:pt x="17722" y="13522"/>
                                        <a:pt x="17705" y="13357"/>
                                        <a:pt x="17687" y="13191"/>
                                      </a:cubicBezTo>
                                      <a:cubicBezTo>
                                        <a:pt x="17670" y="13081"/>
                                        <a:pt x="17652" y="13026"/>
                                        <a:pt x="17652" y="12916"/>
                                      </a:cubicBezTo>
                                      <a:lnTo>
                                        <a:pt x="17618" y="12751"/>
                                      </a:lnTo>
                                      <a:cubicBezTo>
                                        <a:pt x="17548" y="12420"/>
                                        <a:pt x="17478" y="12200"/>
                                        <a:pt x="17391" y="11979"/>
                                      </a:cubicBezTo>
                                      <a:cubicBezTo>
                                        <a:pt x="17217" y="11538"/>
                                        <a:pt x="16991" y="11263"/>
                                        <a:pt x="16765" y="11153"/>
                                      </a:cubicBezTo>
                                      <a:cubicBezTo>
                                        <a:pt x="16713" y="11153"/>
                                        <a:pt x="16660" y="11098"/>
                                        <a:pt x="16608" y="11098"/>
                                      </a:cubicBezTo>
                                      <a:lnTo>
                                        <a:pt x="18383" y="5918"/>
                                      </a:lnTo>
                                      <a:cubicBezTo>
                                        <a:pt x="18418" y="5918"/>
                                        <a:pt x="18436" y="5918"/>
                                        <a:pt x="18470" y="5918"/>
                                      </a:cubicBezTo>
                                      <a:cubicBezTo>
                                        <a:pt x="18749" y="5918"/>
                                        <a:pt x="19045" y="5918"/>
                                        <a:pt x="19306" y="6028"/>
                                      </a:cubicBezTo>
                                      <a:cubicBezTo>
                                        <a:pt x="19567" y="6138"/>
                                        <a:pt x="19845" y="6249"/>
                                        <a:pt x="20089" y="6579"/>
                                      </a:cubicBezTo>
                                      <a:cubicBezTo>
                                        <a:pt x="20333" y="6855"/>
                                        <a:pt x="20559" y="7296"/>
                                        <a:pt x="20733" y="7902"/>
                                      </a:cubicBezTo>
                                      <a:cubicBezTo>
                                        <a:pt x="20907" y="8453"/>
                                        <a:pt x="21029" y="9169"/>
                                        <a:pt x="21099" y="9940"/>
                                      </a:cubicBezTo>
                                      <a:cubicBezTo>
                                        <a:pt x="21116" y="10106"/>
                                        <a:pt x="21133" y="10326"/>
                                        <a:pt x="21133" y="10547"/>
                                      </a:cubicBezTo>
                                      <a:cubicBezTo>
                                        <a:pt x="21133" y="10657"/>
                                        <a:pt x="21151" y="10767"/>
                                        <a:pt x="21151" y="10822"/>
                                      </a:cubicBezTo>
                                      <a:lnTo>
                                        <a:pt x="21151" y="11153"/>
                                      </a:lnTo>
                                      <a:cubicBezTo>
                                        <a:pt x="21151" y="11373"/>
                                        <a:pt x="21151" y="11538"/>
                                        <a:pt x="21151" y="11704"/>
                                      </a:cubicBezTo>
                                      <a:cubicBezTo>
                                        <a:pt x="21151" y="11869"/>
                                        <a:pt x="21133" y="12089"/>
                                        <a:pt x="21116" y="12255"/>
                                      </a:cubicBezTo>
                                      <a:cubicBezTo>
                                        <a:pt x="21064" y="13026"/>
                                        <a:pt x="20942" y="13687"/>
                                        <a:pt x="20785" y="14294"/>
                                      </a:cubicBezTo>
                                      <a:cubicBezTo>
                                        <a:pt x="20681" y="14845"/>
                                        <a:pt x="20489" y="15285"/>
                                        <a:pt x="20263" y="15561"/>
                                      </a:cubicBezTo>
                                      <a:close/>
                                      <a:moveTo>
                                        <a:pt x="7192" y="298"/>
                                      </a:moveTo>
                                      <a:cubicBezTo>
                                        <a:pt x="7105" y="132"/>
                                        <a:pt x="7000" y="77"/>
                                        <a:pt x="6931" y="22"/>
                                      </a:cubicBezTo>
                                      <a:cubicBezTo>
                                        <a:pt x="6844" y="-33"/>
                                        <a:pt x="6739" y="22"/>
                                        <a:pt x="6652" y="132"/>
                                      </a:cubicBezTo>
                                      <a:cubicBezTo>
                                        <a:pt x="6478" y="298"/>
                                        <a:pt x="6356" y="683"/>
                                        <a:pt x="6304" y="1124"/>
                                      </a:cubicBezTo>
                                      <a:cubicBezTo>
                                        <a:pt x="6269" y="1345"/>
                                        <a:pt x="6252" y="1565"/>
                                        <a:pt x="6235" y="1730"/>
                                      </a:cubicBezTo>
                                      <a:cubicBezTo>
                                        <a:pt x="6217" y="1951"/>
                                        <a:pt x="6235" y="2171"/>
                                        <a:pt x="6252" y="2336"/>
                                      </a:cubicBezTo>
                                      <a:cubicBezTo>
                                        <a:pt x="6287" y="2722"/>
                                        <a:pt x="6356" y="2943"/>
                                        <a:pt x="6426" y="3108"/>
                                      </a:cubicBezTo>
                                      <a:cubicBezTo>
                                        <a:pt x="6496" y="3273"/>
                                        <a:pt x="6548" y="3328"/>
                                        <a:pt x="6600" y="3383"/>
                                      </a:cubicBezTo>
                                      <a:cubicBezTo>
                                        <a:pt x="6635" y="3438"/>
                                        <a:pt x="6652" y="3438"/>
                                        <a:pt x="6652" y="3438"/>
                                      </a:cubicBezTo>
                                      <a:cubicBezTo>
                                        <a:pt x="6704" y="3494"/>
                                        <a:pt x="6757" y="3383"/>
                                        <a:pt x="6757" y="3218"/>
                                      </a:cubicBezTo>
                                      <a:cubicBezTo>
                                        <a:pt x="6757" y="3053"/>
                                        <a:pt x="6739" y="2887"/>
                                        <a:pt x="6687" y="2887"/>
                                      </a:cubicBezTo>
                                      <a:cubicBezTo>
                                        <a:pt x="6687" y="2887"/>
                                        <a:pt x="6670" y="2887"/>
                                        <a:pt x="6635" y="2832"/>
                                      </a:cubicBezTo>
                                      <a:cubicBezTo>
                                        <a:pt x="6617" y="2832"/>
                                        <a:pt x="6583" y="2777"/>
                                        <a:pt x="6530" y="2667"/>
                                      </a:cubicBezTo>
                                      <a:cubicBezTo>
                                        <a:pt x="6443" y="2502"/>
                                        <a:pt x="6356" y="2006"/>
                                        <a:pt x="6461" y="1345"/>
                                      </a:cubicBezTo>
                                      <a:cubicBezTo>
                                        <a:pt x="6513" y="1069"/>
                                        <a:pt x="6600" y="738"/>
                                        <a:pt x="6704" y="628"/>
                                      </a:cubicBezTo>
                                      <a:cubicBezTo>
                                        <a:pt x="6757" y="573"/>
                                        <a:pt x="6826" y="518"/>
                                        <a:pt x="6896" y="573"/>
                                      </a:cubicBezTo>
                                      <a:cubicBezTo>
                                        <a:pt x="6966" y="628"/>
                                        <a:pt x="7035" y="683"/>
                                        <a:pt x="7105" y="794"/>
                                      </a:cubicBezTo>
                                      <a:cubicBezTo>
                                        <a:pt x="7244" y="1014"/>
                                        <a:pt x="7366" y="1400"/>
                                        <a:pt x="7418" y="1951"/>
                                      </a:cubicBezTo>
                                      <a:cubicBezTo>
                                        <a:pt x="7453" y="2226"/>
                                        <a:pt x="7453" y="2502"/>
                                        <a:pt x="7435" y="2777"/>
                                      </a:cubicBezTo>
                                      <a:cubicBezTo>
                                        <a:pt x="7418" y="3108"/>
                                        <a:pt x="7401" y="3383"/>
                                        <a:pt x="7366" y="3659"/>
                                      </a:cubicBezTo>
                                      <a:cubicBezTo>
                                        <a:pt x="7296" y="4210"/>
                                        <a:pt x="7140" y="4706"/>
                                        <a:pt x="6948" y="4926"/>
                                      </a:cubicBezTo>
                                      <a:cubicBezTo>
                                        <a:pt x="6739" y="5147"/>
                                        <a:pt x="6530" y="5202"/>
                                        <a:pt x="6269" y="5147"/>
                                      </a:cubicBezTo>
                                      <a:cubicBezTo>
                                        <a:pt x="5782" y="5147"/>
                                        <a:pt x="5260" y="5092"/>
                                        <a:pt x="4720" y="5092"/>
                                      </a:cubicBezTo>
                                      <a:cubicBezTo>
                                        <a:pt x="4181" y="5036"/>
                                        <a:pt x="3624" y="5036"/>
                                        <a:pt x="3067" y="4981"/>
                                      </a:cubicBezTo>
                                      <a:cubicBezTo>
                                        <a:pt x="2788" y="4981"/>
                                        <a:pt x="2510" y="4926"/>
                                        <a:pt x="2214" y="4981"/>
                                      </a:cubicBezTo>
                                      <a:cubicBezTo>
                                        <a:pt x="1918" y="5036"/>
                                        <a:pt x="1622" y="5202"/>
                                        <a:pt x="1326" y="5532"/>
                                      </a:cubicBezTo>
                                      <a:cubicBezTo>
                                        <a:pt x="1030" y="5863"/>
                                        <a:pt x="769" y="6359"/>
                                        <a:pt x="543" y="7075"/>
                                      </a:cubicBezTo>
                                      <a:cubicBezTo>
                                        <a:pt x="317" y="7791"/>
                                        <a:pt x="160" y="8728"/>
                                        <a:pt x="90" y="9665"/>
                                      </a:cubicBezTo>
                                      <a:cubicBezTo>
                                        <a:pt x="73" y="9885"/>
                                        <a:pt x="56" y="10161"/>
                                        <a:pt x="38" y="10381"/>
                                      </a:cubicBezTo>
                                      <a:cubicBezTo>
                                        <a:pt x="38" y="10492"/>
                                        <a:pt x="21" y="10602"/>
                                        <a:pt x="21" y="10767"/>
                                      </a:cubicBezTo>
                                      <a:lnTo>
                                        <a:pt x="21" y="11098"/>
                                      </a:lnTo>
                                      <a:cubicBezTo>
                                        <a:pt x="21" y="11318"/>
                                        <a:pt x="21" y="11649"/>
                                        <a:pt x="21" y="11869"/>
                                      </a:cubicBezTo>
                                      <a:cubicBezTo>
                                        <a:pt x="38" y="12089"/>
                                        <a:pt x="38" y="12365"/>
                                        <a:pt x="56" y="12585"/>
                                      </a:cubicBezTo>
                                      <a:cubicBezTo>
                                        <a:pt x="125" y="13522"/>
                                        <a:pt x="282" y="14404"/>
                                        <a:pt x="473" y="15065"/>
                                      </a:cubicBezTo>
                                      <a:cubicBezTo>
                                        <a:pt x="560" y="15340"/>
                                        <a:pt x="647" y="15616"/>
                                        <a:pt x="734" y="15836"/>
                                      </a:cubicBezTo>
                                      <a:cubicBezTo>
                                        <a:pt x="700" y="15836"/>
                                        <a:pt x="682" y="15836"/>
                                        <a:pt x="647" y="15892"/>
                                      </a:cubicBezTo>
                                      <a:cubicBezTo>
                                        <a:pt x="439" y="16057"/>
                                        <a:pt x="264" y="16498"/>
                                        <a:pt x="160" y="16994"/>
                                      </a:cubicBezTo>
                                      <a:cubicBezTo>
                                        <a:pt x="38" y="17489"/>
                                        <a:pt x="-14" y="18096"/>
                                        <a:pt x="3" y="18702"/>
                                      </a:cubicBezTo>
                                      <a:cubicBezTo>
                                        <a:pt x="21" y="19253"/>
                                        <a:pt x="108" y="19804"/>
                                        <a:pt x="230" y="20134"/>
                                      </a:cubicBezTo>
                                      <a:cubicBezTo>
                                        <a:pt x="334" y="20465"/>
                                        <a:pt x="508" y="20685"/>
                                        <a:pt x="647" y="20685"/>
                                      </a:cubicBezTo>
                                      <a:cubicBezTo>
                                        <a:pt x="804" y="20685"/>
                                        <a:pt x="926" y="20465"/>
                                        <a:pt x="1013" y="20189"/>
                                      </a:cubicBezTo>
                                      <a:cubicBezTo>
                                        <a:pt x="1100" y="19914"/>
                                        <a:pt x="1170" y="19583"/>
                                        <a:pt x="1170" y="19253"/>
                                      </a:cubicBezTo>
                                      <a:cubicBezTo>
                                        <a:pt x="1187" y="18922"/>
                                        <a:pt x="1152" y="18647"/>
                                        <a:pt x="1117" y="18481"/>
                                      </a:cubicBezTo>
                                      <a:cubicBezTo>
                                        <a:pt x="1083" y="18261"/>
                                        <a:pt x="1048" y="18151"/>
                                        <a:pt x="1013" y="18041"/>
                                      </a:cubicBezTo>
                                      <a:cubicBezTo>
                                        <a:pt x="996" y="17985"/>
                                        <a:pt x="978" y="17930"/>
                                        <a:pt x="978" y="17930"/>
                                      </a:cubicBezTo>
                                      <a:cubicBezTo>
                                        <a:pt x="978" y="17930"/>
                                        <a:pt x="978" y="17930"/>
                                        <a:pt x="978" y="17930"/>
                                      </a:cubicBezTo>
                                      <a:cubicBezTo>
                                        <a:pt x="943" y="17820"/>
                                        <a:pt x="874" y="17820"/>
                                        <a:pt x="839" y="17985"/>
                                      </a:cubicBezTo>
                                      <a:cubicBezTo>
                                        <a:pt x="804" y="18151"/>
                                        <a:pt x="804" y="18316"/>
                                        <a:pt x="856" y="18426"/>
                                      </a:cubicBezTo>
                                      <a:lnTo>
                                        <a:pt x="856" y="18426"/>
                                      </a:lnTo>
                                      <a:cubicBezTo>
                                        <a:pt x="856" y="18426"/>
                                        <a:pt x="874" y="18426"/>
                                        <a:pt x="891" y="18481"/>
                                      </a:cubicBezTo>
                                      <a:cubicBezTo>
                                        <a:pt x="908" y="18536"/>
                                        <a:pt x="926" y="18592"/>
                                        <a:pt x="943" y="18702"/>
                                      </a:cubicBezTo>
                                      <a:cubicBezTo>
                                        <a:pt x="978" y="18922"/>
                                        <a:pt x="1013" y="19363"/>
                                        <a:pt x="874" y="19749"/>
                                      </a:cubicBezTo>
                                      <a:cubicBezTo>
                                        <a:pt x="752" y="20134"/>
                                        <a:pt x="508" y="20300"/>
                                        <a:pt x="317" y="19694"/>
                                      </a:cubicBezTo>
                                      <a:cubicBezTo>
                                        <a:pt x="125" y="19198"/>
                                        <a:pt x="56" y="18040"/>
                                        <a:pt x="264" y="17269"/>
                                      </a:cubicBezTo>
                                      <a:cubicBezTo>
                                        <a:pt x="369" y="16828"/>
                                        <a:pt x="508" y="16498"/>
                                        <a:pt x="665" y="16387"/>
                                      </a:cubicBezTo>
                                      <a:cubicBezTo>
                                        <a:pt x="752" y="16332"/>
                                        <a:pt x="856" y="16277"/>
                                        <a:pt x="961" y="16332"/>
                                      </a:cubicBezTo>
                                      <a:cubicBezTo>
                                        <a:pt x="1100" y="16553"/>
                                        <a:pt x="1239" y="16718"/>
                                        <a:pt x="1378" y="16828"/>
                                      </a:cubicBezTo>
                                      <a:cubicBezTo>
                                        <a:pt x="1500" y="17049"/>
                                        <a:pt x="1622" y="17269"/>
                                        <a:pt x="1744" y="17489"/>
                                      </a:cubicBezTo>
                                      <a:cubicBezTo>
                                        <a:pt x="1935" y="17820"/>
                                        <a:pt x="2127" y="18151"/>
                                        <a:pt x="2318" y="18481"/>
                                      </a:cubicBezTo>
                                      <a:cubicBezTo>
                                        <a:pt x="2510" y="18812"/>
                                        <a:pt x="2719" y="19143"/>
                                        <a:pt x="2910" y="19528"/>
                                      </a:cubicBezTo>
                                      <a:cubicBezTo>
                                        <a:pt x="3015" y="19694"/>
                                        <a:pt x="3119" y="19859"/>
                                        <a:pt x="3223" y="20079"/>
                                      </a:cubicBezTo>
                                      <a:cubicBezTo>
                                        <a:pt x="3328" y="20245"/>
                                        <a:pt x="3432" y="20410"/>
                                        <a:pt x="3554" y="20575"/>
                                      </a:cubicBezTo>
                                      <a:cubicBezTo>
                                        <a:pt x="3989" y="21181"/>
                                        <a:pt x="4511" y="21567"/>
                                        <a:pt x="5016" y="21126"/>
                                      </a:cubicBezTo>
                                      <a:cubicBezTo>
                                        <a:pt x="5277" y="20906"/>
                                        <a:pt x="5521" y="20520"/>
                                        <a:pt x="5712" y="19969"/>
                                      </a:cubicBezTo>
                                      <a:cubicBezTo>
                                        <a:pt x="5817" y="19694"/>
                                        <a:pt x="5904" y="19363"/>
                                        <a:pt x="5973" y="19032"/>
                                      </a:cubicBezTo>
                                      <a:lnTo>
                                        <a:pt x="5991" y="18977"/>
                                      </a:lnTo>
                                      <a:lnTo>
                                        <a:pt x="5991" y="18977"/>
                                      </a:lnTo>
                                      <a:lnTo>
                                        <a:pt x="6008" y="18922"/>
                                      </a:lnTo>
                                      <a:lnTo>
                                        <a:pt x="6008" y="18867"/>
                                      </a:lnTo>
                                      <a:lnTo>
                                        <a:pt x="6026" y="18757"/>
                                      </a:lnTo>
                                      <a:cubicBezTo>
                                        <a:pt x="6043" y="18702"/>
                                        <a:pt x="6060" y="18591"/>
                                        <a:pt x="6078" y="18536"/>
                                      </a:cubicBezTo>
                                      <a:cubicBezTo>
                                        <a:pt x="6113" y="18316"/>
                                        <a:pt x="6147" y="18096"/>
                                        <a:pt x="6165" y="17930"/>
                                      </a:cubicBezTo>
                                      <a:cubicBezTo>
                                        <a:pt x="6356" y="16332"/>
                                        <a:pt x="6269" y="14569"/>
                                        <a:pt x="6008" y="13247"/>
                                      </a:cubicBezTo>
                                      <a:cubicBezTo>
                                        <a:pt x="5956" y="12971"/>
                                        <a:pt x="5886" y="12751"/>
                                        <a:pt x="5817" y="12475"/>
                                      </a:cubicBezTo>
                                      <a:cubicBezTo>
                                        <a:pt x="6026" y="12420"/>
                                        <a:pt x="6235" y="12200"/>
                                        <a:pt x="6426" y="11649"/>
                                      </a:cubicBezTo>
                                      <a:cubicBezTo>
                                        <a:pt x="6757" y="10767"/>
                                        <a:pt x="6791" y="9169"/>
                                        <a:pt x="6513" y="8122"/>
                                      </a:cubicBezTo>
                                      <a:cubicBezTo>
                                        <a:pt x="6409" y="7736"/>
                                        <a:pt x="6252" y="7461"/>
                                        <a:pt x="6095" y="7461"/>
                                      </a:cubicBezTo>
                                      <a:cubicBezTo>
                                        <a:pt x="5939" y="7406"/>
                                        <a:pt x="5765" y="7571"/>
                                        <a:pt x="5643" y="7902"/>
                                      </a:cubicBezTo>
                                      <a:cubicBezTo>
                                        <a:pt x="5434" y="8453"/>
                                        <a:pt x="5416" y="9389"/>
                                        <a:pt x="5591" y="10051"/>
                                      </a:cubicBezTo>
                                      <a:cubicBezTo>
                                        <a:pt x="5660" y="10271"/>
                                        <a:pt x="5747" y="10436"/>
                                        <a:pt x="5852" y="10491"/>
                                      </a:cubicBezTo>
                                      <a:cubicBezTo>
                                        <a:pt x="5956" y="10491"/>
                                        <a:pt x="6043" y="10436"/>
                                        <a:pt x="6130" y="10216"/>
                                      </a:cubicBezTo>
                                      <a:cubicBezTo>
                                        <a:pt x="6165" y="10106"/>
                                        <a:pt x="6182" y="9885"/>
                                        <a:pt x="6147" y="9775"/>
                                      </a:cubicBezTo>
                                      <a:cubicBezTo>
                                        <a:pt x="6113" y="9665"/>
                                        <a:pt x="6043" y="9610"/>
                                        <a:pt x="6008" y="9720"/>
                                      </a:cubicBezTo>
                                      <a:cubicBezTo>
                                        <a:pt x="5973" y="9830"/>
                                        <a:pt x="5921" y="9885"/>
                                        <a:pt x="5869" y="9885"/>
                                      </a:cubicBezTo>
                                      <a:cubicBezTo>
                                        <a:pt x="5817" y="9885"/>
                                        <a:pt x="5782" y="9775"/>
                                        <a:pt x="5747" y="9665"/>
                                      </a:cubicBezTo>
                                      <a:cubicBezTo>
                                        <a:pt x="5643" y="9279"/>
                                        <a:pt x="5660" y="8728"/>
                                        <a:pt x="5782" y="8398"/>
                                      </a:cubicBezTo>
                                      <a:cubicBezTo>
                                        <a:pt x="5956" y="7902"/>
                                        <a:pt x="6217" y="8012"/>
                                        <a:pt x="6374" y="8563"/>
                                      </a:cubicBezTo>
                                      <a:cubicBezTo>
                                        <a:pt x="6583" y="9334"/>
                                        <a:pt x="6565" y="10547"/>
                                        <a:pt x="6304" y="11263"/>
                                      </a:cubicBezTo>
                                      <a:cubicBezTo>
                                        <a:pt x="6078" y="11869"/>
                                        <a:pt x="5817" y="12089"/>
                                        <a:pt x="5573" y="11869"/>
                                      </a:cubicBezTo>
                                      <a:cubicBezTo>
                                        <a:pt x="5538" y="11814"/>
                                        <a:pt x="5521" y="11759"/>
                                        <a:pt x="5486" y="11704"/>
                                      </a:cubicBezTo>
                                      <a:cubicBezTo>
                                        <a:pt x="5416" y="11593"/>
                                        <a:pt x="5364" y="11538"/>
                                        <a:pt x="5295" y="11483"/>
                                      </a:cubicBezTo>
                                      <a:cubicBezTo>
                                        <a:pt x="5225" y="11373"/>
                                        <a:pt x="5155" y="11208"/>
                                        <a:pt x="5103" y="10987"/>
                                      </a:cubicBezTo>
                                      <a:lnTo>
                                        <a:pt x="3432" y="6138"/>
                                      </a:lnTo>
                                      <a:cubicBezTo>
                                        <a:pt x="3867" y="6083"/>
                                        <a:pt x="4303" y="6083"/>
                                        <a:pt x="4720" y="6028"/>
                                      </a:cubicBezTo>
                                      <a:cubicBezTo>
                                        <a:pt x="5260" y="6028"/>
                                        <a:pt x="5782" y="5973"/>
                                        <a:pt x="6269" y="5973"/>
                                      </a:cubicBezTo>
                                      <a:cubicBezTo>
                                        <a:pt x="6513" y="5973"/>
                                        <a:pt x="6774" y="5973"/>
                                        <a:pt x="7000" y="5642"/>
                                      </a:cubicBezTo>
                                      <a:cubicBezTo>
                                        <a:pt x="7244" y="5367"/>
                                        <a:pt x="7435" y="4761"/>
                                        <a:pt x="7523" y="4045"/>
                                      </a:cubicBezTo>
                                      <a:cubicBezTo>
                                        <a:pt x="7575" y="3714"/>
                                        <a:pt x="7592" y="3328"/>
                                        <a:pt x="7610" y="2998"/>
                                      </a:cubicBezTo>
                                      <a:cubicBezTo>
                                        <a:pt x="7627" y="2612"/>
                                        <a:pt x="7610" y="2281"/>
                                        <a:pt x="7575" y="1951"/>
                                      </a:cubicBezTo>
                                      <a:cubicBezTo>
                                        <a:pt x="7523" y="1124"/>
                                        <a:pt x="7366" y="628"/>
                                        <a:pt x="7192" y="298"/>
                                      </a:cubicBezTo>
                                      <a:close/>
                                      <a:moveTo>
                                        <a:pt x="4947" y="11098"/>
                                      </a:moveTo>
                                      <a:cubicBezTo>
                                        <a:pt x="4894" y="11098"/>
                                        <a:pt x="4842" y="11098"/>
                                        <a:pt x="4790" y="11153"/>
                                      </a:cubicBezTo>
                                      <a:cubicBezTo>
                                        <a:pt x="4564" y="11263"/>
                                        <a:pt x="4337" y="11538"/>
                                        <a:pt x="4163" y="11979"/>
                                      </a:cubicBezTo>
                                      <a:cubicBezTo>
                                        <a:pt x="4076" y="12200"/>
                                        <a:pt x="4007" y="12420"/>
                                        <a:pt x="3937" y="12751"/>
                                      </a:cubicBezTo>
                                      <a:lnTo>
                                        <a:pt x="3902" y="12916"/>
                                      </a:lnTo>
                                      <a:cubicBezTo>
                                        <a:pt x="3885" y="12971"/>
                                        <a:pt x="3867" y="13081"/>
                                        <a:pt x="3867" y="13192"/>
                                      </a:cubicBezTo>
                                      <a:cubicBezTo>
                                        <a:pt x="3850" y="13357"/>
                                        <a:pt x="3833" y="13522"/>
                                        <a:pt x="3815" y="13687"/>
                                      </a:cubicBezTo>
                                      <a:cubicBezTo>
                                        <a:pt x="3763" y="14349"/>
                                        <a:pt x="3798" y="15010"/>
                                        <a:pt x="3885" y="15561"/>
                                      </a:cubicBezTo>
                                      <a:cubicBezTo>
                                        <a:pt x="3972" y="16112"/>
                                        <a:pt x="4111" y="16553"/>
                                        <a:pt x="4268" y="16773"/>
                                      </a:cubicBezTo>
                                      <a:cubicBezTo>
                                        <a:pt x="4442" y="17049"/>
                                        <a:pt x="4616" y="17049"/>
                                        <a:pt x="4755" y="16883"/>
                                      </a:cubicBezTo>
                                      <a:cubicBezTo>
                                        <a:pt x="4894" y="16718"/>
                                        <a:pt x="5016" y="16443"/>
                                        <a:pt x="5086" y="16112"/>
                                      </a:cubicBezTo>
                                      <a:lnTo>
                                        <a:pt x="5103" y="16057"/>
                                      </a:lnTo>
                                      <a:lnTo>
                                        <a:pt x="5121" y="16002"/>
                                      </a:lnTo>
                                      <a:cubicBezTo>
                                        <a:pt x="5121" y="15947"/>
                                        <a:pt x="5138" y="15947"/>
                                        <a:pt x="5138" y="15892"/>
                                      </a:cubicBezTo>
                                      <a:cubicBezTo>
                                        <a:pt x="5155" y="15781"/>
                                        <a:pt x="5173" y="15726"/>
                                        <a:pt x="5173" y="15616"/>
                                      </a:cubicBezTo>
                                      <a:cubicBezTo>
                                        <a:pt x="5190" y="15451"/>
                                        <a:pt x="5190" y="15230"/>
                                        <a:pt x="5190" y="15120"/>
                                      </a:cubicBezTo>
                                      <a:cubicBezTo>
                                        <a:pt x="5190" y="14789"/>
                                        <a:pt x="5155" y="14514"/>
                                        <a:pt x="5121" y="14349"/>
                                      </a:cubicBezTo>
                                      <a:cubicBezTo>
                                        <a:pt x="5086" y="14183"/>
                                        <a:pt x="5051" y="14018"/>
                                        <a:pt x="5016" y="13963"/>
                                      </a:cubicBezTo>
                                      <a:cubicBezTo>
                                        <a:pt x="4981" y="13908"/>
                                        <a:pt x="4981" y="13853"/>
                                        <a:pt x="4981" y="13853"/>
                                      </a:cubicBezTo>
                                      <a:cubicBezTo>
                                        <a:pt x="4947" y="13743"/>
                                        <a:pt x="4877" y="13798"/>
                                        <a:pt x="4842" y="13908"/>
                                      </a:cubicBezTo>
                                      <a:cubicBezTo>
                                        <a:pt x="4807" y="14018"/>
                                        <a:pt x="4807" y="14238"/>
                                        <a:pt x="4859" y="14349"/>
                                      </a:cubicBezTo>
                                      <a:lnTo>
                                        <a:pt x="4877" y="14349"/>
                                      </a:lnTo>
                                      <a:cubicBezTo>
                                        <a:pt x="4877" y="14349"/>
                                        <a:pt x="4877" y="14349"/>
                                        <a:pt x="4894" y="14404"/>
                                      </a:cubicBezTo>
                                      <a:cubicBezTo>
                                        <a:pt x="4912" y="14459"/>
                                        <a:pt x="4929" y="14514"/>
                                        <a:pt x="4947" y="14624"/>
                                      </a:cubicBezTo>
                                      <a:cubicBezTo>
                                        <a:pt x="4981" y="14845"/>
                                        <a:pt x="5016" y="15285"/>
                                        <a:pt x="4912" y="15671"/>
                                      </a:cubicBezTo>
                                      <a:cubicBezTo>
                                        <a:pt x="4859" y="15891"/>
                                        <a:pt x="4790" y="16057"/>
                                        <a:pt x="4685" y="16112"/>
                                      </a:cubicBezTo>
                                      <a:cubicBezTo>
                                        <a:pt x="4598" y="16167"/>
                                        <a:pt x="4477" y="16167"/>
                                        <a:pt x="4390" y="16002"/>
                                      </a:cubicBezTo>
                                      <a:cubicBezTo>
                                        <a:pt x="4285" y="15836"/>
                                        <a:pt x="4198" y="15506"/>
                                        <a:pt x="4146" y="15175"/>
                                      </a:cubicBezTo>
                                      <a:cubicBezTo>
                                        <a:pt x="4094" y="14789"/>
                                        <a:pt x="4076" y="14349"/>
                                        <a:pt x="4111" y="13908"/>
                                      </a:cubicBezTo>
                                      <a:cubicBezTo>
                                        <a:pt x="4111" y="13798"/>
                                        <a:pt x="4128" y="13687"/>
                                        <a:pt x="4146" y="13577"/>
                                      </a:cubicBezTo>
                                      <a:lnTo>
                                        <a:pt x="4163" y="13467"/>
                                      </a:lnTo>
                                      <a:lnTo>
                                        <a:pt x="4198" y="13302"/>
                                      </a:lnTo>
                                      <a:cubicBezTo>
                                        <a:pt x="4233" y="13136"/>
                                        <a:pt x="4303" y="12916"/>
                                        <a:pt x="4355" y="12806"/>
                                      </a:cubicBezTo>
                                      <a:cubicBezTo>
                                        <a:pt x="4477" y="12475"/>
                                        <a:pt x="4651" y="12310"/>
                                        <a:pt x="4825" y="12255"/>
                                      </a:cubicBezTo>
                                      <a:cubicBezTo>
                                        <a:pt x="4999" y="12200"/>
                                        <a:pt x="5190" y="12310"/>
                                        <a:pt x="5329" y="12530"/>
                                      </a:cubicBezTo>
                                      <a:cubicBezTo>
                                        <a:pt x="5486" y="12806"/>
                                        <a:pt x="5625" y="13247"/>
                                        <a:pt x="5730" y="13798"/>
                                      </a:cubicBezTo>
                                      <a:cubicBezTo>
                                        <a:pt x="5939" y="14845"/>
                                        <a:pt x="5991" y="16277"/>
                                        <a:pt x="5852" y="17489"/>
                                      </a:cubicBezTo>
                                      <a:cubicBezTo>
                                        <a:pt x="5834" y="17655"/>
                                        <a:pt x="5817" y="17765"/>
                                        <a:pt x="5799" y="17875"/>
                                      </a:cubicBezTo>
                                      <a:cubicBezTo>
                                        <a:pt x="5782" y="17930"/>
                                        <a:pt x="5765" y="18040"/>
                                        <a:pt x="5747" y="18096"/>
                                      </a:cubicBezTo>
                                      <a:lnTo>
                                        <a:pt x="5730" y="18206"/>
                                      </a:lnTo>
                                      <a:lnTo>
                                        <a:pt x="5730" y="18206"/>
                                      </a:lnTo>
                                      <a:lnTo>
                                        <a:pt x="5730" y="18206"/>
                                      </a:lnTo>
                                      <a:lnTo>
                                        <a:pt x="5712" y="18261"/>
                                      </a:lnTo>
                                      <a:cubicBezTo>
                                        <a:pt x="5643" y="18536"/>
                                        <a:pt x="5573" y="18812"/>
                                        <a:pt x="5503" y="19032"/>
                                      </a:cubicBezTo>
                                      <a:cubicBezTo>
                                        <a:pt x="5347" y="19473"/>
                                        <a:pt x="5173" y="19859"/>
                                        <a:pt x="4964" y="20079"/>
                                      </a:cubicBezTo>
                                      <a:cubicBezTo>
                                        <a:pt x="4564" y="20520"/>
                                        <a:pt x="4076" y="20355"/>
                                        <a:pt x="3659" y="19914"/>
                                      </a:cubicBezTo>
                                      <a:cubicBezTo>
                                        <a:pt x="3554" y="19804"/>
                                        <a:pt x="3450" y="19638"/>
                                        <a:pt x="3345" y="19473"/>
                                      </a:cubicBezTo>
                                      <a:cubicBezTo>
                                        <a:pt x="3241" y="19308"/>
                                        <a:pt x="3136" y="19143"/>
                                        <a:pt x="3049" y="18977"/>
                                      </a:cubicBezTo>
                                      <a:cubicBezTo>
                                        <a:pt x="2840" y="18647"/>
                                        <a:pt x="2649" y="18316"/>
                                        <a:pt x="2458" y="17985"/>
                                      </a:cubicBezTo>
                                      <a:cubicBezTo>
                                        <a:pt x="2266" y="17655"/>
                                        <a:pt x="2075" y="17324"/>
                                        <a:pt x="1883" y="16994"/>
                                      </a:cubicBezTo>
                                      <a:cubicBezTo>
                                        <a:pt x="1866" y="16938"/>
                                        <a:pt x="1848" y="16938"/>
                                        <a:pt x="1814" y="16883"/>
                                      </a:cubicBezTo>
                                      <a:cubicBezTo>
                                        <a:pt x="1901" y="16883"/>
                                        <a:pt x="1988" y="16828"/>
                                        <a:pt x="2057" y="16718"/>
                                      </a:cubicBezTo>
                                      <a:cubicBezTo>
                                        <a:pt x="2597" y="16167"/>
                                        <a:pt x="2962" y="14679"/>
                                        <a:pt x="2997" y="13081"/>
                                      </a:cubicBezTo>
                                      <a:cubicBezTo>
                                        <a:pt x="3015" y="12255"/>
                                        <a:pt x="2928" y="11483"/>
                                        <a:pt x="2771" y="10932"/>
                                      </a:cubicBezTo>
                                      <a:cubicBezTo>
                                        <a:pt x="2632" y="10381"/>
                                        <a:pt x="2423" y="10051"/>
                                        <a:pt x="2214" y="9941"/>
                                      </a:cubicBezTo>
                                      <a:cubicBezTo>
                                        <a:pt x="2179" y="9941"/>
                                        <a:pt x="2162" y="9885"/>
                                        <a:pt x="2127" y="9885"/>
                                      </a:cubicBezTo>
                                      <a:cubicBezTo>
                                        <a:pt x="2109" y="9885"/>
                                        <a:pt x="2092" y="9885"/>
                                        <a:pt x="2057" y="9885"/>
                                      </a:cubicBezTo>
                                      <a:cubicBezTo>
                                        <a:pt x="2005" y="9885"/>
                                        <a:pt x="1953" y="9885"/>
                                        <a:pt x="1901" y="9941"/>
                                      </a:cubicBezTo>
                                      <a:cubicBezTo>
                                        <a:pt x="1796" y="9996"/>
                                        <a:pt x="1709" y="10161"/>
                                        <a:pt x="1640" y="10326"/>
                                      </a:cubicBezTo>
                                      <a:cubicBezTo>
                                        <a:pt x="1483" y="10657"/>
                                        <a:pt x="1396" y="11153"/>
                                        <a:pt x="1361" y="11594"/>
                                      </a:cubicBezTo>
                                      <a:cubicBezTo>
                                        <a:pt x="1344" y="11704"/>
                                        <a:pt x="1344" y="11814"/>
                                        <a:pt x="1344" y="11924"/>
                                      </a:cubicBezTo>
                                      <a:lnTo>
                                        <a:pt x="1344" y="12089"/>
                                      </a:lnTo>
                                      <a:cubicBezTo>
                                        <a:pt x="1344" y="12145"/>
                                        <a:pt x="1344" y="12200"/>
                                        <a:pt x="1344" y="12255"/>
                                      </a:cubicBezTo>
                                      <a:cubicBezTo>
                                        <a:pt x="1344" y="12475"/>
                                        <a:pt x="1361" y="12696"/>
                                        <a:pt x="1396" y="12861"/>
                                      </a:cubicBezTo>
                                      <a:cubicBezTo>
                                        <a:pt x="1448" y="13192"/>
                                        <a:pt x="1518" y="13467"/>
                                        <a:pt x="1587" y="13577"/>
                                      </a:cubicBezTo>
                                      <a:cubicBezTo>
                                        <a:pt x="1657" y="13743"/>
                                        <a:pt x="1727" y="13798"/>
                                        <a:pt x="1761" y="13798"/>
                                      </a:cubicBezTo>
                                      <a:cubicBezTo>
                                        <a:pt x="1796" y="13798"/>
                                        <a:pt x="1831" y="13853"/>
                                        <a:pt x="1831" y="13853"/>
                                      </a:cubicBezTo>
                                      <a:cubicBezTo>
                                        <a:pt x="1883" y="13853"/>
                                        <a:pt x="1935" y="13743"/>
                                        <a:pt x="1935" y="13577"/>
                                      </a:cubicBezTo>
                                      <a:cubicBezTo>
                                        <a:pt x="1935" y="13412"/>
                                        <a:pt x="1901" y="13247"/>
                                        <a:pt x="1848" y="13247"/>
                                      </a:cubicBezTo>
                                      <a:cubicBezTo>
                                        <a:pt x="1848" y="13247"/>
                                        <a:pt x="1796" y="13247"/>
                                        <a:pt x="1709" y="13026"/>
                                      </a:cubicBezTo>
                                      <a:cubicBezTo>
                                        <a:pt x="1622" y="12861"/>
                                        <a:pt x="1518" y="12365"/>
                                        <a:pt x="1587" y="11759"/>
                                      </a:cubicBezTo>
                                      <a:cubicBezTo>
                                        <a:pt x="1640" y="11153"/>
                                        <a:pt x="1866" y="10547"/>
                                        <a:pt x="2144" y="10767"/>
                                      </a:cubicBezTo>
                                      <a:cubicBezTo>
                                        <a:pt x="2284" y="10877"/>
                                        <a:pt x="2423" y="11098"/>
                                        <a:pt x="2527" y="11538"/>
                                      </a:cubicBezTo>
                                      <a:cubicBezTo>
                                        <a:pt x="2632" y="11924"/>
                                        <a:pt x="2684" y="12475"/>
                                        <a:pt x="2666" y="13026"/>
                                      </a:cubicBezTo>
                                      <a:cubicBezTo>
                                        <a:pt x="2632" y="14183"/>
                                        <a:pt x="2336" y="15341"/>
                                        <a:pt x="1935" y="15726"/>
                                      </a:cubicBezTo>
                                      <a:cubicBezTo>
                                        <a:pt x="1883" y="15781"/>
                                        <a:pt x="1831" y="15781"/>
                                        <a:pt x="1779" y="15836"/>
                                      </a:cubicBezTo>
                                      <a:cubicBezTo>
                                        <a:pt x="1727" y="15836"/>
                                        <a:pt x="1692" y="15836"/>
                                        <a:pt x="1622" y="15836"/>
                                      </a:cubicBezTo>
                                      <a:cubicBezTo>
                                        <a:pt x="1518" y="15836"/>
                                        <a:pt x="1396" y="15726"/>
                                        <a:pt x="1291" y="15616"/>
                                      </a:cubicBezTo>
                                      <a:cubicBezTo>
                                        <a:pt x="1083" y="15341"/>
                                        <a:pt x="874" y="14955"/>
                                        <a:pt x="717" y="14349"/>
                                      </a:cubicBezTo>
                                      <a:cubicBezTo>
                                        <a:pt x="560" y="13798"/>
                                        <a:pt x="439" y="13081"/>
                                        <a:pt x="386" y="12310"/>
                                      </a:cubicBezTo>
                                      <a:cubicBezTo>
                                        <a:pt x="369" y="12145"/>
                                        <a:pt x="369" y="11924"/>
                                        <a:pt x="352" y="11759"/>
                                      </a:cubicBezTo>
                                      <a:cubicBezTo>
                                        <a:pt x="352" y="11538"/>
                                        <a:pt x="352" y="11428"/>
                                        <a:pt x="352" y="11208"/>
                                      </a:cubicBezTo>
                                      <a:lnTo>
                                        <a:pt x="352" y="10877"/>
                                      </a:lnTo>
                                      <a:cubicBezTo>
                                        <a:pt x="352" y="10822"/>
                                        <a:pt x="369" y="10712"/>
                                        <a:pt x="369" y="10602"/>
                                      </a:cubicBezTo>
                                      <a:cubicBezTo>
                                        <a:pt x="386" y="10381"/>
                                        <a:pt x="386" y="10216"/>
                                        <a:pt x="404" y="9996"/>
                                      </a:cubicBezTo>
                                      <a:cubicBezTo>
                                        <a:pt x="473" y="9224"/>
                                        <a:pt x="595" y="8508"/>
                                        <a:pt x="769" y="7957"/>
                                      </a:cubicBezTo>
                                      <a:cubicBezTo>
                                        <a:pt x="943" y="7406"/>
                                        <a:pt x="1170" y="6965"/>
                                        <a:pt x="1413" y="6634"/>
                                      </a:cubicBezTo>
                                      <a:cubicBezTo>
                                        <a:pt x="1657" y="6304"/>
                                        <a:pt x="1935" y="6194"/>
                                        <a:pt x="2196" y="6083"/>
                                      </a:cubicBezTo>
                                      <a:cubicBezTo>
                                        <a:pt x="2475" y="6028"/>
                                        <a:pt x="2753" y="6028"/>
                                        <a:pt x="3032" y="5973"/>
                                      </a:cubicBezTo>
                                      <a:cubicBezTo>
                                        <a:pt x="3067" y="5973"/>
                                        <a:pt x="3084" y="5973"/>
                                        <a:pt x="3119" y="5973"/>
                                      </a:cubicBezTo>
                                      <a:lnTo>
                                        <a:pt x="4947" y="110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30" name="Shape"/>
                              <wps:cNvSpPr/>
                              <wps:spPr>
                                <a:xfrm>
                                  <a:off x="825499" y="901700"/>
                                  <a:ext cx="464821" cy="57658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9502" y="12941"/>
                                      </a:moveTo>
                                      <a:lnTo>
                                        <a:pt x="10800" y="13988"/>
                                      </a:lnTo>
                                      <a:lnTo>
                                        <a:pt x="12098" y="12941"/>
                                      </a:lnTo>
                                      <a:lnTo>
                                        <a:pt x="10800" y="11894"/>
                                      </a:lnTo>
                                      <a:lnTo>
                                        <a:pt x="9502" y="12941"/>
                                      </a:lnTo>
                                      <a:close/>
                                      <a:moveTo>
                                        <a:pt x="10800" y="4187"/>
                                      </a:moveTo>
                                      <a:cubicBezTo>
                                        <a:pt x="4839" y="4187"/>
                                        <a:pt x="0" y="8088"/>
                                        <a:pt x="0" y="12893"/>
                                      </a:cubicBezTo>
                                      <a:cubicBezTo>
                                        <a:pt x="0" y="17699"/>
                                        <a:pt x="4839" y="21600"/>
                                        <a:pt x="10800" y="21600"/>
                                      </a:cubicBezTo>
                                      <a:cubicBezTo>
                                        <a:pt x="16761" y="21600"/>
                                        <a:pt x="21600" y="17699"/>
                                        <a:pt x="21600" y="12893"/>
                                      </a:cubicBezTo>
                                      <a:cubicBezTo>
                                        <a:pt x="21600" y="8136"/>
                                        <a:pt x="16761" y="4187"/>
                                        <a:pt x="10800" y="4187"/>
                                      </a:cubicBezTo>
                                      <a:close/>
                                      <a:moveTo>
                                        <a:pt x="17292" y="10277"/>
                                      </a:moveTo>
                                      <a:cubicBezTo>
                                        <a:pt x="17587" y="10277"/>
                                        <a:pt x="17882" y="10467"/>
                                        <a:pt x="17882" y="10752"/>
                                      </a:cubicBezTo>
                                      <a:cubicBezTo>
                                        <a:pt x="17882" y="10990"/>
                                        <a:pt x="17646" y="11228"/>
                                        <a:pt x="17292" y="11228"/>
                                      </a:cubicBezTo>
                                      <a:cubicBezTo>
                                        <a:pt x="16997" y="11228"/>
                                        <a:pt x="16702" y="11038"/>
                                        <a:pt x="16702" y="10752"/>
                                      </a:cubicBezTo>
                                      <a:cubicBezTo>
                                        <a:pt x="16702" y="10467"/>
                                        <a:pt x="16938" y="10277"/>
                                        <a:pt x="17292" y="10277"/>
                                      </a:cubicBezTo>
                                      <a:close/>
                                      <a:moveTo>
                                        <a:pt x="13515" y="7232"/>
                                      </a:moveTo>
                                      <a:cubicBezTo>
                                        <a:pt x="13810" y="7232"/>
                                        <a:pt x="14105" y="7422"/>
                                        <a:pt x="14105" y="7707"/>
                                      </a:cubicBezTo>
                                      <a:cubicBezTo>
                                        <a:pt x="14105" y="7945"/>
                                        <a:pt x="13869" y="8183"/>
                                        <a:pt x="13515" y="8183"/>
                                      </a:cubicBezTo>
                                      <a:cubicBezTo>
                                        <a:pt x="13220" y="8183"/>
                                        <a:pt x="12925" y="7993"/>
                                        <a:pt x="12925" y="7707"/>
                                      </a:cubicBezTo>
                                      <a:cubicBezTo>
                                        <a:pt x="12984" y="7470"/>
                                        <a:pt x="13220" y="7232"/>
                                        <a:pt x="13515" y="7232"/>
                                      </a:cubicBezTo>
                                      <a:close/>
                                      <a:moveTo>
                                        <a:pt x="15757" y="8944"/>
                                      </a:moveTo>
                                      <a:lnTo>
                                        <a:pt x="15462" y="10657"/>
                                      </a:lnTo>
                                      <a:lnTo>
                                        <a:pt x="13338" y="10895"/>
                                      </a:lnTo>
                                      <a:lnTo>
                                        <a:pt x="13633" y="9182"/>
                                      </a:lnTo>
                                      <a:lnTo>
                                        <a:pt x="15757" y="8944"/>
                                      </a:lnTo>
                                      <a:close/>
                                      <a:moveTo>
                                        <a:pt x="8085" y="7232"/>
                                      </a:moveTo>
                                      <a:cubicBezTo>
                                        <a:pt x="8380" y="7232"/>
                                        <a:pt x="8675" y="7422"/>
                                        <a:pt x="8675" y="7707"/>
                                      </a:cubicBezTo>
                                      <a:cubicBezTo>
                                        <a:pt x="8675" y="7945"/>
                                        <a:pt x="8439" y="8183"/>
                                        <a:pt x="8085" y="8183"/>
                                      </a:cubicBezTo>
                                      <a:cubicBezTo>
                                        <a:pt x="7790" y="8183"/>
                                        <a:pt x="7495" y="7993"/>
                                        <a:pt x="7495" y="7707"/>
                                      </a:cubicBezTo>
                                      <a:cubicBezTo>
                                        <a:pt x="7495" y="7470"/>
                                        <a:pt x="7731" y="7232"/>
                                        <a:pt x="8085" y="7232"/>
                                      </a:cubicBezTo>
                                      <a:close/>
                                      <a:moveTo>
                                        <a:pt x="7967" y="9182"/>
                                      </a:moveTo>
                                      <a:lnTo>
                                        <a:pt x="8262" y="10895"/>
                                      </a:lnTo>
                                      <a:lnTo>
                                        <a:pt x="6138" y="10657"/>
                                      </a:lnTo>
                                      <a:lnTo>
                                        <a:pt x="5843" y="8944"/>
                                      </a:lnTo>
                                      <a:lnTo>
                                        <a:pt x="7967" y="9182"/>
                                      </a:lnTo>
                                      <a:close/>
                                      <a:moveTo>
                                        <a:pt x="4308" y="10277"/>
                                      </a:moveTo>
                                      <a:cubicBezTo>
                                        <a:pt x="4603" y="10277"/>
                                        <a:pt x="4898" y="10467"/>
                                        <a:pt x="4898" y="10752"/>
                                      </a:cubicBezTo>
                                      <a:cubicBezTo>
                                        <a:pt x="4898" y="10990"/>
                                        <a:pt x="4662" y="11228"/>
                                        <a:pt x="4308" y="11228"/>
                                      </a:cubicBezTo>
                                      <a:cubicBezTo>
                                        <a:pt x="4013" y="11228"/>
                                        <a:pt x="3718" y="11038"/>
                                        <a:pt x="3718" y="10752"/>
                                      </a:cubicBezTo>
                                      <a:cubicBezTo>
                                        <a:pt x="3777" y="10467"/>
                                        <a:pt x="4013" y="10277"/>
                                        <a:pt x="4308" y="10277"/>
                                      </a:cubicBezTo>
                                      <a:close/>
                                      <a:moveTo>
                                        <a:pt x="4308" y="15605"/>
                                      </a:moveTo>
                                      <a:cubicBezTo>
                                        <a:pt x="4013" y="15605"/>
                                        <a:pt x="3718" y="15415"/>
                                        <a:pt x="3718" y="15130"/>
                                      </a:cubicBezTo>
                                      <a:cubicBezTo>
                                        <a:pt x="3718" y="14892"/>
                                        <a:pt x="3954" y="14654"/>
                                        <a:pt x="4308" y="14654"/>
                                      </a:cubicBezTo>
                                      <a:cubicBezTo>
                                        <a:pt x="4603" y="14654"/>
                                        <a:pt x="4898" y="14844"/>
                                        <a:pt x="4898" y="15130"/>
                                      </a:cubicBezTo>
                                      <a:cubicBezTo>
                                        <a:pt x="4898" y="15415"/>
                                        <a:pt x="4662" y="15605"/>
                                        <a:pt x="4308" y="15605"/>
                                      </a:cubicBezTo>
                                      <a:close/>
                                      <a:moveTo>
                                        <a:pt x="8085" y="18603"/>
                                      </a:moveTo>
                                      <a:cubicBezTo>
                                        <a:pt x="7790" y="18603"/>
                                        <a:pt x="7495" y="18412"/>
                                        <a:pt x="7495" y="18127"/>
                                      </a:cubicBezTo>
                                      <a:cubicBezTo>
                                        <a:pt x="7495" y="17889"/>
                                        <a:pt x="7731" y="17651"/>
                                        <a:pt x="8085" y="17651"/>
                                      </a:cubicBezTo>
                                      <a:cubicBezTo>
                                        <a:pt x="8380" y="17651"/>
                                        <a:pt x="8675" y="17841"/>
                                        <a:pt x="8675" y="18127"/>
                                      </a:cubicBezTo>
                                      <a:cubicBezTo>
                                        <a:pt x="8616" y="18412"/>
                                        <a:pt x="8380" y="18603"/>
                                        <a:pt x="8085" y="18603"/>
                                      </a:cubicBezTo>
                                      <a:close/>
                                      <a:moveTo>
                                        <a:pt x="5843" y="16937"/>
                                      </a:moveTo>
                                      <a:lnTo>
                                        <a:pt x="6138" y="15225"/>
                                      </a:lnTo>
                                      <a:lnTo>
                                        <a:pt x="8262" y="14987"/>
                                      </a:lnTo>
                                      <a:lnTo>
                                        <a:pt x="7967" y="16700"/>
                                      </a:lnTo>
                                      <a:lnTo>
                                        <a:pt x="5843" y="16937"/>
                                      </a:lnTo>
                                      <a:close/>
                                      <a:moveTo>
                                        <a:pt x="13515" y="18603"/>
                                      </a:moveTo>
                                      <a:cubicBezTo>
                                        <a:pt x="13220" y="18603"/>
                                        <a:pt x="12925" y="18412"/>
                                        <a:pt x="12925" y="18127"/>
                                      </a:cubicBezTo>
                                      <a:cubicBezTo>
                                        <a:pt x="12925" y="17889"/>
                                        <a:pt x="13161" y="17651"/>
                                        <a:pt x="13515" y="17651"/>
                                      </a:cubicBezTo>
                                      <a:cubicBezTo>
                                        <a:pt x="13810" y="17651"/>
                                        <a:pt x="14105" y="17841"/>
                                        <a:pt x="14105" y="18127"/>
                                      </a:cubicBezTo>
                                      <a:cubicBezTo>
                                        <a:pt x="14105" y="18412"/>
                                        <a:pt x="13869" y="18603"/>
                                        <a:pt x="13515" y="18603"/>
                                      </a:cubicBezTo>
                                      <a:close/>
                                      <a:moveTo>
                                        <a:pt x="13633" y="16652"/>
                                      </a:moveTo>
                                      <a:lnTo>
                                        <a:pt x="13338" y="14939"/>
                                      </a:lnTo>
                                      <a:lnTo>
                                        <a:pt x="15462" y="15177"/>
                                      </a:lnTo>
                                      <a:lnTo>
                                        <a:pt x="15757" y="16890"/>
                                      </a:lnTo>
                                      <a:lnTo>
                                        <a:pt x="13633" y="16652"/>
                                      </a:lnTo>
                                      <a:close/>
                                      <a:moveTo>
                                        <a:pt x="17292" y="15605"/>
                                      </a:moveTo>
                                      <a:cubicBezTo>
                                        <a:pt x="16997" y="15605"/>
                                        <a:pt x="16702" y="15415"/>
                                        <a:pt x="16702" y="15130"/>
                                      </a:cubicBezTo>
                                      <a:cubicBezTo>
                                        <a:pt x="16702" y="14892"/>
                                        <a:pt x="16938" y="14654"/>
                                        <a:pt x="17292" y="14654"/>
                                      </a:cubicBezTo>
                                      <a:cubicBezTo>
                                        <a:pt x="17587" y="14654"/>
                                        <a:pt x="17882" y="14844"/>
                                        <a:pt x="17882" y="15130"/>
                                      </a:cubicBezTo>
                                      <a:cubicBezTo>
                                        <a:pt x="17823" y="15415"/>
                                        <a:pt x="17587" y="15605"/>
                                        <a:pt x="17292" y="15605"/>
                                      </a:cubicBezTo>
                                      <a:close/>
                                      <a:moveTo>
                                        <a:pt x="15757" y="13940"/>
                                      </a:moveTo>
                                      <a:lnTo>
                                        <a:pt x="13338" y="13084"/>
                                      </a:lnTo>
                                      <a:lnTo>
                                        <a:pt x="11095" y="14892"/>
                                      </a:lnTo>
                                      <a:lnTo>
                                        <a:pt x="12157" y="16842"/>
                                      </a:lnTo>
                                      <a:lnTo>
                                        <a:pt x="10859" y="19269"/>
                                      </a:lnTo>
                                      <a:lnTo>
                                        <a:pt x="9561" y="16842"/>
                                      </a:lnTo>
                                      <a:lnTo>
                                        <a:pt x="10623" y="14892"/>
                                      </a:lnTo>
                                      <a:lnTo>
                                        <a:pt x="8380" y="13084"/>
                                      </a:lnTo>
                                      <a:lnTo>
                                        <a:pt x="5961" y="13940"/>
                                      </a:lnTo>
                                      <a:lnTo>
                                        <a:pt x="2951" y="12893"/>
                                      </a:lnTo>
                                      <a:lnTo>
                                        <a:pt x="5961" y="11847"/>
                                      </a:lnTo>
                                      <a:lnTo>
                                        <a:pt x="8380" y="12703"/>
                                      </a:lnTo>
                                      <a:lnTo>
                                        <a:pt x="10623" y="10895"/>
                                      </a:lnTo>
                                      <a:lnTo>
                                        <a:pt x="9561" y="8944"/>
                                      </a:lnTo>
                                      <a:lnTo>
                                        <a:pt x="10859" y="6518"/>
                                      </a:lnTo>
                                      <a:lnTo>
                                        <a:pt x="12157" y="8944"/>
                                      </a:lnTo>
                                      <a:lnTo>
                                        <a:pt x="11095" y="10895"/>
                                      </a:lnTo>
                                      <a:lnTo>
                                        <a:pt x="13338" y="12703"/>
                                      </a:lnTo>
                                      <a:lnTo>
                                        <a:pt x="15757" y="11847"/>
                                      </a:lnTo>
                                      <a:lnTo>
                                        <a:pt x="18767" y="12893"/>
                                      </a:lnTo>
                                      <a:lnTo>
                                        <a:pt x="15757" y="13940"/>
                                      </a:lnTo>
                                      <a:close/>
                                      <a:moveTo>
                                        <a:pt x="10859" y="714"/>
                                      </a:moveTo>
                                      <a:cubicBezTo>
                                        <a:pt x="11508" y="714"/>
                                        <a:pt x="11862" y="1047"/>
                                        <a:pt x="11862" y="1665"/>
                                      </a:cubicBezTo>
                                      <a:lnTo>
                                        <a:pt x="12748" y="1665"/>
                                      </a:lnTo>
                                      <a:cubicBezTo>
                                        <a:pt x="12748" y="666"/>
                                        <a:pt x="12039" y="0"/>
                                        <a:pt x="10859" y="0"/>
                                      </a:cubicBezTo>
                                      <a:cubicBezTo>
                                        <a:pt x="9738" y="0"/>
                                        <a:pt x="8970" y="666"/>
                                        <a:pt x="8970" y="1665"/>
                                      </a:cubicBezTo>
                                      <a:lnTo>
                                        <a:pt x="9856" y="1665"/>
                                      </a:lnTo>
                                      <a:cubicBezTo>
                                        <a:pt x="9856" y="1047"/>
                                        <a:pt x="10210" y="714"/>
                                        <a:pt x="10859" y="7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4ED38A" id="Group 1" o:spid="_x0000_s1026" style="position:absolute;margin-left:0;margin-top:0;width:164.9pt;height:130.3pt;z-index:-251650560;mso-position-horizontal:center;mso-position-horizontal-relative:page;mso-position-vertical:top;mso-position-vertical-relative:page" coordsize="20942,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">
                      <v:shape id="Shape" o:spid="_x0000_s1027" style="position:absolute;width:20942;height:16560;visibility:visible;mso-wrap-style:square;v-text-anchor:middle" coordsize="215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iJV8IA&#10;AADbAAAADwAAAGRycy9kb3ducmV2LnhtbERPTWvCQBC9F/wPyxS8FN2Yg2jqKkFQhOrBKEJvQ3aa&#10;BLOzIbsmsb/ePRR6fLzv1WYwteiodZVlBbNpBII4t7riQsH1spssQDiPrLG2TAqe5GCzHr2tMNG2&#10;5zN1mS9ECGGXoILS+yaR0uUlGXRT2xAH7se2Bn2AbSF1i30IN7WMo2guDVYcGkpsaFtSfs8eRsF3&#10;+rxzlh2XH6d8b5ovMr/H+U2p8fuQfoLwNPh/8Z/7oBXEYWz4En6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aIlXwgAAANsAAAAPAAAAAAAAAAAAAAAAAJgCAABkcnMvZG93&#10;bnJldi54bWxQSwUGAAAAAAQABAD1AAAAhwMAAAAA&#10;" path="m19087,l2513,c1126,,,1425,,3180l,18420v,1755,1126,3180,2513,3180l19073,21600v1388,,2514,-1425,2514,-3180l21587,3180c21600,1425,20474,,19087,xe" fillcolor="#d70e30 [3204]" stroked="f" strokeweight="1pt">
                        <v:stroke miterlimit="4" joinstyle="miter"/>
                        <v:path arrowok="t" o:extrusionok="f" o:connecttype="custom" o:connectlocs="1047121,828041;1047121,828041;1047121,828041;1047121,828041" o:connectangles="0,90,180,270"/>
                      </v:shape>
                      <v:shape id="Shape" o:spid="_x0000_s1028" style="position:absolute;left:2666;top:8890;width:15741;height:4912;visibility:visible;mso-wrap-style:square;v-text-anchor:middle" coordsize="21572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TuZsQA&#10;AADbAAAADwAAAGRycy9kb3ducmV2LnhtbESPT2sCMRTE74LfITzBmybNQexqVkq1IC09dBXB22Pz&#10;9g/dvCybVLffvikUehxm5jfMdje6TtxoCK1nAw9LBYK49Lbl2sD59LJYgwgR2WLnmQx8U4BdPp1s&#10;MbP+zh90K2ItEoRDhgaaGPtMylA25DAsfU+cvMoPDmOSQy3tgPcEd53USq2kw5bTQoM9PTdUfhZf&#10;zsD1Vatat6fzm34/VMf9RSlcK2Pms/FpAyLSGP/Df+2jNaAf4fdL+gE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k7mbEAAAA2wAAAA8AAAAAAAAAAAAAAAAAmAIAAGRycy9k&#10;b3ducmV2LnhtbFBLBQYAAAAABAAEAPUAAACJAwAAAAA=&#10;" path="m10116,6469r1375,l11491,3659r-1375,l10116,6469xm9942,3163r1723,l11665,2006r-1723,l9942,3163xm20925,15892v-35,,-53,-56,-87,-56c20942,15616,21029,15340,21099,15065v191,-716,348,-1543,417,-2480c21534,12365,21551,12089,21551,11869v,-220,18,-551,,-771l21551,10767v,-165,-17,-275,-17,-386c21516,10161,21499,9885,21482,9665v-87,-937,-227,-1873,-453,-2590c20803,6359,20524,5863,20246,5532v-296,-330,-592,-496,-888,-551c19062,4926,18784,4981,18505,4981v-557,55,-1114,55,-1653,111c16312,5092,15790,5147,15303,5147v-244,55,-470,,-679,-221c14432,4706,14276,4265,14206,3659v-35,-276,-69,-551,-69,-882c14119,2502,14137,2226,14154,1951v52,-496,174,-937,313,-1157c14537,683,14606,628,14676,573v70,,139,,192,55c14989,738,15076,1014,15111,1345v105,661,,1102,-69,1322c15007,2777,14955,2832,14937,2832v-17,,-52,55,-52,55c14833,2943,14798,3053,14815,3218v18,165,53,276,105,220c14920,3438,14937,3438,14972,3383v52,-55,104,-110,174,-275c15216,2943,15285,2667,15320,2336v17,-165,17,-385,17,-606c15337,1565,15303,1289,15268,1124v-70,-441,-192,-771,-348,-992c14833,22,14746,22,14641,22v-87,55,-191,110,-261,276c14206,573,14050,1124,13997,1785v-35,331,-52,717,-35,1047c13980,3163,13997,3549,14049,3879v88,717,279,1323,523,1598c14798,5753,15076,5808,15303,5808v487,,1009,55,1549,55c17269,5918,17705,5918,18140,5973r-1671,4849c16399,10987,16330,11153,16277,11318v-69,55,-121,165,-191,220c16051,11594,16034,11649,15999,11704v-261,220,-505,55,-731,-606c15024,10436,14989,9224,15198,8398v70,-276,174,-441,279,-441c15581,7957,15703,8067,15790,8287v122,331,139,882,35,1268c15790,9665,15755,9720,15703,9775v-52,,-104,-55,-139,-165c15529,9500,15459,9500,15425,9665v-35,165,-35,331,17,441c15599,10547,15842,10492,15981,9996v175,-662,157,-1598,-52,-2149c15807,7516,15651,7351,15477,7406v-157,55,-314,275,-418,661c14781,9114,14815,10712,15146,11594v191,495,400,771,609,826c15686,12640,15616,12916,15564,13192v-261,1322,-348,3085,-157,4683c15425,18096,15459,18261,15494,18481v18,111,35,166,52,221l15564,18812r,55l15581,18922r,l15599,18977v69,331,156,661,261,937c16051,20465,16295,20906,16556,21071v522,441,1027,,1462,-551c18122,20355,18244,20189,18349,20024v104,-165,208,-330,313,-551c18871,19143,19062,18757,19254,18426v191,-330,383,-661,574,-992c19950,17214,20072,16994,20194,16773v139,-110,278,-275,417,-496c20716,16222,20820,16222,20907,16332v174,166,313,496,401,882c21516,17985,21447,19143,21255,19638v-191,607,-452,386,-557,56c20576,19308,20594,18867,20629,18647v17,-111,35,-166,52,-221c20698,18371,20716,18371,20716,18371r,c20716,18371,20716,18371,20716,18371v35,-110,52,-275,17,-441c20698,17820,20646,17765,20594,17875v,,-18,55,-35,110c20524,18096,20489,18206,20455,18426v-35,221,-53,496,-53,772c20402,19528,20472,19859,20559,20134v87,276,226,441,366,496c21064,20685,21238,20465,21342,20079v122,-385,209,-881,227,-1432c21586,18096,21534,17434,21412,16938v-104,-495,-279,-881,-487,-1046xm20263,15561v-104,110,-209,220,-331,220c19863,15781,19845,15781,19776,15781v-52,,-105,-55,-157,-110c19219,15285,18906,14128,18888,12971v-17,-551,35,-1102,139,-1488c19132,11098,19271,10822,19410,10712v279,-220,522,386,557,992c20037,12310,19932,12751,19845,12971v-87,165,-139,165,-139,220c19654,13191,19619,13357,19619,13522v,165,52,276,105,276c19724,13798,19741,13798,19793,13743v35,-56,105,-111,174,-221c20037,13357,20107,13136,20159,12806v17,-166,52,-386,52,-606c20211,12145,20211,12089,20211,12034r,-165c20211,11704,20194,11649,20194,11538v-35,-440,-140,-936,-279,-1267c19845,10106,19758,9996,19654,9885v-52,-55,-104,-55,-157,-55c19463,9830,19445,9830,19428,9830v-35,,-52,,-87,55c19149,9996,18940,10326,18784,10877v-157,551,-244,1323,-227,2149c18592,14624,18958,16112,19497,16663v87,110,174,110,244,165c19724,16883,19706,16883,19671,16938v-191,331,-383,662,-574,992c18906,18261,18697,18592,18505,18922v-104,165,-209,331,-296,496c18105,19583,18000,19749,17896,19859v-418,496,-905,661,-1305,165c16382,19804,16208,19418,16051,18977v-70,-220,-139,-496,-209,-771l15825,18151r,l15825,18151r-18,-111c15790,17985,15773,17875,15755,17820v-17,-165,-35,-220,-52,-386c15564,16222,15616,14789,15825,13742v104,-495,244,-936,400,-1267c16364,12255,16556,12145,16730,12200v174,55,331,275,470,551c17269,12916,17322,13081,17357,13247r34,165l17409,13522v17,110,35,220,35,331c17478,14293,17461,14734,17409,15120v-52,386,-140,661,-244,827c17078,16112,16956,16112,16869,16057v-87,-55,-174,-276,-226,-441c16538,15230,16573,14789,16608,14569v17,-110,35,-165,52,-220c16678,14294,16678,14294,16678,14294r17,c16730,14183,16747,14018,16713,13908v-35,-110,-88,-166,-140,-55c16573,13853,16556,13908,16538,13963v-34,55,-69,165,-104,386c16399,14514,16364,14789,16364,15120v,165,,331,18,496c16399,15726,16399,15781,16417,15891v,56,17,111,17,111l16451,16057r18,55c16538,16443,16660,16718,16800,16883v139,166,330,166,487,-110c17444,16553,17583,16112,17670,15561v87,-551,122,-1212,69,-1874c17722,13522,17705,13357,17687,13191v-17,-110,-35,-165,-35,-275l17618,12751v-70,-331,-140,-551,-227,-772c17217,11538,16991,11263,16765,11153v-52,,-105,-55,-157,-55l18383,5918v35,,53,,87,c18749,5918,19045,5918,19306,6028v261,110,539,221,783,551c20333,6855,20559,7296,20733,7902v174,551,296,1267,366,2038c21116,10106,21133,10326,21133,10547v,110,18,220,18,275l21151,11153v,220,,385,,551c21151,11869,21133,12089,21116,12255v-52,771,-174,1432,-331,2039c20681,14845,20489,15285,20263,15561xm7192,298c7105,132,7000,77,6931,22v-87,-55,-192,,-279,110c6478,298,6356,683,6304,1124v-35,221,-52,441,-69,606c6217,1951,6235,2171,6252,2336v35,386,104,607,174,772c6496,3273,6548,3328,6600,3383v35,55,52,55,52,55c6704,3494,6757,3383,6757,3218v,-165,-18,-331,-70,-331c6687,2887,6670,2887,6635,2832v-18,,-52,-55,-105,-165c6443,2502,6356,2006,6461,1345v52,-276,139,-607,243,-717c6757,573,6826,518,6896,573v70,55,139,110,209,221c7244,1014,7366,1400,7418,1951v35,275,35,551,17,826c7418,3108,7401,3383,7366,3659v-70,551,-226,1047,-418,1267c6739,5147,6530,5202,6269,5147v-487,,-1009,-55,-1549,-55c4181,5036,3624,5036,3067,4981v-279,,-557,-55,-853,c1918,5036,1622,5202,1326,5532,1030,5863,769,6359,543,7075,317,7791,160,8728,90,9665v-17,220,-34,496,-52,716c38,10492,21,10602,21,10767r,331c21,11318,21,11649,21,11869v17,220,17,496,35,716c125,13522,282,14404,473,15065v87,275,174,551,261,771c700,15836,682,15836,647,15892v-208,165,-383,606,-487,1102c38,17489,-14,18096,3,18702v18,551,105,1102,227,1432c334,20465,508,20685,647,20685v157,,279,-220,366,-496c1100,19914,1170,19583,1170,19253v17,-331,-18,-606,-53,-772c1083,18261,1048,18151,1013,18041v-17,-56,-35,-111,-35,-111c978,17930,978,17930,978,17930v-35,-110,-104,-110,-139,55c804,18151,804,18316,856,18426r,c856,18426,874,18426,891,18481v17,55,35,111,52,221c978,18922,1013,19363,874,19749v-122,385,-366,551,-557,-55c125,19198,56,18040,264,17269v105,-441,244,-771,401,-882c752,16332,856,16277,961,16332v139,221,278,386,417,496c1500,17049,1622,17269,1744,17489v191,331,383,662,574,992c2510,18812,2719,19143,2910,19528v105,166,209,331,313,551c3328,20245,3432,20410,3554,20575v435,606,957,992,1462,551c5277,20906,5521,20520,5712,19969v105,-275,192,-606,261,-937l5991,18977r,l6008,18922r,-55l6026,18757v17,-55,34,-166,52,-221c6113,18316,6147,18096,6165,17930v191,-1598,104,-3361,-157,-4683c5956,12971,5886,12751,5817,12475v209,-55,418,-275,609,-826c6757,10767,6791,9169,6513,8122,6409,7736,6252,7461,6095,7461v-156,-55,-330,110,-452,441c5434,8453,5416,9389,5591,10051v69,220,156,385,261,440c5956,10491,6043,10436,6130,10216v35,-110,52,-331,17,-441c6113,9665,6043,9610,6008,9720v-35,110,-87,165,-139,165c5817,9885,5782,9775,5747,9665v-104,-386,-87,-937,35,-1267c5956,7902,6217,8012,6374,8563v209,771,191,1984,-70,2700c6078,11869,5817,12089,5573,11869v-35,-55,-52,-110,-87,-165c5416,11593,5364,11538,5295,11483v-70,-110,-140,-275,-192,-496l3432,6138v435,-55,871,-55,1288,-110c5260,6028,5782,5973,6269,5973v244,,505,,731,-331c7244,5367,7435,4761,7523,4045v52,-331,69,-717,87,-1047c7627,2612,7610,2281,7575,1951,7523,1124,7366,628,7192,298xm4947,11098v-53,,-105,,-157,55c4564,11263,4337,11538,4163,11979v-87,221,-156,441,-226,772l3902,12916v-17,55,-35,165,-35,276c3850,13357,3833,13522,3815,13687v-52,662,-17,1323,70,1874c3972,16112,4111,16553,4268,16773v174,276,348,276,487,110c4894,16718,5016,16443,5086,16112r17,-55l5121,16002v,-55,17,-55,17,-110c5155,15781,5173,15726,5173,15616v17,-165,17,-386,17,-496c5190,14789,5155,14514,5121,14349v-35,-166,-70,-331,-105,-386c4981,13908,4981,13853,4981,13853v-34,-110,-104,-55,-139,55c4807,14018,4807,14238,4859,14349r18,c4877,14349,4877,14349,4894,14404v18,55,35,110,53,220c4981,14845,5016,15285,4912,15671v-53,220,-122,386,-227,441c4598,16167,4477,16167,4390,16002v-105,-166,-192,-496,-244,-827c4094,14789,4076,14349,4111,13908v,-110,17,-221,35,-331l4163,13467r35,-165c4233,13136,4303,12916,4355,12806v122,-331,296,-496,470,-551c4999,12200,5190,12310,5329,12530v157,276,296,717,401,1268c5939,14845,5991,16277,5852,17489v-18,166,-35,276,-53,386c5782,17930,5765,18040,5747,18096r-17,110l5730,18206r,l5712,18261v-69,275,-139,551,-209,771c5347,19473,5173,19859,4964,20079v-400,441,-888,276,-1305,-165c3554,19804,3450,19638,3345,19473v-104,-165,-209,-330,-296,-496c2840,18647,2649,18316,2458,17985v-192,-330,-383,-661,-575,-991c1866,16938,1848,16938,1814,16883v87,,174,-55,243,-165c2597,16167,2962,14679,2997,13081v18,-826,-69,-1598,-226,-2149c2632,10381,2423,10051,2214,9941v-35,,-52,-56,-87,-56c2109,9885,2092,9885,2057,9885v-52,,-104,,-156,56c1796,9996,1709,10161,1640,10326v-157,331,-244,827,-279,1268c1344,11704,1344,11814,1344,11924r,165c1344,12145,1344,12200,1344,12255v,220,17,441,52,606c1448,13192,1518,13467,1587,13577v70,166,140,221,174,221c1796,13798,1831,13853,1831,13853v52,,104,-110,104,-276c1935,13412,1901,13247,1848,13247v,,-52,,-139,-221c1622,12861,1518,12365,1587,11759v53,-606,279,-1212,557,-992c2284,10877,2423,11098,2527,11538v105,386,157,937,139,1488c2632,14183,2336,15341,1935,15726v-52,55,-104,55,-156,110c1727,15836,1692,15836,1622,15836v-104,,-226,-110,-331,-220c1083,15341,874,14955,717,14349,560,13798,439,13081,386,12310v-17,-165,-17,-386,-34,-551c352,11538,352,11428,352,11208r,-331c352,10822,369,10712,369,10602v17,-221,17,-386,35,-606c473,9224,595,8508,769,7957v174,-551,401,-992,644,-1323c1657,6304,1935,6194,2196,6083v279,-55,557,-55,836,-110c3067,5973,3084,5973,3119,5973r1828,5125xe" fillcolor="#043d20 [3205]" stroked="f" strokeweight="1pt">
                        <v:stroke miterlimit="4" joinstyle="miter"/>
                        <v:path arrowok="t" o:extrusionok="f" o:connecttype="custom" o:connectlocs="787004,245644;787004,245644;787004,245644;787004,245644" o:connectangles="0,90,180,270"/>
                      </v:shape>
                      <v:shape id="Shape" o:spid="_x0000_s1029" style="position:absolute;left:8254;top:9017;width:4649;height:576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76ssAA&#10;AADbAAAADwAAAGRycy9kb3ducmV2LnhtbERPy4rCMBTdC/5DuII7TXUYkdooKozobnTczO7S3D60&#10;ualJ1Pr3k8WAy8N5Z6vONOJBzteWFUzGCQji3OqaSwXnn6/RHIQPyBoby6TgRR5Wy34vw1TbJx/p&#10;cQqliCHsU1RQhdCmUvq8IoN+bFviyBXWGQwRulJqh88Ybho5TZKZNFhzbKiwpW1F+fV0NwqS7WHz&#10;eSvcbne/fMvfOV+nx/as1HDQrRcgAnXhLf5377WCj7g+fok/QC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O76ssAAAADbAAAADwAAAAAAAAAAAAAAAACYAgAAZHJzL2Rvd25y&#10;ZXYueG1sUEsFBgAAAAAEAAQA9QAAAIUDAAAAAA==&#10;" path="m9502,12941r1298,1047l12098,12941,10800,11894,9502,12941xm10800,4187c4839,4187,,8088,,12893v,4806,4839,8707,10800,8707c16761,21600,21600,17699,21600,12893v,-4757,-4839,-8706,-10800,-8706xm17292,10277v295,,590,190,590,475c17882,10990,17646,11228,17292,11228v-295,,-590,-190,-590,-476c16702,10467,16938,10277,17292,10277xm13515,7232v295,,590,190,590,475c14105,7945,13869,8183,13515,8183v-295,,-590,-190,-590,-476c12984,7470,13220,7232,13515,7232xm15757,8944r-295,1713l13338,10895r295,-1713l15757,8944xm8085,7232v295,,590,190,590,475c8675,7945,8439,8183,8085,8183v-295,,-590,-190,-590,-476c7495,7470,7731,7232,8085,7232xm7967,9182r295,1713l6138,10657,5843,8944r2124,238xm4308,10277v295,,590,190,590,475c4898,10990,4662,11228,4308,11228v-295,,-590,-190,-590,-476c3777,10467,4013,10277,4308,10277xm4308,15605v-295,,-590,-190,-590,-475c3718,14892,3954,14654,4308,14654v295,,590,190,590,476c4898,15415,4662,15605,4308,15605xm8085,18603v-295,,-590,-191,-590,-476c7495,17889,7731,17651,8085,17651v295,,590,190,590,476c8616,18412,8380,18603,8085,18603xm5843,16937r295,-1712l8262,14987r-295,1713l5843,16937xm13515,18603v-295,,-590,-191,-590,-476c12925,17889,13161,17651,13515,17651v295,,590,190,590,476c14105,18412,13869,18603,13515,18603xm13633,16652r-295,-1713l15462,15177r295,1713l13633,16652xm17292,15605v-295,,-590,-190,-590,-475c16702,14892,16938,14654,17292,14654v295,,590,190,590,476c17823,15415,17587,15605,17292,15605xm15757,13940r-2419,-856l11095,14892r1062,1950l10859,19269,9561,16842r1062,-1950l8380,13084r-2419,856l2951,12893,5961,11847r2419,856l10623,10895,9561,8944,10859,6518r1298,2426l11095,10895r2243,1808l15757,11847r3010,1046l15757,13940xm10859,714v649,,1003,333,1003,951l12748,1665c12748,666,12039,,10859,,9738,,8970,666,8970,1665r886,c9856,1047,10210,714,10859,714xe" fillcolor="white [3212]" stroked="f" strokeweight="1pt">
                        <v:stroke miterlimit="4" joinstyle="miter"/>
                        <v:path arrowok="t" o:extrusionok="f" o:connecttype="custom" o:connectlocs="232411,288291;232411,288291;232411,288291;232411,288291" o:connectangles="0,90,180,270"/>
                      </v:shape>
                      <w10:wrap anchorx="page" anchory="page"/>
                    </v:group>
                  </w:pict>
                </mc:Fallback>
              </mc:AlternateContent>
            </w:r>
            <w:sdt>
              <w:sdtPr>
                <w:id w:val="-821661888"/>
                <w:placeholder>
                  <w:docPart w:val="8CC9F5B0CCBB44CFBB76706F0B9A4D20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Happy Holidays</w:t>
                </w:r>
              </w:sdtContent>
            </w:sdt>
          </w:p>
          <w:p w:rsidR="005C36BE" w:rsidRDefault="00BA5DE3" w:rsidP="00B10727">
            <w:pPr>
              <w:pStyle w:val="Heading2"/>
            </w:pPr>
            <w:sdt>
              <w:sdtPr>
                <w:id w:val="1298567479"/>
                <w:placeholder>
                  <w:docPart w:val="942B9EB44F04412F9D83F1840FA42F6F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B10727">
                  <w:t>From Family Name</w:t>
                </w:r>
              </w:sdtContent>
            </w:sdt>
          </w:p>
        </w:tc>
      </w:tr>
    </w:tbl>
    <w:p w:rsidR="00B76898" w:rsidRDefault="00B76898">
      <w:pPr>
        <w:jc w:val="left"/>
      </w:pPr>
      <w:r>
        <w:br w:type="page"/>
      </w:r>
    </w:p>
    <w:tbl>
      <w:tblPr>
        <w:tblStyle w:val="TableGrid"/>
        <w:tblW w:w="14603" w:type="dxa"/>
        <w:tblLook w:val="04A0" w:firstRow="1" w:lastRow="0" w:firstColumn="1" w:lastColumn="0" w:noHBand="0" w:noVBand="1"/>
      </w:tblPr>
      <w:tblGrid>
        <w:gridCol w:w="3616"/>
        <w:gridCol w:w="3616"/>
        <w:gridCol w:w="283"/>
        <w:gridCol w:w="3544"/>
        <w:gridCol w:w="3544"/>
      </w:tblGrid>
      <w:tr w:rsidR="0064105A" w:rsidTr="0064105A">
        <w:trPr>
          <w:trHeight w:val="706"/>
        </w:trPr>
        <w:tc>
          <w:tcPr>
            <w:tcW w:w="3616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64105A" w:rsidRDefault="0064105A" w:rsidP="00B10727"/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64105A" w:rsidRPr="00B10727" w:rsidRDefault="0064105A" w:rsidP="0064105A">
            <w:pPr>
              <w:rPr>
                <w:lang w:val="en-AU"/>
              </w:rPr>
            </w:pPr>
          </w:p>
        </w:tc>
        <w:tc>
          <w:tcPr>
            <w:tcW w:w="283" w:type="dxa"/>
            <w:vMerge w:val="restart"/>
            <w:tcBorders>
              <w:top w:val="nil"/>
              <w:left w:val="nil"/>
              <w:right w:val="nil"/>
            </w:tcBorders>
          </w:tcPr>
          <w:p w:rsidR="0064105A" w:rsidRDefault="0064105A" w:rsidP="00506917"/>
        </w:tc>
        <w:tc>
          <w:tcPr>
            <w:tcW w:w="354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64105A" w:rsidRDefault="0064105A" w:rsidP="00B10727"/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105A" w:rsidRDefault="0064105A" w:rsidP="0064105A"/>
        </w:tc>
      </w:tr>
      <w:tr w:rsidR="0064105A" w:rsidTr="0064105A">
        <w:trPr>
          <w:trHeight w:val="4815"/>
        </w:trPr>
        <w:tc>
          <w:tcPr>
            <w:tcW w:w="361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105A" w:rsidRDefault="0064105A" w:rsidP="00B10727"/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64105A" w:rsidRPr="00B10727" w:rsidRDefault="00BA5DE3" w:rsidP="00B10727">
            <w:sdt>
              <w:sdtPr>
                <w:id w:val="-1277785551"/>
                <w:placeholder>
                  <w:docPart w:val="E4BA2828724444CBA150E39B14607FC2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64105A" w:rsidRPr="00B10727">
                  <w:t>May your holidays be filled</w:t>
                </w:r>
                <w:r w:rsidR="0064105A">
                  <w:br/>
                </w:r>
                <w:r w:rsidR="0064105A" w:rsidRPr="00B10727">
                  <w:t>wi</w:t>
                </w:r>
                <w:r w:rsidR="0064105A">
                  <w:t xml:space="preserve">th Happines, health, good cheer </w:t>
                </w:r>
                <w:r w:rsidR="0064105A" w:rsidRPr="00B10727">
                  <w:t>and warmth of family</w:t>
                </w:r>
              </w:sdtContent>
            </w:sdt>
          </w:p>
          <w:p w:rsidR="0064105A" w:rsidRPr="00B10727" w:rsidRDefault="0064105A" w:rsidP="00B10727"/>
          <w:p w:rsidR="0064105A" w:rsidRPr="00B10727" w:rsidRDefault="00BA5DE3" w:rsidP="00B10727">
            <w:sdt>
              <w:sdtPr>
                <w:id w:val="-1785640986"/>
                <w:placeholder>
                  <w:docPart w:val="B27CE1C6F50A4715A59A767E90721867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64105A" w:rsidRPr="00B10727">
                  <w:t xml:space="preserve">To replace a photo, </w:t>
                </w:r>
                <w:r w:rsidR="006275B8">
                  <w:t>r</w:t>
                </w:r>
                <w:r w:rsidR="0064105A" w:rsidRPr="00B10727">
                  <w:t>ight-click it</w:t>
                </w:r>
                <w:r w:rsidR="006275B8">
                  <w:t>, choose Fill,</w:t>
                </w:r>
                <w:r w:rsidR="0064105A" w:rsidRPr="00B10727">
                  <w:t xml:space="preserve"> and </w:t>
                </w:r>
                <w:r w:rsidR="006275B8">
                  <w:t>choose Picture</w:t>
                </w:r>
                <w:r w:rsidR="0064105A" w:rsidRPr="00B10727">
                  <w:t>.</w:t>
                </w:r>
                <w:r w:rsidR="006275B8">
                  <w:br/>
                </w:r>
                <w:r w:rsidR="006275B8">
                  <w:br/>
                  <w:t>Once your picture is inserted, go to the Format ribbon (under Picture Tools) and select the arrow under crop.  Choose Fill to auto adjust your image to fit the shape.</w:t>
                </w:r>
              </w:sdtContent>
            </w:sdt>
          </w:p>
          <w:p w:rsidR="0064105A" w:rsidRPr="00B10727" w:rsidRDefault="0064105A" w:rsidP="00B10727"/>
          <w:p w:rsidR="0064105A" w:rsidRPr="0064105A" w:rsidRDefault="00BA5DE3" w:rsidP="0064105A">
            <w:pPr>
              <w:pStyle w:val="Heading2"/>
            </w:pPr>
            <w:sdt>
              <w:sdtPr>
                <w:id w:val="-2146107323"/>
                <w:placeholder>
                  <w:docPart w:val="381773A408CD4EFFBEBF83E80CA1A3CC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64105A" w:rsidRPr="00B10727">
                  <w:t>HAPPY</w:t>
                </w:r>
                <w:r w:rsidR="0064105A">
                  <w:br/>
                </w:r>
                <w:r w:rsidR="0064105A" w:rsidRPr="00B10727">
                  <w:t>HOLIDAYS!</w:t>
                </w:r>
              </w:sdtContent>
            </w:sdt>
          </w:p>
        </w:tc>
        <w:tc>
          <w:tcPr>
            <w:tcW w:w="283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4105A" w:rsidRDefault="0064105A" w:rsidP="00506917">
            <w:pPr>
              <w:rPr>
                <w:noProof/>
                <w:lang w:val="en-AU" w:eastAsia="en-AU"/>
              </w:rPr>
            </w:pPr>
          </w:p>
        </w:tc>
        <w:tc>
          <w:tcPr>
            <w:tcW w:w="354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105A" w:rsidRDefault="0064105A" w:rsidP="00B10727"/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:rsidR="0064105A" w:rsidRPr="00B10727" w:rsidRDefault="00BA5DE3" w:rsidP="0064105A">
            <w:sdt>
              <w:sdtPr>
                <w:id w:val="-343396570"/>
                <w:placeholder>
                  <w:docPart w:val="015088E965A54E38A49985DF6F92C40F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64105A" w:rsidRPr="00B10727">
                  <w:t>May your holidays be filled</w:t>
                </w:r>
                <w:r w:rsidR="0064105A">
                  <w:br/>
                </w:r>
                <w:r w:rsidR="0064105A" w:rsidRPr="00B10727">
                  <w:t>wi</w:t>
                </w:r>
                <w:r w:rsidR="0064105A">
                  <w:t xml:space="preserve">th Happines, health, good cheer </w:t>
                </w:r>
                <w:r w:rsidR="0064105A" w:rsidRPr="00B10727">
                  <w:t>and warmth of family</w:t>
                </w:r>
              </w:sdtContent>
            </w:sdt>
          </w:p>
          <w:p w:rsidR="0064105A" w:rsidRPr="00B10727" w:rsidRDefault="0064105A" w:rsidP="0064105A"/>
          <w:p w:rsidR="0064105A" w:rsidRPr="00B10727" w:rsidRDefault="00BA5DE3" w:rsidP="0064105A">
            <w:sdt>
              <w:sdtPr>
                <w:id w:val="152726293"/>
                <w:placeholder>
                  <w:docPart w:val="18168C7CE9864AA9969A70406DC994E9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6275B8" w:rsidRPr="006275B8">
                  <w:t>To replace a photo, right-click it, choose Fill, and choose Picture.</w:t>
                </w:r>
                <w:r w:rsidR="006275B8" w:rsidRPr="006275B8">
                  <w:br/>
                </w:r>
                <w:r w:rsidR="006275B8" w:rsidRPr="006275B8">
                  <w:br/>
                  <w:t>Once your picture is inserted, go to the Format ribbon (under Picture Tools) and select the arrow under crop.  Choose Fill to auto adjust your image to fit the shape.</w:t>
                </w:r>
              </w:sdtContent>
            </w:sdt>
          </w:p>
          <w:p w:rsidR="0064105A" w:rsidRPr="00B10727" w:rsidRDefault="0064105A" w:rsidP="0064105A"/>
          <w:p w:rsidR="0064105A" w:rsidRPr="00B10727" w:rsidRDefault="00BA5DE3" w:rsidP="0064105A">
            <w:sdt>
              <w:sdtPr>
                <w:id w:val="1175769532"/>
                <w:placeholder>
                  <w:docPart w:val="EF617366C1DD4299A98FC9F283441C39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64105A" w:rsidRPr="0064105A">
                  <w:rPr>
                    <w:rStyle w:val="Heading2Char"/>
                  </w:rPr>
                  <w:t>HAPPY</w:t>
                </w:r>
                <w:r w:rsidR="0064105A" w:rsidRPr="0064105A">
                  <w:rPr>
                    <w:rStyle w:val="Heading2Char"/>
                  </w:rPr>
                  <w:br/>
                  <w:t>HOLIDAYS!</w:t>
                </w:r>
              </w:sdtContent>
            </w:sdt>
          </w:p>
        </w:tc>
      </w:tr>
    </w:tbl>
    <w:p w:rsidR="00090591" w:rsidRDefault="00090591" w:rsidP="00C27D8C"/>
    <w:p w:rsidR="00C9752D" w:rsidRDefault="00C9752D" w:rsidP="00C27D8C"/>
    <w:sectPr w:rsidR="00C9752D" w:rsidSect="00B76898">
      <w:headerReference w:type="default" r:id="rId11"/>
      <w:headerReference w:type="first" r:id="rId12"/>
      <w:type w:val="continuous"/>
      <w:pgSz w:w="15840" w:h="12240" w:orient="landscape" w:code="1"/>
      <w:pgMar w:top="1066" w:right="576" w:bottom="1066" w:left="576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5DE3" w:rsidRDefault="00BA5DE3" w:rsidP="00747B34">
      <w:r>
        <w:separator/>
      </w:r>
    </w:p>
  </w:endnote>
  <w:endnote w:type="continuationSeparator" w:id="0">
    <w:p w:rsidR="00BA5DE3" w:rsidRDefault="00BA5DE3" w:rsidP="00747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5DE3" w:rsidRDefault="00BA5DE3" w:rsidP="00747B34">
      <w:r>
        <w:separator/>
      </w:r>
    </w:p>
  </w:footnote>
  <w:footnote w:type="continuationSeparator" w:id="0">
    <w:p w:rsidR="00BA5DE3" w:rsidRDefault="00BA5DE3" w:rsidP="00747B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6898" w:rsidRDefault="00B76898">
    <w:pPr>
      <w:pStyle w:val="Header"/>
    </w:pPr>
    <w:r w:rsidRPr="00B76898">
      <w:rPr>
        <w:noProof/>
      </w:rPr>
      <w:drawing>
        <wp:anchor distT="0" distB="0" distL="114300" distR="114300" simplePos="0" relativeHeight="251662336" behindDoc="1" locked="0" layoutInCell="1" allowOverlap="1" wp14:anchorId="7768E602" wp14:editId="0E4CE38D">
          <wp:simplePos x="0" y="0"/>
          <mc:AlternateContent>
            <mc:Choice Requires="wp14">
              <wp:positionH relativeFrom="page">
                <wp14:pctPosHOffset>3600</wp14:pctPosHOffset>
              </wp:positionH>
            </mc:Choice>
            <mc:Fallback>
              <wp:positionH relativeFrom="page">
                <wp:posOffset>361950</wp:posOffset>
              </wp:positionH>
            </mc:Fallback>
          </mc:AlternateContent>
          <mc:AlternateContent>
            <mc:Choice Requires="wp14">
              <wp:positionV relativeFrom="page">
                <wp14:pctPosVOffset>8800</wp14:pctPosVOffset>
              </wp:positionV>
            </mc:Choice>
            <mc:Fallback>
              <wp:positionV relativeFrom="page">
                <wp:posOffset>683895</wp:posOffset>
              </wp:positionV>
            </mc:Fallback>
          </mc:AlternateContent>
          <wp:extent cx="4572000" cy="6400800"/>
          <wp:effectExtent l="0" t="0" r="0" b="0"/>
          <wp:wrapNone/>
          <wp:docPr id="20" name="Picture 20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Background Image-02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0" cy="640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76898">
      <w:rPr>
        <w:noProof/>
      </w:rPr>
      <w:drawing>
        <wp:anchor distT="0" distB="0" distL="114300" distR="114300" simplePos="0" relativeHeight="251663360" behindDoc="1" locked="0" layoutInCell="1" allowOverlap="1" wp14:anchorId="36C23F69" wp14:editId="550778E8">
          <wp:simplePos x="0" y="0"/>
          <mc:AlternateContent>
            <mc:Choice Requires="wp14">
              <wp:positionH relativeFrom="page">
                <wp14:pctPosHOffset>51000</wp14:pctPosHOffset>
              </wp:positionH>
            </mc:Choice>
            <mc:Fallback>
              <wp:positionH relativeFrom="page">
                <wp:posOffset>5129530</wp:posOffset>
              </wp:positionH>
            </mc:Fallback>
          </mc:AlternateContent>
          <mc:AlternateContent>
            <mc:Choice Requires="wp14">
              <wp:positionV relativeFrom="page">
                <wp14:pctPosVOffset>8800</wp14:pctPosVOffset>
              </wp:positionV>
            </mc:Choice>
            <mc:Fallback>
              <wp:positionV relativeFrom="page">
                <wp:posOffset>683895</wp:posOffset>
              </wp:positionV>
            </mc:Fallback>
          </mc:AlternateContent>
          <wp:extent cx="4572000" cy="6400800"/>
          <wp:effectExtent l="0" t="0" r="0" b="0"/>
          <wp:wrapNone/>
          <wp:docPr id="21" name="Picture 21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Background Image-02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0" cy="640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6898" w:rsidRDefault="00B76898">
    <w:pPr>
      <w:pStyle w:val="Header"/>
    </w:pPr>
    <w:r w:rsidRPr="00B76898">
      <w:rPr>
        <w:noProof/>
      </w:rPr>
      <w:drawing>
        <wp:anchor distT="0" distB="0" distL="114300" distR="114300" simplePos="0" relativeHeight="251660288" behindDoc="1" locked="0" layoutInCell="1" allowOverlap="1" wp14:anchorId="1AB64D5A" wp14:editId="5EC22CD7">
          <wp:simplePos x="0" y="0"/>
          <mc:AlternateContent>
            <mc:Choice Requires="wp14">
              <wp:positionH relativeFrom="page">
                <wp14:pctPosHOffset>3600</wp14:pctPosHOffset>
              </wp:positionH>
            </mc:Choice>
            <mc:Fallback>
              <wp:positionH relativeFrom="page">
                <wp:posOffset>361950</wp:posOffset>
              </wp:positionH>
            </mc:Fallback>
          </mc:AlternateContent>
          <mc:AlternateContent>
            <mc:Choice Requires="wp14">
              <wp:positionV relativeFrom="page">
                <wp14:pctPosVOffset>8800</wp14:pctPosVOffset>
              </wp:positionV>
            </mc:Choice>
            <mc:Fallback>
              <wp:positionV relativeFrom="page">
                <wp:posOffset>683895</wp:posOffset>
              </wp:positionV>
            </mc:Fallback>
          </mc:AlternateContent>
          <wp:extent cx="4572000" cy="6400800"/>
          <wp:effectExtent l="0" t="0" r="0" b="0"/>
          <wp:wrapNone/>
          <wp:docPr id="1" name="Picture 1" descr="Backgroun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ckground Image-02.pn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0" cy="640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76898">
      <w:rPr>
        <w:noProof/>
      </w:rPr>
      <w:drawing>
        <wp:anchor distT="0" distB="0" distL="114300" distR="114300" simplePos="0" relativeHeight="251659264" behindDoc="1" locked="0" layoutInCell="1" allowOverlap="1" wp14:anchorId="5A3F2851" wp14:editId="43FAA110">
          <wp:simplePos x="0" y="0"/>
          <mc:AlternateContent>
            <mc:Choice Requires="wp14">
              <wp:positionH relativeFrom="page">
                <wp14:pctPosHOffset>51000</wp14:pctPosHOffset>
              </wp:positionH>
            </mc:Choice>
            <mc:Fallback>
              <wp:positionH relativeFrom="page">
                <wp:posOffset>5129530</wp:posOffset>
              </wp:positionH>
            </mc:Fallback>
          </mc:AlternateContent>
          <mc:AlternateContent>
            <mc:Choice Requires="wp14">
              <wp:positionV relativeFrom="page">
                <wp14:pctPosVOffset>8800</wp14:pctPosVOffset>
              </wp:positionV>
            </mc:Choice>
            <mc:Fallback>
              <wp:positionV relativeFrom="page">
                <wp:posOffset>683895</wp:posOffset>
              </wp:positionV>
            </mc:Fallback>
          </mc:AlternateContent>
          <wp:extent cx="4572000" cy="6400800"/>
          <wp:effectExtent l="0" t="0" r="0" b="0"/>
          <wp:wrapNone/>
          <wp:docPr id="5" name="Picture 5" descr="Backgroun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ckground Image-02.pn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0" cy="640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B51"/>
    <w:rsid w:val="00090591"/>
    <w:rsid w:val="000A467A"/>
    <w:rsid w:val="000A7B50"/>
    <w:rsid w:val="0029516D"/>
    <w:rsid w:val="00305E8C"/>
    <w:rsid w:val="00356B51"/>
    <w:rsid w:val="00506917"/>
    <w:rsid w:val="005C36BE"/>
    <w:rsid w:val="00601DF9"/>
    <w:rsid w:val="006275B8"/>
    <w:rsid w:val="0064105A"/>
    <w:rsid w:val="00747B34"/>
    <w:rsid w:val="00830220"/>
    <w:rsid w:val="008C12F3"/>
    <w:rsid w:val="008E691C"/>
    <w:rsid w:val="00941906"/>
    <w:rsid w:val="00B10727"/>
    <w:rsid w:val="00B76898"/>
    <w:rsid w:val="00BA5DE3"/>
    <w:rsid w:val="00C27D8C"/>
    <w:rsid w:val="00C849AB"/>
    <w:rsid w:val="00C9752D"/>
    <w:rsid w:val="00CE36AF"/>
    <w:rsid w:val="00D36A3A"/>
    <w:rsid w:val="00F404E6"/>
    <w:rsid w:val="00F81031"/>
    <w:rsid w:val="00FF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1D8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qFormat/>
    <w:rsid w:val="000A7B50"/>
    <w:pPr>
      <w:jc w:val="center"/>
    </w:pPr>
    <w:rPr>
      <w:rFonts w:eastAsia="Times New Roman" w:cs="Times New Roman"/>
      <w:color w:val="FFFFFF" w:themeColor="background1"/>
    </w:rPr>
  </w:style>
  <w:style w:type="paragraph" w:styleId="Heading1">
    <w:name w:val="heading 1"/>
    <w:basedOn w:val="Normal"/>
    <w:next w:val="Normal"/>
    <w:link w:val="Heading1Char"/>
    <w:qFormat/>
    <w:rsid w:val="00B10727"/>
    <w:pPr>
      <w:spacing w:before="240"/>
      <w:outlineLvl w:val="0"/>
    </w:pPr>
    <w:rPr>
      <w:b/>
      <w:sz w:val="40"/>
    </w:rPr>
  </w:style>
  <w:style w:type="paragraph" w:styleId="Heading2">
    <w:name w:val="heading 2"/>
    <w:basedOn w:val="Normal"/>
    <w:next w:val="Normal"/>
    <w:link w:val="Heading2Char"/>
    <w:uiPriority w:val="1"/>
    <w:qFormat/>
    <w:rsid w:val="00B10727"/>
    <w:pPr>
      <w:spacing w:before="80"/>
      <w:outlineLvl w:val="1"/>
    </w:pPr>
    <w:rPr>
      <w:b/>
      <w:spacing w:val="-3"/>
      <w:sz w:val="32"/>
    </w:rPr>
  </w:style>
  <w:style w:type="paragraph" w:styleId="Heading3">
    <w:name w:val="heading 3"/>
    <w:basedOn w:val="Normal"/>
    <w:next w:val="Normal"/>
    <w:link w:val="Heading3Char"/>
    <w:uiPriority w:val="2"/>
    <w:semiHidden/>
    <w:rsid w:val="008C12F3"/>
    <w:pPr>
      <w:spacing w:before="960"/>
      <w:outlineLvl w:val="2"/>
    </w:pPr>
    <w:rPr>
      <w:b/>
      <w:w w:val="8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semiHidden/>
    <w:qFormat/>
  </w:style>
  <w:style w:type="paragraph" w:customStyle="1" w:styleId="TableParagraph">
    <w:name w:val="Table Paragraph"/>
    <w:basedOn w:val="Normal"/>
    <w:uiPriority w:val="99"/>
    <w:semiHidden/>
    <w:qFormat/>
  </w:style>
  <w:style w:type="table" w:styleId="TableGrid">
    <w:name w:val="Table Grid"/>
    <w:basedOn w:val="TableNormal"/>
    <w:uiPriority w:val="39"/>
    <w:rsid w:val="008C12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B10727"/>
    <w:rPr>
      <w:rFonts w:eastAsia="Times New Roman" w:cs="Times New Roman"/>
      <w:b/>
      <w:color w:val="FFFFFF" w:themeColor="background1"/>
      <w:sz w:val="40"/>
    </w:rPr>
  </w:style>
  <w:style w:type="character" w:customStyle="1" w:styleId="Heading2Char">
    <w:name w:val="Heading 2 Char"/>
    <w:basedOn w:val="DefaultParagraphFont"/>
    <w:link w:val="Heading2"/>
    <w:uiPriority w:val="1"/>
    <w:rsid w:val="00B10727"/>
    <w:rPr>
      <w:rFonts w:eastAsia="Times New Roman" w:cs="Times New Roman"/>
      <w:b/>
      <w:color w:val="FFFFFF" w:themeColor="background1"/>
      <w:spacing w:val="-3"/>
      <w:sz w:val="32"/>
    </w:rPr>
  </w:style>
  <w:style w:type="character" w:customStyle="1" w:styleId="Heading3Char">
    <w:name w:val="Heading 3 Char"/>
    <w:basedOn w:val="DefaultParagraphFont"/>
    <w:link w:val="Heading3"/>
    <w:uiPriority w:val="2"/>
    <w:semiHidden/>
    <w:rsid w:val="000A7B50"/>
    <w:rPr>
      <w:rFonts w:eastAsia="Times New Roman" w:cs="Times New Roman"/>
      <w:b/>
      <w:color w:val="FFFFFF" w:themeColor="background1"/>
      <w:w w:val="80"/>
      <w:sz w:val="20"/>
    </w:rPr>
  </w:style>
  <w:style w:type="paragraph" w:styleId="Header">
    <w:name w:val="header"/>
    <w:basedOn w:val="Normal"/>
    <w:link w:val="HeaderChar"/>
    <w:uiPriority w:val="99"/>
    <w:semiHidden/>
    <w:rsid w:val="00747B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06917"/>
    <w:rPr>
      <w:rFonts w:eastAsia="Times New Roman" w:cs="Times New Roman"/>
      <w:color w:val="D70E30" w:themeColor="accent1"/>
    </w:rPr>
  </w:style>
  <w:style w:type="paragraph" w:styleId="Footer">
    <w:name w:val="footer"/>
    <w:basedOn w:val="Normal"/>
    <w:link w:val="FooterChar"/>
    <w:uiPriority w:val="99"/>
    <w:semiHidden/>
    <w:rsid w:val="00747B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06917"/>
    <w:rPr>
      <w:rFonts w:eastAsia="Times New Roman" w:cs="Times New Roman"/>
      <w:color w:val="D70E30" w:themeColor="accent1"/>
    </w:rPr>
  </w:style>
  <w:style w:type="character" w:styleId="PlaceholderText">
    <w:name w:val="Placeholder Text"/>
    <w:basedOn w:val="DefaultParagraphFont"/>
    <w:uiPriority w:val="99"/>
    <w:semiHidden/>
    <w:rsid w:val="00C27D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hail\AppData\Roaming\Microsoft\Templates\Winter%20warmth%20holiday%20photo%20ca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250A34482545B7ABD395D93CC17D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EBD91B-C835-4042-998F-FB74A2498971}"/>
      </w:docPartPr>
      <w:docPartBody>
        <w:p w:rsidR="00000000" w:rsidRDefault="003A4CBB">
          <w:pPr>
            <w:pStyle w:val="8C250A34482545B7ABD395D93CC17DB4"/>
          </w:pPr>
          <w:r>
            <w:t>Happy Holidays</w:t>
          </w:r>
        </w:p>
      </w:docPartBody>
    </w:docPart>
    <w:docPart>
      <w:docPartPr>
        <w:name w:val="9F4415BDF787421E99426483D2FC35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64F19F-D929-455A-9236-7B3A3AD0D62E}"/>
      </w:docPartPr>
      <w:docPartBody>
        <w:p w:rsidR="00000000" w:rsidRDefault="003A4CBB">
          <w:pPr>
            <w:pStyle w:val="9F4415BDF787421E99426483D2FC352F"/>
          </w:pPr>
          <w:r>
            <w:t>From Family Name</w:t>
          </w:r>
        </w:p>
      </w:docPartBody>
    </w:docPart>
    <w:docPart>
      <w:docPartPr>
        <w:name w:val="8CC9F5B0CCBB44CFBB76706F0B9A4D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BEFBA6-5E7A-47E0-BC3A-341862675F6D}"/>
      </w:docPartPr>
      <w:docPartBody>
        <w:p w:rsidR="00000000" w:rsidRDefault="003A4CBB">
          <w:pPr>
            <w:pStyle w:val="8CC9F5B0CCBB44CFBB76706F0B9A4D20"/>
          </w:pPr>
          <w:r>
            <w:t>Happy Holidays</w:t>
          </w:r>
        </w:p>
      </w:docPartBody>
    </w:docPart>
    <w:docPart>
      <w:docPartPr>
        <w:name w:val="942B9EB44F04412F9D83F1840FA42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F84045-1F77-4503-8B11-3000B119D490}"/>
      </w:docPartPr>
      <w:docPartBody>
        <w:p w:rsidR="00000000" w:rsidRDefault="003A4CBB">
          <w:pPr>
            <w:pStyle w:val="942B9EB44F04412F9D83F1840FA42F6F"/>
          </w:pPr>
          <w:r>
            <w:t>From Family Name</w:t>
          </w:r>
        </w:p>
      </w:docPartBody>
    </w:docPart>
    <w:docPart>
      <w:docPartPr>
        <w:name w:val="E4BA2828724444CBA150E39B14607F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696648-F91F-4274-A9A4-08497E11D6C6}"/>
      </w:docPartPr>
      <w:docPartBody>
        <w:p w:rsidR="00000000" w:rsidRDefault="003A4CBB">
          <w:pPr>
            <w:pStyle w:val="E4BA2828724444CBA150E39B14607FC2"/>
          </w:pPr>
          <w:r w:rsidRPr="00B10727">
            <w:t>May your holidays be filled</w:t>
          </w:r>
          <w:r>
            <w:br/>
          </w:r>
          <w:r w:rsidRPr="00B10727">
            <w:t>wi</w:t>
          </w:r>
          <w:r>
            <w:t xml:space="preserve">th Happines, health, good cheer </w:t>
          </w:r>
          <w:r w:rsidRPr="00B10727">
            <w:t>and warmth of family</w:t>
          </w:r>
        </w:p>
      </w:docPartBody>
    </w:docPart>
    <w:docPart>
      <w:docPartPr>
        <w:name w:val="B27CE1C6F50A4715A59A767E907218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D119C-AD1A-40A0-818C-3BB5921D638E}"/>
      </w:docPartPr>
      <w:docPartBody>
        <w:p w:rsidR="00000000" w:rsidRDefault="003A4CBB">
          <w:pPr>
            <w:pStyle w:val="B27CE1C6F50A4715A59A767E90721867"/>
          </w:pPr>
          <w:r w:rsidRPr="00B10727">
            <w:t xml:space="preserve">To replace a photo, </w:t>
          </w:r>
          <w:r>
            <w:t>r</w:t>
          </w:r>
          <w:r w:rsidRPr="00B10727">
            <w:t>ight-click it</w:t>
          </w:r>
          <w:r>
            <w:t>, choose Fill,</w:t>
          </w:r>
          <w:r w:rsidRPr="00B10727">
            <w:t xml:space="preserve"> and </w:t>
          </w:r>
          <w:r>
            <w:t>choose Picture</w:t>
          </w:r>
          <w:r w:rsidRPr="00B10727">
            <w:t>.</w:t>
          </w:r>
          <w:r>
            <w:br/>
          </w:r>
          <w:r>
            <w:br/>
            <w:t xml:space="preserve">Once your picture is inserted, go to </w:t>
          </w:r>
          <w:r>
            <w:t>the Format ribbon (under Picture Tools) and select the arrow under crop.  Choose Fill to auto adjust your image to fit the shape.</w:t>
          </w:r>
        </w:p>
      </w:docPartBody>
    </w:docPart>
    <w:docPart>
      <w:docPartPr>
        <w:name w:val="381773A408CD4EFFBEBF83E80CA1A3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102CA4-F683-4B65-9573-A83CDDBE67F5}"/>
      </w:docPartPr>
      <w:docPartBody>
        <w:p w:rsidR="00000000" w:rsidRDefault="003A4CBB">
          <w:pPr>
            <w:pStyle w:val="381773A408CD4EFFBEBF83E80CA1A3CC"/>
          </w:pPr>
          <w:r w:rsidRPr="00B10727">
            <w:t>HAPPY</w:t>
          </w:r>
          <w:r>
            <w:br/>
          </w:r>
          <w:r w:rsidRPr="00B10727">
            <w:t>HOLIDAYS!</w:t>
          </w:r>
        </w:p>
      </w:docPartBody>
    </w:docPart>
    <w:docPart>
      <w:docPartPr>
        <w:name w:val="015088E965A54E38A49985DF6F92C4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F91D8-ACE5-4140-BC05-61A5CD19F3EF}"/>
      </w:docPartPr>
      <w:docPartBody>
        <w:p w:rsidR="00000000" w:rsidRDefault="003A4CBB">
          <w:pPr>
            <w:pStyle w:val="015088E965A54E38A49985DF6F92C40F"/>
          </w:pPr>
          <w:r w:rsidRPr="00B10727">
            <w:t>May your holidays be filled</w:t>
          </w:r>
          <w:r>
            <w:br/>
          </w:r>
          <w:r w:rsidRPr="00B10727">
            <w:t>wi</w:t>
          </w:r>
          <w:r>
            <w:t xml:space="preserve">th Happines, health, good cheer </w:t>
          </w:r>
          <w:r w:rsidRPr="00B10727">
            <w:t>and warmth of family</w:t>
          </w:r>
        </w:p>
      </w:docPartBody>
    </w:docPart>
    <w:docPart>
      <w:docPartPr>
        <w:name w:val="18168C7CE9864AA9969A70406DC994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622965-C170-4459-A132-9EF8157D9242}"/>
      </w:docPartPr>
      <w:docPartBody>
        <w:p w:rsidR="00000000" w:rsidRDefault="003A4CBB">
          <w:pPr>
            <w:pStyle w:val="18168C7CE9864AA9969A70406DC994E9"/>
          </w:pPr>
          <w:r w:rsidRPr="006275B8">
            <w:t>To replace a photo, right-c</w:t>
          </w:r>
          <w:r w:rsidRPr="006275B8">
            <w:t>lick it, choose Fill, and choose Picture.</w:t>
          </w:r>
          <w:r w:rsidRPr="006275B8">
            <w:br/>
          </w:r>
          <w:r w:rsidRPr="006275B8">
            <w:br/>
            <w:t>Once your picture is inserted, go to the Format ribbon (under Picture Tools) and select the arrow under crop.  Choose Fill to auto adjust your image to fit the shape.</w:t>
          </w:r>
        </w:p>
      </w:docPartBody>
    </w:docPart>
    <w:docPart>
      <w:docPartPr>
        <w:name w:val="EF617366C1DD4299A98FC9F283441C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962F4-B8FB-4084-AEDA-23834493DD92}"/>
      </w:docPartPr>
      <w:docPartBody>
        <w:p w:rsidR="00000000" w:rsidRDefault="003A4CBB">
          <w:pPr>
            <w:pStyle w:val="EF617366C1DD4299A98FC9F283441C39"/>
          </w:pPr>
          <w:r w:rsidRPr="0064105A">
            <w:rPr>
              <w:rStyle w:val="Heading2Char"/>
              <w:rFonts w:eastAsiaTheme="minorEastAsia"/>
            </w:rPr>
            <w:t>HAPPY</w:t>
          </w:r>
          <w:r w:rsidRPr="0064105A">
            <w:rPr>
              <w:rStyle w:val="Heading2Char"/>
              <w:rFonts w:eastAsiaTheme="minorEastAsia"/>
            </w:rPr>
            <w:br/>
            <w:t>HOLIDAYS!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CBB"/>
    <w:rsid w:val="003A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pPr>
      <w:widowControl w:val="0"/>
      <w:autoSpaceDE w:val="0"/>
      <w:autoSpaceDN w:val="0"/>
      <w:spacing w:before="80" w:after="0" w:line="240" w:lineRule="auto"/>
      <w:jc w:val="center"/>
      <w:outlineLvl w:val="1"/>
    </w:pPr>
    <w:rPr>
      <w:rFonts w:eastAsia="Times New Roman" w:cs="Times New Roman"/>
      <w:b/>
      <w:color w:val="FFFFFF" w:themeColor="background1"/>
      <w:spacing w:val="-3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250A34482545B7ABD395D93CC17DB4">
    <w:name w:val="8C250A34482545B7ABD395D93CC17DB4"/>
  </w:style>
  <w:style w:type="paragraph" w:customStyle="1" w:styleId="9F4415BDF787421E99426483D2FC352F">
    <w:name w:val="9F4415BDF787421E99426483D2FC352F"/>
  </w:style>
  <w:style w:type="paragraph" w:customStyle="1" w:styleId="8CC9F5B0CCBB44CFBB76706F0B9A4D20">
    <w:name w:val="8CC9F5B0CCBB44CFBB76706F0B9A4D20"/>
  </w:style>
  <w:style w:type="paragraph" w:customStyle="1" w:styleId="942B9EB44F04412F9D83F1840FA42F6F">
    <w:name w:val="942B9EB44F04412F9D83F1840FA42F6F"/>
  </w:style>
  <w:style w:type="paragraph" w:customStyle="1" w:styleId="E4BA2828724444CBA150E39B14607FC2">
    <w:name w:val="E4BA2828724444CBA150E39B14607FC2"/>
  </w:style>
  <w:style w:type="paragraph" w:customStyle="1" w:styleId="B27CE1C6F50A4715A59A767E90721867">
    <w:name w:val="B27CE1C6F50A4715A59A767E90721867"/>
  </w:style>
  <w:style w:type="paragraph" w:customStyle="1" w:styleId="381773A408CD4EFFBEBF83E80CA1A3CC">
    <w:name w:val="381773A408CD4EFFBEBF83E80CA1A3CC"/>
  </w:style>
  <w:style w:type="paragraph" w:customStyle="1" w:styleId="015088E965A54E38A49985DF6F92C40F">
    <w:name w:val="015088E965A54E38A49985DF6F92C40F"/>
  </w:style>
  <w:style w:type="paragraph" w:customStyle="1" w:styleId="18168C7CE9864AA9969A70406DC994E9">
    <w:name w:val="18168C7CE9864AA9969A70406DC994E9"/>
  </w:style>
  <w:style w:type="character" w:customStyle="1" w:styleId="Heading2Char">
    <w:name w:val="Heading 2 Char"/>
    <w:basedOn w:val="DefaultParagraphFont"/>
    <w:link w:val="Heading2"/>
    <w:uiPriority w:val="1"/>
    <w:rPr>
      <w:rFonts w:eastAsia="Times New Roman" w:cs="Times New Roman"/>
      <w:b/>
      <w:color w:val="FFFFFF" w:themeColor="background1"/>
      <w:spacing w:val="-3"/>
      <w:sz w:val="32"/>
    </w:rPr>
  </w:style>
  <w:style w:type="paragraph" w:customStyle="1" w:styleId="EF617366C1DD4299A98FC9F283441C39">
    <w:name w:val="EF617366C1DD4299A98FC9F283441C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HRS02">
  <a:themeElements>
    <a:clrScheme name="CHRS0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D70E30"/>
      </a:accent1>
      <a:accent2>
        <a:srgbClr val="043D20"/>
      </a:accent2>
      <a:accent3>
        <a:srgbClr val="FFF8F0"/>
      </a:accent3>
      <a:accent4>
        <a:srgbClr val="901613"/>
      </a:accent4>
      <a:accent5>
        <a:srgbClr val="586342"/>
      </a:accent5>
      <a:accent6>
        <a:srgbClr val="FECE9C"/>
      </a:accent6>
      <a:hlink>
        <a:srgbClr val="0000FF"/>
      </a:hlink>
      <a:folHlink>
        <a:srgbClr val="FF00FF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HRS02" id="{849CE4D5-8CAE-8A4F-AF87-F5275003AF4A}" vid="{F883C8A3-9CFE-4241-8E6B-9A4BFC3FAD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295A96-51C2-4794-AB21-BA4CD9250A7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09E871E-D826-4CCE-935B-16793676A4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6092A9-9387-4976-82E2-9DFE48B500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Winter warmth holiday photo card</Template>
  <TotalTime>0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2019-02-27T20:06:00Z</dcterms:created>
  <dcterms:modified xsi:type="dcterms:W3CDTF">2019-02-27T20:07:00Z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